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7FDDEC" w14:textId="67D7220F" w:rsidR="00E44B26" w:rsidRDefault="00E44B26" w:rsidP="00E44B26">
      <w:pPr>
        <w:rPr>
          <w:rFonts w:cs="Tahoma"/>
        </w:rPr>
      </w:pPr>
      <w:bookmarkStart w:id="0" w:name="_Toc465677962"/>
      <w:bookmarkStart w:id="1" w:name="_Toc467738734"/>
    </w:p>
    <w:p w14:paraId="43429827" w14:textId="646CC814" w:rsidR="002E3AB4" w:rsidRDefault="002E3AB4" w:rsidP="00E44B26">
      <w:pPr>
        <w:rPr>
          <w:rFonts w:cs="Tahoma"/>
        </w:rPr>
      </w:pPr>
    </w:p>
    <w:p w14:paraId="3C44A55F" w14:textId="77777777" w:rsidR="002E3AB4" w:rsidRPr="00607986" w:rsidRDefault="002E3AB4" w:rsidP="00E44B26">
      <w:pPr>
        <w:rPr>
          <w:rFonts w:cs="Tahoma"/>
        </w:rPr>
      </w:pPr>
    </w:p>
    <w:p w14:paraId="467188F7" w14:textId="77777777" w:rsidR="00E44B26" w:rsidRPr="00607986" w:rsidRDefault="00E44B26" w:rsidP="00E44B26">
      <w:pPr>
        <w:rPr>
          <w:rFonts w:cs="Tahoma"/>
        </w:rPr>
      </w:pPr>
    </w:p>
    <w:p w14:paraId="0CA04A98" w14:textId="77777777" w:rsidR="00E44B26" w:rsidRPr="00607986" w:rsidRDefault="00E44B26" w:rsidP="00E44B26">
      <w:pPr>
        <w:rPr>
          <w:rFonts w:cs="Tahoma"/>
        </w:rPr>
      </w:pPr>
    </w:p>
    <w:p w14:paraId="7C5A5B0B" w14:textId="77777777" w:rsidR="00E44B26" w:rsidRPr="00607986" w:rsidRDefault="00E44B26" w:rsidP="00E44B26">
      <w:pPr>
        <w:rPr>
          <w:rFonts w:cs="Tahoma"/>
        </w:rPr>
      </w:pPr>
    </w:p>
    <w:p w14:paraId="70BBD686" w14:textId="03F0270F" w:rsidR="00DB4862" w:rsidRPr="00070528" w:rsidRDefault="001079B4" w:rsidP="00DB4862">
      <w:pPr>
        <w:pStyle w:val="HeadingBig"/>
        <w:jc w:val="right"/>
        <w:rPr>
          <w:rFonts w:ascii="Tahoma" w:hAnsi="Tahoma" w:cs="Tahoma"/>
          <w:b w:val="0"/>
          <w:color w:val="auto"/>
          <w:sz w:val="32"/>
          <w:szCs w:val="32"/>
        </w:rPr>
      </w:pPr>
      <w:r w:rsidRPr="00070528">
        <w:rPr>
          <w:rFonts w:ascii="Tahoma" w:hAnsi="Tahoma" w:cs="Tahoma"/>
          <w:b w:val="0"/>
          <w:color w:val="auto"/>
          <w:sz w:val="32"/>
          <w:szCs w:val="32"/>
        </w:rPr>
        <w:t>Lưu kho Trung tâm Vận hành</w:t>
      </w:r>
    </w:p>
    <w:p w14:paraId="57F7A509" w14:textId="2A8CA5A8" w:rsidR="0050513B" w:rsidRPr="00070528" w:rsidRDefault="00C14258" w:rsidP="00DB4862">
      <w:pPr>
        <w:pStyle w:val="HeadingBig"/>
        <w:jc w:val="right"/>
        <w:rPr>
          <w:rFonts w:ascii="Tahoma" w:hAnsi="Tahoma" w:cs="Tahoma"/>
          <w:color w:val="auto"/>
        </w:rPr>
      </w:pPr>
      <w:r w:rsidRPr="00070528">
        <w:rPr>
          <w:rFonts w:ascii="Tahoma" w:hAnsi="Tahoma" w:cs="Tahoma"/>
          <w:color w:val="auto"/>
        </w:rPr>
        <w:t>Đặc tả yêu cầu nghiệp vụ</w:t>
      </w:r>
    </w:p>
    <w:p w14:paraId="0ED317E7" w14:textId="5430A291" w:rsidR="0050513B" w:rsidRPr="00070528" w:rsidRDefault="0050513B" w:rsidP="00DB4862">
      <w:pPr>
        <w:pStyle w:val="HeadingBig"/>
        <w:jc w:val="right"/>
        <w:rPr>
          <w:rFonts w:ascii="Tahoma" w:hAnsi="Tahoma" w:cs="Tahoma"/>
          <w:color w:val="auto"/>
          <w:sz w:val="20"/>
        </w:rPr>
      </w:pPr>
    </w:p>
    <w:p w14:paraId="4A89733D" w14:textId="77777777" w:rsidR="00DB4862" w:rsidRPr="00070528" w:rsidRDefault="00DB4862" w:rsidP="00DB4862">
      <w:pPr>
        <w:pStyle w:val="NormalT"/>
        <w:jc w:val="right"/>
        <w:rPr>
          <w:rFonts w:cs="Tahoma"/>
        </w:rPr>
      </w:pPr>
    </w:p>
    <w:p w14:paraId="00E6F5D1" w14:textId="77777777" w:rsidR="00DB4862" w:rsidRPr="00070528" w:rsidRDefault="00DB4862" w:rsidP="00DB4862">
      <w:pPr>
        <w:pStyle w:val="NormalT"/>
        <w:jc w:val="right"/>
        <w:rPr>
          <w:rFonts w:cs="Tahoma"/>
        </w:rPr>
      </w:pPr>
    </w:p>
    <w:p w14:paraId="08C8BEE8" w14:textId="77777777" w:rsidR="00DB4862" w:rsidRPr="00070528" w:rsidRDefault="00DB4862" w:rsidP="00DB4862">
      <w:pPr>
        <w:pStyle w:val="NormalT"/>
        <w:jc w:val="right"/>
        <w:rPr>
          <w:rFonts w:cs="Tahoma"/>
        </w:rPr>
      </w:pPr>
    </w:p>
    <w:p w14:paraId="28A8323B" w14:textId="6312DA37" w:rsidR="0050513B" w:rsidRPr="00070528" w:rsidRDefault="00101371" w:rsidP="00DB4862">
      <w:pPr>
        <w:pStyle w:val="NormalT"/>
        <w:jc w:val="right"/>
        <w:rPr>
          <w:rFonts w:cs="Tahoma"/>
        </w:rPr>
      </w:pPr>
      <w:r w:rsidRPr="00070528">
        <w:rPr>
          <w:rFonts w:cs="Tahoma"/>
        </w:rPr>
        <w:t>Mã</w:t>
      </w:r>
      <w:r w:rsidR="003C6D0A" w:rsidRPr="00070528">
        <w:rPr>
          <w:rFonts w:cs="Tahoma"/>
        </w:rPr>
        <w:t xml:space="preserve"> tài liệu</w:t>
      </w:r>
      <w:r w:rsidR="0050513B" w:rsidRPr="00070528">
        <w:rPr>
          <w:rFonts w:cs="Tahoma"/>
        </w:rPr>
        <w:t xml:space="preserve">: </w:t>
      </w:r>
      <w:r w:rsidR="003C6D0A" w:rsidRPr="00070528">
        <w:rPr>
          <w:rFonts w:cs="Tahoma"/>
        </w:rPr>
        <w:t>B</w:t>
      </w:r>
      <w:r w:rsidRPr="00070528">
        <w:rPr>
          <w:rFonts w:cs="Tahoma"/>
        </w:rPr>
        <w:t>RD</w:t>
      </w:r>
      <w:r w:rsidR="00B85E61" w:rsidRPr="00070528">
        <w:rPr>
          <w:rFonts w:cs="Tahoma"/>
        </w:rPr>
        <w:t>_RQ52_LưuKhoTTVH_v1.0</w:t>
      </w:r>
    </w:p>
    <w:p w14:paraId="10FB80D2" w14:textId="77777777" w:rsidR="0050513B" w:rsidRPr="00070528" w:rsidRDefault="0050513B" w:rsidP="00101371">
      <w:pPr>
        <w:pStyle w:val="NormalT"/>
        <w:rPr>
          <w:rFonts w:cs="Tahoma"/>
        </w:rPr>
      </w:pPr>
    </w:p>
    <w:p w14:paraId="6384A95D" w14:textId="77777777" w:rsidR="000115FD" w:rsidRPr="00070528" w:rsidRDefault="000115FD">
      <w:pPr>
        <w:spacing w:before="0" w:after="0"/>
        <w:ind w:left="0"/>
        <w:rPr>
          <w:b/>
          <w:sz w:val="24"/>
          <w:szCs w:val="30"/>
        </w:rPr>
      </w:pPr>
      <w:r w:rsidRPr="00070528">
        <w:rPr>
          <w:b/>
          <w:sz w:val="24"/>
          <w:szCs w:val="30"/>
        </w:rPr>
        <w:br w:type="page"/>
      </w:r>
    </w:p>
    <w:p w14:paraId="554D6FA3" w14:textId="62BF64A3" w:rsidR="0050513B" w:rsidRPr="00070528" w:rsidRDefault="00AF4E6F" w:rsidP="000115FD">
      <w:pPr>
        <w:spacing w:before="0" w:after="0"/>
        <w:ind w:left="0"/>
        <w:rPr>
          <w:b/>
          <w:sz w:val="24"/>
          <w:szCs w:val="30"/>
        </w:rPr>
      </w:pPr>
      <w:r w:rsidRPr="00070528">
        <w:rPr>
          <w:b/>
          <w:sz w:val="24"/>
          <w:szCs w:val="30"/>
        </w:rPr>
        <w:lastRenderedPageBreak/>
        <w:t>Lịch sử thay đổi tài liệu</w:t>
      </w:r>
    </w:p>
    <w:p w14:paraId="16C0B688" w14:textId="37BEC34C" w:rsidR="0050513B" w:rsidRPr="00070528" w:rsidRDefault="00BD647A" w:rsidP="00BD647A">
      <w:pPr>
        <w:ind w:left="0"/>
        <w:rPr>
          <w:rFonts w:cs="Tahoma"/>
        </w:rPr>
      </w:pPr>
      <w:r w:rsidRPr="00070528">
        <w:rPr>
          <w:rFonts w:cs="Tahoma"/>
        </w:rPr>
        <w:t xml:space="preserve">Loại thay đổi: </w:t>
      </w:r>
      <w:r w:rsidR="0050513B" w:rsidRPr="00070528">
        <w:rPr>
          <w:rFonts w:cs="Tahoma"/>
        </w:rPr>
        <w:t xml:space="preserve">A - Added M - Modified D </w:t>
      </w:r>
      <w:r w:rsidR="00EA7900" w:rsidRPr="00070528">
        <w:rPr>
          <w:rFonts w:cs="Tahoma"/>
        </w:rPr>
        <w:t>–</w:t>
      </w:r>
      <w:r w:rsidR="0050513B" w:rsidRPr="00070528">
        <w:rPr>
          <w:rFonts w:cs="Tahoma"/>
        </w:rPr>
        <w:t xml:space="preserve"> Deleted</w:t>
      </w:r>
    </w:p>
    <w:tbl>
      <w:tblPr>
        <w:tblStyle w:val="TableGrid"/>
        <w:tblW w:w="9853" w:type="dxa"/>
        <w:tblInd w:w="-5" w:type="dxa"/>
        <w:tblLook w:val="04A0" w:firstRow="1" w:lastRow="0" w:firstColumn="1" w:lastColumn="0" w:noHBand="0" w:noVBand="1"/>
      </w:tblPr>
      <w:tblGrid>
        <w:gridCol w:w="1691"/>
        <w:gridCol w:w="1356"/>
        <w:gridCol w:w="841"/>
        <w:gridCol w:w="4762"/>
        <w:gridCol w:w="1203"/>
      </w:tblGrid>
      <w:tr w:rsidR="00F83B66" w:rsidRPr="00070528" w14:paraId="431E1D39" w14:textId="77777777" w:rsidTr="00C04F4E">
        <w:tc>
          <w:tcPr>
            <w:tcW w:w="1691" w:type="dxa"/>
            <w:vAlign w:val="center"/>
          </w:tcPr>
          <w:p w14:paraId="60A46432" w14:textId="177CA2C7" w:rsidR="00DB4862" w:rsidRPr="00070528" w:rsidRDefault="00DB4862" w:rsidP="00DB4862">
            <w:pPr>
              <w:spacing w:before="105" w:after="52"/>
              <w:ind w:left="0"/>
              <w:jc w:val="center"/>
              <w:rPr>
                <w:rFonts w:cs="Tahoma"/>
                <w:b/>
              </w:rPr>
            </w:pPr>
            <w:r w:rsidRPr="00070528">
              <w:rPr>
                <w:rFonts w:cs="Tahoma"/>
                <w:b/>
              </w:rPr>
              <w:t>Ngày hiệu lực</w:t>
            </w:r>
          </w:p>
        </w:tc>
        <w:tc>
          <w:tcPr>
            <w:tcW w:w="1356" w:type="dxa"/>
            <w:vAlign w:val="center"/>
          </w:tcPr>
          <w:p w14:paraId="1DA4B6F2" w14:textId="1C1C7A5C" w:rsidR="00DB4862" w:rsidRPr="00070528" w:rsidRDefault="00DB4862" w:rsidP="00DB4862">
            <w:pPr>
              <w:spacing w:before="105" w:after="52"/>
              <w:ind w:left="0"/>
              <w:jc w:val="center"/>
              <w:rPr>
                <w:rFonts w:cs="Tahoma"/>
                <w:b/>
              </w:rPr>
            </w:pPr>
            <w:r w:rsidRPr="00070528">
              <w:rPr>
                <w:rFonts w:cs="Tahoma"/>
                <w:b/>
              </w:rPr>
              <w:t>Người thực hiện</w:t>
            </w:r>
          </w:p>
        </w:tc>
        <w:tc>
          <w:tcPr>
            <w:tcW w:w="841" w:type="dxa"/>
            <w:vAlign w:val="center"/>
          </w:tcPr>
          <w:p w14:paraId="33F8B887" w14:textId="5DEACE75" w:rsidR="00DB4862" w:rsidRPr="00070528" w:rsidRDefault="00DB4862" w:rsidP="00DB4862">
            <w:pPr>
              <w:spacing w:before="105" w:after="52"/>
              <w:ind w:left="0"/>
              <w:jc w:val="center"/>
              <w:rPr>
                <w:rFonts w:cs="Tahoma"/>
                <w:b/>
              </w:rPr>
            </w:pPr>
            <w:r w:rsidRPr="00070528">
              <w:rPr>
                <w:rFonts w:cs="Tahoma"/>
                <w:b/>
              </w:rPr>
              <w:t>Loại thay đổi</w:t>
            </w:r>
          </w:p>
        </w:tc>
        <w:tc>
          <w:tcPr>
            <w:tcW w:w="4762" w:type="dxa"/>
            <w:vAlign w:val="center"/>
          </w:tcPr>
          <w:p w14:paraId="530B2127" w14:textId="0987A605" w:rsidR="00DB4862" w:rsidRPr="00070528" w:rsidRDefault="00DB4862" w:rsidP="00DB4862">
            <w:pPr>
              <w:spacing w:before="105" w:after="52"/>
              <w:ind w:left="0"/>
              <w:jc w:val="center"/>
              <w:rPr>
                <w:rFonts w:cs="Tahoma"/>
                <w:b/>
              </w:rPr>
            </w:pPr>
            <w:r w:rsidRPr="00070528">
              <w:rPr>
                <w:rFonts w:cs="Tahoma"/>
                <w:b/>
              </w:rPr>
              <w:t>Chi tiết thay đổi</w:t>
            </w:r>
          </w:p>
        </w:tc>
        <w:tc>
          <w:tcPr>
            <w:tcW w:w="1203" w:type="dxa"/>
            <w:vAlign w:val="center"/>
          </w:tcPr>
          <w:p w14:paraId="6D03BAB2" w14:textId="43F72C83" w:rsidR="00DB4862" w:rsidRPr="00070528" w:rsidRDefault="00DB4862" w:rsidP="00DB4862">
            <w:pPr>
              <w:spacing w:before="105" w:after="52"/>
              <w:ind w:left="0"/>
              <w:jc w:val="center"/>
              <w:rPr>
                <w:rFonts w:cs="Tahoma"/>
                <w:b/>
              </w:rPr>
            </w:pPr>
            <w:r w:rsidRPr="00070528">
              <w:rPr>
                <w:rFonts w:cs="Tahoma"/>
                <w:b/>
              </w:rPr>
              <w:t>Version</w:t>
            </w:r>
          </w:p>
        </w:tc>
      </w:tr>
      <w:tr w:rsidR="00F83B66" w:rsidRPr="00070528" w14:paraId="3DDE5A0E" w14:textId="77777777" w:rsidTr="00C04F4E">
        <w:tc>
          <w:tcPr>
            <w:tcW w:w="1691" w:type="dxa"/>
          </w:tcPr>
          <w:p w14:paraId="7553F689" w14:textId="6177FDE7" w:rsidR="00DB4862" w:rsidRPr="00070528" w:rsidRDefault="003D3E39" w:rsidP="00BD647A">
            <w:pPr>
              <w:spacing w:before="105" w:after="52"/>
              <w:ind w:left="0"/>
              <w:rPr>
                <w:rFonts w:cs="Tahoma"/>
              </w:rPr>
            </w:pPr>
            <w:r w:rsidRPr="00070528">
              <w:rPr>
                <w:rFonts w:cs="Tahoma"/>
              </w:rPr>
              <w:t>05/06</w:t>
            </w:r>
            <w:r w:rsidR="001079B4" w:rsidRPr="00070528">
              <w:rPr>
                <w:rFonts w:cs="Tahoma"/>
              </w:rPr>
              <w:t>/2018</w:t>
            </w:r>
          </w:p>
        </w:tc>
        <w:tc>
          <w:tcPr>
            <w:tcW w:w="1356" w:type="dxa"/>
          </w:tcPr>
          <w:p w14:paraId="3125D603" w14:textId="2F748223" w:rsidR="00DB4862" w:rsidRPr="00070528" w:rsidRDefault="00B85E61" w:rsidP="00BD647A">
            <w:pPr>
              <w:spacing w:before="105" w:after="52"/>
              <w:ind w:left="0"/>
              <w:rPr>
                <w:rFonts w:cs="Tahoma"/>
              </w:rPr>
            </w:pPr>
            <w:r w:rsidRPr="00070528">
              <w:rPr>
                <w:rFonts w:cs="Tahoma"/>
              </w:rPr>
              <w:t>Nguyễn Trang</w:t>
            </w:r>
          </w:p>
        </w:tc>
        <w:tc>
          <w:tcPr>
            <w:tcW w:w="841" w:type="dxa"/>
          </w:tcPr>
          <w:p w14:paraId="129F4A8E" w14:textId="607EBECB" w:rsidR="00DB4862" w:rsidRPr="00070528" w:rsidRDefault="00DB4862" w:rsidP="00817A98">
            <w:pPr>
              <w:spacing w:before="105" w:after="52"/>
              <w:ind w:left="0"/>
              <w:rPr>
                <w:rFonts w:cs="Tahoma"/>
              </w:rPr>
            </w:pPr>
            <w:r w:rsidRPr="00070528">
              <w:rPr>
                <w:rFonts w:cs="Tahoma"/>
              </w:rPr>
              <w:t>A</w:t>
            </w:r>
          </w:p>
        </w:tc>
        <w:tc>
          <w:tcPr>
            <w:tcW w:w="4762" w:type="dxa"/>
          </w:tcPr>
          <w:p w14:paraId="13900ED4" w14:textId="1B391B08" w:rsidR="00DB4862" w:rsidRPr="00070528" w:rsidRDefault="00DB4862" w:rsidP="00BD647A">
            <w:pPr>
              <w:spacing w:before="105" w:after="52"/>
              <w:ind w:left="0"/>
              <w:rPr>
                <w:rFonts w:cs="Tahoma"/>
              </w:rPr>
            </w:pPr>
            <w:r w:rsidRPr="00070528">
              <w:rPr>
                <w:rFonts w:cs="Tahoma"/>
              </w:rPr>
              <w:t>Khởi tạo tài liệu</w:t>
            </w:r>
          </w:p>
        </w:tc>
        <w:tc>
          <w:tcPr>
            <w:tcW w:w="1203" w:type="dxa"/>
          </w:tcPr>
          <w:p w14:paraId="18959769" w14:textId="2EEDC78C" w:rsidR="00DB4862" w:rsidRPr="00070528" w:rsidRDefault="001079B4" w:rsidP="00BD647A">
            <w:pPr>
              <w:spacing w:before="105" w:after="52"/>
              <w:ind w:left="0"/>
              <w:rPr>
                <w:rFonts w:cs="Tahoma"/>
              </w:rPr>
            </w:pPr>
            <w:r w:rsidRPr="00070528">
              <w:rPr>
                <w:rFonts w:cs="Tahoma"/>
              </w:rPr>
              <w:t>0.01</w:t>
            </w:r>
          </w:p>
        </w:tc>
      </w:tr>
      <w:tr w:rsidR="00B85E61" w:rsidRPr="00070528" w14:paraId="68AE4D64" w14:textId="77777777" w:rsidTr="00C04F4E">
        <w:tc>
          <w:tcPr>
            <w:tcW w:w="1691" w:type="dxa"/>
          </w:tcPr>
          <w:p w14:paraId="025468B1" w14:textId="07E66DDD" w:rsidR="00B85E61" w:rsidRPr="00070528" w:rsidRDefault="00B85E61" w:rsidP="00B85E61">
            <w:pPr>
              <w:spacing w:before="105" w:after="52"/>
              <w:ind w:left="0"/>
              <w:rPr>
                <w:rFonts w:cs="Tahoma"/>
              </w:rPr>
            </w:pPr>
            <w:r w:rsidRPr="00070528">
              <w:rPr>
                <w:rFonts w:cs="Tahoma"/>
              </w:rPr>
              <w:t>05/07/2018</w:t>
            </w:r>
          </w:p>
        </w:tc>
        <w:tc>
          <w:tcPr>
            <w:tcW w:w="1356" w:type="dxa"/>
          </w:tcPr>
          <w:p w14:paraId="7B410AEA" w14:textId="48910DC0" w:rsidR="00B85E61" w:rsidRPr="00070528" w:rsidRDefault="00B85E61" w:rsidP="00B85E61">
            <w:pPr>
              <w:spacing w:before="105" w:after="52"/>
              <w:ind w:left="0"/>
              <w:rPr>
                <w:rFonts w:cs="Tahoma"/>
              </w:rPr>
            </w:pPr>
            <w:r w:rsidRPr="00070528">
              <w:rPr>
                <w:rFonts w:cs="Tahoma"/>
              </w:rPr>
              <w:t>Nguyễn Trang</w:t>
            </w:r>
          </w:p>
        </w:tc>
        <w:tc>
          <w:tcPr>
            <w:tcW w:w="841" w:type="dxa"/>
          </w:tcPr>
          <w:p w14:paraId="147AE003" w14:textId="30536574" w:rsidR="00B85E61" w:rsidRPr="00070528" w:rsidRDefault="00B85E61" w:rsidP="00B85E61">
            <w:pPr>
              <w:spacing w:before="105" w:after="52"/>
              <w:ind w:left="0"/>
              <w:rPr>
                <w:rFonts w:cs="Tahoma"/>
              </w:rPr>
            </w:pPr>
            <w:r w:rsidRPr="00070528">
              <w:rPr>
                <w:rFonts w:cs="Tahoma"/>
              </w:rPr>
              <w:t>A</w:t>
            </w:r>
          </w:p>
        </w:tc>
        <w:tc>
          <w:tcPr>
            <w:tcW w:w="4762" w:type="dxa"/>
          </w:tcPr>
          <w:p w14:paraId="094CB131" w14:textId="48514E23" w:rsidR="00B85E61" w:rsidRPr="00070528" w:rsidRDefault="00B85E61" w:rsidP="00B85E61">
            <w:pPr>
              <w:spacing w:before="105" w:after="52"/>
              <w:ind w:left="0"/>
              <w:rPr>
                <w:rFonts w:cs="Tahoma"/>
              </w:rPr>
            </w:pPr>
            <w:r w:rsidRPr="00070528">
              <w:rPr>
                <w:rFonts w:cs="Tahoma"/>
              </w:rPr>
              <w:t>Sửa sau review lần 1 của TTVH</w:t>
            </w:r>
          </w:p>
        </w:tc>
        <w:tc>
          <w:tcPr>
            <w:tcW w:w="1203" w:type="dxa"/>
          </w:tcPr>
          <w:p w14:paraId="5E366ADB" w14:textId="57817491" w:rsidR="00B85E61" w:rsidRPr="00070528" w:rsidRDefault="00B85E61" w:rsidP="00B85E61">
            <w:pPr>
              <w:spacing w:before="105" w:after="52"/>
              <w:ind w:left="0"/>
              <w:rPr>
                <w:rFonts w:cs="Tahoma"/>
              </w:rPr>
            </w:pPr>
            <w:r w:rsidRPr="00070528">
              <w:rPr>
                <w:rFonts w:cs="Tahoma"/>
              </w:rPr>
              <w:t>0.04</w:t>
            </w:r>
          </w:p>
        </w:tc>
      </w:tr>
      <w:tr w:rsidR="00B85E61" w:rsidRPr="00070528" w14:paraId="71D9094C" w14:textId="77777777" w:rsidTr="00C04F4E">
        <w:tc>
          <w:tcPr>
            <w:tcW w:w="1691" w:type="dxa"/>
          </w:tcPr>
          <w:p w14:paraId="4A357BC6" w14:textId="46489DC5" w:rsidR="00B85E61" w:rsidRPr="00070528" w:rsidRDefault="00B85E61" w:rsidP="00B85E61">
            <w:pPr>
              <w:spacing w:before="105" w:after="52"/>
              <w:ind w:left="0"/>
              <w:rPr>
                <w:rFonts w:cs="Tahoma"/>
              </w:rPr>
            </w:pPr>
            <w:r w:rsidRPr="00070528">
              <w:rPr>
                <w:rFonts w:cs="Tahoma"/>
              </w:rPr>
              <w:t>16/07/2018</w:t>
            </w:r>
          </w:p>
        </w:tc>
        <w:tc>
          <w:tcPr>
            <w:tcW w:w="1356" w:type="dxa"/>
          </w:tcPr>
          <w:p w14:paraId="00DA38BE" w14:textId="7FC96A58" w:rsidR="00B85E61" w:rsidRPr="00070528" w:rsidRDefault="00B85E61" w:rsidP="00B85E61">
            <w:pPr>
              <w:spacing w:before="105" w:after="52"/>
              <w:ind w:left="0"/>
              <w:rPr>
                <w:rFonts w:cs="Tahoma"/>
              </w:rPr>
            </w:pPr>
            <w:r w:rsidRPr="00070528">
              <w:rPr>
                <w:rFonts w:cs="Tahoma"/>
              </w:rPr>
              <w:t>Nguyễn Trang</w:t>
            </w:r>
          </w:p>
        </w:tc>
        <w:tc>
          <w:tcPr>
            <w:tcW w:w="841" w:type="dxa"/>
          </w:tcPr>
          <w:p w14:paraId="4EBF9462" w14:textId="47BA24FB" w:rsidR="00B85E61" w:rsidRPr="00070528" w:rsidRDefault="00B85E61" w:rsidP="00B85E61">
            <w:pPr>
              <w:spacing w:before="105" w:after="52"/>
              <w:ind w:left="0"/>
              <w:rPr>
                <w:rFonts w:cs="Tahoma"/>
              </w:rPr>
            </w:pPr>
            <w:r w:rsidRPr="00070528">
              <w:rPr>
                <w:rFonts w:cs="Tahoma"/>
              </w:rPr>
              <w:t>M</w:t>
            </w:r>
          </w:p>
        </w:tc>
        <w:tc>
          <w:tcPr>
            <w:tcW w:w="4762" w:type="dxa"/>
          </w:tcPr>
          <w:p w14:paraId="5447F4EB" w14:textId="77777777" w:rsidR="00B85E61" w:rsidRPr="00070528" w:rsidRDefault="00B85E61" w:rsidP="00B85E61">
            <w:pPr>
              <w:spacing w:before="105" w:after="52"/>
              <w:ind w:left="0"/>
              <w:rPr>
                <w:rFonts w:cs="Tahoma"/>
              </w:rPr>
            </w:pPr>
            <w:r w:rsidRPr="00070528">
              <w:rPr>
                <w:rFonts w:cs="Tahoma"/>
              </w:rPr>
              <w:t>Sửa sau review lần 2 của TTVH</w:t>
            </w:r>
          </w:p>
          <w:p w14:paraId="650CEC18" w14:textId="41C964D1" w:rsidR="00B85E61" w:rsidRPr="00070528" w:rsidRDefault="00B85E61" w:rsidP="00B85E61">
            <w:pPr>
              <w:pStyle w:val="ListParagraph"/>
              <w:numPr>
                <w:ilvl w:val="0"/>
                <w:numId w:val="67"/>
              </w:numPr>
              <w:spacing w:before="105" w:after="52"/>
              <w:ind w:left="633" w:hanging="316"/>
              <w:rPr>
                <w:rFonts w:cs="Tahoma"/>
                <w:sz w:val="16"/>
                <w:szCs w:val="16"/>
                <w:lang w:val="en-GB"/>
              </w:rPr>
            </w:pPr>
            <w:r w:rsidRPr="00070528">
              <w:rPr>
                <w:rFonts w:cs="Tahoma"/>
              </w:rPr>
              <w:t>Thêm luồng phê duyệt vào 2 màn hình lưu kho</w:t>
            </w:r>
          </w:p>
          <w:p w14:paraId="04325340" w14:textId="77777777" w:rsidR="00B85E61" w:rsidRPr="00070528" w:rsidRDefault="00B85E61" w:rsidP="00B85E61">
            <w:pPr>
              <w:pStyle w:val="ListParagraph"/>
              <w:numPr>
                <w:ilvl w:val="0"/>
                <w:numId w:val="67"/>
              </w:numPr>
              <w:spacing w:before="105" w:after="52"/>
              <w:ind w:left="633" w:hanging="316"/>
              <w:rPr>
                <w:rFonts w:cs="Tahoma"/>
                <w:sz w:val="16"/>
                <w:szCs w:val="16"/>
                <w:lang w:val="en-GB"/>
              </w:rPr>
            </w:pPr>
            <w:r w:rsidRPr="00070528">
              <w:rPr>
                <w:rFonts w:cs="Tahoma"/>
              </w:rPr>
              <w:t>Thêm chức năng import file xuất thư cảm ơn và chức năng xuất thư cảm ơn</w:t>
            </w:r>
          </w:p>
          <w:p w14:paraId="1CE80CB5" w14:textId="77777777" w:rsidR="00B85E61" w:rsidRPr="00070528" w:rsidRDefault="00B85E61" w:rsidP="00B85E61">
            <w:pPr>
              <w:pStyle w:val="ListParagraph"/>
              <w:numPr>
                <w:ilvl w:val="0"/>
                <w:numId w:val="67"/>
              </w:numPr>
              <w:spacing w:before="105" w:after="52"/>
              <w:ind w:left="633" w:hanging="316"/>
              <w:rPr>
                <w:rFonts w:cs="Tahoma"/>
                <w:sz w:val="16"/>
                <w:szCs w:val="16"/>
                <w:lang w:val="en-GB"/>
              </w:rPr>
            </w:pPr>
            <w:r w:rsidRPr="00070528">
              <w:rPr>
                <w:rFonts w:cs="Tahoma"/>
              </w:rPr>
              <w:t>Thêm mẫu thư cảm ơn, mẫu giấy biên nhận</w:t>
            </w:r>
          </w:p>
          <w:p w14:paraId="0FA4AAE0" w14:textId="4C5AC50E" w:rsidR="00B85E61" w:rsidRPr="00070528" w:rsidRDefault="00B85E61" w:rsidP="00B85E61">
            <w:pPr>
              <w:pStyle w:val="ListParagraph"/>
              <w:numPr>
                <w:ilvl w:val="0"/>
                <w:numId w:val="67"/>
              </w:numPr>
              <w:spacing w:before="105" w:after="52"/>
              <w:ind w:left="633" w:hanging="316"/>
              <w:rPr>
                <w:rFonts w:cs="Tahoma"/>
                <w:sz w:val="16"/>
                <w:szCs w:val="16"/>
                <w:lang w:val="en-GB"/>
              </w:rPr>
            </w:pPr>
            <w:r w:rsidRPr="00070528">
              <w:rPr>
                <w:rFonts w:cs="Tahoma"/>
              </w:rPr>
              <w:t>Thêm mã lỗi cho các luồng, thêm chức năng đánh dấu hồ sơ cần update hay không</w:t>
            </w:r>
          </w:p>
          <w:p w14:paraId="26AC58C2" w14:textId="17848BB9" w:rsidR="00B85E61" w:rsidRPr="00070528" w:rsidRDefault="00B85E61" w:rsidP="00B85E61">
            <w:pPr>
              <w:pStyle w:val="ListParagraph"/>
              <w:numPr>
                <w:ilvl w:val="0"/>
                <w:numId w:val="67"/>
              </w:numPr>
              <w:spacing w:before="105" w:after="52"/>
              <w:ind w:left="633" w:hanging="316"/>
              <w:rPr>
                <w:rFonts w:cs="Tahoma"/>
                <w:sz w:val="16"/>
                <w:szCs w:val="16"/>
                <w:lang w:val="en-GB"/>
              </w:rPr>
            </w:pPr>
            <w:r w:rsidRPr="00070528">
              <w:rPr>
                <w:rFonts w:cs="Tahoma"/>
              </w:rPr>
              <w:t>Chỉnh sửa màn hình, một số thuật ngữ theo yêu cầu</w:t>
            </w:r>
          </w:p>
        </w:tc>
        <w:tc>
          <w:tcPr>
            <w:tcW w:w="1203" w:type="dxa"/>
          </w:tcPr>
          <w:p w14:paraId="3CD5D1A9" w14:textId="791BE119" w:rsidR="00B85E61" w:rsidRPr="00070528" w:rsidRDefault="00B85E61" w:rsidP="00B85E61">
            <w:pPr>
              <w:spacing w:before="105" w:after="52"/>
              <w:ind w:left="0"/>
              <w:rPr>
                <w:rFonts w:cs="Tahoma"/>
              </w:rPr>
            </w:pPr>
            <w:r w:rsidRPr="00070528">
              <w:rPr>
                <w:rFonts w:cs="Tahoma"/>
              </w:rPr>
              <w:t>0.05</w:t>
            </w:r>
          </w:p>
        </w:tc>
      </w:tr>
      <w:tr w:rsidR="00B85E61" w:rsidRPr="00070528" w14:paraId="7BB1470E" w14:textId="7F450D50" w:rsidTr="00C04F4E">
        <w:tc>
          <w:tcPr>
            <w:tcW w:w="1691" w:type="dxa"/>
          </w:tcPr>
          <w:p w14:paraId="5FAA4FCF" w14:textId="5EFF19F6" w:rsidR="00B85E61" w:rsidRPr="00070528" w:rsidRDefault="00B85E61" w:rsidP="00B85E61">
            <w:pPr>
              <w:spacing w:before="105" w:after="52"/>
              <w:ind w:left="0"/>
              <w:rPr>
                <w:rFonts w:cs="Tahoma"/>
              </w:rPr>
            </w:pPr>
            <w:r w:rsidRPr="00070528">
              <w:rPr>
                <w:rFonts w:cs="Tahoma"/>
              </w:rPr>
              <w:t>30/7/2018</w:t>
            </w:r>
          </w:p>
        </w:tc>
        <w:tc>
          <w:tcPr>
            <w:tcW w:w="1356" w:type="dxa"/>
          </w:tcPr>
          <w:p w14:paraId="23C4ABAA" w14:textId="6D01ABE0" w:rsidR="00B85E61" w:rsidRPr="00070528" w:rsidRDefault="00B85E61" w:rsidP="00B85E61">
            <w:pPr>
              <w:spacing w:before="105" w:after="52"/>
              <w:ind w:left="0"/>
              <w:rPr>
                <w:rFonts w:cs="Tahoma"/>
              </w:rPr>
            </w:pPr>
            <w:r w:rsidRPr="00070528">
              <w:rPr>
                <w:rFonts w:cs="Tahoma"/>
              </w:rPr>
              <w:t>Nguyễn Trang</w:t>
            </w:r>
          </w:p>
        </w:tc>
        <w:tc>
          <w:tcPr>
            <w:tcW w:w="841" w:type="dxa"/>
          </w:tcPr>
          <w:p w14:paraId="4AFA6F13" w14:textId="54AA87DE" w:rsidR="00B85E61" w:rsidRPr="00070528" w:rsidRDefault="00B85E61" w:rsidP="00B85E61">
            <w:pPr>
              <w:spacing w:before="105" w:after="52"/>
              <w:ind w:left="0"/>
              <w:rPr>
                <w:rFonts w:cs="Tahoma"/>
              </w:rPr>
            </w:pPr>
            <w:r w:rsidRPr="00070528">
              <w:rPr>
                <w:rFonts w:cs="Tahoma"/>
              </w:rPr>
              <w:t>M</w:t>
            </w:r>
          </w:p>
        </w:tc>
        <w:tc>
          <w:tcPr>
            <w:tcW w:w="4762" w:type="dxa"/>
          </w:tcPr>
          <w:p w14:paraId="22FC6C5E" w14:textId="03511746" w:rsidR="00B85E61" w:rsidRPr="00070528" w:rsidRDefault="00B85E61" w:rsidP="00B85E61">
            <w:pPr>
              <w:pStyle w:val="ListParagraph"/>
              <w:numPr>
                <w:ilvl w:val="0"/>
                <w:numId w:val="70"/>
              </w:numPr>
              <w:spacing w:before="105" w:after="52"/>
              <w:ind w:left="633" w:hanging="316"/>
              <w:rPr>
                <w:rFonts w:cs="Tahoma"/>
              </w:rPr>
            </w:pPr>
            <w:r w:rsidRPr="00070528">
              <w:rPr>
                <w:rFonts w:cs="Tahoma"/>
              </w:rPr>
              <w:t xml:space="preserve">sửa màn hình kiểm tra cavet và lưu kho cavet: </w:t>
            </w:r>
          </w:p>
          <w:p w14:paraId="6A1C12C2" w14:textId="77777777" w:rsidR="00B85E61" w:rsidRPr="00070528" w:rsidRDefault="00B85E61" w:rsidP="00B85E61">
            <w:pPr>
              <w:pStyle w:val="ListParagraph"/>
              <w:spacing w:before="105" w:after="52"/>
              <w:ind w:left="633"/>
              <w:rPr>
                <w:rFonts w:cs="Tahoma"/>
              </w:rPr>
            </w:pPr>
            <w:r w:rsidRPr="00070528">
              <w:rPr>
                <w:rFonts w:cs="Tahoma"/>
              </w:rPr>
              <w:t>- Thêm tên hàng hóa trên hợp đồng</w:t>
            </w:r>
          </w:p>
          <w:p w14:paraId="6B7E9E23" w14:textId="77777777" w:rsidR="00B85E61" w:rsidRPr="00070528" w:rsidRDefault="00B85E61" w:rsidP="00B85E61">
            <w:pPr>
              <w:pStyle w:val="ListParagraph"/>
              <w:spacing w:before="105" w:after="52"/>
              <w:ind w:left="633"/>
              <w:rPr>
                <w:rFonts w:cs="Tahoma"/>
              </w:rPr>
            </w:pPr>
            <w:r w:rsidRPr="00070528">
              <w:rPr>
                <w:rFonts w:cs="Tahoma"/>
              </w:rPr>
              <w:t>- Bỏ thông tin biển số, số cavet, màu xe trên hợp đồng</w:t>
            </w:r>
          </w:p>
          <w:p w14:paraId="04840F56" w14:textId="66D72452" w:rsidR="00B85E61" w:rsidRPr="00070528" w:rsidRDefault="00B85E61" w:rsidP="00B85E61">
            <w:pPr>
              <w:pStyle w:val="ListParagraph"/>
              <w:numPr>
                <w:ilvl w:val="0"/>
                <w:numId w:val="70"/>
              </w:numPr>
              <w:spacing w:before="105" w:after="52"/>
              <w:ind w:left="633" w:hanging="316"/>
              <w:rPr>
                <w:rFonts w:cs="Tahoma"/>
              </w:rPr>
            </w:pPr>
            <w:r w:rsidRPr="00070528">
              <w:rPr>
                <w:rFonts w:cs="Tahoma"/>
              </w:rPr>
              <w:t>Bổ sung địa chỉ gửi mail cho sale và địa chỉ người nhận cho chức năng gửi mail cho sale khi hồ sơ về có lỗi</w:t>
            </w:r>
          </w:p>
        </w:tc>
        <w:tc>
          <w:tcPr>
            <w:tcW w:w="1203" w:type="dxa"/>
          </w:tcPr>
          <w:p w14:paraId="594D0B24" w14:textId="49A0422A" w:rsidR="00B85E61" w:rsidRPr="00070528" w:rsidRDefault="00B85E61" w:rsidP="00B85E61">
            <w:pPr>
              <w:spacing w:before="105" w:after="52"/>
              <w:ind w:left="0"/>
              <w:rPr>
                <w:rFonts w:cs="Tahoma"/>
              </w:rPr>
            </w:pPr>
            <w:r w:rsidRPr="00070528">
              <w:rPr>
                <w:rFonts w:cs="Tahoma"/>
              </w:rPr>
              <w:t>0.06</w:t>
            </w:r>
          </w:p>
        </w:tc>
      </w:tr>
      <w:tr w:rsidR="00B85E61" w:rsidRPr="00070528" w14:paraId="7D8C23D0" w14:textId="77777777" w:rsidTr="00C04F4E">
        <w:tc>
          <w:tcPr>
            <w:tcW w:w="1691" w:type="dxa"/>
          </w:tcPr>
          <w:p w14:paraId="5E408725" w14:textId="5F89182A" w:rsidR="00B85E61" w:rsidRPr="00070528" w:rsidRDefault="00B85E61" w:rsidP="00B85E61">
            <w:pPr>
              <w:spacing w:before="105" w:after="52"/>
              <w:ind w:left="0"/>
              <w:rPr>
                <w:rFonts w:cs="Tahoma"/>
              </w:rPr>
            </w:pPr>
            <w:r w:rsidRPr="00070528">
              <w:rPr>
                <w:rFonts w:cs="Tahoma"/>
              </w:rPr>
              <w:t>10/08/2018</w:t>
            </w:r>
          </w:p>
        </w:tc>
        <w:tc>
          <w:tcPr>
            <w:tcW w:w="1356" w:type="dxa"/>
          </w:tcPr>
          <w:p w14:paraId="6C8D8E66" w14:textId="742B9E97" w:rsidR="00B85E61" w:rsidRPr="00070528" w:rsidRDefault="00B85E61" w:rsidP="00B85E61">
            <w:pPr>
              <w:spacing w:before="105" w:after="52"/>
              <w:ind w:left="0"/>
              <w:rPr>
                <w:rFonts w:cs="Tahoma"/>
              </w:rPr>
            </w:pPr>
            <w:r w:rsidRPr="00070528">
              <w:rPr>
                <w:rFonts w:cs="Tahoma"/>
              </w:rPr>
              <w:t>Nguyễn Trang</w:t>
            </w:r>
          </w:p>
        </w:tc>
        <w:tc>
          <w:tcPr>
            <w:tcW w:w="841" w:type="dxa"/>
          </w:tcPr>
          <w:p w14:paraId="0D9CD7D8" w14:textId="38CC3FD3" w:rsidR="00B85E61" w:rsidRPr="00070528" w:rsidRDefault="00B85E61" w:rsidP="00B85E61">
            <w:pPr>
              <w:spacing w:before="105" w:after="52"/>
              <w:ind w:left="0"/>
              <w:rPr>
                <w:rFonts w:cs="Tahoma"/>
              </w:rPr>
            </w:pPr>
            <w:r w:rsidRPr="00070528">
              <w:rPr>
                <w:rFonts w:cs="Tahoma"/>
              </w:rPr>
              <w:t>M</w:t>
            </w:r>
          </w:p>
        </w:tc>
        <w:tc>
          <w:tcPr>
            <w:tcW w:w="4762" w:type="dxa"/>
          </w:tcPr>
          <w:p w14:paraId="31AA3104" w14:textId="77777777" w:rsidR="00B85E61" w:rsidRPr="00070528" w:rsidRDefault="00B85E61" w:rsidP="00B85E61">
            <w:pPr>
              <w:pStyle w:val="ListParagraph"/>
              <w:numPr>
                <w:ilvl w:val="0"/>
                <w:numId w:val="71"/>
              </w:numPr>
              <w:spacing w:before="105" w:after="52"/>
              <w:ind w:left="633" w:hanging="316"/>
              <w:rPr>
                <w:rFonts w:cs="Tahoma"/>
              </w:rPr>
            </w:pPr>
            <w:r w:rsidRPr="00070528">
              <w:rPr>
                <w:rFonts w:cs="Tahoma"/>
              </w:rPr>
              <w:t>Bỏ các button xuất excel trong tất cả các màn hình do chuyển sang chức năng xuất báo cáo</w:t>
            </w:r>
          </w:p>
          <w:p w14:paraId="1889C699" w14:textId="77777777" w:rsidR="00B85E61" w:rsidRPr="00070528" w:rsidRDefault="00B85E61" w:rsidP="00B85E61">
            <w:pPr>
              <w:pStyle w:val="ListParagraph"/>
              <w:numPr>
                <w:ilvl w:val="0"/>
                <w:numId w:val="71"/>
              </w:numPr>
              <w:spacing w:before="105" w:after="52"/>
              <w:ind w:left="633" w:hanging="316"/>
              <w:rPr>
                <w:rFonts w:cs="Tahoma"/>
              </w:rPr>
            </w:pPr>
            <w:r w:rsidRPr="00070528">
              <w:rPr>
                <w:rFonts w:cs="Tahoma"/>
              </w:rPr>
              <w:t>Tách màn hình lưu kho thành 3 màn hình riêng biệt: lưu kho, cho mượn, xuất trả</w:t>
            </w:r>
          </w:p>
          <w:p w14:paraId="78DDBFED" w14:textId="77777777" w:rsidR="00B85E61" w:rsidRPr="00070528" w:rsidRDefault="00B85E61" w:rsidP="00B85E61">
            <w:pPr>
              <w:pStyle w:val="ListParagraph"/>
              <w:numPr>
                <w:ilvl w:val="0"/>
                <w:numId w:val="71"/>
              </w:numPr>
              <w:spacing w:before="105" w:after="52"/>
              <w:ind w:left="633" w:hanging="316"/>
              <w:rPr>
                <w:rFonts w:cs="Tahoma"/>
              </w:rPr>
            </w:pPr>
            <w:r w:rsidRPr="00070528">
              <w:rPr>
                <w:rFonts w:cs="Tahoma"/>
              </w:rPr>
              <w:t>Thêm trạng thái “return” cho những giấy tờ nhận về hệ thống nhưng không có bản cứng đi kèm</w:t>
            </w:r>
          </w:p>
          <w:p w14:paraId="55112573" w14:textId="522A2619" w:rsidR="00B85E61" w:rsidRPr="00070528" w:rsidRDefault="00B85E61" w:rsidP="00B85E61">
            <w:pPr>
              <w:pStyle w:val="ListParagraph"/>
              <w:numPr>
                <w:ilvl w:val="0"/>
                <w:numId w:val="71"/>
              </w:numPr>
              <w:spacing w:before="105" w:after="52"/>
              <w:ind w:left="633" w:hanging="316"/>
              <w:rPr>
                <w:rFonts w:cs="Tahoma"/>
              </w:rPr>
            </w:pPr>
            <w:r w:rsidRPr="00070528">
              <w:rPr>
                <w:rFonts w:cs="Tahoma"/>
              </w:rPr>
              <w:t>Thêm trạng thái Cavet “Đã tất toán_Cavet chưa về”</w:t>
            </w:r>
          </w:p>
        </w:tc>
        <w:tc>
          <w:tcPr>
            <w:tcW w:w="1203" w:type="dxa"/>
          </w:tcPr>
          <w:p w14:paraId="0DD69E86" w14:textId="132F649E" w:rsidR="00B85E61" w:rsidRPr="00070528" w:rsidRDefault="00B85E61" w:rsidP="00B85E61">
            <w:pPr>
              <w:spacing w:before="105" w:after="52"/>
              <w:ind w:left="0"/>
              <w:rPr>
                <w:rFonts w:cs="Tahoma"/>
              </w:rPr>
            </w:pPr>
            <w:r w:rsidRPr="00070528">
              <w:rPr>
                <w:rFonts w:cs="Tahoma"/>
              </w:rPr>
              <w:t>0.07</w:t>
            </w:r>
          </w:p>
        </w:tc>
      </w:tr>
      <w:tr w:rsidR="00B85E61" w:rsidRPr="00070528" w14:paraId="1091D81E" w14:textId="77777777" w:rsidTr="00C04F4E">
        <w:tc>
          <w:tcPr>
            <w:tcW w:w="1691" w:type="dxa"/>
          </w:tcPr>
          <w:p w14:paraId="628036A2" w14:textId="1A822229" w:rsidR="00B85E61" w:rsidRPr="00070528" w:rsidRDefault="00B85E61" w:rsidP="00B85E61">
            <w:pPr>
              <w:spacing w:before="105" w:after="52"/>
              <w:ind w:left="0"/>
              <w:rPr>
                <w:rFonts w:cs="Tahoma"/>
              </w:rPr>
            </w:pPr>
            <w:r w:rsidRPr="00070528">
              <w:rPr>
                <w:rFonts w:cs="Tahoma"/>
              </w:rPr>
              <w:t>21/08/2018</w:t>
            </w:r>
          </w:p>
        </w:tc>
        <w:tc>
          <w:tcPr>
            <w:tcW w:w="1356" w:type="dxa"/>
          </w:tcPr>
          <w:p w14:paraId="6BBCCFC6" w14:textId="48700E8D" w:rsidR="00B85E61" w:rsidRPr="00070528" w:rsidRDefault="00B85E61" w:rsidP="00B85E61">
            <w:pPr>
              <w:spacing w:before="105" w:after="52"/>
              <w:ind w:left="0"/>
              <w:rPr>
                <w:rFonts w:cs="Tahoma"/>
              </w:rPr>
            </w:pPr>
            <w:r w:rsidRPr="00070528">
              <w:rPr>
                <w:rFonts w:cs="Tahoma"/>
              </w:rPr>
              <w:t>Nguyễn Trang</w:t>
            </w:r>
          </w:p>
        </w:tc>
        <w:tc>
          <w:tcPr>
            <w:tcW w:w="841" w:type="dxa"/>
          </w:tcPr>
          <w:p w14:paraId="457BC07D" w14:textId="71FFF352" w:rsidR="00B85E61" w:rsidRPr="00070528" w:rsidRDefault="00B85E61" w:rsidP="00B85E61">
            <w:pPr>
              <w:spacing w:before="105" w:after="52"/>
              <w:ind w:left="0"/>
              <w:rPr>
                <w:rFonts w:cs="Tahoma"/>
              </w:rPr>
            </w:pPr>
            <w:r w:rsidRPr="00070528">
              <w:rPr>
                <w:rFonts w:cs="Tahoma"/>
              </w:rPr>
              <w:t>M</w:t>
            </w:r>
          </w:p>
        </w:tc>
        <w:tc>
          <w:tcPr>
            <w:tcW w:w="4762" w:type="dxa"/>
          </w:tcPr>
          <w:p w14:paraId="125FB000" w14:textId="77777777" w:rsidR="00B85E61" w:rsidRPr="00070528" w:rsidRDefault="00B85E61" w:rsidP="00B85E61">
            <w:pPr>
              <w:pStyle w:val="ListParagraph"/>
              <w:numPr>
                <w:ilvl w:val="0"/>
                <w:numId w:val="101"/>
              </w:numPr>
              <w:spacing w:before="105" w:after="52"/>
              <w:rPr>
                <w:rFonts w:cs="Tahoma"/>
              </w:rPr>
            </w:pPr>
            <w:r w:rsidRPr="00070528">
              <w:rPr>
                <w:rFonts w:cs="Tahoma"/>
              </w:rPr>
              <w:t>Sửa luồng của cavet xuất trả nhưng KH không nhận lại hoàn trả lại TTVH. Trạng thái của những Cavet này là “Chờ lưu kho_Thư hoàn” và “Đã lưu kho_Thư hoàn”</w:t>
            </w:r>
          </w:p>
          <w:p w14:paraId="69D02DC4" w14:textId="77777777" w:rsidR="00B85E61" w:rsidRPr="00070528" w:rsidRDefault="00B85E61" w:rsidP="00B85E61">
            <w:pPr>
              <w:pStyle w:val="ListParagraph"/>
              <w:numPr>
                <w:ilvl w:val="0"/>
                <w:numId w:val="101"/>
              </w:numPr>
              <w:spacing w:before="105" w:after="52"/>
              <w:rPr>
                <w:rFonts w:cs="Tahoma"/>
              </w:rPr>
            </w:pPr>
            <w:r w:rsidRPr="00070528">
              <w:rPr>
                <w:rFonts w:cs="Tahoma"/>
              </w:rPr>
              <w:t xml:space="preserve">Thêm trường hợp cavet đã lưu kho_cần update lỗi hoặc chờ lưu kho_cần update lỗi nhưng có cavet khác mới về: hệ thống ghi nhận cavet mới về theo luồng thông thường. </w:t>
            </w:r>
          </w:p>
          <w:p w14:paraId="0BB337BD" w14:textId="0F0DAD76" w:rsidR="00B85E61" w:rsidRPr="00070528" w:rsidRDefault="00B85E61" w:rsidP="00B85E61">
            <w:pPr>
              <w:pStyle w:val="ListParagraph"/>
              <w:numPr>
                <w:ilvl w:val="0"/>
                <w:numId w:val="101"/>
              </w:numPr>
              <w:spacing w:before="105" w:after="52"/>
              <w:rPr>
                <w:rFonts w:cs="Tahoma"/>
              </w:rPr>
            </w:pPr>
            <w:r w:rsidRPr="00070528">
              <w:rPr>
                <w:rFonts w:cs="Tahoma"/>
              </w:rPr>
              <w:lastRenderedPageBreak/>
              <w:t>Sửa màn hình lưu kho cavet và luồng lưu kho cavet theo ảnh hưởng của mục 1 và 2</w:t>
            </w:r>
          </w:p>
          <w:p w14:paraId="37944212" w14:textId="5D3001E5" w:rsidR="00B85E61" w:rsidRPr="00070528" w:rsidRDefault="00B85E61" w:rsidP="00B85E61">
            <w:pPr>
              <w:pStyle w:val="ListParagraph"/>
              <w:numPr>
                <w:ilvl w:val="0"/>
                <w:numId w:val="101"/>
              </w:numPr>
              <w:spacing w:before="105" w:after="52"/>
              <w:rPr>
                <w:rFonts w:cs="Tahoma"/>
              </w:rPr>
            </w:pPr>
            <w:r w:rsidRPr="00070528">
              <w:rPr>
                <w:rFonts w:cs="Tahoma"/>
              </w:rPr>
              <w:t>Thêm trạng thái mới thêm vào danh sách trạng thái phần phụ lục</w:t>
            </w:r>
          </w:p>
        </w:tc>
        <w:tc>
          <w:tcPr>
            <w:tcW w:w="1203" w:type="dxa"/>
          </w:tcPr>
          <w:p w14:paraId="4DB76B07" w14:textId="4A5B919C" w:rsidR="00B85E61" w:rsidRPr="00070528" w:rsidRDefault="00B85E61" w:rsidP="00B85E61">
            <w:pPr>
              <w:spacing w:before="105" w:after="52"/>
              <w:ind w:left="0"/>
              <w:rPr>
                <w:rFonts w:cs="Tahoma"/>
              </w:rPr>
            </w:pPr>
            <w:r w:rsidRPr="00070528">
              <w:rPr>
                <w:rFonts w:cs="Tahoma"/>
              </w:rPr>
              <w:lastRenderedPageBreak/>
              <w:t>0.08</w:t>
            </w:r>
          </w:p>
        </w:tc>
      </w:tr>
      <w:tr w:rsidR="00B85E61" w:rsidRPr="00070528" w14:paraId="70C75055" w14:textId="77777777" w:rsidTr="00C04F4E">
        <w:tc>
          <w:tcPr>
            <w:tcW w:w="1691" w:type="dxa"/>
          </w:tcPr>
          <w:p w14:paraId="6CAA23BE" w14:textId="21638E32" w:rsidR="00B85E61" w:rsidRPr="00070528" w:rsidRDefault="00B85E61" w:rsidP="00B85E61">
            <w:pPr>
              <w:spacing w:before="105" w:after="52"/>
              <w:ind w:left="0"/>
              <w:rPr>
                <w:rFonts w:cs="Tahoma"/>
              </w:rPr>
            </w:pPr>
            <w:r w:rsidRPr="00070528">
              <w:rPr>
                <w:rFonts w:cs="Tahoma"/>
              </w:rPr>
              <w:lastRenderedPageBreak/>
              <w:t>22/08/2018</w:t>
            </w:r>
          </w:p>
        </w:tc>
        <w:tc>
          <w:tcPr>
            <w:tcW w:w="1356" w:type="dxa"/>
          </w:tcPr>
          <w:p w14:paraId="562A1E9E" w14:textId="760F8E08" w:rsidR="00B85E61" w:rsidRPr="00070528" w:rsidRDefault="00B85E61" w:rsidP="00B85E61">
            <w:pPr>
              <w:spacing w:before="105" w:after="52"/>
              <w:ind w:left="0"/>
              <w:rPr>
                <w:rFonts w:cs="Tahoma"/>
              </w:rPr>
            </w:pPr>
            <w:r w:rsidRPr="00070528">
              <w:rPr>
                <w:rFonts w:cs="Tahoma"/>
              </w:rPr>
              <w:t>Nguyễn Trang</w:t>
            </w:r>
          </w:p>
        </w:tc>
        <w:tc>
          <w:tcPr>
            <w:tcW w:w="841" w:type="dxa"/>
          </w:tcPr>
          <w:p w14:paraId="28E57123" w14:textId="77777777" w:rsidR="00B85E61" w:rsidRPr="00070528" w:rsidRDefault="00B85E61" w:rsidP="00B85E61">
            <w:pPr>
              <w:spacing w:before="105" w:after="52"/>
              <w:ind w:left="0"/>
              <w:rPr>
                <w:rFonts w:cs="Tahoma"/>
              </w:rPr>
            </w:pPr>
          </w:p>
        </w:tc>
        <w:tc>
          <w:tcPr>
            <w:tcW w:w="4762" w:type="dxa"/>
          </w:tcPr>
          <w:p w14:paraId="0532081C" w14:textId="067A7C8F" w:rsidR="00B85E61" w:rsidRPr="00070528" w:rsidRDefault="00B85E61" w:rsidP="00817A98">
            <w:pPr>
              <w:spacing w:before="105" w:after="52"/>
              <w:ind w:left="0"/>
              <w:rPr>
                <w:rFonts w:cs="Tahoma"/>
              </w:rPr>
            </w:pPr>
            <w:r w:rsidRPr="00070528">
              <w:rPr>
                <w:rFonts w:cs="Tahoma"/>
              </w:rPr>
              <w:t>Nâng version trình ký</w:t>
            </w:r>
          </w:p>
        </w:tc>
        <w:tc>
          <w:tcPr>
            <w:tcW w:w="1203" w:type="dxa"/>
          </w:tcPr>
          <w:p w14:paraId="6B6DDD15" w14:textId="491BBB89" w:rsidR="00B85E61" w:rsidRPr="00070528" w:rsidRDefault="00B85E61" w:rsidP="00B85E61">
            <w:pPr>
              <w:spacing w:before="105" w:after="52"/>
              <w:ind w:left="0"/>
              <w:rPr>
                <w:rFonts w:cs="Tahoma"/>
              </w:rPr>
            </w:pPr>
            <w:r w:rsidRPr="00070528">
              <w:rPr>
                <w:rFonts w:cs="Tahoma"/>
              </w:rPr>
              <w:t>1.0</w:t>
            </w:r>
          </w:p>
        </w:tc>
      </w:tr>
      <w:bookmarkEnd w:id="0"/>
      <w:bookmarkEnd w:id="1"/>
    </w:tbl>
    <w:p w14:paraId="72C3605E" w14:textId="4B28490D" w:rsidR="00C04F4E" w:rsidRPr="00070528" w:rsidRDefault="00C04F4E" w:rsidP="000115FD">
      <w:pPr>
        <w:spacing w:before="0" w:after="0"/>
        <w:ind w:left="0"/>
        <w:rPr>
          <w:sz w:val="14"/>
        </w:rPr>
      </w:pPr>
    </w:p>
    <w:p w14:paraId="3C6041E4" w14:textId="77777777" w:rsidR="000115FD" w:rsidRPr="00070528" w:rsidRDefault="000115FD">
      <w:pPr>
        <w:spacing w:before="0" w:after="0"/>
        <w:ind w:left="0"/>
        <w:rPr>
          <w:b/>
          <w:sz w:val="24"/>
          <w:szCs w:val="30"/>
        </w:rPr>
      </w:pPr>
      <w:r w:rsidRPr="00070528">
        <w:rPr>
          <w:b/>
          <w:sz w:val="24"/>
          <w:szCs w:val="30"/>
        </w:rPr>
        <w:br w:type="page"/>
      </w:r>
    </w:p>
    <w:p w14:paraId="638750F6" w14:textId="380154DE" w:rsidR="000115FD" w:rsidRPr="00070528" w:rsidRDefault="000115FD" w:rsidP="000115FD">
      <w:pPr>
        <w:spacing w:before="0" w:after="0"/>
        <w:ind w:left="0"/>
        <w:rPr>
          <w:b/>
          <w:sz w:val="24"/>
          <w:szCs w:val="30"/>
        </w:rPr>
      </w:pPr>
      <w:r w:rsidRPr="00070528">
        <w:rPr>
          <w:b/>
          <w:sz w:val="24"/>
          <w:szCs w:val="30"/>
        </w:rPr>
        <w:lastRenderedPageBreak/>
        <w:t>TRANG KÝ</w:t>
      </w:r>
    </w:p>
    <w:p w14:paraId="2FE50CE5" w14:textId="77777777" w:rsidR="000115FD" w:rsidRPr="00070528" w:rsidRDefault="000115FD" w:rsidP="000115FD">
      <w:pPr>
        <w:pStyle w:val="ListParagraph"/>
        <w:spacing w:before="0" w:after="0"/>
        <w:rPr>
          <w:b/>
          <w:szCs w:val="30"/>
        </w:rPr>
      </w:pPr>
    </w:p>
    <w:p w14:paraId="3F6616A6" w14:textId="323B9E1E" w:rsidR="000115FD" w:rsidRPr="00070528" w:rsidRDefault="000115FD" w:rsidP="00814A2D">
      <w:pPr>
        <w:pStyle w:val="ListParagraph"/>
        <w:numPr>
          <w:ilvl w:val="0"/>
          <w:numId w:val="13"/>
        </w:numPr>
        <w:spacing w:before="0" w:after="0"/>
        <w:rPr>
          <w:b/>
          <w:szCs w:val="30"/>
        </w:rPr>
      </w:pPr>
      <w:r w:rsidRPr="00070528">
        <w:rPr>
          <w:b/>
          <w:szCs w:val="30"/>
        </w:rPr>
        <w:t xml:space="preserve">Đơn vị </w:t>
      </w:r>
      <w:r w:rsidR="00663EB6" w:rsidRPr="00070528">
        <w:rPr>
          <w:b/>
          <w:szCs w:val="30"/>
        </w:rPr>
        <w:t>sử dụng</w:t>
      </w:r>
      <w:r w:rsidRPr="00070528">
        <w:rPr>
          <w:b/>
          <w:szCs w:val="30"/>
        </w:rPr>
        <w:t xml:space="preserve"> </w:t>
      </w:r>
    </w:p>
    <w:p w14:paraId="7DBB1816" w14:textId="77777777" w:rsidR="0050513B" w:rsidRPr="00070528" w:rsidRDefault="0050513B" w:rsidP="00EA7900">
      <w:pPr>
        <w:rPr>
          <w:rFonts w:cs="Tahoma"/>
        </w:rPr>
      </w:pPr>
    </w:p>
    <w:tbl>
      <w:tblPr>
        <w:tblStyle w:val="TableGrid"/>
        <w:tblW w:w="9573" w:type="dxa"/>
        <w:tblInd w:w="-5" w:type="dxa"/>
        <w:tblLook w:val="04A0" w:firstRow="1" w:lastRow="0" w:firstColumn="1" w:lastColumn="0" w:noHBand="0" w:noVBand="1"/>
      </w:tblPr>
      <w:tblGrid>
        <w:gridCol w:w="2127"/>
        <w:gridCol w:w="1559"/>
        <w:gridCol w:w="1276"/>
        <w:gridCol w:w="1696"/>
        <w:gridCol w:w="1134"/>
        <w:gridCol w:w="1781"/>
      </w:tblGrid>
      <w:tr w:rsidR="00F83B66" w:rsidRPr="00070528" w14:paraId="0E789983" w14:textId="77777777" w:rsidTr="00663EB6">
        <w:tc>
          <w:tcPr>
            <w:tcW w:w="2127" w:type="dxa"/>
          </w:tcPr>
          <w:p w14:paraId="2756FA44" w14:textId="77777777" w:rsidR="000115FD" w:rsidRPr="00070528" w:rsidRDefault="000115FD" w:rsidP="00663EB6">
            <w:pPr>
              <w:spacing w:before="105" w:after="52"/>
              <w:ind w:left="0"/>
              <w:jc w:val="center"/>
              <w:rPr>
                <w:rFonts w:cs="Tahoma"/>
                <w:b/>
              </w:rPr>
            </w:pPr>
            <w:r w:rsidRPr="00070528">
              <w:rPr>
                <w:rFonts w:cs="Tahoma"/>
                <w:b/>
              </w:rPr>
              <w:t>Section</w:t>
            </w:r>
          </w:p>
        </w:tc>
        <w:tc>
          <w:tcPr>
            <w:tcW w:w="1559" w:type="dxa"/>
          </w:tcPr>
          <w:p w14:paraId="73394489" w14:textId="77777777" w:rsidR="000115FD" w:rsidRPr="00070528" w:rsidRDefault="000115FD" w:rsidP="00663EB6">
            <w:pPr>
              <w:spacing w:before="105" w:after="52"/>
              <w:ind w:left="0"/>
              <w:jc w:val="center"/>
              <w:rPr>
                <w:rFonts w:cs="Tahoma"/>
                <w:b/>
              </w:rPr>
            </w:pPr>
            <w:r w:rsidRPr="00070528">
              <w:rPr>
                <w:rFonts w:cs="Tahoma"/>
                <w:b/>
              </w:rPr>
              <w:t>Người kiểm tra</w:t>
            </w:r>
          </w:p>
        </w:tc>
        <w:tc>
          <w:tcPr>
            <w:tcW w:w="1276" w:type="dxa"/>
          </w:tcPr>
          <w:p w14:paraId="0145468A" w14:textId="3A62AF30" w:rsidR="000115FD" w:rsidRPr="00070528" w:rsidRDefault="000115FD" w:rsidP="00663EB6">
            <w:pPr>
              <w:spacing w:before="105" w:after="52"/>
              <w:ind w:left="0"/>
              <w:jc w:val="center"/>
              <w:rPr>
                <w:rFonts w:cs="Tahoma"/>
                <w:b/>
              </w:rPr>
            </w:pPr>
            <w:r w:rsidRPr="00070528">
              <w:rPr>
                <w:rFonts w:cs="Tahoma"/>
                <w:b/>
              </w:rPr>
              <w:t>Ngày</w:t>
            </w:r>
          </w:p>
        </w:tc>
        <w:tc>
          <w:tcPr>
            <w:tcW w:w="1696" w:type="dxa"/>
          </w:tcPr>
          <w:p w14:paraId="770735AD" w14:textId="23C2BFD0" w:rsidR="000115FD" w:rsidRPr="00070528" w:rsidRDefault="000115FD" w:rsidP="00663EB6">
            <w:pPr>
              <w:spacing w:before="105" w:after="52"/>
              <w:ind w:left="0"/>
              <w:jc w:val="center"/>
              <w:rPr>
                <w:rFonts w:cs="Tahoma"/>
                <w:b/>
              </w:rPr>
            </w:pPr>
            <w:r w:rsidRPr="00070528">
              <w:rPr>
                <w:rFonts w:cs="Tahoma"/>
                <w:b/>
              </w:rPr>
              <w:t>Người duyệt</w:t>
            </w:r>
          </w:p>
        </w:tc>
        <w:tc>
          <w:tcPr>
            <w:tcW w:w="1134" w:type="dxa"/>
          </w:tcPr>
          <w:p w14:paraId="27610788" w14:textId="28F71D20" w:rsidR="000115FD" w:rsidRPr="00070528" w:rsidRDefault="000115FD" w:rsidP="00663EB6">
            <w:pPr>
              <w:spacing w:before="105" w:after="52"/>
              <w:ind w:left="0"/>
              <w:jc w:val="center"/>
              <w:rPr>
                <w:rFonts w:cs="Tahoma"/>
                <w:b/>
              </w:rPr>
            </w:pPr>
            <w:r w:rsidRPr="00070528">
              <w:rPr>
                <w:rFonts w:cs="Tahoma"/>
                <w:b/>
              </w:rPr>
              <w:t>Ngày</w:t>
            </w:r>
          </w:p>
        </w:tc>
        <w:tc>
          <w:tcPr>
            <w:tcW w:w="1781" w:type="dxa"/>
          </w:tcPr>
          <w:p w14:paraId="6AA31C11" w14:textId="3EC506F9" w:rsidR="000115FD" w:rsidRPr="00070528" w:rsidRDefault="00663EB6" w:rsidP="00663EB6">
            <w:pPr>
              <w:spacing w:before="105" w:after="52"/>
              <w:ind w:left="0"/>
              <w:jc w:val="center"/>
              <w:rPr>
                <w:rFonts w:cs="Tahoma"/>
                <w:b/>
              </w:rPr>
            </w:pPr>
            <w:r w:rsidRPr="00070528">
              <w:rPr>
                <w:rFonts w:cs="Tahoma"/>
                <w:b/>
              </w:rPr>
              <w:t>Khối/</w:t>
            </w:r>
            <w:r w:rsidR="000115FD" w:rsidRPr="00070528">
              <w:rPr>
                <w:rFonts w:cs="Tahoma"/>
                <w:b/>
              </w:rPr>
              <w:t>Phòng ban</w:t>
            </w:r>
          </w:p>
        </w:tc>
      </w:tr>
      <w:tr w:rsidR="00F83B66" w:rsidRPr="00070528" w14:paraId="2E74D2BC" w14:textId="77777777" w:rsidTr="00663EB6">
        <w:trPr>
          <w:trHeight w:val="1417"/>
        </w:trPr>
        <w:tc>
          <w:tcPr>
            <w:tcW w:w="2127" w:type="dxa"/>
          </w:tcPr>
          <w:p w14:paraId="43A5E831" w14:textId="77777777" w:rsidR="000115FD" w:rsidRPr="00070528" w:rsidRDefault="000115FD" w:rsidP="000115FD">
            <w:pPr>
              <w:spacing w:before="105" w:after="52"/>
              <w:ind w:left="0"/>
              <w:rPr>
                <w:rFonts w:cs="Tahoma"/>
              </w:rPr>
            </w:pPr>
          </w:p>
        </w:tc>
        <w:tc>
          <w:tcPr>
            <w:tcW w:w="1559" w:type="dxa"/>
            <w:vAlign w:val="bottom"/>
          </w:tcPr>
          <w:p w14:paraId="1D1FBF18" w14:textId="0E96C04F" w:rsidR="000115FD" w:rsidRPr="00070528" w:rsidRDefault="000115FD" w:rsidP="00663EB6">
            <w:pPr>
              <w:spacing w:before="105" w:after="52"/>
              <w:ind w:left="0"/>
              <w:jc w:val="center"/>
              <w:rPr>
                <w:rFonts w:cs="Tahoma"/>
              </w:rPr>
            </w:pPr>
          </w:p>
        </w:tc>
        <w:tc>
          <w:tcPr>
            <w:tcW w:w="1276" w:type="dxa"/>
          </w:tcPr>
          <w:p w14:paraId="46ED9A2B" w14:textId="77777777" w:rsidR="000115FD" w:rsidRPr="00070528" w:rsidRDefault="000115FD" w:rsidP="000115FD">
            <w:pPr>
              <w:spacing w:before="105" w:after="52"/>
              <w:ind w:left="0"/>
              <w:jc w:val="center"/>
              <w:rPr>
                <w:rFonts w:cs="Tahoma"/>
              </w:rPr>
            </w:pPr>
          </w:p>
        </w:tc>
        <w:tc>
          <w:tcPr>
            <w:tcW w:w="1696" w:type="dxa"/>
            <w:vAlign w:val="bottom"/>
          </w:tcPr>
          <w:p w14:paraId="601BDA07" w14:textId="24789DE4" w:rsidR="000115FD" w:rsidRPr="00070528" w:rsidRDefault="000115FD" w:rsidP="00663EB6">
            <w:pPr>
              <w:spacing w:before="105" w:after="52"/>
              <w:ind w:left="0"/>
              <w:jc w:val="center"/>
              <w:rPr>
                <w:rFonts w:cs="Tahoma"/>
              </w:rPr>
            </w:pPr>
          </w:p>
        </w:tc>
        <w:tc>
          <w:tcPr>
            <w:tcW w:w="1134" w:type="dxa"/>
          </w:tcPr>
          <w:p w14:paraId="2A417C33" w14:textId="77777777" w:rsidR="000115FD" w:rsidRPr="00070528" w:rsidRDefault="000115FD" w:rsidP="000115FD">
            <w:pPr>
              <w:spacing w:before="105" w:after="52"/>
              <w:ind w:left="0"/>
              <w:jc w:val="center"/>
              <w:rPr>
                <w:rFonts w:cs="Tahoma"/>
              </w:rPr>
            </w:pPr>
          </w:p>
        </w:tc>
        <w:tc>
          <w:tcPr>
            <w:tcW w:w="1781" w:type="dxa"/>
          </w:tcPr>
          <w:p w14:paraId="27882EB6" w14:textId="506ABF80" w:rsidR="000115FD" w:rsidRPr="00070528" w:rsidRDefault="000115FD" w:rsidP="000115FD">
            <w:pPr>
              <w:spacing w:before="105" w:after="52"/>
              <w:ind w:left="0"/>
              <w:jc w:val="center"/>
              <w:rPr>
                <w:rFonts w:cs="Tahoma"/>
              </w:rPr>
            </w:pPr>
          </w:p>
        </w:tc>
      </w:tr>
      <w:tr w:rsidR="00F83B66" w:rsidRPr="00070528" w14:paraId="56B69A03" w14:textId="77777777" w:rsidTr="00663EB6">
        <w:trPr>
          <w:trHeight w:val="1417"/>
        </w:trPr>
        <w:tc>
          <w:tcPr>
            <w:tcW w:w="2127" w:type="dxa"/>
          </w:tcPr>
          <w:p w14:paraId="52C54F3C" w14:textId="77777777" w:rsidR="000115FD" w:rsidRPr="00070528" w:rsidRDefault="000115FD" w:rsidP="000115FD">
            <w:pPr>
              <w:spacing w:before="105" w:after="52"/>
              <w:ind w:left="0"/>
              <w:rPr>
                <w:rFonts w:cs="Tahoma"/>
              </w:rPr>
            </w:pPr>
          </w:p>
        </w:tc>
        <w:tc>
          <w:tcPr>
            <w:tcW w:w="1559" w:type="dxa"/>
            <w:vAlign w:val="bottom"/>
          </w:tcPr>
          <w:p w14:paraId="23E861ED" w14:textId="77777777" w:rsidR="000115FD" w:rsidRPr="00070528" w:rsidRDefault="000115FD" w:rsidP="00663EB6">
            <w:pPr>
              <w:spacing w:before="105" w:after="52"/>
              <w:ind w:left="0"/>
              <w:jc w:val="center"/>
              <w:rPr>
                <w:rFonts w:cs="Tahoma"/>
              </w:rPr>
            </w:pPr>
          </w:p>
        </w:tc>
        <w:tc>
          <w:tcPr>
            <w:tcW w:w="1276" w:type="dxa"/>
          </w:tcPr>
          <w:p w14:paraId="4D1B8537" w14:textId="77777777" w:rsidR="000115FD" w:rsidRPr="00070528" w:rsidRDefault="000115FD" w:rsidP="000115FD">
            <w:pPr>
              <w:spacing w:before="105" w:after="52"/>
              <w:ind w:left="0"/>
              <w:rPr>
                <w:rFonts w:cs="Tahoma"/>
              </w:rPr>
            </w:pPr>
          </w:p>
        </w:tc>
        <w:tc>
          <w:tcPr>
            <w:tcW w:w="1696" w:type="dxa"/>
            <w:vAlign w:val="bottom"/>
          </w:tcPr>
          <w:p w14:paraId="250197B7" w14:textId="24402D6D" w:rsidR="000115FD" w:rsidRPr="00070528" w:rsidRDefault="000115FD" w:rsidP="00663EB6">
            <w:pPr>
              <w:spacing w:before="105" w:after="52"/>
              <w:ind w:left="0"/>
              <w:jc w:val="center"/>
              <w:rPr>
                <w:rFonts w:cs="Tahoma"/>
              </w:rPr>
            </w:pPr>
          </w:p>
        </w:tc>
        <w:tc>
          <w:tcPr>
            <w:tcW w:w="1134" w:type="dxa"/>
          </w:tcPr>
          <w:p w14:paraId="043D2096" w14:textId="77777777" w:rsidR="000115FD" w:rsidRPr="00070528" w:rsidRDefault="000115FD" w:rsidP="000115FD">
            <w:pPr>
              <w:spacing w:before="105" w:after="52"/>
              <w:ind w:left="0"/>
              <w:rPr>
                <w:rFonts w:cs="Tahoma"/>
              </w:rPr>
            </w:pPr>
          </w:p>
        </w:tc>
        <w:tc>
          <w:tcPr>
            <w:tcW w:w="1781" w:type="dxa"/>
          </w:tcPr>
          <w:p w14:paraId="4926206C" w14:textId="2D467D2E" w:rsidR="000115FD" w:rsidRPr="00070528" w:rsidRDefault="000115FD" w:rsidP="000115FD">
            <w:pPr>
              <w:spacing w:before="105" w:after="52"/>
              <w:ind w:left="0"/>
              <w:rPr>
                <w:rFonts w:cs="Tahoma"/>
              </w:rPr>
            </w:pPr>
          </w:p>
        </w:tc>
      </w:tr>
      <w:tr w:rsidR="00F83B66" w:rsidRPr="00070528" w14:paraId="7A4A236B" w14:textId="77777777" w:rsidTr="00663EB6">
        <w:trPr>
          <w:trHeight w:val="1417"/>
        </w:trPr>
        <w:tc>
          <w:tcPr>
            <w:tcW w:w="2127" w:type="dxa"/>
          </w:tcPr>
          <w:p w14:paraId="363F4992" w14:textId="77777777" w:rsidR="000115FD" w:rsidRPr="00070528" w:rsidRDefault="000115FD" w:rsidP="000115FD">
            <w:pPr>
              <w:spacing w:before="105" w:after="52"/>
              <w:ind w:left="0"/>
              <w:rPr>
                <w:rFonts w:cs="Tahoma"/>
              </w:rPr>
            </w:pPr>
          </w:p>
        </w:tc>
        <w:tc>
          <w:tcPr>
            <w:tcW w:w="1559" w:type="dxa"/>
            <w:vAlign w:val="bottom"/>
          </w:tcPr>
          <w:p w14:paraId="2911E30B" w14:textId="77777777" w:rsidR="000115FD" w:rsidRPr="00070528" w:rsidRDefault="000115FD" w:rsidP="00663EB6">
            <w:pPr>
              <w:spacing w:before="105" w:after="52"/>
              <w:ind w:left="0"/>
              <w:jc w:val="center"/>
              <w:rPr>
                <w:rFonts w:cs="Tahoma"/>
              </w:rPr>
            </w:pPr>
          </w:p>
        </w:tc>
        <w:tc>
          <w:tcPr>
            <w:tcW w:w="1276" w:type="dxa"/>
          </w:tcPr>
          <w:p w14:paraId="29E99384" w14:textId="77777777" w:rsidR="000115FD" w:rsidRPr="00070528" w:rsidRDefault="000115FD" w:rsidP="000115FD">
            <w:pPr>
              <w:spacing w:before="105" w:after="52"/>
              <w:ind w:left="0"/>
              <w:rPr>
                <w:rFonts w:cs="Tahoma"/>
              </w:rPr>
            </w:pPr>
          </w:p>
        </w:tc>
        <w:tc>
          <w:tcPr>
            <w:tcW w:w="1696" w:type="dxa"/>
            <w:vAlign w:val="bottom"/>
          </w:tcPr>
          <w:p w14:paraId="2E3FE767" w14:textId="33D267EC" w:rsidR="000115FD" w:rsidRPr="00070528" w:rsidRDefault="000115FD" w:rsidP="00663EB6">
            <w:pPr>
              <w:spacing w:before="105" w:after="52"/>
              <w:ind w:left="0"/>
              <w:jc w:val="center"/>
              <w:rPr>
                <w:rFonts w:cs="Tahoma"/>
              </w:rPr>
            </w:pPr>
          </w:p>
        </w:tc>
        <w:tc>
          <w:tcPr>
            <w:tcW w:w="1134" w:type="dxa"/>
          </w:tcPr>
          <w:p w14:paraId="03AA3BC1" w14:textId="77777777" w:rsidR="000115FD" w:rsidRPr="00070528" w:rsidRDefault="000115FD" w:rsidP="000115FD">
            <w:pPr>
              <w:spacing w:before="105" w:after="52"/>
              <w:ind w:left="0"/>
              <w:rPr>
                <w:rFonts w:cs="Tahoma"/>
              </w:rPr>
            </w:pPr>
          </w:p>
        </w:tc>
        <w:tc>
          <w:tcPr>
            <w:tcW w:w="1781" w:type="dxa"/>
          </w:tcPr>
          <w:p w14:paraId="649D1C0E" w14:textId="3817C9EC" w:rsidR="000115FD" w:rsidRPr="00070528" w:rsidRDefault="000115FD" w:rsidP="000115FD">
            <w:pPr>
              <w:spacing w:before="105" w:after="52"/>
              <w:ind w:left="0"/>
              <w:rPr>
                <w:rFonts w:cs="Tahoma"/>
              </w:rPr>
            </w:pPr>
          </w:p>
        </w:tc>
      </w:tr>
    </w:tbl>
    <w:p w14:paraId="179C043D" w14:textId="77777777" w:rsidR="007C265B" w:rsidRPr="00070528" w:rsidRDefault="007C265B" w:rsidP="007C265B">
      <w:pPr>
        <w:pStyle w:val="ListParagraph"/>
        <w:spacing w:before="0" w:after="0"/>
        <w:rPr>
          <w:b/>
          <w:szCs w:val="30"/>
        </w:rPr>
      </w:pPr>
    </w:p>
    <w:p w14:paraId="4E6FDA2C" w14:textId="5AAC1B31" w:rsidR="007C265B" w:rsidRPr="00070528" w:rsidRDefault="007C265B" w:rsidP="00814A2D">
      <w:pPr>
        <w:pStyle w:val="ListParagraph"/>
        <w:numPr>
          <w:ilvl w:val="0"/>
          <w:numId w:val="13"/>
        </w:numPr>
        <w:spacing w:before="0" w:after="0"/>
        <w:rPr>
          <w:b/>
          <w:szCs w:val="30"/>
        </w:rPr>
      </w:pPr>
      <w:r w:rsidRPr="00070528">
        <w:rPr>
          <w:b/>
          <w:szCs w:val="30"/>
        </w:rPr>
        <w:t>Đơn vị phát triển – Khối CNTT</w:t>
      </w:r>
    </w:p>
    <w:p w14:paraId="3411AAF1" w14:textId="77777777" w:rsidR="007C265B" w:rsidRPr="00070528" w:rsidRDefault="007C265B" w:rsidP="007C265B">
      <w:pPr>
        <w:pStyle w:val="ListParagraph"/>
        <w:spacing w:before="0" w:after="0"/>
        <w:rPr>
          <w:b/>
          <w:szCs w:val="30"/>
        </w:rPr>
      </w:pPr>
    </w:p>
    <w:tbl>
      <w:tblPr>
        <w:tblStyle w:val="TableGrid"/>
        <w:tblW w:w="9611" w:type="dxa"/>
        <w:tblInd w:w="-5" w:type="dxa"/>
        <w:tblLook w:val="04A0" w:firstRow="1" w:lastRow="0" w:firstColumn="1" w:lastColumn="0" w:noHBand="0" w:noVBand="1"/>
      </w:tblPr>
      <w:tblGrid>
        <w:gridCol w:w="2127"/>
        <w:gridCol w:w="1871"/>
        <w:gridCol w:w="1871"/>
        <w:gridCol w:w="1871"/>
        <w:gridCol w:w="1871"/>
      </w:tblGrid>
      <w:tr w:rsidR="007C265B" w:rsidRPr="00070528" w14:paraId="076C3ED3" w14:textId="77777777" w:rsidTr="000103DD">
        <w:tc>
          <w:tcPr>
            <w:tcW w:w="2127" w:type="dxa"/>
          </w:tcPr>
          <w:p w14:paraId="24D7BB0A" w14:textId="77777777" w:rsidR="007C265B" w:rsidRPr="00070528" w:rsidRDefault="007C265B" w:rsidP="000103DD">
            <w:pPr>
              <w:spacing w:before="105" w:after="52"/>
              <w:ind w:left="0"/>
              <w:jc w:val="center"/>
              <w:rPr>
                <w:rFonts w:cs="Tahoma"/>
                <w:b/>
              </w:rPr>
            </w:pPr>
            <w:r w:rsidRPr="00070528">
              <w:rPr>
                <w:rFonts w:cs="Tahoma"/>
                <w:b/>
              </w:rPr>
              <w:t>Section</w:t>
            </w:r>
          </w:p>
        </w:tc>
        <w:tc>
          <w:tcPr>
            <w:tcW w:w="1871" w:type="dxa"/>
          </w:tcPr>
          <w:p w14:paraId="032F4029" w14:textId="77777777" w:rsidR="007C265B" w:rsidRPr="00070528" w:rsidRDefault="007C265B" w:rsidP="000103DD">
            <w:pPr>
              <w:spacing w:before="105" w:after="52"/>
              <w:ind w:left="0"/>
              <w:jc w:val="center"/>
              <w:rPr>
                <w:rFonts w:cs="Tahoma"/>
                <w:b/>
              </w:rPr>
            </w:pPr>
            <w:r w:rsidRPr="00070528">
              <w:rPr>
                <w:rFonts w:cs="Tahoma"/>
                <w:b/>
              </w:rPr>
              <w:t>Người tạo</w:t>
            </w:r>
          </w:p>
        </w:tc>
        <w:tc>
          <w:tcPr>
            <w:tcW w:w="1871" w:type="dxa"/>
          </w:tcPr>
          <w:p w14:paraId="46BD09FC" w14:textId="77777777" w:rsidR="007C265B" w:rsidRPr="00070528" w:rsidRDefault="007C265B" w:rsidP="000103DD">
            <w:pPr>
              <w:spacing w:before="105" w:after="52"/>
              <w:ind w:left="0"/>
              <w:jc w:val="center"/>
              <w:rPr>
                <w:rFonts w:cs="Tahoma"/>
                <w:b/>
              </w:rPr>
            </w:pPr>
            <w:r w:rsidRPr="00070528">
              <w:rPr>
                <w:rFonts w:cs="Tahoma"/>
                <w:b/>
              </w:rPr>
              <w:t>Ngày</w:t>
            </w:r>
          </w:p>
        </w:tc>
        <w:tc>
          <w:tcPr>
            <w:tcW w:w="1871" w:type="dxa"/>
            <w:tcBorders>
              <w:bottom w:val="single" w:sz="4" w:space="0" w:color="auto"/>
            </w:tcBorders>
          </w:tcPr>
          <w:p w14:paraId="5D34DF04" w14:textId="77777777" w:rsidR="007C265B" w:rsidRPr="00070528" w:rsidRDefault="007C265B" w:rsidP="000103DD">
            <w:pPr>
              <w:spacing w:before="105" w:after="52"/>
              <w:ind w:left="0"/>
              <w:jc w:val="center"/>
              <w:rPr>
                <w:rFonts w:cs="Tahoma"/>
                <w:b/>
              </w:rPr>
            </w:pPr>
            <w:r w:rsidRPr="00070528">
              <w:rPr>
                <w:rFonts w:cs="Tahoma"/>
                <w:b/>
              </w:rPr>
              <w:t>Người duyệt</w:t>
            </w:r>
          </w:p>
        </w:tc>
        <w:tc>
          <w:tcPr>
            <w:tcW w:w="1871" w:type="dxa"/>
            <w:tcBorders>
              <w:bottom w:val="single" w:sz="4" w:space="0" w:color="auto"/>
            </w:tcBorders>
          </w:tcPr>
          <w:p w14:paraId="505C7E75" w14:textId="77777777" w:rsidR="007C265B" w:rsidRPr="00070528" w:rsidRDefault="007C265B" w:rsidP="000103DD">
            <w:pPr>
              <w:spacing w:before="105" w:after="52"/>
              <w:ind w:left="0"/>
              <w:jc w:val="center"/>
              <w:rPr>
                <w:rFonts w:cs="Tahoma"/>
                <w:b/>
              </w:rPr>
            </w:pPr>
            <w:r w:rsidRPr="00070528">
              <w:rPr>
                <w:rFonts w:cs="Tahoma"/>
                <w:b/>
              </w:rPr>
              <w:t>Ngày</w:t>
            </w:r>
          </w:p>
        </w:tc>
      </w:tr>
      <w:tr w:rsidR="007C265B" w:rsidRPr="00070528" w14:paraId="1833A754" w14:textId="77777777" w:rsidTr="000103DD">
        <w:trPr>
          <w:trHeight w:val="1417"/>
        </w:trPr>
        <w:tc>
          <w:tcPr>
            <w:tcW w:w="2127" w:type="dxa"/>
          </w:tcPr>
          <w:p w14:paraId="5EB2E2D7" w14:textId="77777777" w:rsidR="007C265B" w:rsidRPr="00070528" w:rsidRDefault="007C265B" w:rsidP="000103DD">
            <w:pPr>
              <w:spacing w:before="105" w:after="52"/>
              <w:ind w:left="0"/>
              <w:rPr>
                <w:rFonts w:cs="Tahoma"/>
              </w:rPr>
            </w:pPr>
          </w:p>
        </w:tc>
        <w:tc>
          <w:tcPr>
            <w:tcW w:w="1871" w:type="dxa"/>
            <w:vAlign w:val="bottom"/>
          </w:tcPr>
          <w:p w14:paraId="0FB5492B" w14:textId="51E21772" w:rsidR="007C265B" w:rsidRPr="00070528" w:rsidRDefault="007C265B" w:rsidP="000103DD">
            <w:pPr>
              <w:spacing w:before="105" w:after="52"/>
              <w:ind w:left="0"/>
              <w:jc w:val="center"/>
              <w:rPr>
                <w:rFonts w:cs="Tahoma"/>
              </w:rPr>
            </w:pPr>
          </w:p>
        </w:tc>
        <w:tc>
          <w:tcPr>
            <w:tcW w:w="1871" w:type="dxa"/>
          </w:tcPr>
          <w:p w14:paraId="38C4C226" w14:textId="77777777" w:rsidR="007C265B" w:rsidRPr="00070528" w:rsidRDefault="007C265B" w:rsidP="000103DD">
            <w:pPr>
              <w:spacing w:before="105" w:after="52"/>
              <w:ind w:left="0"/>
              <w:jc w:val="center"/>
              <w:rPr>
                <w:rFonts w:cs="Tahoma"/>
              </w:rPr>
            </w:pPr>
          </w:p>
        </w:tc>
        <w:tc>
          <w:tcPr>
            <w:tcW w:w="1871" w:type="dxa"/>
            <w:tcBorders>
              <w:bottom w:val="nil"/>
            </w:tcBorders>
            <w:vAlign w:val="bottom"/>
          </w:tcPr>
          <w:p w14:paraId="6F59093D" w14:textId="77777777" w:rsidR="007C265B" w:rsidRPr="00070528" w:rsidRDefault="007C265B" w:rsidP="000103DD">
            <w:pPr>
              <w:spacing w:before="105" w:after="52"/>
              <w:ind w:left="0"/>
              <w:jc w:val="center"/>
              <w:rPr>
                <w:rFonts w:cs="Tahoma"/>
              </w:rPr>
            </w:pPr>
          </w:p>
        </w:tc>
        <w:tc>
          <w:tcPr>
            <w:tcW w:w="1871" w:type="dxa"/>
            <w:tcBorders>
              <w:bottom w:val="nil"/>
            </w:tcBorders>
            <w:vAlign w:val="bottom"/>
          </w:tcPr>
          <w:p w14:paraId="45C45668" w14:textId="77777777" w:rsidR="007C265B" w:rsidRPr="00070528" w:rsidRDefault="007C265B" w:rsidP="000103DD">
            <w:pPr>
              <w:spacing w:before="105" w:after="52"/>
              <w:ind w:left="0"/>
              <w:jc w:val="center"/>
              <w:rPr>
                <w:rFonts w:cs="Tahoma"/>
              </w:rPr>
            </w:pPr>
          </w:p>
        </w:tc>
      </w:tr>
      <w:tr w:rsidR="007C265B" w:rsidRPr="00070528" w14:paraId="0ABC1FF4" w14:textId="77777777" w:rsidTr="000103DD">
        <w:trPr>
          <w:trHeight w:val="1417"/>
        </w:trPr>
        <w:tc>
          <w:tcPr>
            <w:tcW w:w="2127" w:type="dxa"/>
          </w:tcPr>
          <w:p w14:paraId="10A7094D" w14:textId="77777777" w:rsidR="007C265B" w:rsidRPr="00070528" w:rsidRDefault="007C265B" w:rsidP="000103DD">
            <w:pPr>
              <w:spacing w:before="105" w:after="52"/>
              <w:ind w:left="0"/>
              <w:rPr>
                <w:rFonts w:cs="Tahoma"/>
              </w:rPr>
            </w:pPr>
          </w:p>
        </w:tc>
        <w:tc>
          <w:tcPr>
            <w:tcW w:w="1871" w:type="dxa"/>
            <w:vAlign w:val="bottom"/>
          </w:tcPr>
          <w:p w14:paraId="731C82E5" w14:textId="4886536C" w:rsidR="007C265B" w:rsidRPr="00070528" w:rsidRDefault="007C265B" w:rsidP="000103DD">
            <w:pPr>
              <w:spacing w:before="105" w:after="52"/>
              <w:ind w:left="0"/>
              <w:jc w:val="center"/>
              <w:rPr>
                <w:rFonts w:cs="Tahoma"/>
              </w:rPr>
            </w:pPr>
          </w:p>
        </w:tc>
        <w:tc>
          <w:tcPr>
            <w:tcW w:w="1871" w:type="dxa"/>
          </w:tcPr>
          <w:p w14:paraId="27D686AD" w14:textId="77777777" w:rsidR="007C265B" w:rsidRPr="00070528" w:rsidRDefault="007C265B" w:rsidP="000103DD">
            <w:pPr>
              <w:spacing w:before="105" w:after="52"/>
              <w:ind w:left="0"/>
              <w:rPr>
                <w:rFonts w:cs="Tahoma"/>
              </w:rPr>
            </w:pPr>
          </w:p>
        </w:tc>
        <w:tc>
          <w:tcPr>
            <w:tcW w:w="1871" w:type="dxa"/>
            <w:tcBorders>
              <w:top w:val="nil"/>
              <w:bottom w:val="nil"/>
            </w:tcBorders>
          </w:tcPr>
          <w:p w14:paraId="6BF95B82" w14:textId="77777777" w:rsidR="007C265B" w:rsidRPr="00070528" w:rsidRDefault="007C265B" w:rsidP="000103DD">
            <w:pPr>
              <w:spacing w:before="105" w:after="52"/>
              <w:ind w:left="0"/>
              <w:rPr>
                <w:rFonts w:cs="Tahoma"/>
              </w:rPr>
            </w:pPr>
          </w:p>
        </w:tc>
        <w:tc>
          <w:tcPr>
            <w:tcW w:w="1871" w:type="dxa"/>
            <w:tcBorders>
              <w:top w:val="nil"/>
              <w:bottom w:val="nil"/>
            </w:tcBorders>
          </w:tcPr>
          <w:p w14:paraId="58388110" w14:textId="77777777" w:rsidR="007C265B" w:rsidRPr="00070528" w:rsidRDefault="007C265B" w:rsidP="000103DD">
            <w:pPr>
              <w:spacing w:before="105" w:after="52"/>
              <w:ind w:left="0"/>
              <w:jc w:val="center"/>
              <w:rPr>
                <w:rFonts w:cs="Tahoma"/>
              </w:rPr>
            </w:pPr>
          </w:p>
        </w:tc>
      </w:tr>
      <w:tr w:rsidR="007C265B" w:rsidRPr="00070528" w14:paraId="3119DB8E" w14:textId="77777777" w:rsidTr="000103DD">
        <w:trPr>
          <w:trHeight w:val="1417"/>
        </w:trPr>
        <w:tc>
          <w:tcPr>
            <w:tcW w:w="2127" w:type="dxa"/>
          </w:tcPr>
          <w:p w14:paraId="6E227EA6" w14:textId="77777777" w:rsidR="007C265B" w:rsidRPr="00070528" w:rsidRDefault="007C265B" w:rsidP="000103DD">
            <w:pPr>
              <w:spacing w:before="105" w:after="52"/>
              <w:ind w:left="0"/>
              <w:rPr>
                <w:rFonts w:cs="Tahoma"/>
              </w:rPr>
            </w:pPr>
          </w:p>
        </w:tc>
        <w:tc>
          <w:tcPr>
            <w:tcW w:w="1871" w:type="dxa"/>
            <w:vAlign w:val="bottom"/>
          </w:tcPr>
          <w:p w14:paraId="3C618A2F" w14:textId="36886C55" w:rsidR="007C265B" w:rsidRPr="00070528" w:rsidRDefault="007C265B" w:rsidP="000103DD">
            <w:pPr>
              <w:spacing w:before="105" w:after="52"/>
              <w:ind w:left="0"/>
              <w:jc w:val="center"/>
              <w:rPr>
                <w:rFonts w:cs="Tahoma"/>
              </w:rPr>
            </w:pPr>
          </w:p>
        </w:tc>
        <w:tc>
          <w:tcPr>
            <w:tcW w:w="1871" w:type="dxa"/>
          </w:tcPr>
          <w:p w14:paraId="04FF0BDD" w14:textId="77777777" w:rsidR="007C265B" w:rsidRPr="00070528" w:rsidRDefault="007C265B" w:rsidP="000103DD">
            <w:pPr>
              <w:spacing w:before="105" w:after="52"/>
              <w:ind w:left="0"/>
              <w:rPr>
                <w:rFonts w:cs="Tahoma"/>
              </w:rPr>
            </w:pPr>
          </w:p>
        </w:tc>
        <w:tc>
          <w:tcPr>
            <w:tcW w:w="1871" w:type="dxa"/>
            <w:tcBorders>
              <w:top w:val="nil"/>
            </w:tcBorders>
            <w:vAlign w:val="bottom"/>
          </w:tcPr>
          <w:p w14:paraId="4776C825" w14:textId="100AA9F5" w:rsidR="007C265B" w:rsidRPr="00070528" w:rsidRDefault="007C265B" w:rsidP="000103DD">
            <w:pPr>
              <w:spacing w:before="105" w:after="52"/>
              <w:ind w:left="0"/>
              <w:jc w:val="center"/>
              <w:rPr>
                <w:rFonts w:cs="Tahoma"/>
              </w:rPr>
            </w:pPr>
          </w:p>
        </w:tc>
        <w:tc>
          <w:tcPr>
            <w:tcW w:w="1871" w:type="dxa"/>
            <w:tcBorders>
              <w:top w:val="nil"/>
            </w:tcBorders>
          </w:tcPr>
          <w:p w14:paraId="32E90963" w14:textId="77777777" w:rsidR="007C265B" w:rsidRPr="00070528" w:rsidRDefault="007C265B" w:rsidP="000103DD">
            <w:pPr>
              <w:spacing w:before="105" w:after="52"/>
              <w:ind w:left="0"/>
              <w:jc w:val="center"/>
              <w:rPr>
                <w:rFonts w:cs="Tahoma"/>
              </w:rPr>
            </w:pPr>
          </w:p>
        </w:tc>
      </w:tr>
    </w:tbl>
    <w:p w14:paraId="0D97ECAC" w14:textId="77777777" w:rsidR="0050513B" w:rsidRPr="00070528" w:rsidRDefault="0050513B" w:rsidP="00EA7900">
      <w:pPr>
        <w:rPr>
          <w:rFonts w:cs="Tahoma"/>
        </w:rPr>
      </w:pPr>
    </w:p>
    <w:p w14:paraId="2AAF6847" w14:textId="77777777" w:rsidR="0050513B" w:rsidRPr="00070528" w:rsidRDefault="0050513B" w:rsidP="00EA7900">
      <w:pPr>
        <w:pStyle w:val="NormalH"/>
        <w:rPr>
          <w:rFonts w:ascii="Tahoma" w:hAnsi="Tahoma" w:cs="Tahoma"/>
          <w:color w:val="auto"/>
        </w:rPr>
      </w:pPr>
      <w:r w:rsidRPr="00070528">
        <w:rPr>
          <w:rFonts w:ascii="Tahoma" w:hAnsi="Tahoma" w:cs="Tahoma"/>
          <w:color w:val="auto"/>
        </w:rPr>
        <w:lastRenderedPageBreak/>
        <w:t>TABLE OF CONTENTS</w:t>
      </w:r>
    </w:p>
    <w:p w14:paraId="28118310" w14:textId="6FEE2445" w:rsidR="00817A98" w:rsidRPr="00070528" w:rsidRDefault="000103DD" w:rsidP="00817A98">
      <w:pPr>
        <w:pStyle w:val="TOC1"/>
        <w:rPr>
          <w:rFonts w:asciiTheme="minorHAnsi" w:eastAsiaTheme="minorEastAsia" w:hAnsiTheme="minorHAnsi" w:cstheme="minorBidi"/>
          <w:szCs w:val="22"/>
        </w:rPr>
      </w:pPr>
      <w:r w:rsidRPr="00070528">
        <w:rPr>
          <w:sz w:val="24"/>
          <w:szCs w:val="24"/>
          <w:lang w:val="en-GB"/>
        </w:rPr>
        <w:fldChar w:fldCharType="begin"/>
      </w:r>
      <w:r w:rsidRPr="00070528">
        <w:rPr>
          <w:sz w:val="24"/>
          <w:szCs w:val="24"/>
          <w:lang w:val="en-GB"/>
        </w:rPr>
        <w:instrText xml:space="preserve"> TOC \o "1-4" \h \z \u </w:instrText>
      </w:r>
      <w:r w:rsidRPr="00070528">
        <w:rPr>
          <w:sz w:val="24"/>
          <w:szCs w:val="24"/>
          <w:lang w:val="en-GB"/>
        </w:rPr>
        <w:fldChar w:fldCharType="separate"/>
      </w:r>
      <w:hyperlink w:anchor="_Toc522716946" w:history="1">
        <w:r w:rsidR="00817A98" w:rsidRPr="00070528">
          <w:rPr>
            <w:rStyle w:val="Hyperlink"/>
          </w:rPr>
          <w:t>1.</w:t>
        </w:r>
        <w:r w:rsidR="00817A98" w:rsidRPr="00070528">
          <w:rPr>
            <w:rFonts w:asciiTheme="minorHAnsi" w:eastAsiaTheme="minorEastAsia" w:hAnsiTheme="minorHAnsi" w:cstheme="minorBidi"/>
            <w:szCs w:val="22"/>
          </w:rPr>
          <w:tab/>
        </w:r>
        <w:r w:rsidR="00817A98" w:rsidRPr="00070528">
          <w:rPr>
            <w:rStyle w:val="Hyperlink"/>
          </w:rPr>
          <w:t>thông tin tổng quan</w:t>
        </w:r>
        <w:r w:rsidR="00817A98" w:rsidRPr="00070528">
          <w:rPr>
            <w:webHidden/>
          </w:rPr>
          <w:tab/>
        </w:r>
        <w:r w:rsidR="00817A98" w:rsidRPr="00070528">
          <w:rPr>
            <w:webHidden/>
          </w:rPr>
          <w:fldChar w:fldCharType="begin"/>
        </w:r>
        <w:r w:rsidR="00817A98" w:rsidRPr="00070528">
          <w:rPr>
            <w:webHidden/>
          </w:rPr>
          <w:instrText xml:space="preserve"> PAGEREF _Toc522716946 \h </w:instrText>
        </w:r>
        <w:r w:rsidR="00817A98" w:rsidRPr="00070528">
          <w:rPr>
            <w:webHidden/>
          </w:rPr>
        </w:r>
        <w:r w:rsidR="00817A98" w:rsidRPr="00070528">
          <w:rPr>
            <w:webHidden/>
          </w:rPr>
          <w:fldChar w:fldCharType="separate"/>
        </w:r>
        <w:r w:rsidR="00817A98" w:rsidRPr="00070528">
          <w:rPr>
            <w:webHidden/>
          </w:rPr>
          <w:t>7</w:t>
        </w:r>
        <w:r w:rsidR="00817A98" w:rsidRPr="00070528">
          <w:rPr>
            <w:webHidden/>
          </w:rPr>
          <w:fldChar w:fldCharType="end"/>
        </w:r>
      </w:hyperlink>
    </w:p>
    <w:p w14:paraId="42DDCD5C" w14:textId="429CA896" w:rsidR="00817A98" w:rsidRPr="00070528" w:rsidRDefault="00817A98" w:rsidP="00817A98">
      <w:pPr>
        <w:pStyle w:val="TOC2"/>
        <w:rPr>
          <w:rFonts w:asciiTheme="minorHAnsi" w:eastAsiaTheme="minorEastAsia" w:hAnsiTheme="minorHAnsi" w:cstheme="minorBidi"/>
          <w:sz w:val="22"/>
          <w:szCs w:val="22"/>
        </w:rPr>
      </w:pPr>
      <w:hyperlink w:anchor="_Toc522716947" w:history="1">
        <w:r w:rsidRPr="00070528">
          <w:rPr>
            <w:rStyle w:val="Hyperlink"/>
          </w:rPr>
          <w:t>4.1.</w:t>
        </w:r>
        <w:r w:rsidRPr="00070528">
          <w:rPr>
            <w:rFonts w:asciiTheme="minorHAnsi" w:eastAsiaTheme="minorEastAsia" w:hAnsiTheme="minorHAnsi" w:cstheme="minorBidi"/>
            <w:sz w:val="22"/>
            <w:szCs w:val="22"/>
          </w:rPr>
          <w:tab/>
        </w:r>
        <w:r w:rsidRPr="00070528">
          <w:rPr>
            <w:rStyle w:val="Hyperlink"/>
          </w:rPr>
          <w:t>Hoàn cảnh ra đời dự án</w:t>
        </w:r>
        <w:r w:rsidRPr="00070528">
          <w:rPr>
            <w:webHidden/>
          </w:rPr>
          <w:tab/>
        </w:r>
        <w:r w:rsidRPr="00070528">
          <w:rPr>
            <w:webHidden/>
          </w:rPr>
          <w:fldChar w:fldCharType="begin"/>
        </w:r>
        <w:r w:rsidRPr="00070528">
          <w:rPr>
            <w:webHidden/>
          </w:rPr>
          <w:instrText xml:space="preserve"> PAGEREF _Toc522716947 \h </w:instrText>
        </w:r>
        <w:r w:rsidRPr="00070528">
          <w:rPr>
            <w:webHidden/>
          </w:rPr>
        </w:r>
        <w:r w:rsidRPr="00070528">
          <w:rPr>
            <w:webHidden/>
          </w:rPr>
          <w:fldChar w:fldCharType="separate"/>
        </w:r>
        <w:r w:rsidRPr="00070528">
          <w:rPr>
            <w:webHidden/>
          </w:rPr>
          <w:t>7</w:t>
        </w:r>
        <w:r w:rsidRPr="00070528">
          <w:rPr>
            <w:webHidden/>
          </w:rPr>
          <w:fldChar w:fldCharType="end"/>
        </w:r>
      </w:hyperlink>
    </w:p>
    <w:p w14:paraId="521C2660" w14:textId="61BB471F" w:rsidR="00817A98" w:rsidRPr="00070528" w:rsidRDefault="00817A98" w:rsidP="00817A98">
      <w:pPr>
        <w:pStyle w:val="TOC2"/>
        <w:rPr>
          <w:rFonts w:asciiTheme="minorHAnsi" w:eastAsiaTheme="minorEastAsia" w:hAnsiTheme="minorHAnsi" w:cstheme="minorBidi"/>
          <w:sz w:val="22"/>
          <w:szCs w:val="22"/>
        </w:rPr>
      </w:pPr>
      <w:hyperlink w:anchor="_Toc522716948" w:history="1">
        <w:r w:rsidRPr="00070528">
          <w:rPr>
            <w:rStyle w:val="Hyperlink"/>
          </w:rPr>
          <w:t>4.2.</w:t>
        </w:r>
        <w:r w:rsidRPr="00070528">
          <w:rPr>
            <w:rFonts w:asciiTheme="minorHAnsi" w:eastAsiaTheme="minorEastAsia" w:hAnsiTheme="minorHAnsi" w:cstheme="minorBidi"/>
            <w:sz w:val="22"/>
            <w:szCs w:val="22"/>
          </w:rPr>
          <w:tab/>
        </w:r>
        <w:r w:rsidRPr="00070528">
          <w:rPr>
            <w:rStyle w:val="Hyperlink"/>
          </w:rPr>
          <w:t>Các giả định và phụ thuộc</w:t>
        </w:r>
        <w:r w:rsidRPr="00070528">
          <w:rPr>
            <w:webHidden/>
          </w:rPr>
          <w:tab/>
        </w:r>
        <w:r w:rsidRPr="00070528">
          <w:rPr>
            <w:webHidden/>
          </w:rPr>
          <w:fldChar w:fldCharType="begin"/>
        </w:r>
        <w:r w:rsidRPr="00070528">
          <w:rPr>
            <w:webHidden/>
          </w:rPr>
          <w:instrText xml:space="preserve"> PAGEREF _Toc522716948 \h </w:instrText>
        </w:r>
        <w:r w:rsidRPr="00070528">
          <w:rPr>
            <w:webHidden/>
          </w:rPr>
        </w:r>
        <w:r w:rsidRPr="00070528">
          <w:rPr>
            <w:webHidden/>
          </w:rPr>
          <w:fldChar w:fldCharType="separate"/>
        </w:r>
        <w:r w:rsidRPr="00070528">
          <w:rPr>
            <w:webHidden/>
          </w:rPr>
          <w:t>7</w:t>
        </w:r>
        <w:r w:rsidRPr="00070528">
          <w:rPr>
            <w:webHidden/>
          </w:rPr>
          <w:fldChar w:fldCharType="end"/>
        </w:r>
      </w:hyperlink>
    </w:p>
    <w:p w14:paraId="1CF9168E" w14:textId="5BB47797" w:rsidR="00817A98" w:rsidRPr="00070528" w:rsidRDefault="00817A98" w:rsidP="00817A98">
      <w:pPr>
        <w:pStyle w:val="TOC2"/>
        <w:rPr>
          <w:rFonts w:asciiTheme="minorHAnsi" w:eastAsiaTheme="minorEastAsia" w:hAnsiTheme="minorHAnsi" w:cstheme="minorBidi"/>
          <w:sz w:val="22"/>
          <w:szCs w:val="22"/>
        </w:rPr>
      </w:pPr>
      <w:hyperlink w:anchor="_Toc522716949" w:history="1">
        <w:r w:rsidRPr="00070528">
          <w:rPr>
            <w:rStyle w:val="Hyperlink"/>
          </w:rPr>
          <w:t>4.3.</w:t>
        </w:r>
        <w:r w:rsidRPr="00070528">
          <w:rPr>
            <w:rFonts w:asciiTheme="minorHAnsi" w:eastAsiaTheme="minorEastAsia" w:hAnsiTheme="minorHAnsi" w:cstheme="minorBidi"/>
            <w:sz w:val="22"/>
            <w:szCs w:val="22"/>
          </w:rPr>
          <w:tab/>
        </w:r>
        <w:r w:rsidRPr="00070528">
          <w:rPr>
            <w:rStyle w:val="Hyperlink"/>
          </w:rPr>
          <w:t>Thuật ngữ và từ viết tắt</w:t>
        </w:r>
        <w:r w:rsidRPr="00070528">
          <w:rPr>
            <w:webHidden/>
          </w:rPr>
          <w:tab/>
        </w:r>
        <w:r w:rsidRPr="00070528">
          <w:rPr>
            <w:webHidden/>
          </w:rPr>
          <w:fldChar w:fldCharType="begin"/>
        </w:r>
        <w:r w:rsidRPr="00070528">
          <w:rPr>
            <w:webHidden/>
          </w:rPr>
          <w:instrText xml:space="preserve"> PAGEREF _Toc522716949 \h </w:instrText>
        </w:r>
        <w:r w:rsidRPr="00070528">
          <w:rPr>
            <w:webHidden/>
          </w:rPr>
        </w:r>
        <w:r w:rsidRPr="00070528">
          <w:rPr>
            <w:webHidden/>
          </w:rPr>
          <w:fldChar w:fldCharType="separate"/>
        </w:r>
        <w:r w:rsidRPr="00070528">
          <w:rPr>
            <w:webHidden/>
          </w:rPr>
          <w:t>7</w:t>
        </w:r>
        <w:r w:rsidRPr="00070528">
          <w:rPr>
            <w:webHidden/>
          </w:rPr>
          <w:fldChar w:fldCharType="end"/>
        </w:r>
      </w:hyperlink>
    </w:p>
    <w:p w14:paraId="1AE30BB9" w14:textId="09AAEA46" w:rsidR="00817A98" w:rsidRPr="00070528" w:rsidRDefault="00817A98" w:rsidP="00817A98">
      <w:pPr>
        <w:pStyle w:val="TOC2"/>
        <w:rPr>
          <w:rFonts w:asciiTheme="minorHAnsi" w:eastAsiaTheme="minorEastAsia" w:hAnsiTheme="minorHAnsi" w:cstheme="minorBidi"/>
          <w:sz w:val="22"/>
          <w:szCs w:val="22"/>
        </w:rPr>
      </w:pPr>
      <w:hyperlink w:anchor="_Toc522716950" w:history="1">
        <w:r w:rsidRPr="00070528">
          <w:rPr>
            <w:rStyle w:val="Hyperlink"/>
          </w:rPr>
          <w:t>4.4.</w:t>
        </w:r>
        <w:r w:rsidRPr="00070528">
          <w:rPr>
            <w:rFonts w:asciiTheme="minorHAnsi" w:eastAsiaTheme="minorEastAsia" w:hAnsiTheme="minorHAnsi" w:cstheme="minorBidi"/>
            <w:sz w:val="22"/>
            <w:szCs w:val="22"/>
          </w:rPr>
          <w:tab/>
        </w:r>
        <w:r w:rsidRPr="00070528">
          <w:rPr>
            <w:rStyle w:val="Hyperlink"/>
          </w:rPr>
          <w:t>Tài liệu tham khảo</w:t>
        </w:r>
        <w:r w:rsidRPr="00070528">
          <w:rPr>
            <w:webHidden/>
          </w:rPr>
          <w:tab/>
        </w:r>
        <w:r w:rsidRPr="00070528">
          <w:rPr>
            <w:webHidden/>
          </w:rPr>
          <w:fldChar w:fldCharType="begin"/>
        </w:r>
        <w:r w:rsidRPr="00070528">
          <w:rPr>
            <w:webHidden/>
          </w:rPr>
          <w:instrText xml:space="preserve"> PAGEREF _Toc522716950 \h </w:instrText>
        </w:r>
        <w:r w:rsidRPr="00070528">
          <w:rPr>
            <w:webHidden/>
          </w:rPr>
        </w:r>
        <w:r w:rsidRPr="00070528">
          <w:rPr>
            <w:webHidden/>
          </w:rPr>
          <w:fldChar w:fldCharType="separate"/>
        </w:r>
        <w:r w:rsidRPr="00070528">
          <w:rPr>
            <w:webHidden/>
          </w:rPr>
          <w:t>7</w:t>
        </w:r>
        <w:r w:rsidRPr="00070528">
          <w:rPr>
            <w:webHidden/>
          </w:rPr>
          <w:fldChar w:fldCharType="end"/>
        </w:r>
      </w:hyperlink>
    </w:p>
    <w:p w14:paraId="13456C49" w14:textId="2D37BD66" w:rsidR="00817A98" w:rsidRPr="00070528" w:rsidRDefault="00817A98" w:rsidP="00817A98">
      <w:pPr>
        <w:pStyle w:val="TOC1"/>
        <w:rPr>
          <w:rFonts w:asciiTheme="minorHAnsi" w:eastAsiaTheme="minorEastAsia" w:hAnsiTheme="minorHAnsi" w:cstheme="minorBidi"/>
          <w:szCs w:val="22"/>
        </w:rPr>
      </w:pPr>
      <w:hyperlink w:anchor="_Toc522716951" w:history="1">
        <w:r w:rsidRPr="00070528">
          <w:rPr>
            <w:rStyle w:val="Hyperlink"/>
          </w:rPr>
          <w:t>2.</w:t>
        </w:r>
        <w:r w:rsidRPr="00070528">
          <w:rPr>
            <w:rFonts w:asciiTheme="minorHAnsi" w:eastAsiaTheme="minorEastAsia" w:hAnsiTheme="minorHAnsi" w:cstheme="minorBidi"/>
            <w:szCs w:val="22"/>
          </w:rPr>
          <w:tab/>
        </w:r>
        <w:r w:rsidRPr="00070528">
          <w:rPr>
            <w:rStyle w:val="Hyperlink"/>
          </w:rPr>
          <w:t>Phạm vi dự án</w:t>
        </w:r>
        <w:r w:rsidRPr="00070528">
          <w:rPr>
            <w:webHidden/>
          </w:rPr>
          <w:tab/>
        </w:r>
        <w:r w:rsidRPr="00070528">
          <w:rPr>
            <w:webHidden/>
          </w:rPr>
          <w:fldChar w:fldCharType="begin"/>
        </w:r>
        <w:r w:rsidRPr="00070528">
          <w:rPr>
            <w:webHidden/>
          </w:rPr>
          <w:instrText xml:space="preserve"> PAGEREF _Toc522716951 \h </w:instrText>
        </w:r>
        <w:r w:rsidRPr="00070528">
          <w:rPr>
            <w:webHidden/>
          </w:rPr>
        </w:r>
        <w:r w:rsidRPr="00070528">
          <w:rPr>
            <w:webHidden/>
          </w:rPr>
          <w:fldChar w:fldCharType="separate"/>
        </w:r>
        <w:r w:rsidRPr="00070528">
          <w:rPr>
            <w:webHidden/>
          </w:rPr>
          <w:t>7</w:t>
        </w:r>
        <w:r w:rsidRPr="00070528">
          <w:rPr>
            <w:webHidden/>
          </w:rPr>
          <w:fldChar w:fldCharType="end"/>
        </w:r>
      </w:hyperlink>
    </w:p>
    <w:p w14:paraId="6957E936" w14:textId="5D154D5B" w:rsidR="00817A98" w:rsidRPr="00070528" w:rsidRDefault="00817A98" w:rsidP="00817A98">
      <w:pPr>
        <w:pStyle w:val="TOC2"/>
        <w:rPr>
          <w:rFonts w:asciiTheme="minorHAnsi" w:eastAsiaTheme="minorEastAsia" w:hAnsiTheme="minorHAnsi" w:cstheme="minorBidi"/>
          <w:sz w:val="22"/>
          <w:szCs w:val="22"/>
        </w:rPr>
      </w:pPr>
      <w:hyperlink w:anchor="_Toc522716952" w:history="1">
        <w:r w:rsidRPr="00070528">
          <w:rPr>
            <w:rStyle w:val="Hyperlink"/>
          </w:rPr>
          <w:t>2.1.</w:t>
        </w:r>
        <w:r w:rsidRPr="00070528">
          <w:rPr>
            <w:rFonts w:asciiTheme="minorHAnsi" w:eastAsiaTheme="minorEastAsia" w:hAnsiTheme="minorHAnsi" w:cstheme="minorBidi"/>
            <w:sz w:val="22"/>
            <w:szCs w:val="22"/>
          </w:rPr>
          <w:tab/>
        </w:r>
        <w:r w:rsidRPr="00070528">
          <w:rPr>
            <w:rStyle w:val="Hyperlink"/>
          </w:rPr>
          <w:t>Các chức năng chính</w:t>
        </w:r>
        <w:r w:rsidRPr="00070528">
          <w:rPr>
            <w:webHidden/>
          </w:rPr>
          <w:tab/>
        </w:r>
        <w:r w:rsidRPr="00070528">
          <w:rPr>
            <w:webHidden/>
          </w:rPr>
          <w:fldChar w:fldCharType="begin"/>
        </w:r>
        <w:r w:rsidRPr="00070528">
          <w:rPr>
            <w:webHidden/>
          </w:rPr>
          <w:instrText xml:space="preserve"> PAGEREF _Toc522716952 \h </w:instrText>
        </w:r>
        <w:r w:rsidRPr="00070528">
          <w:rPr>
            <w:webHidden/>
          </w:rPr>
        </w:r>
        <w:r w:rsidRPr="00070528">
          <w:rPr>
            <w:webHidden/>
          </w:rPr>
          <w:fldChar w:fldCharType="separate"/>
        </w:r>
        <w:r w:rsidRPr="00070528">
          <w:rPr>
            <w:webHidden/>
          </w:rPr>
          <w:t>7</w:t>
        </w:r>
        <w:r w:rsidRPr="00070528">
          <w:rPr>
            <w:webHidden/>
          </w:rPr>
          <w:fldChar w:fldCharType="end"/>
        </w:r>
      </w:hyperlink>
    </w:p>
    <w:p w14:paraId="6C9A9B66" w14:textId="04540548" w:rsidR="00817A98" w:rsidRPr="00070528" w:rsidRDefault="00817A98" w:rsidP="00817A98">
      <w:pPr>
        <w:pStyle w:val="TOC2"/>
        <w:rPr>
          <w:rFonts w:asciiTheme="minorHAnsi" w:eastAsiaTheme="minorEastAsia" w:hAnsiTheme="minorHAnsi" w:cstheme="minorBidi"/>
          <w:sz w:val="22"/>
          <w:szCs w:val="22"/>
        </w:rPr>
      </w:pPr>
      <w:hyperlink w:anchor="_Toc522716953" w:history="1">
        <w:r w:rsidRPr="00070528">
          <w:rPr>
            <w:rStyle w:val="Hyperlink"/>
          </w:rPr>
          <w:t>2.2.</w:t>
        </w:r>
        <w:r w:rsidRPr="00070528">
          <w:rPr>
            <w:rFonts w:asciiTheme="minorHAnsi" w:eastAsiaTheme="minorEastAsia" w:hAnsiTheme="minorHAnsi" w:cstheme="minorBidi"/>
            <w:sz w:val="22"/>
            <w:szCs w:val="22"/>
          </w:rPr>
          <w:tab/>
        </w:r>
        <w:r w:rsidRPr="00070528">
          <w:rPr>
            <w:rStyle w:val="Hyperlink"/>
          </w:rPr>
          <w:t>Nội dung các phase triển khai</w:t>
        </w:r>
        <w:r w:rsidRPr="00070528">
          <w:rPr>
            <w:webHidden/>
          </w:rPr>
          <w:tab/>
        </w:r>
        <w:r w:rsidRPr="00070528">
          <w:rPr>
            <w:webHidden/>
          </w:rPr>
          <w:fldChar w:fldCharType="begin"/>
        </w:r>
        <w:r w:rsidRPr="00070528">
          <w:rPr>
            <w:webHidden/>
          </w:rPr>
          <w:instrText xml:space="preserve"> PAGEREF _Toc522716953 \h </w:instrText>
        </w:r>
        <w:r w:rsidRPr="00070528">
          <w:rPr>
            <w:webHidden/>
          </w:rPr>
        </w:r>
        <w:r w:rsidRPr="00070528">
          <w:rPr>
            <w:webHidden/>
          </w:rPr>
          <w:fldChar w:fldCharType="separate"/>
        </w:r>
        <w:r w:rsidRPr="00070528">
          <w:rPr>
            <w:webHidden/>
          </w:rPr>
          <w:t>8</w:t>
        </w:r>
        <w:r w:rsidRPr="00070528">
          <w:rPr>
            <w:webHidden/>
          </w:rPr>
          <w:fldChar w:fldCharType="end"/>
        </w:r>
      </w:hyperlink>
    </w:p>
    <w:p w14:paraId="02488FA5" w14:textId="7DE50531" w:rsidR="00817A98" w:rsidRPr="00070528" w:rsidRDefault="00817A98" w:rsidP="00817A98">
      <w:pPr>
        <w:pStyle w:val="TOC2"/>
        <w:rPr>
          <w:rFonts w:asciiTheme="minorHAnsi" w:eastAsiaTheme="minorEastAsia" w:hAnsiTheme="minorHAnsi" w:cstheme="minorBidi"/>
          <w:sz w:val="22"/>
          <w:szCs w:val="22"/>
        </w:rPr>
      </w:pPr>
      <w:hyperlink w:anchor="_Toc522716954" w:history="1">
        <w:r w:rsidRPr="00070528">
          <w:rPr>
            <w:rStyle w:val="Hyperlink"/>
          </w:rPr>
          <w:t>2.3.</w:t>
        </w:r>
        <w:r w:rsidRPr="00070528">
          <w:rPr>
            <w:rFonts w:asciiTheme="minorHAnsi" w:eastAsiaTheme="minorEastAsia" w:hAnsiTheme="minorHAnsi" w:cstheme="minorBidi"/>
            <w:sz w:val="22"/>
            <w:szCs w:val="22"/>
          </w:rPr>
          <w:tab/>
        </w:r>
        <w:r w:rsidRPr="00070528">
          <w:rPr>
            <w:rStyle w:val="Hyperlink"/>
          </w:rPr>
          <w:t>Các hạn chế</w:t>
        </w:r>
        <w:r w:rsidRPr="00070528">
          <w:rPr>
            <w:webHidden/>
          </w:rPr>
          <w:tab/>
        </w:r>
        <w:r w:rsidRPr="00070528">
          <w:rPr>
            <w:webHidden/>
          </w:rPr>
          <w:fldChar w:fldCharType="begin"/>
        </w:r>
        <w:r w:rsidRPr="00070528">
          <w:rPr>
            <w:webHidden/>
          </w:rPr>
          <w:instrText xml:space="preserve"> PAGEREF _Toc522716954 \h </w:instrText>
        </w:r>
        <w:r w:rsidRPr="00070528">
          <w:rPr>
            <w:webHidden/>
          </w:rPr>
        </w:r>
        <w:r w:rsidRPr="00070528">
          <w:rPr>
            <w:webHidden/>
          </w:rPr>
          <w:fldChar w:fldCharType="separate"/>
        </w:r>
        <w:r w:rsidRPr="00070528">
          <w:rPr>
            <w:webHidden/>
          </w:rPr>
          <w:t>8</w:t>
        </w:r>
        <w:r w:rsidRPr="00070528">
          <w:rPr>
            <w:webHidden/>
          </w:rPr>
          <w:fldChar w:fldCharType="end"/>
        </w:r>
      </w:hyperlink>
    </w:p>
    <w:p w14:paraId="34BB5C86" w14:textId="6A7BBBCC" w:rsidR="00817A98" w:rsidRPr="00070528" w:rsidRDefault="00817A98" w:rsidP="00817A98">
      <w:pPr>
        <w:pStyle w:val="TOC1"/>
        <w:rPr>
          <w:rFonts w:asciiTheme="minorHAnsi" w:eastAsiaTheme="minorEastAsia" w:hAnsiTheme="minorHAnsi" w:cstheme="minorBidi"/>
          <w:szCs w:val="22"/>
        </w:rPr>
      </w:pPr>
      <w:hyperlink w:anchor="_Toc522716955" w:history="1">
        <w:r w:rsidRPr="00070528">
          <w:rPr>
            <w:rStyle w:val="Hyperlink"/>
          </w:rPr>
          <w:t>3.</w:t>
        </w:r>
        <w:r w:rsidRPr="00070528">
          <w:rPr>
            <w:rFonts w:asciiTheme="minorHAnsi" w:eastAsiaTheme="minorEastAsia" w:hAnsiTheme="minorHAnsi" w:cstheme="minorBidi"/>
            <w:szCs w:val="22"/>
          </w:rPr>
          <w:tab/>
        </w:r>
        <w:r w:rsidRPr="00070528">
          <w:rPr>
            <w:rStyle w:val="Hyperlink"/>
          </w:rPr>
          <w:t>các yêu cầu nghiệp vụ chung</w:t>
        </w:r>
        <w:r w:rsidRPr="00070528">
          <w:rPr>
            <w:webHidden/>
          </w:rPr>
          <w:tab/>
        </w:r>
        <w:r w:rsidRPr="00070528">
          <w:rPr>
            <w:webHidden/>
          </w:rPr>
          <w:fldChar w:fldCharType="begin"/>
        </w:r>
        <w:r w:rsidRPr="00070528">
          <w:rPr>
            <w:webHidden/>
          </w:rPr>
          <w:instrText xml:space="preserve"> PAGEREF _Toc522716955 \h </w:instrText>
        </w:r>
        <w:r w:rsidRPr="00070528">
          <w:rPr>
            <w:webHidden/>
          </w:rPr>
        </w:r>
        <w:r w:rsidRPr="00070528">
          <w:rPr>
            <w:webHidden/>
          </w:rPr>
          <w:fldChar w:fldCharType="separate"/>
        </w:r>
        <w:r w:rsidRPr="00070528">
          <w:rPr>
            <w:webHidden/>
          </w:rPr>
          <w:t>8</w:t>
        </w:r>
        <w:r w:rsidRPr="00070528">
          <w:rPr>
            <w:webHidden/>
          </w:rPr>
          <w:fldChar w:fldCharType="end"/>
        </w:r>
      </w:hyperlink>
    </w:p>
    <w:p w14:paraId="12D94146" w14:textId="08CA352A" w:rsidR="00817A98" w:rsidRPr="00070528" w:rsidRDefault="00817A98" w:rsidP="00817A98">
      <w:pPr>
        <w:pStyle w:val="TOC2"/>
        <w:rPr>
          <w:rFonts w:asciiTheme="minorHAnsi" w:eastAsiaTheme="minorEastAsia" w:hAnsiTheme="minorHAnsi" w:cstheme="minorBidi"/>
          <w:sz w:val="22"/>
          <w:szCs w:val="22"/>
        </w:rPr>
      </w:pPr>
      <w:hyperlink w:anchor="_Toc522716956" w:history="1">
        <w:r w:rsidRPr="00070528">
          <w:rPr>
            <w:rStyle w:val="Hyperlink"/>
          </w:rPr>
          <w:t>3.1.</w:t>
        </w:r>
        <w:r w:rsidRPr="00070528">
          <w:rPr>
            <w:rFonts w:asciiTheme="minorHAnsi" w:eastAsiaTheme="minorEastAsia" w:hAnsiTheme="minorHAnsi" w:cstheme="minorBidi"/>
            <w:sz w:val="22"/>
            <w:szCs w:val="22"/>
          </w:rPr>
          <w:tab/>
        </w:r>
        <w:r w:rsidRPr="00070528">
          <w:rPr>
            <w:rStyle w:val="Hyperlink"/>
          </w:rPr>
          <w:t>Người dùng</w:t>
        </w:r>
        <w:r w:rsidRPr="00070528">
          <w:rPr>
            <w:webHidden/>
          </w:rPr>
          <w:tab/>
        </w:r>
        <w:r w:rsidRPr="00070528">
          <w:rPr>
            <w:webHidden/>
          </w:rPr>
          <w:fldChar w:fldCharType="begin"/>
        </w:r>
        <w:r w:rsidRPr="00070528">
          <w:rPr>
            <w:webHidden/>
          </w:rPr>
          <w:instrText xml:space="preserve"> PAGEREF _Toc522716956 \h </w:instrText>
        </w:r>
        <w:r w:rsidRPr="00070528">
          <w:rPr>
            <w:webHidden/>
          </w:rPr>
        </w:r>
        <w:r w:rsidRPr="00070528">
          <w:rPr>
            <w:webHidden/>
          </w:rPr>
          <w:fldChar w:fldCharType="separate"/>
        </w:r>
        <w:r w:rsidRPr="00070528">
          <w:rPr>
            <w:webHidden/>
          </w:rPr>
          <w:t>8</w:t>
        </w:r>
        <w:r w:rsidRPr="00070528">
          <w:rPr>
            <w:webHidden/>
          </w:rPr>
          <w:fldChar w:fldCharType="end"/>
        </w:r>
      </w:hyperlink>
    </w:p>
    <w:p w14:paraId="33A9D493" w14:textId="33DE6CA2" w:rsidR="00817A98" w:rsidRPr="00070528" w:rsidRDefault="00817A98" w:rsidP="00817A98">
      <w:pPr>
        <w:pStyle w:val="TOC2"/>
        <w:rPr>
          <w:rFonts w:asciiTheme="minorHAnsi" w:eastAsiaTheme="minorEastAsia" w:hAnsiTheme="minorHAnsi" w:cstheme="minorBidi"/>
          <w:sz w:val="22"/>
          <w:szCs w:val="22"/>
        </w:rPr>
      </w:pPr>
      <w:hyperlink w:anchor="_Toc522716957" w:history="1">
        <w:r w:rsidRPr="00070528">
          <w:rPr>
            <w:rStyle w:val="Hyperlink"/>
          </w:rPr>
          <w:t>3.2.</w:t>
        </w:r>
        <w:r w:rsidRPr="00070528">
          <w:rPr>
            <w:rFonts w:asciiTheme="minorHAnsi" w:eastAsiaTheme="minorEastAsia" w:hAnsiTheme="minorHAnsi" w:cstheme="minorBidi"/>
            <w:sz w:val="22"/>
            <w:szCs w:val="22"/>
          </w:rPr>
          <w:tab/>
        </w:r>
        <w:r w:rsidRPr="00070528">
          <w:rPr>
            <w:rStyle w:val="Hyperlink"/>
          </w:rPr>
          <w:t>Luồng quy trình nghiệp vụ</w:t>
        </w:r>
        <w:r w:rsidRPr="00070528">
          <w:rPr>
            <w:webHidden/>
          </w:rPr>
          <w:tab/>
        </w:r>
        <w:r w:rsidRPr="00070528">
          <w:rPr>
            <w:webHidden/>
          </w:rPr>
          <w:fldChar w:fldCharType="begin"/>
        </w:r>
        <w:r w:rsidRPr="00070528">
          <w:rPr>
            <w:webHidden/>
          </w:rPr>
          <w:instrText xml:space="preserve"> PAGEREF _Toc522716957 \h </w:instrText>
        </w:r>
        <w:r w:rsidRPr="00070528">
          <w:rPr>
            <w:webHidden/>
          </w:rPr>
        </w:r>
        <w:r w:rsidRPr="00070528">
          <w:rPr>
            <w:webHidden/>
          </w:rPr>
          <w:fldChar w:fldCharType="separate"/>
        </w:r>
        <w:r w:rsidRPr="00070528">
          <w:rPr>
            <w:webHidden/>
          </w:rPr>
          <w:t>9</w:t>
        </w:r>
        <w:r w:rsidRPr="00070528">
          <w:rPr>
            <w:webHidden/>
          </w:rPr>
          <w:fldChar w:fldCharType="end"/>
        </w:r>
      </w:hyperlink>
    </w:p>
    <w:p w14:paraId="154CE372" w14:textId="2D0FC1B5" w:rsidR="00817A98" w:rsidRPr="00070528" w:rsidRDefault="00817A98" w:rsidP="00817A98">
      <w:pPr>
        <w:pStyle w:val="TOC3"/>
        <w:rPr>
          <w:rFonts w:asciiTheme="minorHAnsi" w:eastAsiaTheme="minorEastAsia" w:hAnsiTheme="minorHAnsi" w:cstheme="minorBidi"/>
          <w:sz w:val="22"/>
          <w:szCs w:val="22"/>
        </w:rPr>
      </w:pPr>
      <w:hyperlink w:anchor="_Toc522716958" w:history="1">
        <w:r w:rsidRPr="00070528">
          <w:rPr>
            <w:rStyle w:val="Hyperlink"/>
            <w:i/>
            <w:lang w:eastAsia="en-AU"/>
          </w:rPr>
          <w:t>3.1.1.</w:t>
        </w:r>
        <w:r w:rsidRPr="00070528">
          <w:rPr>
            <w:rFonts w:asciiTheme="minorHAnsi" w:eastAsiaTheme="minorEastAsia" w:hAnsiTheme="minorHAnsi" w:cstheme="minorBidi"/>
            <w:sz w:val="22"/>
            <w:szCs w:val="22"/>
          </w:rPr>
          <w:tab/>
        </w:r>
        <w:r w:rsidRPr="00070528">
          <w:rPr>
            <w:rStyle w:val="Hyperlink"/>
            <w:i/>
            <w:lang w:eastAsia="en-AU"/>
          </w:rPr>
          <w:t>Lưu kho HSKV</w:t>
        </w:r>
        <w:r w:rsidRPr="00070528">
          <w:rPr>
            <w:webHidden/>
          </w:rPr>
          <w:tab/>
        </w:r>
        <w:r w:rsidRPr="00070528">
          <w:rPr>
            <w:webHidden/>
          </w:rPr>
          <w:fldChar w:fldCharType="begin"/>
        </w:r>
        <w:r w:rsidRPr="00070528">
          <w:rPr>
            <w:webHidden/>
          </w:rPr>
          <w:instrText xml:space="preserve"> PAGEREF _Toc522716958 \h </w:instrText>
        </w:r>
        <w:r w:rsidRPr="00070528">
          <w:rPr>
            <w:webHidden/>
          </w:rPr>
        </w:r>
        <w:r w:rsidRPr="00070528">
          <w:rPr>
            <w:webHidden/>
          </w:rPr>
          <w:fldChar w:fldCharType="separate"/>
        </w:r>
        <w:r w:rsidRPr="00070528">
          <w:rPr>
            <w:webHidden/>
          </w:rPr>
          <w:t>9</w:t>
        </w:r>
        <w:r w:rsidRPr="00070528">
          <w:rPr>
            <w:webHidden/>
          </w:rPr>
          <w:fldChar w:fldCharType="end"/>
        </w:r>
      </w:hyperlink>
    </w:p>
    <w:p w14:paraId="41BE504D" w14:textId="08B00C73" w:rsidR="00817A98" w:rsidRPr="00070528" w:rsidRDefault="00817A98" w:rsidP="00817A98">
      <w:pPr>
        <w:pStyle w:val="TOC3"/>
        <w:rPr>
          <w:rFonts w:asciiTheme="minorHAnsi" w:eastAsiaTheme="minorEastAsia" w:hAnsiTheme="minorHAnsi" w:cstheme="minorBidi"/>
          <w:sz w:val="22"/>
          <w:szCs w:val="22"/>
        </w:rPr>
      </w:pPr>
      <w:hyperlink w:anchor="_Toc522716959" w:history="1">
        <w:r w:rsidRPr="00070528">
          <w:rPr>
            <w:rStyle w:val="Hyperlink"/>
            <w:i/>
            <w:lang w:eastAsia="en-AU"/>
          </w:rPr>
          <w:t>3.1.2.</w:t>
        </w:r>
        <w:r w:rsidRPr="00070528">
          <w:rPr>
            <w:rFonts w:asciiTheme="minorHAnsi" w:eastAsiaTheme="minorEastAsia" w:hAnsiTheme="minorHAnsi" w:cstheme="minorBidi"/>
            <w:sz w:val="22"/>
            <w:szCs w:val="22"/>
          </w:rPr>
          <w:tab/>
        </w:r>
        <w:r w:rsidRPr="00070528">
          <w:rPr>
            <w:rStyle w:val="Hyperlink"/>
            <w:i/>
            <w:lang w:eastAsia="en-AU"/>
          </w:rPr>
          <w:t>Lưu kho Cavet</w:t>
        </w:r>
        <w:r w:rsidRPr="00070528">
          <w:rPr>
            <w:webHidden/>
          </w:rPr>
          <w:tab/>
        </w:r>
        <w:r w:rsidRPr="00070528">
          <w:rPr>
            <w:webHidden/>
          </w:rPr>
          <w:fldChar w:fldCharType="begin"/>
        </w:r>
        <w:r w:rsidRPr="00070528">
          <w:rPr>
            <w:webHidden/>
          </w:rPr>
          <w:instrText xml:space="preserve"> PAGEREF _Toc522716959 \h </w:instrText>
        </w:r>
        <w:r w:rsidRPr="00070528">
          <w:rPr>
            <w:webHidden/>
          </w:rPr>
        </w:r>
        <w:r w:rsidRPr="00070528">
          <w:rPr>
            <w:webHidden/>
          </w:rPr>
          <w:fldChar w:fldCharType="separate"/>
        </w:r>
        <w:r w:rsidRPr="00070528">
          <w:rPr>
            <w:webHidden/>
          </w:rPr>
          <w:t>11</w:t>
        </w:r>
        <w:r w:rsidRPr="00070528">
          <w:rPr>
            <w:webHidden/>
          </w:rPr>
          <w:fldChar w:fldCharType="end"/>
        </w:r>
      </w:hyperlink>
    </w:p>
    <w:p w14:paraId="3D1B632E" w14:textId="311DB5A6" w:rsidR="00817A98" w:rsidRPr="00070528" w:rsidRDefault="00817A98" w:rsidP="00817A98">
      <w:pPr>
        <w:pStyle w:val="TOC2"/>
        <w:rPr>
          <w:rFonts w:asciiTheme="minorHAnsi" w:eastAsiaTheme="minorEastAsia" w:hAnsiTheme="minorHAnsi" w:cstheme="minorBidi"/>
          <w:sz w:val="22"/>
          <w:szCs w:val="22"/>
        </w:rPr>
      </w:pPr>
      <w:hyperlink w:anchor="_Toc522716960" w:history="1">
        <w:r w:rsidRPr="00070528">
          <w:rPr>
            <w:rStyle w:val="Hyperlink"/>
          </w:rPr>
          <w:t>3.3.</w:t>
        </w:r>
        <w:r w:rsidRPr="00070528">
          <w:rPr>
            <w:rFonts w:asciiTheme="minorHAnsi" w:eastAsiaTheme="minorEastAsia" w:hAnsiTheme="minorHAnsi" w:cstheme="minorBidi"/>
            <w:sz w:val="22"/>
            <w:szCs w:val="22"/>
          </w:rPr>
          <w:tab/>
        </w:r>
        <w:r w:rsidRPr="00070528">
          <w:rPr>
            <w:rStyle w:val="Hyperlink"/>
          </w:rPr>
          <w:t>Yêu cầu triển khai</w:t>
        </w:r>
        <w:r w:rsidRPr="00070528">
          <w:rPr>
            <w:webHidden/>
          </w:rPr>
          <w:tab/>
        </w:r>
        <w:r w:rsidRPr="00070528">
          <w:rPr>
            <w:webHidden/>
          </w:rPr>
          <w:fldChar w:fldCharType="begin"/>
        </w:r>
        <w:r w:rsidRPr="00070528">
          <w:rPr>
            <w:webHidden/>
          </w:rPr>
          <w:instrText xml:space="preserve"> PAGEREF _Toc522716960 \h </w:instrText>
        </w:r>
        <w:r w:rsidRPr="00070528">
          <w:rPr>
            <w:webHidden/>
          </w:rPr>
        </w:r>
        <w:r w:rsidRPr="00070528">
          <w:rPr>
            <w:webHidden/>
          </w:rPr>
          <w:fldChar w:fldCharType="separate"/>
        </w:r>
        <w:r w:rsidRPr="00070528">
          <w:rPr>
            <w:webHidden/>
          </w:rPr>
          <w:t>13</w:t>
        </w:r>
        <w:r w:rsidRPr="00070528">
          <w:rPr>
            <w:webHidden/>
          </w:rPr>
          <w:fldChar w:fldCharType="end"/>
        </w:r>
      </w:hyperlink>
    </w:p>
    <w:p w14:paraId="5EB8A0F1" w14:textId="4B9975DB" w:rsidR="00817A98" w:rsidRPr="00070528" w:rsidRDefault="00817A98" w:rsidP="00817A98">
      <w:pPr>
        <w:pStyle w:val="TOC1"/>
        <w:rPr>
          <w:rFonts w:asciiTheme="minorHAnsi" w:eastAsiaTheme="minorEastAsia" w:hAnsiTheme="minorHAnsi" w:cstheme="minorBidi"/>
          <w:szCs w:val="22"/>
        </w:rPr>
      </w:pPr>
      <w:hyperlink w:anchor="_Toc522716961" w:history="1">
        <w:r w:rsidRPr="00070528">
          <w:rPr>
            <w:rStyle w:val="Hyperlink"/>
          </w:rPr>
          <w:t>4.</w:t>
        </w:r>
        <w:r w:rsidRPr="00070528">
          <w:rPr>
            <w:rFonts w:asciiTheme="minorHAnsi" w:eastAsiaTheme="minorEastAsia" w:hAnsiTheme="minorHAnsi" w:cstheme="minorBidi"/>
            <w:szCs w:val="22"/>
          </w:rPr>
          <w:tab/>
        </w:r>
        <w:r w:rsidRPr="00070528">
          <w:rPr>
            <w:rStyle w:val="Hyperlink"/>
          </w:rPr>
          <w:t>mô tả chi tiết yêu cầu nghiệp vụ</w:t>
        </w:r>
        <w:r w:rsidRPr="00070528">
          <w:rPr>
            <w:webHidden/>
          </w:rPr>
          <w:tab/>
        </w:r>
        <w:r w:rsidRPr="00070528">
          <w:rPr>
            <w:webHidden/>
          </w:rPr>
          <w:fldChar w:fldCharType="begin"/>
        </w:r>
        <w:r w:rsidRPr="00070528">
          <w:rPr>
            <w:webHidden/>
          </w:rPr>
          <w:instrText xml:space="preserve"> PAGEREF _Toc522716961 \h </w:instrText>
        </w:r>
        <w:r w:rsidRPr="00070528">
          <w:rPr>
            <w:webHidden/>
          </w:rPr>
        </w:r>
        <w:r w:rsidRPr="00070528">
          <w:rPr>
            <w:webHidden/>
          </w:rPr>
          <w:fldChar w:fldCharType="separate"/>
        </w:r>
        <w:r w:rsidRPr="00070528">
          <w:rPr>
            <w:webHidden/>
          </w:rPr>
          <w:t>13</w:t>
        </w:r>
        <w:r w:rsidRPr="00070528">
          <w:rPr>
            <w:webHidden/>
          </w:rPr>
          <w:fldChar w:fldCharType="end"/>
        </w:r>
      </w:hyperlink>
    </w:p>
    <w:p w14:paraId="6C033775" w14:textId="1D43D19F" w:rsidR="00817A98" w:rsidRPr="00070528" w:rsidRDefault="00817A98" w:rsidP="00817A98">
      <w:pPr>
        <w:pStyle w:val="TOC2"/>
        <w:rPr>
          <w:rFonts w:asciiTheme="minorHAnsi" w:eastAsiaTheme="minorEastAsia" w:hAnsiTheme="minorHAnsi" w:cstheme="minorBidi"/>
          <w:sz w:val="22"/>
          <w:szCs w:val="22"/>
        </w:rPr>
      </w:pPr>
      <w:hyperlink w:anchor="_Toc522716962" w:history="1">
        <w:r w:rsidRPr="00070528">
          <w:rPr>
            <w:rStyle w:val="Hyperlink"/>
          </w:rPr>
          <w:t>4.1.</w:t>
        </w:r>
        <w:r w:rsidRPr="00070528">
          <w:rPr>
            <w:rFonts w:asciiTheme="minorHAnsi" w:eastAsiaTheme="minorEastAsia" w:hAnsiTheme="minorHAnsi" w:cstheme="minorBidi"/>
            <w:sz w:val="22"/>
            <w:szCs w:val="22"/>
          </w:rPr>
          <w:tab/>
        </w:r>
        <w:r w:rsidRPr="00070528">
          <w:rPr>
            <w:rStyle w:val="Hyperlink"/>
          </w:rPr>
          <w:t>Phân quyền người dùng</w:t>
        </w:r>
        <w:r w:rsidRPr="00070528">
          <w:rPr>
            <w:webHidden/>
          </w:rPr>
          <w:tab/>
        </w:r>
        <w:r w:rsidRPr="00070528">
          <w:rPr>
            <w:webHidden/>
          </w:rPr>
          <w:fldChar w:fldCharType="begin"/>
        </w:r>
        <w:r w:rsidRPr="00070528">
          <w:rPr>
            <w:webHidden/>
          </w:rPr>
          <w:instrText xml:space="preserve"> PAGEREF _Toc522716962 \h </w:instrText>
        </w:r>
        <w:r w:rsidRPr="00070528">
          <w:rPr>
            <w:webHidden/>
          </w:rPr>
        </w:r>
        <w:r w:rsidRPr="00070528">
          <w:rPr>
            <w:webHidden/>
          </w:rPr>
          <w:fldChar w:fldCharType="separate"/>
        </w:r>
        <w:r w:rsidRPr="00070528">
          <w:rPr>
            <w:webHidden/>
          </w:rPr>
          <w:t>13</w:t>
        </w:r>
        <w:r w:rsidRPr="00070528">
          <w:rPr>
            <w:webHidden/>
          </w:rPr>
          <w:fldChar w:fldCharType="end"/>
        </w:r>
      </w:hyperlink>
    </w:p>
    <w:p w14:paraId="527371A6" w14:textId="275973F4" w:rsidR="00817A98" w:rsidRPr="00070528" w:rsidRDefault="00817A98" w:rsidP="00817A98">
      <w:pPr>
        <w:pStyle w:val="TOC2"/>
        <w:rPr>
          <w:rFonts w:asciiTheme="minorHAnsi" w:eastAsiaTheme="minorEastAsia" w:hAnsiTheme="minorHAnsi" w:cstheme="minorBidi"/>
          <w:sz w:val="22"/>
          <w:szCs w:val="22"/>
        </w:rPr>
      </w:pPr>
      <w:hyperlink w:anchor="_Toc522716963" w:history="1">
        <w:r w:rsidRPr="00070528">
          <w:rPr>
            <w:rStyle w:val="Hyperlink"/>
          </w:rPr>
          <w:t>4.2.</w:t>
        </w:r>
        <w:r w:rsidRPr="00070528">
          <w:rPr>
            <w:rFonts w:asciiTheme="minorHAnsi" w:eastAsiaTheme="minorEastAsia" w:hAnsiTheme="minorHAnsi" w:cstheme="minorBidi"/>
            <w:sz w:val="22"/>
            <w:szCs w:val="22"/>
          </w:rPr>
          <w:tab/>
        </w:r>
        <w:r w:rsidRPr="00070528">
          <w:rPr>
            <w:rStyle w:val="Hyperlink"/>
          </w:rPr>
          <w:t>Function</w:t>
        </w:r>
        <w:r w:rsidRPr="00070528">
          <w:rPr>
            <w:webHidden/>
          </w:rPr>
          <w:tab/>
        </w:r>
        <w:r w:rsidRPr="00070528">
          <w:rPr>
            <w:webHidden/>
          </w:rPr>
          <w:fldChar w:fldCharType="begin"/>
        </w:r>
        <w:r w:rsidRPr="00070528">
          <w:rPr>
            <w:webHidden/>
          </w:rPr>
          <w:instrText xml:space="preserve"> PAGEREF _Toc522716963 \h </w:instrText>
        </w:r>
        <w:r w:rsidRPr="00070528">
          <w:rPr>
            <w:webHidden/>
          </w:rPr>
        </w:r>
        <w:r w:rsidRPr="00070528">
          <w:rPr>
            <w:webHidden/>
          </w:rPr>
          <w:fldChar w:fldCharType="separate"/>
        </w:r>
        <w:r w:rsidRPr="00070528">
          <w:rPr>
            <w:webHidden/>
          </w:rPr>
          <w:t>14</w:t>
        </w:r>
        <w:r w:rsidRPr="00070528">
          <w:rPr>
            <w:webHidden/>
          </w:rPr>
          <w:fldChar w:fldCharType="end"/>
        </w:r>
      </w:hyperlink>
    </w:p>
    <w:p w14:paraId="31DBC7BF" w14:textId="547ECF67" w:rsidR="00817A98" w:rsidRPr="00070528" w:rsidRDefault="00817A98" w:rsidP="00817A98">
      <w:pPr>
        <w:pStyle w:val="TOC3"/>
        <w:rPr>
          <w:rFonts w:asciiTheme="minorHAnsi" w:eastAsiaTheme="minorEastAsia" w:hAnsiTheme="minorHAnsi" w:cstheme="minorBidi"/>
          <w:sz w:val="22"/>
          <w:szCs w:val="22"/>
        </w:rPr>
      </w:pPr>
      <w:hyperlink w:anchor="_Toc522716964" w:history="1">
        <w:r w:rsidRPr="00070528">
          <w:rPr>
            <w:rStyle w:val="Hyperlink"/>
            <w:i/>
            <w:lang w:eastAsia="en-AU"/>
          </w:rPr>
          <w:t>4.2.1.</w:t>
        </w:r>
        <w:r w:rsidRPr="00070528">
          <w:rPr>
            <w:rFonts w:asciiTheme="minorHAnsi" w:eastAsiaTheme="minorEastAsia" w:hAnsiTheme="minorHAnsi" w:cstheme="minorBidi"/>
            <w:sz w:val="22"/>
            <w:szCs w:val="22"/>
          </w:rPr>
          <w:tab/>
        </w:r>
        <w:r w:rsidRPr="00070528">
          <w:rPr>
            <w:rStyle w:val="Hyperlink"/>
            <w:i/>
            <w:lang w:eastAsia="en-AU"/>
          </w:rPr>
          <w:t>F1: Nhận hồ sơ</w:t>
        </w:r>
        <w:r w:rsidRPr="00070528">
          <w:rPr>
            <w:webHidden/>
          </w:rPr>
          <w:tab/>
        </w:r>
        <w:r w:rsidRPr="00070528">
          <w:rPr>
            <w:webHidden/>
          </w:rPr>
          <w:fldChar w:fldCharType="begin"/>
        </w:r>
        <w:r w:rsidRPr="00070528">
          <w:rPr>
            <w:webHidden/>
          </w:rPr>
          <w:instrText xml:space="preserve"> PAGEREF _Toc522716964 \h </w:instrText>
        </w:r>
        <w:r w:rsidRPr="00070528">
          <w:rPr>
            <w:webHidden/>
          </w:rPr>
        </w:r>
        <w:r w:rsidRPr="00070528">
          <w:rPr>
            <w:webHidden/>
          </w:rPr>
          <w:fldChar w:fldCharType="separate"/>
        </w:r>
        <w:r w:rsidRPr="00070528">
          <w:rPr>
            <w:webHidden/>
          </w:rPr>
          <w:t>14</w:t>
        </w:r>
        <w:r w:rsidRPr="00070528">
          <w:rPr>
            <w:webHidden/>
          </w:rPr>
          <w:fldChar w:fldCharType="end"/>
        </w:r>
      </w:hyperlink>
    </w:p>
    <w:p w14:paraId="578AA714" w14:textId="39A42EEA" w:rsidR="00817A98" w:rsidRPr="00070528" w:rsidRDefault="00817A98">
      <w:pPr>
        <w:pStyle w:val="TOC4"/>
        <w:rPr>
          <w:rFonts w:asciiTheme="minorHAnsi" w:eastAsiaTheme="minorEastAsia" w:hAnsiTheme="minorHAnsi" w:cstheme="minorBidi"/>
          <w:noProof/>
          <w:sz w:val="22"/>
          <w:szCs w:val="22"/>
        </w:rPr>
      </w:pPr>
      <w:hyperlink w:anchor="_Toc522716965" w:history="1">
        <w:r w:rsidRPr="00070528">
          <w:rPr>
            <w:rStyle w:val="Hyperlink"/>
            <w:noProof/>
            <w:lang w:eastAsia="en-AU"/>
          </w:rPr>
          <w:t>4.2.1.1.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_Toc522716965 \h </w:instrText>
        </w:r>
        <w:r w:rsidRPr="00070528">
          <w:rPr>
            <w:noProof/>
            <w:webHidden/>
          </w:rPr>
        </w:r>
        <w:r w:rsidRPr="00070528">
          <w:rPr>
            <w:noProof/>
            <w:webHidden/>
          </w:rPr>
          <w:fldChar w:fldCharType="separate"/>
        </w:r>
        <w:r w:rsidRPr="00070528">
          <w:rPr>
            <w:noProof/>
            <w:webHidden/>
          </w:rPr>
          <w:t>14</w:t>
        </w:r>
        <w:r w:rsidRPr="00070528">
          <w:rPr>
            <w:noProof/>
            <w:webHidden/>
          </w:rPr>
          <w:fldChar w:fldCharType="end"/>
        </w:r>
      </w:hyperlink>
    </w:p>
    <w:p w14:paraId="7D38890C" w14:textId="0BDBEB1E" w:rsidR="00817A98" w:rsidRPr="00070528" w:rsidRDefault="00817A98">
      <w:pPr>
        <w:pStyle w:val="TOC4"/>
        <w:rPr>
          <w:rFonts w:asciiTheme="minorHAnsi" w:eastAsiaTheme="minorEastAsia" w:hAnsiTheme="minorHAnsi" w:cstheme="minorBidi"/>
          <w:noProof/>
          <w:sz w:val="22"/>
          <w:szCs w:val="22"/>
        </w:rPr>
      </w:pPr>
      <w:hyperlink w:anchor="_Toc522716966" w:history="1">
        <w:r w:rsidRPr="00070528">
          <w:rPr>
            <w:rStyle w:val="Hyperlink"/>
            <w:b/>
            <w:noProof/>
            <w:lang w:eastAsia="en-AU"/>
          </w:rPr>
          <w:t>SC01_Nhận hồ sơ</w:t>
        </w:r>
        <w:r w:rsidRPr="00070528">
          <w:rPr>
            <w:noProof/>
            <w:webHidden/>
          </w:rPr>
          <w:tab/>
        </w:r>
        <w:r w:rsidRPr="00070528">
          <w:rPr>
            <w:noProof/>
            <w:webHidden/>
          </w:rPr>
          <w:fldChar w:fldCharType="begin"/>
        </w:r>
        <w:r w:rsidRPr="00070528">
          <w:rPr>
            <w:noProof/>
            <w:webHidden/>
          </w:rPr>
          <w:instrText xml:space="preserve"> PAGEREF _Toc522716966 \h </w:instrText>
        </w:r>
        <w:r w:rsidRPr="00070528">
          <w:rPr>
            <w:noProof/>
            <w:webHidden/>
          </w:rPr>
        </w:r>
        <w:r w:rsidRPr="00070528">
          <w:rPr>
            <w:noProof/>
            <w:webHidden/>
          </w:rPr>
          <w:fldChar w:fldCharType="separate"/>
        </w:r>
        <w:r w:rsidRPr="00070528">
          <w:rPr>
            <w:noProof/>
            <w:webHidden/>
          </w:rPr>
          <w:t>14</w:t>
        </w:r>
        <w:r w:rsidRPr="00070528">
          <w:rPr>
            <w:noProof/>
            <w:webHidden/>
          </w:rPr>
          <w:fldChar w:fldCharType="end"/>
        </w:r>
      </w:hyperlink>
    </w:p>
    <w:p w14:paraId="7CEE88F1" w14:textId="421123FD" w:rsidR="00817A98" w:rsidRPr="00070528" w:rsidRDefault="00817A98">
      <w:pPr>
        <w:pStyle w:val="TOC4"/>
        <w:rPr>
          <w:rFonts w:asciiTheme="minorHAnsi" w:eastAsiaTheme="minorEastAsia" w:hAnsiTheme="minorHAnsi" w:cstheme="minorBidi"/>
          <w:noProof/>
          <w:sz w:val="22"/>
          <w:szCs w:val="22"/>
        </w:rPr>
      </w:pPr>
      <w:hyperlink w:anchor="_Toc522716967" w:history="1">
        <w:r w:rsidRPr="00070528">
          <w:rPr>
            <w:rStyle w:val="Hyperlink"/>
            <w:noProof/>
            <w:lang w:eastAsia="en-AU"/>
          </w:rPr>
          <w:t>4.2.1.2.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_Toc522716967 \h </w:instrText>
        </w:r>
        <w:r w:rsidRPr="00070528">
          <w:rPr>
            <w:noProof/>
            <w:webHidden/>
          </w:rPr>
        </w:r>
        <w:r w:rsidRPr="00070528">
          <w:rPr>
            <w:noProof/>
            <w:webHidden/>
          </w:rPr>
          <w:fldChar w:fldCharType="separate"/>
        </w:r>
        <w:r w:rsidRPr="00070528">
          <w:rPr>
            <w:noProof/>
            <w:webHidden/>
          </w:rPr>
          <w:t>19</w:t>
        </w:r>
        <w:r w:rsidRPr="00070528">
          <w:rPr>
            <w:noProof/>
            <w:webHidden/>
          </w:rPr>
          <w:fldChar w:fldCharType="end"/>
        </w:r>
      </w:hyperlink>
    </w:p>
    <w:p w14:paraId="660881DB" w14:textId="422DF64E" w:rsidR="00817A98" w:rsidRPr="00070528" w:rsidRDefault="00817A98" w:rsidP="00817A98">
      <w:pPr>
        <w:pStyle w:val="TOC3"/>
        <w:rPr>
          <w:rFonts w:asciiTheme="minorHAnsi" w:eastAsiaTheme="minorEastAsia" w:hAnsiTheme="minorHAnsi" w:cstheme="minorBidi"/>
          <w:sz w:val="22"/>
          <w:szCs w:val="22"/>
        </w:rPr>
      </w:pPr>
      <w:hyperlink w:anchor="_Toc522716968" w:history="1">
        <w:r w:rsidRPr="00070528">
          <w:rPr>
            <w:rStyle w:val="Hyperlink"/>
            <w:i/>
            <w:lang w:eastAsia="en-AU"/>
          </w:rPr>
          <w:t>4.2.2.</w:t>
        </w:r>
        <w:r w:rsidRPr="00070528">
          <w:rPr>
            <w:rFonts w:asciiTheme="minorHAnsi" w:eastAsiaTheme="minorEastAsia" w:hAnsiTheme="minorHAnsi" w:cstheme="minorBidi"/>
            <w:sz w:val="22"/>
            <w:szCs w:val="22"/>
          </w:rPr>
          <w:tab/>
        </w:r>
        <w:r w:rsidRPr="00070528">
          <w:rPr>
            <w:rStyle w:val="Hyperlink"/>
            <w:i/>
            <w:lang w:eastAsia="en-AU"/>
          </w:rPr>
          <w:t>F2: Theo dõi hồ sơ</w:t>
        </w:r>
        <w:r w:rsidRPr="00070528">
          <w:rPr>
            <w:webHidden/>
          </w:rPr>
          <w:tab/>
        </w:r>
        <w:r w:rsidRPr="00070528">
          <w:rPr>
            <w:webHidden/>
          </w:rPr>
          <w:fldChar w:fldCharType="begin"/>
        </w:r>
        <w:r w:rsidRPr="00070528">
          <w:rPr>
            <w:webHidden/>
          </w:rPr>
          <w:instrText xml:space="preserve"> PAGEREF _Toc522716968 \h </w:instrText>
        </w:r>
        <w:r w:rsidRPr="00070528">
          <w:rPr>
            <w:webHidden/>
          </w:rPr>
        </w:r>
        <w:r w:rsidRPr="00070528">
          <w:rPr>
            <w:webHidden/>
          </w:rPr>
          <w:fldChar w:fldCharType="separate"/>
        </w:r>
        <w:r w:rsidRPr="00070528">
          <w:rPr>
            <w:webHidden/>
          </w:rPr>
          <w:t>28</w:t>
        </w:r>
        <w:r w:rsidRPr="00070528">
          <w:rPr>
            <w:webHidden/>
          </w:rPr>
          <w:fldChar w:fldCharType="end"/>
        </w:r>
      </w:hyperlink>
    </w:p>
    <w:p w14:paraId="6F6A9595" w14:textId="0383D9BB" w:rsidR="00817A98" w:rsidRPr="00070528" w:rsidRDefault="00817A98">
      <w:pPr>
        <w:pStyle w:val="TOC4"/>
        <w:rPr>
          <w:rFonts w:asciiTheme="minorHAnsi" w:eastAsiaTheme="minorEastAsia" w:hAnsiTheme="minorHAnsi" w:cstheme="minorBidi"/>
          <w:noProof/>
          <w:sz w:val="22"/>
          <w:szCs w:val="22"/>
        </w:rPr>
      </w:pPr>
      <w:hyperlink w:anchor="_Toc522716969" w:history="1">
        <w:r w:rsidRPr="00070528">
          <w:rPr>
            <w:rStyle w:val="Hyperlink"/>
            <w:noProof/>
            <w:lang w:eastAsia="en-AU"/>
          </w:rPr>
          <w:t>4.2.2.1.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_Toc522716969 \h </w:instrText>
        </w:r>
        <w:r w:rsidRPr="00070528">
          <w:rPr>
            <w:noProof/>
            <w:webHidden/>
          </w:rPr>
        </w:r>
        <w:r w:rsidRPr="00070528">
          <w:rPr>
            <w:noProof/>
            <w:webHidden/>
          </w:rPr>
          <w:fldChar w:fldCharType="separate"/>
        </w:r>
        <w:r w:rsidRPr="00070528">
          <w:rPr>
            <w:noProof/>
            <w:webHidden/>
          </w:rPr>
          <w:t>28</w:t>
        </w:r>
        <w:r w:rsidRPr="00070528">
          <w:rPr>
            <w:noProof/>
            <w:webHidden/>
          </w:rPr>
          <w:fldChar w:fldCharType="end"/>
        </w:r>
      </w:hyperlink>
    </w:p>
    <w:p w14:paraId="66F96BF7" w14:textId="0EC37823" w:rsidR="00817A98" w:rsidRPr="00070528" w:rsidRDefault="00817A98">
      <w:pPr>
        <w:pStyle w:val="TOC4"/>
        <w:rPr>
          <w:rFonts w:asciiTheme="minorHAnsi" w:eastAsiaTheme="minorEastAsia" w:hAnsiTheme="minorHAnsi" w:cstheme="minorBidi"/>
          <w:noProof/>
          <w:sz w:val="22"/>
          <w:szCs w:val="22"/>
        </w:rPr>
      </w:pPr>
      <w:hyperlink w:anchor="_Toc522716970" w:history="1">
        <w:r w:rsidRPr="00070528">
          <w:rPr>
            <w:rStyle w:val="Hyperlink"/>
            <w:b/>
            <w:noProof/>
            <w:lang w:eastAsia="en-AU"/>
          </w:rPr>
          <w:t>SC02_Theo dõi hồ sơ</w:t>
        </w:r>
        <w:r w:rsidRPr="00070528">
          <w:rPr>
            <w:noProof/>
            <w:webHidden/>
          </w:rPr>
          <w:tab/>
        </w:r>
        <w:r w:rsidRPr="00070528">
          <w:rPr>
            <w:noProof/>
            <w:webHidden/>
          </w:rPr>
          <w:fldChar w:fldCharType="begin"/>
        </w:r>
        <w:r w:rsidRPr="00070528">
          <w:rPr>
            <w:noProof/>
            <w:webHidden/>
          </w:rPr>
          <w:instrText xml:space="preserve"> PAGEREF _Toc522716970 \h </w:instrText>
        </w:r>
        <w:r w:rsidRPr="00070528">
          <w:rPr>
            <w:noProof/>
            <w:webHidden/>
          </w:rPr>
        </w:r>
        <w:r w:rsidRPr="00070528">
          <w:rPr>
            <w:noProof/>
            <w:webHidden/>
          </w:rPr>
          <w:fldChar w:fldCharType="separate"/>
        </w:r>
        <w:r w:rsidRPr="00070528">
          <w:rPr>
            <w:noProof/>
            <w:webHidden/>
          </w:rPr>
          <w:t>28</w:t>
        </w:r>
        <w:r w:rsidRPr="00070528">
          <w:rPr>
            <w:noProof/>
            <w:webHidden/>
          </w:rPr>
          <w:fldChar w:fldCharType="end"/>
        </w:r>
      </w:hyperlink>
    </w:p>
    <w:p w14:paraId="09AFBFDF" w14:textId="1069F113" w:rsidR="00817A98" w:rsidRPr="00070528" w:rsidRDefault="00817A98">
      <w:pPr>
        <w:pStyle w:val="TOC4"/>
        <w:rPr>
          <w:rFonts w:asciiTheme="minorHAnsi" w:eastAsiaTheme="minorEastAsia" w:hAnsiTheme="minorHAnsi" w:cstheme="minorBidi"/>
          <w:noProof/>
          <w:sz w:val="22"/>
          <w:szCs w:val="22"/>
        </w:rPr>
      </w:pPr>
      <w:hyperlink w:anchor="_Toc522716971" w:history="1">
        <w:r w:rsidRPr="00070528">
          <w:rPr>
            <w:rStyle w:val="Hyperlink"/>
            <w:noProof/>
            <w:lang w:eastAsia="en-AU"/>
          </w:rPr>
          <w:t>4.2.2.2.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_Toc522716971 \h </w:instrText>
        </w:r>
        <w:r w:rsidRPr="00070528">
          <w:rPr>
            <w:noProof/>
            <w:webHidden/>
          </w:rPr>
        </w:r>
        <w:r w:rsidRPr="00070528">
          <w:rPr>
            <w:noProof/>
            <w:webHidden/>
          </w:rPr>
          <w:fldChar w:fldCharType="separate"/>
        </w:r>
        <w:r w:rsidRPr="00070528">
          <w:rPr>
            <w:noProof/>
            <w:webHidden/>
          </w:rPr>
          <w:t>32</w:t>
        </w:r>
        <w:r w:rsidRPr="00070528">
          <w:rPr>
            <w:noProof/>
            <w:webHidden/>
          </w:rPr>
          <w:fldChar w:fldCharType="end"/>
        </w:r>
      </w:hyperlink>
    </w:p>
    <w:p w14:paraId="36607905" w14:textId="6F4BF9B2" w:rsidR="00817A98" w:rsidRPr="00070528" w:rsidRDefault="00817A98" w:rsidP="00817A98">
      <w:pPr>
        <w:pStyle w:val="TOC3"/>
        <w:rPr>
          <w:rFonts w:asciiTheme="minorHAnsi" w:eastAsiaTheme="minorEastAsia" w:hAnsiTheme="minorHAnsi" w:cstheme="minorBidi"/>
          <w:sz w:val="22"/>
          <w:szCs w:val="22"/>
        </w:rPr>
      </w:pPr>
      <w:hyperlink w:anchor="_Toc522716972" w:history="1">
        <w:r w:rsidRPr="00070528">
          <w:rPr>
            <w:rStyle w:val="Hyperlink"/>
            <w:i/>
            <w:lang w:eastAsia="en-AU"/>
          </w:rPr>
          <w:t>4.2.3.</w:t>
        </w:r>
        <w:r w:rsidRPr="00070528">
          <w:rPr>
            <w:rFonts w:asciiTheme="minorHAnsi" w:eastAsiaTheme="minorEastAsia" w:hAnsiTheme="minorHAnsi" w:cstheme="minorBidi"/>
            <w:sz w:val="22"/>
            <w:szCs w:val="22"/>
          </w:rPr>
          <w:tab/>
        </w:r>
        <w:r w:rsidRPr="00070528">
          <w:rPr>
            <w:rStyle w:val="Hyperlink"/>
            <w:i/>
            <w:lang w:eastAsia="en-AU"/>
          </w:rPr>
          <w:t>F3: Phân bổ hồ sơ</w:t>
        </w:r>
        <w:r w:rsidRPr="00070528">
          <w:rPr>
            <w:webHidden/>
          </w:rPr>
          <w:tab/>
        </w:r>
        <w:r w:rsidRPr="00070528">
          <w:rPr>
            <w:webHidden/>
          </w:rPr>
          <w:fldChar w:fldCharType="begin"/>
        </w:r>
        <w:r w:rsidRPr="00070528">
          <w:rPr>
            <w:webHidden/>
          </w:rPr>
          <w:instrText xml:space="preserve"> PAGEREF _Toc522716972 \h </w:instrText>
        </w:r>
        <w:r w:rsidRPr="00070528">
          <w:rPr>
            <w:webHidden/>
          </w:rPr>
        </w:r>
        <w:r w:rsidRPr="00070528">
          <w:rPr>
            <w:webHidden/>
          </w:rPr>
          <w:fldChar w:fldCharType="separate"/>
        </w:r>
        <w:r w:rsidRPr="00070528">
          <w:rPr>
            <w:webHidden/>
          </w:rPr>
          <w:t>33</w:t>
        </w:r>
        <w:r w:rsidRPr="00070528">
          <w:rPr>
            <w:webHidden/>
          </w:rPr>
          <w:fldChar w:fldCharType="end"/>
        </w:r>
      </w:hyperlink>
    </w:p>
    <w:p w14:paraId="2E0F98B2" w14:textId="6F4380BB" w:rsidR="00817A98" w:rsidRPr="00070528" w:rsidRDefault="00817A98">
      <w:pPr>
        <w:pStyle w:val="TOC4"/>
        <w:rPr>
          <w:rFonts w:asciiTheme="minorHAnsi" w:eastAsiaTheme="minorEastAsia" w:hAnsiTheme="minorHAnsi" w:cstheme="minorBidi"/>
          <w:noProof/>
          <w:sz w:val="22"/>
          <w:szCs w:val="22"/>
        </w:rPr>
      </w:pPr>
      <w:hyperlink w:anchor="_Toc522716973" w:history="1">
        <w:r w:rsidRPr="00070528">
          <w:rPr>
            <w:rStyle w:val="Hyperlink"/>
            <w:noProof/>
            <w:lang w:eastAsia="en-AU"/>
          </w:rPr>
          <w:t>4.2.3.1.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_Toc522716973 \h </w:instrText>
        </w:r>
        <w:r w:rsidRPr="00070528">
          <w:rPr>
            <w:noProof/>
            <w:webHidden/>
          </w:rPr>
        </w:r>
        <w:r w:rsidRPr="00070528">
          <w:rPr>
            <w:noProof/>
            <w:webHidden/>
          </w:rPr>
          <w:fldChar w:fldCharType="separate"/>
        </w:r>
        <w:r w:rsidRPr="00070528">
          <w:rPr>
            <w:noProof/>
            <w:webHidden/>
          </w:rPr>
          <w:t>33</w:t>
        </w:r>
        <w:r w:rsidRPr="00070528">
          <w:rPr>
            <w:noProof/>
            <w:webHidden/>
          </w:rPr>
          <w:fldChar w:fldCharType="end"/>
        </w:r>
      </w:hyperlink>
    </w:p>
    <w:p w14:paraId="2761C360" w14:textId="398C4AFD" w:rsidR="00817A98" w:rsidRPr="00070528" w:rsidRDefault="00817A98">
      <w:pPr>
        <w:pStyle w:val="TOC4"/>
        <w:rPr>
          <w:rFonts w:asciiTheme="minorHAnsi" w:eastAsiaTheme="minorEastAsia" w:hAnsiTheme="minorHAnsi" w:cstheme="minorBidi"/>
          <w:noProof/>
          <w:sz w:val="22"/>
          <w:szCs w:val="22"/>
        </w:rPr>
      </w:pPr>
      <w:hyperlink w:anchor="_Toc522716974" w:history="1">
        <w:r w:rsidRPr="00070528">
          <w:rPr>
            <w:rStyle w:val="Hyperlink"/>
            <w:noProof/>
            <w:lang w:eastAsia="en-AU"/>
          </w:rPr>
          <w:t>4.2.3.2.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_Toc522716974 \h </w:instrText>
        </w:r>
        <w:r w:rsidRPr="00070528">
          <w:rPr>
            <w:noProof/>
            <w:webHidden/>
          </w:rPr>
        </w:r>
        <w:r w:rsidRPr="00070528">
          <w:rPr>
            <w:noProof/>
            <w:webHidden/>
          </w:rPr>
          <w:fldChar w:fldCharType="separate"/>
        </w:r>
        <w:r w:rsidRPr="00070528">
          <w:rPr>
            <w:noProof/>
            <w:webHidden/>
          </w:rPr>
          <w:t>43</w:t>
        </w:r>
        <w:r w:rsidRPr="00070528">
          <w:rPr>
            <w:noProof/>
            <w:webHidden/>
          </w:rPr>
          <w:fldChar w:fldCharType="end"/>
        </w:r>
      </w:hyperlink>
    </w:p>
    <w:p w14:paraId="6C910420" w14:textId="6E475DB1" w:rsidR="00817A98" w:rsidRPr="00070528" w:rsidRDefault="00817A98" w:rsidP="00817A98">
      <w:pPr>
        <w:pStyle w:val="TOC3"/>
        <w:rPr>
          <w:rFonts w:asciiTheme="minorHAnsi" w:eastAsiaTheme="minorEastAsia" w:hAnsiTheme="minorHAnsi" w:cstheme="minorBidi"/>
          <w:sz w:val="22"/>
          <w:szCs w:val="22"/>
        </w:rPr>
      </w:pPr>
      <w:hyperlink w:anchor="_Toc522716975" w:history="1">
        <w:r w:rsidRPr="00070528">
          <w:rPr>
            <w:rStyle w:val="Hyperlink"/>
            <w:i/>
            <w:lang w:eastAsia="en-AU"/>
          </w:rPr>
          <w:t>4.2.4.</w:t>
        </w:r>
        <w:r w:rsidRPr="00070528">
          <w:rPr>
            <w:rFonts w:asciiTheme="minorHAnsi" w:eastAsiaTheme="minorEastAsia" w:hAnsiTheme="minorHAnsi" w:cstheme="minorBidi"/>
            <w:sz w:val="22"/>
            <w:szCs w:val="22"/>
          </w:rPr>
          <w:tab/>
        </w:r>
        <w:r w:rsidRPr="00070528">
          <w:rPr>
            <w:rStyle w:val="Hyperlink"/>
            <w:i/>
            <w:lang w:eastAsia="en-AU"/>
          </w:rPr>
          <w:t>F4: Chức năng check vận hành 2</w:t>
        </w:r>
        <w:r w:rsidRPr="00070528">
          <w:rPr>
            <w:webHidden/>
          </w:rPr>
          <w:tab/>
        </w:r>
        <w:r w:rsidRPr="00070528">
          <w:rPr>
            <w:webHidden/>
          </w:rPr>
          <w:fldChar w:fldCharType="begin"/>
        </w:r>
        <w:r w:rsidRPr="00070528">
          <w:rPr>
            <w:webHidden/>
          </w:rPr>
          <w:instrText xml:space="preserve"> PAGEREF _Toc522716975 \h </w:instrText>
        </w:r>
        <w:r w:rsidRPr="00070528">
          <w:rPr>
            <w:webHidden/>
          </w:rPr>
        </w:r>
        <w:r w:rsidRPr="00070528">
          <w:rPr>
            <w:webHidden/>
          </w:rPr>
          <w:fldChar w:fldCharType="separate"/>
        </w:r>
        <w:r w:rsidRPr="00070528">
          <w:rPr>
            <w:webHidden/>
          </w:rPr>
          <w:t>45</w:t>
        </w:r>
        <w:r w:rsidRPr="00070528">
          <w:rPr>
            <w:webHidden/>
          </w:rPr>
          <w:fldChar w:fldCharType="end"/>
        </w:r>
      </w:hyperlink>
    </w:p>
    <w:p w14:paraId="1258400E" w14:textId="0617679C" w:rsidR="00817A98" w:rsidRPr="00070528" w:rsidRDefault="00817A98">
      <w:pPr>
        <w:pStyle w:val="TOC4"/>
        <w:rPr>
          <w:rFonts w:asciiTheme="minorHAnsi" w:eastAsiaTheme="minorEastAsia" w:hAnsiTheme="minorHAnsi" w:cstheme="minorBidi"/>
          <w:noProof/>
          <w:sz w:val="22"/>
          <w:szCs w:val="22"/>
        </w:rPr>
      </w:pPr>
      <w:hyperlink w:anchor="_Toc522716976" w:history="1">
        <w:r w:rsidRPr="00070528">
          <w:rPr>
            <w:rStyle w:val="Hyperlink"/>
            <w:noProof/>
            <w:lang w:eastAsia="en-AU"/>
          </w:rPr>
          <w:t>4.2.4.1.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_Toc522716976 \h </w:instrText>
        </w:r>
        <w:r w:rsidRPr="00070528">
          <w:rPr>
            <w:noProof/>
            <w:webHidden/>
          </w:rPr>
        </w:r>
        <w:r w:rsidRPr="00070528">
          <w:rPr>
            <w:noProof/>
            <w:webHidden/>
          </w:rPr>
          <w:fldChar w:fldCharType="separate"/>
        </w:r>
        <w:r w:rsidRPr="00070528">
          <w:rPr>
            <w:noProof/>
            <w:webHidden/>
          </w:rPr>
          <w:t>45</w:t>
        </w:r>
        <w:r w:rsidRPr="00070528">
          <w:rPr>
            <w:noProof/>
            <w:webHidden/>
          </w:rPr>
          <w:fldChar w:fldCharType="end"/>
        </w:r>
      </w:hyperlink>
    </w:p>
    <w:p w14:paraId="5E9E1973" w14:textId="53F7789E" w:rsidR="00817A98" w:rsidRPr="00070528" w:rsidRDefault="00817A98">
      <w:pPr>
        <w:pStyle w:val="TOC4"/>
        <w:rPr>
          <w:rFonts w:asciiTheme="minorHAnsi" w:eastAsiaTheme="minorEastAsia" w:hAnsiTheme="minorHAnsi" w:cstheme="minorBidi"/>
          <w:noProof/>
          <w:sz w:val="22"/>
          <w:szCs w:val="22"/>
        </w:rPr>
      </w:pPr>
      <w:hyperlink w:anchor="_Toc522716977" w:history="1">
        <w:r w:rsidRPr="00070528">
          <w:rPr>
            <w:rStyle w:val="Hyperlink"/>
            <w:b/>
            <w:noProof/>
            <w:lang w:eastAsia="en-AU"/>
          </w:rPr>
          <w:t>SC05_Vận hành 2</w:t>
        </w:r>
        <w:r w:rsidRPr="00070528">
          <w:rPr>
            <w:noProof/>
            <w:webHidden/>
          </w:rPr>
          <w:tab/>
        </w:r>
        <w:r w:rsidRPr="00070528">
          <w:rPr>
            <w:noProof/>
            <w:webHidden/>
          </w:rPr>
          <w:fldChar w:fldCharType="begin"/>
        </w:r>
        <w:r w:rsidRPr="00070528">
          <w:rPr>
            <w:noProof/>
            <w:webHidden/>
          </w:rPr>
          <w:instrText xml:space="preserve"> PAGEREF _Toc522716977 \h </w:instrText>
        </w:r>
        <w:r w:rsidRPr="00070528">
          <w:rPr>
            <w:noProof/>
            <w:webHidden/>
          </w:rPr>
        </w:r>
        <w:r w:rsidRPr="00070528">
          <w:rPr>
            <w:noProof/>
            <w:webHidden/>
          </w:rPr>
          <w:fldChar w:fldCharType="separate"/>
        </w:r>
        <w:r w:rsidRPr="00070528">
          <w:rPr>
            <w:noProof/>
            <w:webHidden/>
          </w:rPr>
          <w:t>45</w:t>
        </w:r>
        <w:r w:rsidRPr="00070528">
          <w:rPr>
            <w:noProof/>
            <w:webHidden/>
          </w:rPr>
          <w:fldChar w:fldCharType="end"/>
        </w:r>
      </w:hyperlink>
    </w:p>
    <w:p w14:paraId="72432BBD" w14:textId="454CC0B1" w:rsidR="00817A98" w:rsidRPr="00070528" w:rsidRDefault="00817A98">
      <w:pPr>
        <w:pStyle w:val="TOC4"/>
        <w:rPr>
          <w:rFonts w:asciiTheme="minorHAnsi" w:eastAsiaTheme="minorEastAsia" w:hAnsiTheme="minorHAnsi" w:cstheme="minorBidi"/>
          <w:noProof/>
          <w:sz w:val="22"/>
          <w:szCs w:val="22"/>
        </w:rPr>
      </w:pPr>
      <w:hyperlink w:anchor="_Toc522716978" w:history="1">
        <w:r w:rsidRPr="00070528">
          <w:rPr>
            <w:rStyle w:val="Hyperlink"/>
            <w:b/>
            <w:noProof/>
            <w:lang w:eastAsia="en-AU"/>
          </w:rPr>
          <w:t>SC06_Kiểm tra hồ sơ_HSKV</w:t>
        </w:r>
        <w:r w:rsidRPr="00070528">
          <w:rPr>
            <w:noProof/>
            <w:webHidden/>
          </w:rPr>
          <w:tab/>
        </w:r>
        <w:r w:rsidRPr="00070528">
          <w:rPr>
            <w:noProof/>
            <w:webHidden/>
          </w:rPr>
          <w:fldChar w:fldCharType="begin"/>
        </w:r>
        <w:r w:rsidRPr="00070528">
          <w:rPr>
            <w:noProof/>
            <w:webHidden/>
          </w:rPr>
          <w:instrText xml:space="preserve"> PAGEREF _Toc522716978 \h </w:instrText>
        </w:r>
        <w:r w:rsidRPr="00070528">
          <w:rPr>
            <w:noProof/>
            <w:webHidden/>
          </w:rPr>
        </w:r>
        <w:r w:rsidRPr="00070528">
          <w:rPr>
            <w:noProof/>
            <w:webHidden/>
          </w:rPr>
          <w:fldChar w:fldCharType="separate"/>
        </w:r>
        <w:r w:rsidRPr="00070528">
          <w:rPr>
            <w:noProof/>
            <w:webHidden/>
          </w:rPr>
          <w:t>50</w:t>
        </w:r>
        <w:r w:rsidRPr="00070528">
          <w:rPr>
            <w:noProof/>
            <w:webHidden/>
          </w:rPr>
          <w:fldChar w:fldCharType="end"/>
        </w:r>
      </w:hyperlink>
    </w:p>
    <w:p w14:paraId="15F1DF22" w14:textId="3F1C9B26" w:rsidR="00817A98" w:rsidRPr="00070528" w:rsidRDefault="00817A98">
      <w:pPr>
        <w:pStyle w:val="TOC4"/>
        <w:rPr>
          <w:rFonts w:asciiTheme="minorHAnsi" w:eastAsiaTheme="minorEastAsia" w:hAnsiTheme="minorHAnsi" w:cstheme="minorBidi"/>
          <w:noProof/>
          <w:sz w:val="22"/>
          <w:szCs w:val="22"/>
        </w:rPr>
      </w:pPr>
      <w:hyperlink w:anchor="_Toc522716979" w:history="1">
        <w:r w:rsidRPr="00070528">
          <w:rPr>
            <w:rStyle w:val="Hyperlink"/>
            <w:b/>
            <w:noProof/>
            <w:lang w:eastAsia="en-AU"/>
          </w:rPr>
          <w:t>SC07: Kiểm tra Cavet</w:t>
        </w:r>
        <w:r w:rsidRPr="00070528">
          <w:rPr>
            <w:noProof/>
            <w:webHidden/>
          </w:rPr>
          <w:tab/>
        </w:r>
        <w:r w:rsidRPr="00070528">
          <w:rPr>
            <w:noProof/>
            <w:webHidden/>
          </w:rPr>
          <w:fldChar w:fldCharType="begin"/>
        </w:r>
        <w:r w:rsidRPr="00070528">
          <w:rPr>
            <w:noProof/>
            <w:webHidden/>
          </w:rPr>
          <w:instrText xml:space="preserve"> PAGEREF _Toc522716979 \h </w:instrText>
        </w:r>
        <w:r w:rsidRPr="00070528">
          <w:rPr>
            <w:noProof/>
            <w:webHidden/>
          </w:rPr>
        </w:r>
        <w:r w:rsidRPr="00070528">
          <w:rPr>
            <w:noProof/>
            <w:webHidden/>
          </w:rPr>
          <w:fldChar w:fldCharType="separate"/>
        </w:r>
        <w:r w:rsidRPr="00070528">
          <w:rPr>
            <w:noProof/>
            <w:webHidden/>
          </w:rPr>
          <w:t>54</w:t>
        </w:r>
        <w:r w:rsidRPr="00070528">
          <w:rPr>
            <w:noProof/>
            <w:webHidden/>
          </w:rPr>
          <w:fldChar w:fldCharType="end"/>
        </w:r>
      </w:hyperlink>
    </w:p>
    <w:p w14:paraId="7B09DD5C" w14:textId="14B48C63" w:rsidR="00817A98" w:rsidRPr="00070528" w:rsidRDefault="00817A98">
      <w:pPr>
        <w:pStyle w:val="TOC4"/>
        <w:rPr>
          <w:rFonts w:asciiTheme="minorHAnsi" w:eastAsiaTheme="minorEastAsia" w:hAnsiTheme="minorHAnsi" w:cstheme="minorBidi"/>
          <w:noProof/>
          <w:sz w:val="22"/>
          <w:szCs w:val="22"/>
        </w:rPr>
      </w:pPr>
      <w:hyperlink w:anchor="_Toc522716980" w:history="1">
        <w:r w:rsidRPr="00070528">
          <w:rPr>
            <w:rStyle w:val="Hyperlink"/>
            <w:noProof/>
            <w:lang w:eastAsia="en-AU"/>
          </w:rPr>
          <w:t>4.2.4.2.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_Toc522716980 \h </w:instrText>
        </w:r>
        <w:r w:rsidRPr="00070528">
          <w:rPr>
            <w:noProof/>
            <w:webHidden/>
          </w:rPr>
        </w:r>
        <w:r w:rsidRPr="00070528">
          <w:rPr>
            <w:noProof/>
            <w:webHidden/>
          </w:rPr>
          <w:fldChar w:fldCharType="separate"/>
        </w:r>
        <w:r w:rsidRPr="00070528">
          <w:rPr>
            <w:noProof/>
            <w:webHidden/>
          </w:rPr>
          <w:t>60</w:t>
        </w:r>
        <w:r w:rsidRPr="00070528">
          <w:rPr>
            <w:noProof/>
            <w:webHidden/>
          </w:rPr>
          <w:fldChar w:fldCharType="end"/>
        </w:r>
      </w:hyperlink>
    </w:p>
    <w:p w14:paraId="447E1399" w14:textId="2F44E603" w:rsidR="00817A98" w:rsidRPr="00070528" w:rsidRDefault="00817A98">
      <w:pPr>
        <w:pStyle w:val="TOC4"/>
        <w:rPr>
          <w:rFonts w:asciiTheme="minorHAnsi" w:eastAsiaTheme="minorEastAsia" w:hAnsiTheme="minorHAnsi" w:cstheme="minorBidi"/>
          <w:noProof/>
          <w:sz w:val="22"/>
          <w:szCs w:val="22"/>
        </w:rPr>
      </w:pPr>
      <w:hyperlink w:anchor="_Toc522716981" w:history="1">
        <w:r w:rsidRPr="00070528">
          <w:rPr>
            <w:rStyle w:val="Hyperlink"/>
            <w:noProof/>
            <w:lang w:eastAsia="en-AU"/>
          </w:rPr>
          <w:t>Luồng hợp đồng và update lỗi cho HĐ</w:t>
        </w:r>
        <w:r w:rsidRPr="00070528">
          <w:rPr>
            <w:noProof/>
            <w:webHidden/>
          </w:rPr>
          <w:tab/>
        </w:r>
        <w:r w:rsidRPr="00070528">
          <w:rPr>
            <w:noProof/>
            <w:webHidden/>
          </w:rPr>
          <w:fldChar w:fldCharType="begin"/>
        </w:r>
        <w:r w:rsidRPr="00070528">
          <w:rPr>
            <w:noProof/>
            <w:webHidden/>
          </w:rPr>
          <w:instrText xml:space="preserve"> PAGEREF _Toc522716981 \h </w:instrText>
        </w:r>
        <w:r w:rsidRPr="00070528">
          <w:rPr>
            <w:noProof/>
            <w:webHidden/>
          </w:rPr>
        </w:r>
        <w:r w:rsidRPr="00070528">
          <w:rPr>
            <w:noProof/>
            <w:webHidden/>
          </w:rPr>
          <w:fldChar w:fldCharType="separate"/>
        </w:r>
        <w:r w:rsidRPr="00070528">
          <w:rPr>
            <w:noProof/>
            <w:webHidden/>
          </w:rPr>
          <w:t>60</w:t>
        </w:r>
        <w:r w:rsidRPr="00070528">
          <w:rPr>
            <w:noProof/>
            <w:webHidden/>
          </w:rPr>
          <w:fldChar w:fldCharType="end"/>
        </w:r>
      </w:hyperlink>
    </w:p>
    <w:p w14:paraId="33C2B41E" w14:textId="453FB4FF" w:rsidR="00817A98" w:rsidRPr="00070528" w:rsidRDefault="00817A98">
      <w:pPr>
        <w:pStyle w:val="TOC4"/>
        <w:rPr>
          <w:rFonts w:asciiTheme="minorHAnsi" w:eastAsiaTheme="minorEastAsia" w:hAnsiTheme="minorHAnsi" w:cstheme="minorBidi"/>
          <w:noProof/>
          <w:sz w:val="22"/>
          <w:szCs w:val="22"/>
        </w:rPr>
      </w:pPr>
      <w:hyperlink w:anchor="_Toc522716982" w:history="1">
        <w:r w:rsidRPr="00070528">
          <w:rPr>
            <w:rStyle w:val="Hyperlink"/>
            <w:noProof/>
            <w:lang w:eastAsia="en-AU"/>
          </w:rPr>
          <w:t>Luồng cavet và update lỗi cho Cavet</w:t>
        </w:r>
        <w:r w:rsidRPr="00070528">
          <w:rPr>
            <w:noProof/>
            <w:webHidden/>
          </w:rPr>
          <w:tab/>
        </w:r>
        <w:r w:rsidRPr="00070528">
          <w:rPr>
            <w:noProof/>
            <w:webHidden/>
          </w:rPr>
          <w:fldChar w:fldCharType="begin"/>
        </w:r>
        <w:r w:rsidRPr="00070528">
          <w:rPr>
            <w:noProof/>
            <w:webHidden/>
          </w:rPr>
          <w:instrText xml:space="preserve"> PAGEREF _Toc522716982 \h </w:instrText>
        </w:r>
        <w:r w:rsidRPr="00070528">
          <w:rPr>
            <w:noProof/>
            <w:webHidden/>
          </w:rPr>
        </w:r>
        <w:r w:rsidRPr="00070528">
          <w:rPr>
            <w:noProof/>
            <w:webHidden/>
          </w:rPr>
          <w:fldChar w:fldCharType="separate"/>
        </w:r>
        <w:r w:rsidRPr="00070528">
          <w:rPr>
            <w:noProof/>
            <w:webHidden/>
          </w:rPr>
          <w:t>63</w:t>
        </w:r>
        <w:r w:rsidRPr="00070528">
          <w:rPr>
            <w:noProof/>
            <w:webHidden/>
          </w:rPr>
          <w:fldChar w:fldCharType="end"/>
        </w:r>
      </w:hyperlink>
    </w:p>
    <w:p w14:paraId="4F84AD14" w14:textId="08C7C217" w:rsidR="00817A98" w:rsidRPr="00070528" w:rsidRDefault="00817A98" w:rsidP="00817A98">
      <w:pPr>
        <w:pStyle w:val="TOC3"/>
        <w:rPr>
          <w:rFonts w:asciiTheme="minorHAnsi" w:eastAsiaTheme="minorEastAsia" w:hAnsiTheme="minorHAnsi" w:cstheme="minorBidi"/>
          <w:sz w:val="22"/>
          <w:szCs w:val="22"/>
        </w:rPr>
      </w:pPr>
      <w:hyperlink w:anchor="_Toc522716983" w:history="1">
        <w:r w:rsidRPr="00070528">
          <w:rPr>
            <w:rStyle w:val="Hyperlink"/>
            <w:i/>
            <w:lang w:eastAsia="en-AU"/>
          </w:rPr>
          <w:t>4.2.5.</w:t>
        </w:r>
        <w:r w:rsidRPr="00070528">
          <w:rPr>
            <w:rFonts w:asciiTheme="minorHAnsi" w:eastAsiaTheme="minorEastAsia" w:hAnsiTheme="minorHAnsi" w:cstheme="minorBidi"/>
            <w:sz w:val="22"/>
            <w:szCs w:val="22"/>
          </w:rPr>
          <w:tab/>
        </w:r>
        <w:r w:rsidRPr="00070528">
          <w:rPr>
            <w:rStyle w:val="Hyperlink"/>
            <w:i/>
            <w:lang w:eastAsia="en-AU"/>
          </w:rPr>
          <w:t>F5: Chức năng lưu kho_Luồng HSKV</w:t>
        </w:r>
        <w:r w:rsidRPr="00070528">
          <w:rPr>
            <w:webHidden/>
          </w:rPr>
          <w:tab/>
        </w:r>
        <w:r w:rsidRPr="00070528">
          <w:rPr>
            <w:webHidden/>
          </w:rPr>
          <w:fldChar w:fldCharType="begin"/>
        </w:r>
        <w:r w:rsidRPr="00070528">
          <w:rPr>
            <w:webHidden/>
          </w:rPr>
          <w:instrText xml:space="preserve"> PAGEREF _Toc522716983 \h </w:instrText>
        </w:r>
        <w:r w:rsidRPr="00070528">
          <w:rPr>
            <w:webHidden/>
          </w:rPr>
        </w:r>
        <w:r w:rsidRPr="00070528">
          <w:rPr>
            <w:webHidden/>
          </w:rPr>
          <w:fldChar w:fldCharType="separate"/>
        </w:r>
        <w:r w:rsidRPr="00070528">
          <w:rPr>
            <w:webHidden/>
          </w:rPr>
          <w:t>67</w:t>
        </w:r>
        <w:r w:rsidRPr="00070528">
          <w:rPr>
            <w:webHidden/>
          </w:rPr>
          <w:fldChar w:fldCharType="end"/>
        </w:r>
      </w:hyperlink>
    </w:p>
    <w:p w14:paraId="2FF0AB5D" w14:textId="7887E9F2" w:rsidR="00817A98" w:rsidRPr="00070528" w:rsidRDefault="00817A98">
      <w:pPr>
        <w:pStyle w:val="TOC4"/>
        <w:rPr>
          <w:rFonts w:asciiTheme="minorHAnsi" w:eastAsiaTheme="minorEastAsia" w:hAnsiTheme="minorHAnsi" w:cstheme="minorBidi"/>
          <w:noProof/>
          <w:sz w:val="22"/>
          <w:szCs w:val="22"/>
        </w:rPr>
      </w:pPr>
      <w:hyperlink w:anchor="_Toc522716984" w:history="1">
        <w:r w:rsidRPr="00070528">
          <w:rPr>
            <w:rStyle w:val="Hyperlink"/>
            <w:noProof/>
            <w:lang w:eastAsia="en-AU"/>
          </w:rPr>
          <w:t>4.2.5.1.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_Toc522716984 \h </w:instrText>
        </w:r>
        <w:r w:rsidRPr="00070528">
          <w:rPr>
            <w:noProof/>
            <w:webHidden/>
          </w:rPr>
        </w:r>
        <w:r w:rsidRPr="00070528">
          <w:rPr>
            <w:noProof/>
            <w:webHidden/>
          </w:rPr>
          <w:fldChar w:fldCharType="separate"/>
        </w:r>
        <w:r w:rsidRPr="00070528">
          <w:rPr>
            <w:noProof/>
            <w:webHidden/>
          </w:rPr>
          <w:t>67</w:t>
        </w:r>
        <w:r w:rsidRPr="00070528">
          <w:rPr>
            <w:noProof/>
            <w:webHidden/>
          </w:rPr>
          <w:fldChar w:fldCharType="end"/>
        </w:r>
      </w:hyperlink>
    </w:p>
    <w:p w14:paraId="3EEAD31F" w14:textId="2567C893" w:rsidR="00817A98" w:rsidRPr="00070528" w:rsidRDefault="00817A98">
      <w:pPr>
        <w:pStyle w:val="TOC4"/>
        <w:rPr>
          <w:rFonts w:asciiTheme="minorHAnsi" w:eastAsiaTheme="minorEastAsia" w:hAnsiTheme="minorHAnsi" w:cstheme="minorBidi"/>
          <w:noProof/>
          <w:sz w:val="22"/>
          <w:szCs w:val="22"/>
        </w:rPr>
      </w:pPr>
      <w:hyperlink w:anchor="_Toc522716985" w:history="1">
        <w:r w:rsidRPr="00070528">
          <w:rPr>
            <w:rStyle w:val="Hyperlink"/>
            <w:b/>
            <w:noProof/>
            <w:lang w:eastAsia="en-AU"/>
          </w:rPr>
          <w:t>SC08_Lưu kho HSKV</w:t>
        </w:r>
        <w:r w:rsidRPr="00070528">
          <w:rPr>
            <w:noProof/>
            <w:webHidden/>
          </w:rPr>
          <w:tab/>
        </w:r>
        <w:r w:rsidRPr="00070528">
          <w:rPr>
            <w:noProof/>
            <w:webHidden/>
          </w:rPr>
          <w:fldChar w:fldCharType="begin"/>
        </w:r>
        <w:r w:rsidRPr="00070528">
          <w:rPr>
            <w:noProof/>
            <w:webHidden/>
          </w:rPr>
          <w:instrText xml:space="preserve"> PAGEREF _Toc522716985 \h </w:instrText>
        </w:r>
        <w:r w:rsidRPr="00070528">
          <w:rPr>
            <w:noProof/>
            <w:webHidden/>
          </w:rPr>
        </w:r>
        <w:r w:rsidRPr="00070528">
          <w:rPr>
            <w:noProof/>
            <w:webHidden/>
          </w:rPr>
          <w:fldChar w:fldCharType="separate"/>
        </w:r>
        <w:r w:rsidRPr="00070528">
          <w:rPr>
            <w:noProof/>
            <w:webHidden/>
          </w:rPr>
          <w:t>67</w:t>
        </w:r>
        <w:r w:rsidRPr="00070528">
          <w:rPr>
            <w:noProof/>
            <w:webHidden/>
          </w:rPr>
          <w:fldChar w:fldCharType="end"/>
        </w:r>
      </w:hyperlink>
    </w:p>
    <w:p w14:paraId="51B218EA" w14:textId="009873B7" w:rsidR="00817A98" w:rsidRPr="00070528" w:rsidRDefault="00817A98">
      <w:pPr>
        <w:pStyle w:val="TOC4"/>
        <w:rPr>
          <w:rFonts w:asciiTheme="minorHAnsi" w:eastAsiaTheme="minorEastAsia" w:hAnsiTheme="minorHAnsi" w:cstheme="minorBidi"/>
          <w:noProof/>
          <w:sz w:val="22"/>
          <w:szCs w:val="22"/>
        </w:rPr>
      </w:pPr>
      <w:hyperlink w:anchor="_Toc522716986" w:history="1">
        <w:r w:rsidRPr="00070528">
          <w:rPr>
            <w:rStyle w:val="Hyperlink"/>
            <w:noProof/>
            <w:lang w:eastAsia="en-AU"/>
          </w:rPr>
          <w:t>4.2.5.2.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_Toc522716986 \h </w:instrText>
        </w:r>
        <w:r w:rsidRPr="00070528">
          <w:rPr>
            <w:noProof/>
            <w:webHidden/>
          </w:rPr>
        </w:r>
        <w:r w:rsidRPr="00070528">
          <w:rPr>
            <w:noProof/>
            <w:webHidden/>
          </w:rPr>
          <w:fldChar w:fldCharType="separate"/>
        </w:r>
        <w:r w:rsidRPr="00070528">
          <w:rPr>
            <w:noProof/>
            <w:webHidden/>
          </w:rPr>
          <w:t>70</w:t>
        </w:r>
        <w:r w:rsidRPr="00070528">
          <w:rPr>
            <w:noProof/>
            <w:webHidden/>
          </w:rPr>
          <w:fldChar w:fldCharType="end"/>
        </w:r>
      </w:hyperlink>
    </w:p>
    <w:p w14:paraId="38729BE1" w14:textId="29C7DEC6" w:rsidR="00817A98" w:rsidRPr="00070528" w:rsidRDefault="00817A98" w:rsidP="00817A98">
      <w:pPr>
        <w:pStyle w:val="TOC3"/>
        <w:rPr>
          <w:rFonts w:asciiTheme="minorHAnsi" w:eastAsiaTheme="minorEastAsia" w:hAnsiTheme="minorHAnsi" w:cstheme="minorBidi"/>
          <w:sz w:val="22"/>
          <w:szCs w:val="22"/>
        </w:rPr>
      </w:pPr>
      <w:hyperlink w:anchor="_Toc522716987" w:history="1">
        <w:r w:rsidRPr="00070528">
          <w:rPr>
            <w:rStyle w:val="Hyperlink"/>
            <w:i/>
            <w:lang w:eastAsia="en-AU"/>
          </w:rPr>
          <w:t>4.2.6.</w:t>
        </w:r>
        <w:r w:rsidRPr="00070528">
          <w:rPr>
            <w:rFonts w:asciiTheme="minorHAnsi" w:eastAsiaTheme="minorEastAsia" w:hAnsiTheme="minorHAnsi" w:cstheme="minorBidi"/>
            <w:sz w:val="22"/>
            <w:szCs w:val="22"/>
          </w:rPr>
          <w:tab/>
        </w:r>
        <w:r w:rsidRPr="00070528">
          <w:rPr>
            <w:rStyle w:val="Hyperlink"/>
            <w:i/>
            <w:lang w:eastAsia="en-AU"/>
          </w:rPr>
          <w:t>F5. Chức năng Lưu kho- Luồng Cavet</w:t>
        </w:r>
        <w:r w:rsidRPr="00070528">
          <w:rPr>
            <w:webHidden/>
          </w:rPr>
          <w:tab/>
        </w:r>
        <w:r w:rsidRPr="00070528">
          <w:rPr>
            <w:webHidden/>
          </w:rPr>
          <w:fldChar w:fldCharType="begin"/>
        </w:r>
        <w:r w:rsidRPr="00070528">
          <w:rPr>
            <w:webHidden/>
          </w:rPr>
          <w:instrText xml:space="preserve"> PAGEREF _Toc522716987 \h </w:instrText>
        </w:r>
        <w:r w:rsidRPr="00070528">
          <w:rPr>
            <w:webHidden/>
          </w:rPr>
        </w:r>
        <w:r w:rsidRPr="00070528">
          <w:rPr>
            <w:webHidden/>
          </w:rPr>
          <w:fldChar w:fldCharType="separate"/>
        </w:r>
        <w:r w:rsidRPr="00070528">
          <w:rPr>
            <w:webHidden/>
          </w:rPr>
          <w:t>72</w:t>
        </w:r>
        <w:r w:rsidRPr="00070528">
          <w:rPr>
            <w:webHidden/>
          </w:rPr>
          <w:fldChar w:fldCharType="end"/>
        </w:r>
      </w:hyperlink>
    </w:p>
    <w:p w14:paraId="1FD2DC89" w14:textId="75F90C2D" w:rsidR="00817A98" w:rsidRPr="00070528" w:rsidRDefault="00817A98">
      <w:pPr>
        <w:pStyle w:val="TOC4"/>
        <w:rPr>
          <w:rFonts w:asciiTheme="minorHAnsi" w:eastAsiaTheme="minorEastAsia" w:hAnsiTheme="minorHAnsi" w:cstheme="minorBidi"/>
          <w:noProof/>
          <w:sz w:val="22"/>
          <w:szCs w:val="22"/>
        </w:rPr>
      </w:pPr>
      <w:hyperlink w:anchor="_Toc522716988" w:history="1">
        <w:r w:rsidRPr="00070528">
          <w:rPr>
            <w:rStyle w:val="Hyperlink"/>
            <w:noProof/>
            <w:lang w:eastAsia="en-AU"/>
          </w:rPr>
          <w:t>4.2.6.1.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_Toc522716988 \h </w:instrText>
        </w:r>
        <w:r w:rsidRPr="00070528">
          <w:rPr>
            <w:noProof/>
            <w:webHidden/>
          </w:rPr>
        </w:r>
        <w:r w:rsidRPr="00070528">
          <w:rPr>
            <w:noProof/>
            <w:webHidden/>
          </w:rPr>
          <w:fldChar w:fldCharType="separate"/>
        </w:r>
        <w:r w:rsidRPr="00070528">
          <w:rPr>
            <w:noProof/>
            <w:webHidden/>
          </w:rPr>
          <w:t>72</w:t>
        </w:r>
        <w:r w:rsidRPr="00070528">
          <w:rPr>
            <w:noProof/>
            <w:webHidden/>
          </w:rPr>
          <w:fldChar w:fldCharType="end"/>
        </w:r>
      </w:hyperlink>
    </w:p>
    <w:p w14:paraId="7763266B" w14:textId="7846805D" w:rsidR="00817A98" w:rsidRPr="00070528" w:rsidRDefault="00817A98">
      <w:pPr>
        <w:pStyle w:val="TOC4"/>
        <w:rPr>
          <w:rFonts w:asciiTheme="minorHAnsi" w:eastAsiaTheme="minorEastAsia" w:hAnsiTheme="minorHAnsi" w:cstheme="minorBidi"/>
          <w:noProof/>
          <w:sz w:val="22"/>
          <w:szCs w:val="22"/>
        </w:rPr>
      </w:pPr>
      <w:hyperlink w:anchor="_Toc522716989" w:history="1">
        <w:r w:rsidRPr="00070528">
          <w:rPr>
            <w:rStyle w:val="Hyperlink"/>
            <w:b/>
            <w:noProof/>
            <w:lang w:eastAsia="en-AU"/>
          </w:rPr>
          <w:t>SC09_Lưu kho Cavet</w:t>
        </w:r>
        <w:r w:rsidRPr="00070528">
          <w:rPr>
            <w:noProof/>
            <w:webHidden/>
          </w:rPr>
          <w:tab/>
        </w:r>
        <w:r w:rsidRPr="00070528">
          <w:rPr>
            <w:noProof/>
            <w:webHidden/>
          </w:rPr>
          <w:fldChar w:fldCharType="begin"/>
        </w:r>
        <w:r w:rsidRPr="00070528">
          <w:rPr>
            <w:noProof/>
            <w:webHidden/>
          </w:rPr>
          <w:instrText xml:space="preserve"> PAGEREF _Toc522716989 \h </w:instrText>
        </w:r>
        <w:r w:rsidRPr="00070528">
          <w:rPr>
            <w:noProof/>
            <w:webHidden/>
          </w:rPr>
        </w:r>
        <w:r w:rsidRPr="00070528">
          <w:rPr>
            <w:noProof/>
            <w:webHidden/>
          </w:rPr>
          <w:fldChar w:fldCharType="separate"/>
        </w:r>
        <w:r w:rsidRPr="00070528">
          <w:rPr>
            <w:noProof/>
            <w:webHidden/>
          </w:rPr>
          <w:t>72</w:t>
        </w:r>
        <w:r w:rsidRPr="00070528">
          <w:rPr>
            <w:noProof/>
            <w:webHidden/>
          </w:rPr>
          <w:fldChar w:fldCharType="end"/>
        </w:r>
      </w:hyperlink>
    </w:p>
    <w:p w14:paraId="31C5CEFB" w14:textId="26DA9E5C" w:rsidR="00817A98" w:rsidRPr="00070528" w:rsidRDefault="00817A98">
      <w:pPr>
        <w:pStyle w:val="TOC4"/>
        <w:rPr>
          <w:rFonts w:asciiTheme="minorHAnsi" w:eastAsiaTheme="minorEastAsia" w:hAnsiTheme="minorHAnsi" w:cstheme="minorBidi"/>
          <w:noProof/>
          <w:sz w:val="22"/>
          <w:szCs w:val="22"/>
        </w:rPr>
      </w:pPr>
      <w:hyperlink w:anchor="_Toc522716990" w:history="1">
        <w:r w:rsidRPr="00070528">
          <w:rPr>
            <w:rStyle w:val="Hyperlink"/>
            <w:noProof/>
            <w:lang w:eastAsia="en-AU"/>
          </w:rPr>
          <w:t>4.2.6.2.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_Toc522716990 \h </w:instrText>
        </w:r>
        <w:r w:rsidRPr="00070528">
          <w:rPr>
            <w:noProof/>
            <w:webHidden/>
          </w:rPr>
        </w:r>
        <w:r w:rsidRPr="00070528">
          <w:rPr>
            <w:noProof/>
            <w:webHidden/>
          </w:rPr>
          <w:fldChar w:fldCharType="separate"/>
        </w:r>
        <w:r w:rsidRPr="00070528">
          <w:rPr>
            <w:noProof/>
            <w:webHidden/>
          </w:rPr>
          <w:t>77</w:t>
        </w:r>
        <w:r w:rsidRPr="00070528">
          <w:rPr>
            <w:noProof/>
            <w:webHidden/>
          </w:rPr>
          <w:fldChar w:fldCharType="end"/>
        </w:r>
      </w:hyperlink>
    </w:p>
    <w:p w14:paraId="0CA2539F" w14:textId="3ADF181A" w:rsidR="00817A98" w:rsidRPr="00070528" w:rsidRDefault="00817A98" w:rsidP="00817A98">
      <w:pPr>
        <w:pStyle w:val="TOC3"/>
        <w:rPr>
          <w:rFonts w:asciiTheme="minorHAnsi" w:eastAsiaTheme="minorEastAsia" w:hAnsiTheme="minorHAnsi" w:cstheme="minorBidi"/>
          <w:sz w:val="22"/>
          <w:szCs w:val="22"/>
        </w:rPr>
      </w:pPr>
      <w:hyperlink w:anchor="_Toc522716991" w:history="1">
        <w:r w:rsidRPr="00070528">
          <w:rPr>
            <w:rStyle w:val="Hyperlink"/>
            <w:i/>
            <w:lang w:eastAsia="en-AU"/>
          </w:rPr>
          <w:t>4.2.7.</w:t>
        </w:r>
        <w:r w:rsidRPr="00070528">
          <w:rPr>
            <w:rFonts w:asciiTheme="minorHAnsi" w:eastAsiaTheme="minorEastAsia" w:hAnsiTheme="minorHAnsi" w:cstheme="minorBidi"/>
            <w:sz w:val="22"/>
            <w:szCs w:val="22"/>
          </w:rPr>
          <w:tab/>
        </w:r>
        <w:r w:rsidRPr="00070528">
          <w:rPr>
            <w:rStyle w:val="Hyperlink"/>
            <w:i/>
            <w:lang w:eastAsia="en-AU"/>
          </w:rPr>
          <w:t>F11: Chức năng cho mượn HSKV – Luồng HSKV</w:t>
        </w:r>
        <w:r w:rsidRPr="00070528">
          <w:rPr>
            <w:webHidden/>
          </w:rPr>
          <w:tab/>
        </w:r>
        <w:r w:rsidRPr="00070528">
          <w:rPr>
            <w:webHidden/>
          </w:rPr>
          <w:fldChar w:fldCharType="begin"/>
        </w:r>
        <w:r w:rsidRPr="00070528">
          <w:rPr>
            <w:webHidden/>
          </w:rPr>
          <w:instrText xml:space="preserve"> PAGEREF _Toc522716991 \h </w:instrText>
        </w:r>
        <w:r w:rsidRPr="00070528">
          <w:rPr>
            <w:webHidden/>
          </w:rPr>
        </w:r>
        <w:r w:rsidRPr="00070528">
          <w:rPr>
            <w:webHidden/>
          </w:rPr>
          <w:fldChar w:fldCharType="separate"/>
        </w:r>
        <w:r w:rsidRPr="00070528">
          <w:rPr>
            <w:webHidden/>
          </w:rPr>
          <w:t>79</w:t>
        </w:r>
        <w:r w:rsidRPr="00070528">
          <w:rPr>
            <w:webHidden/>
          </w:rPr>
          <w:fldChar w:fldCharType="end"/>
        </w:r>
      </w:hyperlink>
    </w:p>
    <w:p w14:paraId="4A6EA578" w14:textId="2B952080" w:rsidR="00817A98" w:rsidRPr="00070528" w:rsidRDefault="00817A98">
      <w:pPr>
        <w:pStyle w:val="TOC4"/>
        <w:rPr>
          <w:rFonts w:asciiTheme="minorHAnsi" w:eastAsiaTheme="minorEastAsia" w:hAnsiTheme="minorHAnsi" w:cstheme="minorBidi"/>
          <w:noProof/>
          <w:sz w:val="22"/>
          <w:szCs w:val="22"/>
        </w:rPr>
      </w:pPr>
      <w:hyperlink w:anchor="_Toc522716992" w:history="1">
        <w:r w:rsidRPr="00070528">
          <w:rPr>
            <w:rStyle w:val="Hyperlink"/>
            <w:noProof/>
            <w:lang w:eastAsia="en-AU"/>
          </w:rPr>
          <w:t>4.2.7.1.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_Toc522716992 \h </w:instrText>
        </w:r>
        <w:r w:rsidRPr="00070528">
          <w:rPr>
            <w:noProof/>
            <w:webHidden/>
          </w:rPr>
        </w:r>
        <w:r w:rsidRPr="00070528">
          <w:rPr>
            <w:noProof/>
            <w:webHidden/>
          </w:rPr>
          <w:fldChar w:fldCharType="separate"/>
        </w:r>
        <w:r w:rsidRPr="00070528">
          <w:rPr>
            <w:noProof/>
            <w:webHidden/>
          </w:rPr>
          <w:t>79</w:t>
        </w:r>
        <w:r w:rsidRPr="00070528">
          <w:rPr>
            <w:noProof/>
            <w:webHidden/>
          </w:rPr>
          <w:fldChar w:fldCharType="end"/>
        </w:r>
      </w:hyperlink>
    </w:p>
    <w:p w14:paraId="11CEDAF7" w14:textId="1DE18924" w:rsidR="00817A98" w:rsidRPr="00070528" w:rsidRDefault="00817A98">
      <w:pPr>
        <w:pStyle w:val="TOC4"/>
        <w:rPr>
          <w:rFonts w:asciiTheme="minorHAnsi" w:eastAsiaTheme="minorEastAsia" w:hAnsiTheme="minorHAnsi" w:cstheme="minorBidi"/>
          <w:noProof/>
          <w:sz w:val="22"/>
          <w:szCs w:val="22"/>
        </w:rPr>
      </w:pPr>
      <w:hyperlink w:anchor="_Toc522716993" w:history="1">
        <w:r w:rsidRPr="00070528">
          <w:rPr>
            <w:rStyle w:val="Hyperlink"/>
            <w:b/>
            <w:noProof/>
            <w:lang w:eastAsia="en-AU"/>
          </w:rPr>
          <w:t>SC10_</w:t>
        </w:r>
        <w:r w:rsidRPr="00070528">
          <w:rPr>
            <w:rFonts w:asciiTheme="minorHAnsi" w:eastAsiaTheme="minorEastAsia" w:hAnsiTheme="minorHAnsi" w:cstheme="minorBidi"/>
            <w:noProof/>
            <w:sz w:val="22"/>
            <w:szCs w:val="22"/>
          </w:rPr>
          <w:tab/>
        </w:r>
        <w:r w:rsidRPr="00070528">
          <w:rPr>
            <w:rStyle w:val="Hyperlink"/>
            <w:b/>
            <w:noProof/>
            <w:lang w:eastAsia="en-AU"/>
          </w:rPr>
          <w:t>Cho mượn HSKV</w:t>
        </w:r>
        <w:r w:rsidRPr="00070528">
          <w:rPr>
            <w:noProof/>
            <w:webHidden/>
          </w:rPr>
          <w:tab/>
        </w:r>
        <w:r w:rsidRPr="00070528">
          <w:rPr>
            <w:noProof/>
            <w:webHidden/>
          </w:rPr>
          <w:fldChar w:fldCharType="begin"/>
        </w:r>
        <w:r w:rsidRPr="00070528">
          <w:rPr>
            <w:noProof/>
            <w:webHidden/>
          </w:rPr>
          <w:instrText xml:space="preserve"> PAGEREF _Toc522716993 \h </w:instrText>
        </w:r>
        <w:r w:rsidRPr="00070528">
          <w:rPr>
            <w:noProof/>
            <w:webHidden/>
          </w:rPr>
        </w:r>
        <w:r w:rsidRPr="00070528">
          <w:rPr>
            <w:noProof/>
            <w:webHidden/>
          </w:rPr>
          <w:fldChar w:fldCharType="separate"/>
        </w:r>
        <w:r w:rsidRPr="00070528">
          <w:rPr>
            <w:noProof/>
            <w:webHidden/>
          </w:rPr>
          <w:t>79</w:t>
        </w:r>
        <w:r w:rsidRPr="00070528">
          <w:rPr>
            <w:noProof/>
            <w:webHidden/>
          </w:rPr>
          <w:fldChar w:fldCharType="end"/>
        </w:r>
      </w:hyperlink>
    </w:p>
    <w:p w14:paraId="47B2FE90" w14:textId="354D1272" w:rsidR="00817A98" w:rsidRPr="00070528" w:rsidRDefault="00817A98">
      <w:pPr>
        <w:pStyle w:val="TOC4"/>
        <w:rPr>
          <w:rFonts w:asciiTheme="minorHAnsi" w:eastAsiaTheme="minorEastAsia" w:hAnsiTheme="minorHAnsi" w:cstheme="minorBidi"/>
          <w:noProof/>
          <w:sz w:val="22"/>
          <w:szCs w:val="22"/>
        </w:rPr>
      </w:pPr>
      <w:hyperlink w:anchor="_Toc522716994" w:history="1">
        <w:r w:rsidRPr="00070528">
          <w:rPr>
            <w:rStyle w:val="Hyperlink"/>
            <w:noProof/>
            <w:lang w:eastAsia="en-AU"/>
          </w:rPr>
          <w:t>4.2.7.2.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_Toc522716994 \h </w:instrText>
        </w:r>
        <w:r w:rsidRPr="00070528">
          <w:rPr>
            <w:noProof/>
            <w:webHidden/>
          </w:rPr>
        </w:r>
        <w:r w:rsidRPr="00070528">
          <w:rPr>
            <w:noProof/>
            <w:webHidden/>
          </w:rPr>
          <w:fldChar w:fldCharType="separate"/>
        </w:r>
        <w:r w:rsidRPr="00070528">
          <w:rPr>
            <w:noProof/>
            <w:webHidden/>
          </w:rPr>
          <w:t>83</w:t>
        </w:r>
        <w:r w:rsidRPr="00070528">
          <w:rPr>
            <w:noProof/>
            <w:webHidden/>
          </w:rPr>
          <w:fldChar w:fldCharType="end"/>
        </w:r>
      </w:hyperlink>
    </w:p>
    <w:p w14:paraId="38DCA312" w14:textId="35ACCD54" w:rsidR="00817A98" w:rsidRPr="00070528" w:rsidRDefault="00817A98" w:rsidP="00817A98">
      <w:pPr>
        <w:pStyle w:val="TOC3"/>
        <w:rPr>
          <w:rFonts w:asciiTheme="minorHAnsi" w:eastAsiaTheme="minorEastAsia" w:hAnsiTheme="minorHAnsi" w:cstheme="minorBidi"/>
          <w:sz w:val="22"/>
          <w:szCs w:val="22"/>
        </w:rPr>
      </w:pPr>
      <w:hyperlink w:anchor="_Toc522716995" w:history="1">
        <w:r w:rsidRPr="00070528">
          <w:rPr>
            <w:rStyle w:val="Hyperlink"/>
            <w:i/>
            <w:lang w:eastAsia="en-AU"/>
          </w:rPr>
          <w:t>4.2.8.</w:t>
        </w:r>
        <w:r w:rsidRPr="00070528">
          <w:rPr>
            <w:rFonts w:asciiTheme="minorHAnsi" w:eastAsiaTheme="minorEastAsia" w:hAnsiTheme="minorHAnsi" w:cstheme="minorBidi"/>
            <w:sz w:val="22"/>
            <w:szCs w:val="22"/>
          </w:rPr>
          <w:tab/>
        </w:r>
        <w:r w:rsidRPr="00070528">
          <w:rPr>
            <w:rStyle w:val="Hyperlink"/>
            <w:i/>
            <w:lang w:eastAsia="en-AU"/>
          </w:rPr>
          <w:t>F11: Chức năng cho mượn Cavet – Luồng Cavet</w:t>
        </w:r>
        <w:r w:rsidRPr="00070528">
          <w:rPr>
            <w:webHidden/>
          </w:rPr>
          <w:tab/>
        </w:r>
        <w:r w:rsidRPr="00070528">
          <w:rPr>
            <w:webHidden/>
          </w:rPr>
          <w:fldChar w:fldCharType="begin"/>
        </w:r>
        <w:r w:rsidRPr="00070528">
          <w:rPr>
            <w:webHidden/>
          </w:rPr>
          <w:instrText xml:space="preserve"> PAGEREF _Toc522716995 \h </w:instrText>
        </w:r>
        <w:r w:rsidRPr="00070528">
          <w:rPr>
            <w:webHidden/>
          </w:rPr>
        </w:r>
        <w:r w:rsidRPr="00070528">
          <w:rPr>
            <w:webHidden/>
          </w:rPr>
          <w:fldChar w:fldCharType="separate"/>
        </w:r>
        <w:r w:rsidRPr="00070528">
          <w:rPr>
            <w:webHidden/>
          </w:rPr>
          <w:t>84</w:t>
        </w:r>
        <w:r w:rsidRPr="00070528">
          <w:rPr>
            <w:webHidden/>
          </w:rPr>
          <w:fldChar w:fldCharType="end"/>
        </w:r>
      </w:hyperlink>
    </w:p>
    <w:p w14:paraId="0368AB55" w14:textId="192DC342" w:rsidR="00817A98" w:rsidRPr="00070528" w:rsidRDefault="00817A98">
      <w:pPr>
        <w:pStyle w:val="TOC4"/>
        <w:rPr>
          <w:rFonts w:asciiTheme="minorHAnsi" w:eastAsiaTheme="minorEastAsia" w:hAnsiTheme="minorHAnsi" w:cstheme="minorBidi"/>
          <w:noProof/>
          <w:sz w:val="22"/>
          <w:szCs w:val="22"/>
        </w:rPr>
      </w:pPr>
      <w:hyperlink w:anchor="_Toc522716996" w:history="1">
        <w:r w:rsidRPr="00070528">
          <w:rPr>
            <w:rStyle w:val="Hyperlink"/>
            <w:noProof/>
            <w:lang w:eastAsia="en-AU"/>
          </w:rPr>
          <w:t>4.2.8.1.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_Toc522716996 \h </w:instrText>
        </w:r>
        <w:r w:rsidRPr="00070528">
          <w:rPr>
            <w:noProof/>
            <w:webHidden/>
          </w:rPr>
        </w:r>
        <w:r w:rsidRPr="00070528">
          <w:rPr>
            <w:noProof/>
            <w:webHidden/>
          </w:rPr>
          <w:fldChar w:fldCharType="separate"/>
        </w:r>
        <w:r w:rsidRPr="00070528">
          <w:rPr>
            <w:noProof/>
            <w:webHidden/>
          </w:rPr>
          <w:t>84</w:t>
        </w:r>
        <w:r w:rsidRPr="00070528">
          <w:rPr>
            <w:noProof/>
            <w:webHidden/>
          </w:rPr>
          <w:fldChar w:fldCharType="end"/>
        </w:r>
      </w:hyperlink>
    </w:p>
    <w:p w14:paraId="61817B6C" w14:textId="647B4078" w:rsidR="00817A98" w:rsidRPr="00070528" w:rsidRDefault="00817A98">
      <w:pPr>
        <w:pStyle w:val="TOC4"/>
        <w:rPr>
          <w:rFonts w:asciiTheme="minorHAnsi" w:eastAsiaTheme="minorEastAsia" w:hAnsiTheme="minorHAnsi" w:cstheme="minorBidi"/>
          <w:noProof/>
          <w:sz w:val="22"/>
          <w:szCs w:val="22"/>
        </w:rPr>
      </w:pPr>
      <w:hyperlink w:anchor="_Toc522716997" w:history="1">
        <w:r w:rsidRPr="00070528">
          <w:rPr>
            <w:rStyle w:val="Hyperlink"/>
            <w:b/>
            <w:noProof/>
            <w:lang w:eastAsia="en-AU"/>
          </w:rPr>
          <w:t>SC11_Cho mượn Cavet</w:t>
        </w:r>
        <w:r w:rsidRPr="00070528">
          <w:rPr>
            <w:noProof/>
            <w:webHidden/>
          </w:rPr>
          <w:tab/>
        </w:r>
        <w:r w:rsidRPr="00070528">
          <w:rPr>
            <w:noProof/>
            <w:webHidden/>
          </w:rPr>
          <w:fldChar w:fldCharType="begin"/>
        </w:r>
        <w:r w:rsidRPr="00070528">
          <w:rPr>
            <w:noProof/>
            <w:webHidden/>
          </w:rPr>
          <w:instrText xml:space="preserve"> PAGEREF _Toc522716997 \h </w:instrText>
        </w:r>
        <w:r w:rsidRPr="00070528">
          <w:rPr>
            <w:noProof/>
            <w:webHidden/>
          </w:rPr>
        </w:r>
        <w:r w:rsidRPr="00070528">
          <w:rPr>
            <w:noProof/>
            <w:webHidden/>
          </w:rPr>
          <w:fldChar w:fldCharType="separate"/>
        </w:r>
        <w:r w:rsidRPr="00070528">
          <w:rPr>
            <w:noProof/>
            <w:webHidden/>
          </w:rPr>
          <w:t>84</w:t>
        </w:r>
        <w:r w:rsidRPr="00070528">
          <w:rPr>
            <w:noProof/>
            <w:webHidden/>
          </w:rPr>
          <w:fldChar w:fldCharType="end"/>
        </w:r>
      </w:hyperlink>
    </w:p>
    <w:p w14:paraId="3F68CA22" w14:textId="3035E2BD" w:rsidR="00817A98" w:rsidRPr="00070528" w:rsidRDefault="00817A98">
      <w:pPr>
        <w:pStyle w:val="TOC4"/>
        <w:rPr>
          <w:rFonts w:asciiTheme="minorHAnsi" w:eastAsiaTheme="minorEastAsia" w:hAnsiTheme="minorHAnsi" w:cstheme="minorBidi"/>
          <w:noProof/>
          <w:sz w:val="22"/>
          <w:szCs w:val="22"/>
        </w:rPr>
      </w:pPr>
      <w:hyperlink w:anchor="_Toc522716998" w:history="1">
        <w:r w:rsidRPr="00070528">
          <w:rPr>
            <w:rStyle w:val="Hyperlink"/>
            <w:noProof/>
            <w:lang w:eastAsia="en-AU"/>
          </w:rPr>
          <w:t>4.2.8.2.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_Toc522716998 \h </w:instrText>
        </w:r>
        <w:r w:rsidRPr="00070528">
          <w:rPr>
            <w:noProof/>
            <w:webHidden/>
          </w:rPr>
        </w:r>
        <w:r w:rsidRPr="00070528">
          <w:rPr>
            <w:noProof/>
            <w:webHidden/>
          </w:rPr>
          <w:fldChar w:fldCharType="separate"/>
        </w:r>
        <w:r w:rsidRPr="00070528">
          <w:rPr>
            <w:noProof/>
            <w:webHidden/>
          </w:rPr>
          <w:t>90</w:t>
        </w:r>
        <w:r w:rsidRPr="00070528">
          <w:rPr>
            <w:noProof/>
            <w:webHidden/>
          </w:rPr>
          <w:fldChar w:fldCharType="end"/>
        </w:r>
      </w:hyperlink>
    </w:p>
    <w:p w14:paraId="321F4368" w14:textId="05F61C8A" w:rsidR="00817A98" w:rsidRPr="00070528" w:rsidRDefault="00817A98" w:rsidP="00817A98">
      <w:pPr>
        <w:pStyle w:val="TOC3"/>
        <w:rPr>
          <w:rFonts w:asciiTheme="minorHAnsi" w:eastAsiaTheme="minorEastAsia" w:hAnsiTheme="minorHAnsi" w:cstheme="minorBidi"/>
          <w:sz w:val="22"/>
          <w:szCs w:val="22"/>
        </w:rPr>
      </w:pPr>
      <w:hyperlink w:anchor="_Toc522716999" w:history="1">
        <w:r w:rsidRPr="00070528">
          <w:rPr>
            <w:rStyle w:val="Hyperlink"/>
            <w:i/>
            <w:lang w:eastAsia="en-AU"/>
          </w:rPr>
          <w:t>4.2.9.</w:t>
        </w:r>
        <w:r w:rsidRPr="00070528">
          <w:rPr>
            <w:rFonts w:asciiTheme="minorHAnsi" w:eastAsiaTheme="minorEastAsia" w:hAnsiTheme="minorHAnsi" w:cstheme="minorBidi"/>
            <w:sz w:val="22"/>
            <w:szCs w:val="22"/>
          </w:rPr>
          <w:tab/>
        </w:r>
        <w:r w:rsidRPr="00070528">
          <w:rPr>
            <w:rStyle w:val="Hyperlink"/>
            <w:i/>
            <w:lang w:eastAsia="en-AU"/>
          </w:rPr>
          <w:t>F12: Chức năng xuất trả Cavet</w:t>
        </w:r>
        <w:r w:rsidRPr="00070528">
          <w:rPr>
            <w:webHidden/>
          </w:rPr>
          <w:tab/>
        </w:r>
        <w:r w:rsidRPr="00070528">
          <w:rPr>
            <w:webHidden/>
          </w:rPr>
          <w:fldChar w:fldCharType="begin"/>
        </w:r>
        <w:r w:rsidRPr="00070528">
          <w:rPr>
            <w:webHidden/>
          </w:rPr>
          <w:instrText xml:space="preserve"> PAGEREF _Toc522716999 \h </w:instrText>
        </w:r>
        <w:r w:rsidRPr="00070528">
          <w:rPr>
            <w:webHidden/>
          </w:rPr>
        </w:r>
        <w:r w:rsidRPr="00070528">
          <w:rPr>
            <w:webHidden/>
          </w:rPr>
          <w:fldChar w:fldCharType="separate"/>
        </w:r>
        <w:r w:rsidRPr="00070528">
          <w:rPr>
            <w:webHidden/>
          </w:rPr>
          <w:t>91</w:t>
        </w:r>
        <w:r w:rsidRPr="00070528">
          <w:rPr>
            <w:webHidden/>
          </w:rPr>
          <w:fldChar w:fldCharType="end"/>
        </w:r>
      </w:hyperlink>
    </w:p>
    <w:p w14:paraId="7469CA70" w14:textId="2371EBA3" w:rsidR="00817A98" w:rsidRPr="00070528" w:rsidRDefault="00817A98">
      <w:pPr>
        <w:pStyle w:val="TOC4"/>
        <w:rPr>
          <w:rFonts w:asciiTheme="minorHAnsi" w:eastAsiaTheme="minorEastAsia" w:hAnsiTheme="minorHAnsi" w:cstheme="minorBidi"/>
          <w:noProof/>
          <w:sz w:val="22"/>
          <w:szCs w:val="22"/>
        </w:rPr>
      </w:pPr>
      <w:hyperlink w:anchor="_Toc522717000" w:history="1">
        <w:r w:rsidRPr="00070528">
          <w:rPr>
            <w:rStyle w:val="Hyperlink"/>
            <w:noProof/>
            <w:lang w:eastAsia="en-AU"/>
          </w:rPr>
          <w:t>4.2.9.1.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_Toc522717000 \h </w:instrText>
        </w:r>
        <w:r w:rsidRPr="00070528">
          <w:rPr>
            <w:noProof/>
            <w:webHidden/>
          </w:rPr>
        </w:r>
        <w:r w:rsidRPr="00070528">
          <w:rPr>
            <w:noProof/>
            <w:webHidden/>
          </w:rPr>
          <w:fldChar w:fldCharType="separate"/>
        </w:r>
        <w:r w:rsidRPr="00070528">
          <w:rPr>
            <w:noProof/>
            <w:webHidden/>
          </w:rPr>
          <w:t>91</w:t>
        </w:r>
        <w:r w:rsidRPr="00070528">
          <w:rPr>
            <w:noProof/>
            <w:webHidden/>
          </w:rPr>
          <w:fldChar w:fldCharType="end"/>
        </w:r>
      </w:hyperlink>
    </w:p>
    <w:p w14:paraId="19882CD7" w14:textId="1E2C6C36" w:rsidR="00817A98" w:rsidRPr="00070528" w:rsidRDefault="00817A98">
      <w:pPr>
        <w:pStyle w:val="TOC4"/>
        <w:rPr>
          <w:rFonts w:asciiTheme="minorHAnsi" w:eastAsiaTheme="minorEastAsia" w:hAnsiTheme="minorHAnsi" w:cstheme="minorBidi"/>
          <w:noProof/>
          <w:sz w:val="22"/>
          <w:szCs w:val="22"/>
        </w:rPr>
      </w:pPr>
      <w:hyperlink w:anchor="_Toc522717001" w:history="1">
        <w:r w:rsidRPr="00070528">
          <w:rPr>
            <w:rStyle w:val="Hyperlink"/>
            <w:b/>
            <w:noProof/>
            <w:lang w:eastAsia="en-AU"/>
          </w:rPr>
          <w:t>SC12_Xuất trả cavet</w:t>
        </w:r>
        <w:r w:rsidRPr="00070528">
          <w:rPr>
            <w:noProof/>
            <w:webHidden/>
          </w:rPr>
          <w:tab/>
        </w:r>
        <w:r w:rsidRPr="00070528">
          <w:rPr>
            <w:noProof/>
            <w:webHidden/>
          </w:rPr>
          <w:fldChar w:fldCharType="begin"/>
        </w:r>
        <w:r w:rsidRPr="00070528">
          <w:rPr>
            <w:noProof/>
            <w:webHidden/>
          </w:rPr>
          <w:instrText xml:space="preserve"> PAGEREF _Toc522717001 \h </w:instrText>
        </w:r>
        <w:r w:rsidRPr="00070528">
          <w:rPr>
            <w:noProof/>
            <w:webHidden/>
          </w:rPr>
        </w:r>
        <w:r w:rsidRPr="00070528">
          <w:rPr>
            <w:noProof/>
            <w:webHidden/>
          </w:rPr>
          <w:fldChar w:fldCharType="separate"/>
        </w:r>
        <w:r w:rsidRPr="00070528">
          <w:rPr>
            <w:noProof/>
            <w:webHidden/>
          </w:rPr>
          <w:t>91</w:t>
        </w:r>
        <w:r w:rsidRPr="00070528">
          <w:rPr>
            <w:noProof/>
            <w:webHidden/>
          </w:rPr>
          <w:fldChar w:fldCharType="end"/>
        </w:r>
      </w:hyperlink>
    </w:p>
    <w:p w14:paraId="182CFB37" w14:textId="713D0B11" w:rsidR="00817A98" w:rsidRPr="00070528" w:rsidRDefault="00817A98">
      <w:pPr>
        <w:pStyle w:val="TOC4"/>
        <w:rPr>
          <w:rFonts w:asciiTheme="minorHAnsi" w:eastAsiaTheme="minorEastAsia" w:hAnsiTheme="minorHAnsi" w:cstheme="minorBidi"/>
          <w:noProof/>
          <w:sz w:val="22"/>
          <w:szCs w:val="22"/>
        </w:rPr>
      </w:pPr>
      <w:hyperlink w:anchor="_Toc522717002" w:history="1">
        <w:r w:rsidRPr="00070528">
          <w:rPr>
            <w:rStyle w:val="Hyperlink"/>
            <w:noProof/>
            <w:lang w:eastAsia="en-AU"/>
          </w:rPr>
          <w:t>4.2.9.2.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_Toc522717002 \h </w:instrText>
        </w:r>
        <w:r w:rsidRPr="00070528">
          <w:rPr>
            <w:noProof/>
            <w:webHidden/>
          </w:rPr>
        </w:r>
        <w:r w:rsidRPr="00070528">
          <w:rPr>
            <w:noProof/>
            <w:webHidden/>
          </w:rPr>
          <w:fldChar w:fldCharType="separate"/>
        </w:r>
        <w:r w:rsidRPr="00070528">
          <w:rPr>
            <w:noProof/>
            <w:webHidden/>
          </w:rPr>
          <w:t>96</w:t>
        </w:r>
        <w:r w:rsidRPr="00070528">
          <w:rPr>
            <w:noProof/>
            <w:webHidden/>
          </w:rPr>
          <w:fldChar w:fldCharType="end"/>
        </w:r>
      </w:hyperlink>
    </w:p>
    <w:p w14:paraId="10AE2EEC" w14:textId="7FBD3026" w:rsidR="00817A98" w:rsidRPr="00070528" w:rsidRDefault="00817A98" w:rsidP="00817A98">
      <w:pPr>
        <w:pStyle w:val="TOC3"/>
        <w:rPr>
          <w:rFonts w:asciiTheme="minorHAnsi" w:eastAsiaTheme="minorEastAsia" w:hAnsiTheme="minorHAnsi" w:cstheme="minorBidi"/>
          <w:sz w:val="22"/>
          <w:szCs w:val="22"/>
        </w:rPr>
      </w:pPr>
      <w:hyperlink w:anchor="_Toc522717003" w:history="1">
        <w:r w:rsidRPr="00070528">
          <w:rPr>
            <w:rStyle w:val="Hyperlink"/>
            <w:i/>
            <w:lang w:eastAsia="en-AU"/>
          </w:rPr>
          <w:t>4.2.10.</w:t>
        </w:r>
        <w:r w:rsidRPr="00070528">
          <w:rPr>
            <w:rFonts w:asciiTheme="minorHAnsi" w:eastAsiaTheme="minorEastAsia" w:hAnsiTheme="minorHAnsi" w:cstheme="minorBidi"/>
            <w:sz w:val="22"/>
            <w:szCs w:val="22"/>
          </w:rPr>
          <w:tab/>
        </w:r>
        <w:r w:rsidRPr="00070528">
          <w:rPr>
            <w:rStyle w:val="Hyperlink"/>
            <w:i/>
            <w:lang w:eastAsia="en-AU"/>
          </w:rPr>
          <w:t>F13: Chức năng phê duyệt cho mượn/xuất trả Cavet</w:t>
        </w:r>
        <w:r w:rsidRPr="00070528">
          <w:rPr>
            <w:webHidden/>
          </w:rPr>
          <w:tab/>
        </w:r>
        <w:r w:rsidRPr="00070528">
          <w:rPr>
            <w:webHidden/>
          </w:rPr>
          <w:fldChar w:fldCharType="begin"/>
        </w:r>
        <w:r w:rsidRPr="00070528">
          <w:rPr>
            <w:webHidden/>
          </w:rPr>
          <w:instrText xml:space="preserve"> PAGEREF _Toc522717003 \h </w:instrText>
        </w:r>
        <w:r w:rsidRPr="00070528">
          <w:rPr>
            <w:webHidden/>
          </w:rPr>
        </w:r>
        <w:r w:rsidRPr="00070528">
          <w:rPr>
            <w:webHidden/>
          </w:rPr>
          <w:fldChar w:fldCharType="separate"/>
        </w:r>
        <w:r w:rsidRPr="00070528">
          <w:rPr>
            <w:webHidden/>
          </w:rPr>
          <w:t>97</w:t>
        </w:r>
        <w:r w:rsidRPr="00070528">
          <w:rPr>
            <w:webHidden/>
          </w:rPr>
          <w:fldChar w:fldCharType="end"/>
        </w:r>
      </w:hyperlink>
    </w:p>
    <w:p w14:paraId="054AC138" w14:textId="2DED3CC0" w:rsidR="00817A98" w:rsidRPr="00070528" w:rsidRDefault="00817A98">
      <w:pPr>
        <w:pStyle w:val="TOC4"/>
        <w:rPr>
          <w:rFonts w:asciiTheme="minorHAnsi" w:eastAsiaTheme="minorEastAsia" w:hAnsiTheme="minorHAnsi" w:cstheme="minorBidi"/>
          <w:noProof/>
          <w:sz w:val="22"/>
          <w:szCs w:val="22"/>
        </w:rPr>
      </w:pPr>
      <w:hyperlink w:anchor="_Toc522717004" w:history="1">
        <w:r w:rsidRPr="00070528">
          <w:rPr>
            <w:rStyle w:val="Hyperlink"/>
            <w:noProof/>
            <w:lang w:eastAsia="en-AU"/>
          </w:rPr>
          <w:t>4.2.10.1.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_Toc522717004 \h </w:instrText>
        </w:r>
        <w:r w:rsidRPr="00070528">
          <w:rPr>
            <w:noProof/>
            <w:webHidden/>
          </w:rPr>
        </w:r>
        <w:r w:rsidRPr="00070528">
          <w:rPr>
            <w:noProof/>
            <w:webHidden/>
          </w:rPr>
          <w:fldChar w:fldCharType="separate"/>
        </w:r>
        <w:r w:rsidRPr="00070528">
          <w:rPr>
            <w:noProof/>
            <w:webHidden/>
          </w:rPr>
          <w:t>97</w:t>
        </w:r>
        <w:r w:rsidRPr="00070528">
          <w:rPr>
            <w:noProof/>
            <w:webHidden/>
          </w:rPr>
          <w:fldChar w:fldCharType="end"/>
        </w:r>
      </w:hyperlink>
    </w:p>
    <w:p w14:paraId="1FE33EA3" w14:textId="03EC0C75" w:rsidR="00817A98" w:rsidRPr="00070528" w:rsidRDefault="00817A98">
      <w:pPr>
        <w:pStyle w:val="TOC4"/>
        <w:rPr>
          <w:rFonts w:asciiTheme="minorHAnsi" w:eastAsiaTheme="minorEastAsia" w:hAnsiTheme="minorHAnsi" w:cstheme="minorBidi"/>
          <w:noProof/>
          <w:sz w:val="22"/>
          <w:szCs w:val="22"/>
        </w:rPr>
      </w:pPr>
      <w:hyperlink w:anchor="_Toc522717005" w:history="1">
        <w:r w:rsidRPr="00070528">
          <w:rPr>
            <w:rStyle w:val="Hyperlink"/>
            <w:b/>
            <w:noProof/>
            <w:lang w:eastAsia="en-AU"/>
          </w:rPr>
          <w:t>SC13_Phê duyệt cho mượn/xuất trả</w:t>
        </w:r>
        <w:r w:rsidRPr="00070528">
          <w:rPr>
            <w:noProof/>
            <w:webHidden/>
          </w:rPr>
          <w:tab/>
        </w:r>
        <w:r w:rsidRPr="00070528">
          <w:rPr>
            <w:noProof/>
            <w:webHidden/>
          </w:rPr>
          <w:fldChar w:fldCharType="begin"/>
        </w:r>
        <w:r w:rsidRPr="00070528">
          <w:rPr>
            <w:noProof/>
            <w:webHidden/>
          </w:rPr>
          <w:instrText xml:space="preserve"> PAGEREF _Toc522717005 \h </w:instrText>
        </w:r>
        <w:r w:rsidRPr="00070528">
          <w:rPr>
            <w:noProof/>
            <w:webHidden/>
          </w:rPr>
        </w:r>
        <w:r w:rsidRPr="00070528">
          <w:rPr>
            <w:noProof/>
            <w:webHidden/>
          </w:rPr>
          <w:fldChar w:fldCharType="separate"/>
        </w:r>
        <w:r w:rsidRPr="00070528">
          <w:rPr>
            <w:noProof/>
            <w:webHidden/>
          </w:rPr>
          <w:t>97</w:t>
        </w:r>
        <w:r w:rsidRPr="00070528">
          <w:rPr>
            <w:noProof/>
            <w:webHidden/>
          </w:rPr>
          <w:fldChar w:fldCharType="end"/>
        </w:r>
      </w:hyperlink>
    </w:p>
    <w:p w14:paraId="6BE6BD04" w14:textId="5A01A3AD" w:rsidR="00817A98" w:rsidRPr="00070528" w:rsidRDefault="00817A98">
      <w:pPr>
        <w:pStyle w:val="TOC4"/>
        <w:rPr>
          <w:rFonts w:asciiTheme="minorHAnsi" w:eastAsiaTheme="minorEastAsia" w:hAnsiTheme="minorHAnsi" w:cstheme="minorBidi"/>
          <w:noProof/>
          <w:sz w:val="22"/>
          <w:szCs w:val="22"/>
        </w:rPr>
      </w:pPr>
      <w:hyperlink w:anchor="_Toc522717006" w:history="1">
        <w:r w:rsidRPr="00070528">
          <w:rPr>
            <w:rStyle w:val="Hyperlink"/>
            <w:noProof/>
            <w:lang w:eastAsia="en-AU"/>
          </w:rPr>
          <w:t>4.2.10.2.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_Toc522717006 \h </w:instrText>
        </w:r>
        <w:r w:rsidRPr="00070528">
          <w:rPr>
            <w:noProof/>
            <w:webHidden/>
          </w:rPr>
        </w:r>
        <w:r w:rsidRPr="00070528">
          <w:rPr>
            <w:noProof/>
            <w:webHidden/>
          </w:rPr>
          <w:fldChar w:fldCharType="separate"/>
        </w:r>
        <w:r w:rsidRPr="00070528">
          <w:rPr>
            <w:noProof/>
            <w:webHidden/>
          </w:rPr>
          <w:t>99</w:t>
        </w:r>
        <w:r w:rsidRPr="00070528">
          <w:rPr>
            <w:noProof/>
            <w:webHidden/>
          </w:rPr>
          <w:fldChar w:fldCharType="end"/>
        </w:r>
      </w:hyperlink>
    </w:p>
    <w:p w14:paraId="0DEE3F70" w14:textId="3280E6A1" w:rsidR="00817A98" w:rsidRPr="00070528" w:rsidRDefault="00817A98" w:rsidP="00817A98">
      <w:pPr>
        <w:pStyle w:val="TOC3"/>
        <w:rPr>
          <w:rFonts w:asciiTheme="minorHAnsi" w:eastAsiaTheme="minorEastAsia" w:hAnsiTheme="minorHAnsi" w:cstheme="minorBidi"/>
          <w:sz w:val="22"/>
          <w:szCs w:val="22"/>
        </w:rPr>
      </w:pPr>
      <w:hyperlink w:anchor="_Toc522717007" w:history="1">
        <w:r w:rsidRPr="00070528">
          <w:rPr>
            <w:rStyle w:val="Hyperlink"/>
            <w:i/>
            <w:lang w:eastAsia="en-AU"/>
          </w:rPr>
          <w:t>4.2.11.</w:t>
        </w:r>
        <w:r w:rsidRPr="00070528">
          <w:rPr>
            <w:rFonts w:asciiTheme="minorHAnsi" w:eastAsiaTheme="minorEastAsia" w:hAnsiTheme="minorHAnsi" w:cstheme="minorBidi"/>
            <w:sz w:val="22"/>
            <w:szCs w:val="22"/>
          </w:rPr>
          <w:tab/>
        </w:r>
        <w:r w:rsidRPr="00070528">
          <w:rPr>
            <w:rStyle w:val="Hyperlink"/>
            <w:i/>
            <w:lang w:eastAsia="en-AU"/>
          </w:rPr>
          <w:t>F14 : Chức năng xuất thư cảm ơn</w:t>
        </w:r>
        <w:r w:rsidRPr="00070528">
          <w:rPr>
            <w:webHidden/>
          </w:rPr>
          <w:tab/>
        </w:r>
        <w:r w:rsidRPr="00070528">
          <w:rPr>
            <w:webHidden/>
          </w:rPr>
          <w:fldChar w:fldCharType="begin"/>
        </w:r>
        <w:r w:rsidRPr="00070528">
          <w:rPr>
            <w:webHidden/>
          </w:rPr>
          <w:instrText xml:space="preserve"> PAGEREF _Toc522717007 \h </w:instrText>
        </w:r>
        <w:r w:rsidRPr="00070528">
          <w:rPr>
            <w:webHidden/>
          </w:rPr>
        </w:r>
        <w:r w:rsidRPr="00070528">
          <w:rPr>
            <w:webHidden/>
          </w:rPr>
          <w:fldChar w:fldCharType="separate"/>
        </w:r>
        <w:r w:rsidRPr="00070528">
          <w:rPr>
            <w:webHidden/>
          </w:rPr>
          <w:t>99</w:t>
        </w:r>
        <w:r w:rsidRPr="00070528">
          <w:rPr>
            <w:webHidden/>
          </w:rPr>
          <w:fldChar w:fldCharType="end"/>
        </w:r>
      </w:hyperlink>
    </w:p>
    <w:p w14:paraId="08045E45" w14:textId="0B311D81" w:rsidR="00817A98" w:rsidRPr="00070528" w:rsidRDefault="00817A98">
      <w:pPr>
        <w:pStyle w:val="TOC4"/>
        <w:rPr>
          <w:rFonts w:asciiTheme="minorHAnsi" w:eastAsiaTheme="minorEastAsia" w:hAnsiTheme="minorHAnsi" w:cstheme="minorBidi"/>
          <w:noProof/>
          <w:sz w:val="22"/>
          <w:szCs w:val="22"/>
        </w:rPr>
      </w:pPr>
      <w:hyperlink w:anchor="_Toc522717008" w:history="1">
        <w:r w:rsidRPr="00070528">
          <w:rPr>
            <w:rStyle w:val="Hyperlink"/>
            <w:noProof/>
            <w:lang w:eastAsia="en-AU"/>
          </w:rPr>
          <w:t>4.2.11.1.</w:t>
        </w:r>
        <w:r w:rsidRPr="00070528">
          <w:rPr>
            <w:rFonts w:asciiTheme="minorHAnsi" w:eastAsiaTheme="minorEastAsia" w:hAnsiTheme="minorHAnsi" w:cstheme="minorBidi"/>
            <w:noProof/>
            <w:sz w:val="22"/>
            <w:szCs w:val="22"/>
          </w:rPr>
          <w:tab/>
        </w:r>
        <w:r w:rsidRPr="00070528">
          <w:rPr>
            <w:rStyle w:val="Hyperlink"/>
            <w:noProof/>
            <w:lang w:eastAsia="en-AU"/>
          </w:rPr>
          <w:t>Giao diện và mô tả giao diện</w:t>
        </w:r>
        <w:r w:rsidRPr="00070528">
          <w:rPr>
            <w:noProof/>
            <w:webHidden/>
          </w:rPr>
          <w:tab/>
        </w:r>
        <w:r w:rsidRPr="00070528">
          <w:rPr>
            <w:noProof/>
            <w:webHidden/>
          </w:rPr>
          <w:fldChar w:fldCharType="begin"/>
        </w:r>
        <w:r w:rsidRPr="00070528">
          <w:rPr>
            <w:noProof/>
            <w:webHidden/>
          </w:rPr>
          <w:instrText xml:space="preserve"> PAGEREF _Toc522717008 \h </w:instrText>
        </w:r>
        <w:r w:rsidRPr="00070528">
          <w:rPr>
            <w:noProof/>
            <w:webHidden/>
          </w:rPr>
        </w:r>
        <w:r w:rsidRPr="00070528">
          <w:rPr>
            <w:noProof/>
            <w:webHidden/>
          </w:rPr>
          <w:fldChar w:fldCharType="separate"/>
        </w:r>
        <w:r w:rsidRPr="00070528">
          <w:rPr>
            <w:noProof/>
            <w:webHidden/>
          </w:rPr>
          <w:t>99</w:t>
        </w:r>
        <w:r w:rsidRPr="00070528">
          <w:rPr>
            <w:noProof/>
            <w:webHidden/>
          </w:rPr>
          <w:fldChar w:fldCharType="end"/>
        </w:r>
      </w:hyperlink>
    </w:p>
    <w:p w14:paraId="2AA1217C" w14:textId="76C9CA90" w:rsidR="00817A98" w:rsidRPr="00070528" w:rsidRDefault="00817A98">
      <w:pPr>
        <w:pStyle w:val="TOC4"/>
        <w:rPr>
          <w:rFonts w:asciiTheme="minorHAnsi" w:eastAsiaTheme="minorEastAsia" w:hAnsiTheme="minorHAnsi" w:cstheme="minorBidi"/>
          <w:noProof/>
          <w:sz w:val="22"/>
          <w:szCs w:val="22"/>
        </w:rPr>
      </w:pPr>
      <w:hyperlink w:anchor="_Toc522717009" w:history="1">
        <w:r w:rsidRPr="00070528">
          <w:rPr>
            <w:rStyle w:val="Hyperlink"/>
            <w:b/>
            <w:noProof/>
            <w:lang w:eastAsia="en-AU"/>
          </w:rPr>
          <w:t>SC13_Xuất thư cảm ơn</w:t>
        </w:r>
        <w:r w:rsidRPr="00070528">
          <w:rPr>
            <w:noProof/>
            <w:webHidden/>
          </w:rPr>
          <w:tab/>
        </w:r>
        <w:r w:rsidRPr="00070528">
          <w:rPr>
            <w:noProof/>
            <w:webHidden/>
          </w:rPr>
          <w:fldChar w:fldCharType="begin"/>
        </w:r>
        <w:r w:rsidRPr="00070528">
          <w:rPr>
            <w:noProof/>
            <w:webHidden/>
          </w:rPr>
          <w:instrText xml:space="preserve"> PAGEREF _Toc522717009 \h </w:instrText>
        </w:r>
        <w:r w:rsidRPr="00070528">
          <w:rPr>
            <w:noProof/>
            <w:webHidden/>
          </w:rPr>
        </w:r>
        <w:r w:rsidRPr="00070528">
          <w:rPr>
            <w:noProof/>
            <w:webHidden/>
          </w:rPr>
          <w:fldChar w:fldCharType="separate"/>
        </w:r>
        <w:r w:rsidRPr="00070528">
          <w:rPr>
            <w:noProof/>
            <w:webHidden/>
          </w:rPr>
          <w:t>99</w:t>
        </w:r>
        <w:r w:rsidRPr="00070528">
          <w:rPr>
            <w:noProof/>
            <w:webHidden/>
          </w:rPr>
          <w:fldChar w:fldCharType="end"/>
        </w:r>
      </w:hyperlink>
    </w:p>
    <w:p w14:paraId="028E502B" w14:textId="13BEA80F" w:rsidR="00817A98" w:rsidRPr="00070528" w:rsidRDefault="00817A98">
      <w:pPr>
        <w:pStyle w:val="TOC4"/>
        <w:rPr>
          <w:rFonts w:asciiTheme="minorHAnsi" w:eastAsiaTheme="minorEastAsia" w:hAnsiTheme="minorHAnsi" w:cstheme="minorBidi"/>
          <w:noProof/>
          <w:sz w:val="22"/>
          <w:szCs w:val="22"/>
        </w:rPr>
      </w:pPr>
      <w:hyperlink w:anchor="_Toc522717010" w:history="1">
        <w:r w:rsidRPr="00070528">
          <w:rPr>
            <w:rStyle w:val="Hyperlink"/>
            <w:noProof/>
            <w:lang w:eastAsia="en-AU"/>
          </w:rPr>
          <w:t>4.2.11.2.</w:t>
        </w:r>
        <w:r w:rsidRPr="00070528">
          <w:rPr>
            <w:rFonts w:asciiTheme="minorHAnsi" w:eastAsiaTheme="minorEastAsia" w:hAnsiTheme="minorHAnsi" w:cstheme="minorBidi"/>
            <w:noProof/>
            <w:sz w:val="22"/>
            <w:szCs w:val="22"/>
          </w:rPr>
          <w:tab/>
        </w:r>
        <w:r w:rsidRPr="00070528">
          <w:rPr>
            <w:rStyle w:val="Hyperlink"/>
            <w:noProof/>
            <w:lang w:eastAsia="en-AU"/>
          </w:rPr>
          <w:t>Luồng xử lý</w:t>
        </w:r>
        <w:r w:rsidRPr="00070528">
          <w:rPr>
            <w:noProof/>
            <w:webHidden/>
          </w:rPr>
          <w:tab/>
        </w:r>
        <w:r w:rsidRPr="00070528">
          <w:rPr>
            <w:noProof/>
            <w:webHidden/>
          </w:rPr>
          <w:fldChar w:fldCharType="begin"/>
        </w:r>
        <w:r w:rsidRPr="00070528">
          <w:rPr>
            <w:noProof/>
            <w:webHidden/>
          </w:rPr>
          <w:instrText xml:space="preserve"> PAGEREF _Toc522717010 \h </w:instrText>
        </w:r>
        <w:r w:rsidRPr="00070528">
          <w:rPr>
            <w:noProof/>
            <w:webHidden/>
          </w:rPr>
        </w:r>
        <w:r w:rsidRPr="00070528">
          <w:rPr>
            <w:noProof/>
            <w:webHidden/>
          </w:rPr>
          <w:fldChar w:fldCharType="separate"/>
        </w:r>
        <w:r w:rsidRPr="00070528">
          <w:rPr>
            <w:noProof/>
            <w:webHidden/>
          </w:rPr>
          <w:t>101</w:t>
        </w:r>
        <w:r w:rsidRPr="00070528">
          <w:rPr>
            <w:noProof/>
            <w:webHidden/>
          </w:rPr>
          <w:fldChar w:fldCharType="end"/>
        </w:r>
      </w:hyperlink>
    </w:p>
    <w:p w14:paraId="28A624FD" w14:textId="1DE4DF3E" w:rsidR="00817A98" w:rsidRPr="00070528" w:rsidRDefault="00817A98" w:rsidP="00817A98">
      <w:pPr>
        <w:pStyle w:val="TOC1"/>
        <w:rPr>
          <w:rFonts w:asciiTheme="minorHAnsi" w:eastAsiaTheme="minorEastAsia" w:hAnsiTheme="minorHAnsi" w:cstheme="minorBidi"/>
          <w:szCs w:val="22"/>
        </w:rPr>
      </w:pPr>
      <w:hyperlink w:anchor="_Toc522717011" w:history="1">
        <w:r w:rsidRPr="00070528">
          <w:rPr>
            <w:rStyle w:val="Hyperlink"/>
          </w:rPr>
          <w:t>5.</w:t>
        </w:r>
        <w:r w:rsidRPr="00070528">
          <w:rPr>
            <w:rFonts w:asciiTheme="minorHAnsi" w:eastAsiaTheme="minorEastAsia" w:hAnsiTheme="minorHAnsi" w:cstheme="minorBidi"/>
            <w:szCs w:val="22"/>
          </w:rPr>
          <w:tab/>
        </w:r>
        <w:r w:rsidRPr="00070528">
          <w:rPr>
            <w:rStyle w:val="Hyperlink"/>
          </w:rPr>
          <w:t>Business rules</w:t>
        </w:r>
        <w:r w:rsidRPr="00070528">
          <w:rPr>
            <w:webHidden/>
          </w:rPr>
          <w:tab/>
        </w:r>
        <w:r w:rsidRPr="00070528">
          <w:rPr>
            <w:webHidden/>
          </w:rPr>
          <w:fldChar w:fldCharType="begin"/>
        </w:r>
        <w:r w:rsidRPr="00070528">
          <w:rPr>
            <w:webHidden/>
          </w:rPr>
          <w:instrText xml:space="preserve"> PAGEREF _Toc522717011 \h </w:instrText>
        </w:r>
        <w:r w:rsidRPr="00070528">
          <w:rPr>
            <w:webHidden/>
          </w:rPr>
        </w:r>
        <w:r w:rsidRPr="00070528">
          <w:rPr>
            <w:webHidden/>
          </w:rPr>
          <w:fldChar w:fldCharType="separate"/>
        </w:r>
        <w:r w:rsidRPr="00070528">
          <w:rPr>
            <w:webHidden/>
          </w:rPr>
          <w:t>102</w:t>
        </w:r>
        <w:r w:rsidRPr="00070528">
          <w:rPr>
            <w:webHidden/>
          </w:rPr>
          <w:fldChar w:fldCharType="end"/>
        </w:r>
      </w:hyperlink>
    </w:p>
    <w:p w14:paraId="761DD71E" w14:textId="64DDA0E8" w:rsidR="0050513B" w:rsidRPr="00070528" w:rsidRDefault="000103DD" w:rsidP="007E0A1C">
      <w:pPr>
        <w:ind w:left="0"/>
        <w:rPr>
          <w:rFonts w:cs="Tahoma"/>
          <w:lang w:val="en-GB"/>
        </w:rPr>
        <w:sectPr w:rsidR="0050513B" w:rsidRPr="00070528" w:rsidSect="002B7CCA">
          <w:headerReference w:type="default" r:id="rId12"/>
          <w:footerReference w:type="default" r:id="rId13"/>
          <w:pgSz w:w="11906" w:h="16838" w:code="9"/>
          <w:pgMar w:top="1440" w:right="1077" w:bottom="1440" w:left="1077" w:header="720" w:footer="720" w:gutter="0"/>
          <w:cols w:space="720"/>
          <w:titlePg/>
          <w:docGrid w:linePitch="272"/>
        </w:sectPr>
      </w:pPr>
      <w:r w:rsidRPr="00070528">
        <w:rPr>
          <w:rFonts w:cs="Tahoma"/>
          <w:noProof/>
          <w:sz w:val="24"/>
          <w:szCs w:val="24"/>
          <w:lang w:val="en-GB"/>
        </w:rPr>
        <w:fldChar w:fldCharType="end"/>
      </w:r>
      <w:r w:rsidR="007E0A1C" w:rsidRPr="00070528">
        <w:rPr>
          <w:rFonts w:cs="Tahoma"/>
          <w:lang w:val="en-GB"/>
        </w:rPr>
        <w:tab/>
      </w:r>
      <w:r w:rsidR="007E0A1C" w:rsidRPr="00070528">
        <w:rPr>
          <w:rFonts w:cs="Tahoma"/>
          <w:lang w:val="en-GB"/>
        </w:rPr>
        <w:tab/>
      </w:r>
      <w:r w:rsidR="007E0A1C" w:rsidRPr="00070528">
        <w:rPr>
          <w:rFonts w:cs="Tahoma"/>
          <w:lang w:val="en-GB"/>
        </w:rPr>
        <w:tab/>
      </w:r>
    </w:p>
    <w:p w14:paraId="4516852B" w14:textId="66D917A2" w:rsidR="0022795F" w:rsidRPr="00070528" w:rsidRDefault="0022795F" w:rsidP="00A5348F">
      <w:pPr>
        <w:pStyle w:val="Heading1"/>
      </w:pPr>
      <w:bookmarkStart w:id="2" w:name="_Toc521150204"/>
      <w:bookmarkStart w:id="3" w:name="_Toc456598586"/>
      <w:bookmarkStart w:id="4" w:name="_Toc504442098"/>
      <w:bookmarkStart w:id="5" w:name="_Toc521150203"/>
      <w:bookmarkStart w:id="6" w:name="_Toc522716946"/>
      <w:r w:rsidRPr="00070528">
        <w:lastRenderedPageBreak/>
        <w:t>thông tin tổng quan</w:t>
      </w:r>
      <w:bookmarkEnd w:id="6"/>
      <w:r w:rsidRPr="00070528">
        <w:t xml:space="preserve"> </w:t>
      </w:r>
    </w:p>
    <w:p w14:paraId="0BFFAE72" w14:textId="5E732599" w:rsidR="0022795F" w:rsidRPr="00070528" w:rsidRDefault="00971DC3" w:rsidP="00A5348F">
      <w:pPr>
        <w:pStyle w:val="Heading2"/>
      </w:pPr>
      <w:bookmarkStart w:id="7" w:name="_Toc522716947"/>
      <w:r w:rsidRPr="00070528">
        <w:t>H</w:t>
      </w:r>
      <w:r w:rsidR="0022795F" w:rsidRPr="00070528">
        <w:t>oàn cảnh ra đời dự án</w:t>
      </w:r>
      <w:bookmarkEnd w:id="7"/>
    </w:p>
    <w:p w14:paraId="6AD40D80" w14:textId="40BC2B19" w:rsidR="0022795F" w:rsidRPr="00070528" w:rsidRDefault="00167AC1" w:rsidP="00814A2D">
      <w:pPr>
        <w:pStyle w:val="BodyText"/>
        <w:numPr>
          <w:ilvl w:val="0"/>
          <w:numId w:val="15"/>
        </w:numPr>
        <w:rPr>
          <w:rFonts w:cs="Tahoma"/>
          <w:sz w:val="22"/>
          <w:szCs w:val="22"/>
        </w:rPr>
      </w:pPr>
      <w:r w:rsidRPr="00070528">
        <w:rPr>
          <w:rFonts w:cs="Tahoma"/>
          <w:sz w:val="22"/>
          <w:szCs w:val="22"/>
        </w:rPr>
        <w:t xml:space="preserve">Hiện tại, bộ phận lưu kho của TTVH quản lý hồ sơ về, lưu kho hồ sơ, cho mượn hồ sơ đều bằng </w:t>
      </w:r>
      <w:r w:rsidR="00D3576F" w:rsidRPr="00070528">
        <w:rPr>
          <w:rFonts w:cs="Tahoma"/>
          <w:sz w:val="22"/>
          <w:szCs w:val="22"/>
        </w:rPr>
        <w:t>excel khiến việc quản lý tốn nhiều thời gian, nhân lực và dễ nhầm lẫn.</w:t>
      </w:r>
    </w:p>
    <w:p w14:paraId="3BEDF3DF" w14:textId="5CD4E400" w:rsidR="00D3576F" w:rsidRPr="00070528" w:rsidRDefault="00D3576F" w:rsidP="00814A2D">
      <w:pPr>
        <w:pStyle w:val="BodyText"/>
        <w:numPr>
          <w:ilvl w:val="0"/>
          <w:numId w:val="15"/>
        </w:numPr>
        <w:rPr>
          <w:rFonts w:cs="Tahoma"/>
          <w:sz w:val="22"/>
          <w:szCs w:val="22"/>
        </w:rPr>
      </w:pPr>
      <w:r w:rsidRPr="00070528">
        <w:rPr>
          <w:rFonts w:cs="Tahoma"/>
          <w:sz w:val="22"/>
          <w:szCs w:val="22"/>
        </w:rPr>
        <w:t>Việc thành lập dự án, xây dựng hệ thống quản lý hồ sơ về sẽ giảm nhân lực trong việc kiểm tra hồ sơ, giảm thiểu sai sót và kết nối được nhiều bộ phận khác nhau liên quan đến việc quản lý hồ sơ này.</w:t>
      </w:r>
    </w:p>
    <w:p w14:paraId="5934AAA4" w14:textId="1470FBD3" w:rsidR="0022795F" w:rsidRPr="00070528" w:rsidRDefault="00971DC3" w:rsidP="00A5348F">
      <w:pPr>
        <w:pStyle w:val="Heading2"/>
      </w:pPr>
      <w:bookmarkStart w:id="8" w:name="_Toc522716948"/>
      <w:r w:rsidRPr="00070528">
        <w:t>C</w:t>
      </w:r>
      <w:r w:rsidR="0022795F" w:rsidRPr="00070528">
        <w:t>ác giả định và phụ thuộc</w:t>
      </w:r>
      <w:bookmarkEnd w:id="8"/>
    </w:p>
    <w:p w14:paraId="00BB4CBD" w14:textId="4F91D355" w:rsidR="0022795F" w:rsidRPr="00070528" w:rsidRDefault="00971DC3" w:rsidP="00A5348F">
      <w:pPr>
        <w:pStyle w:val="Heading2"/>
      </w:pPr>
      <w:bookmarkStart w:id="9" w:name="_Toc522716949"/>
      <w:r w:rsidRPr="00070528">
        <w:t>T</w:t>
      </w:r>
      <w:r w:rsidR="0022795F" w:rsidRPr="00070528">
        <w:t>huật ngữ và từ viết tắt</w:t>
      </w:r>
      <w:bookmarkEnd w:id="9"/>
    </w:p>
    <w:tbl>
      <w:tblPr>
        <w:tblStyle w:val="TableGrid"/>
        <w:tblW w:w="0" w:type="auto"/>
        <w:tblInd w:w="704" w:type="dxa"/>
        <w:tblLook w:val="04A0" w:firstRow="1" w:lastRow="0" w:firstColumn="1" w:lastColumn="0" w:noHBand="0" w:noVBand="1"/>
      </w:tblPr>
      <w:tblGrid>
        <w:gridCol w:w="1559"/>
        <w:gridCol w:w="1843"/>
        <w:gridCol w:w="5636"/>
      </w:tblGrid>
      <w:tr w:rsidR="001079B4" w:rsidRPr="00070528" w14:paraId="4F3FBA70" w14:textId="77777777" w:rsidTr="001079B4">
        <w:tc>
          <w:tcPr>
            <w:tcW w:w="1559" w:type="dxa"/>
          </w:tcPr>
          <w:p w14:paraId="347598CD" w14:textId="0C519BBC" w:rsidR="001079B4" w:rsidRPr="00070528" w:rsidRDefault="001079B4" w:rsidP="001079B4">
            <w:pPr>
              <w:pStyle w:val="BodyText"/>
              <w:spacing w:after="105"/>
              <w:ind w:left="0"/>
              <w:jc w:val="center"/>
              <w:rPr>
                <w:rFonts w:cs="Tahoma"/>
                <w:b/>
                <w:sz w:val="22"/>
                <w:szCs w:val="22"/>
              </w:rPr>
            </w:pPr>
            <w:r w:rsidRPr="00070528">
              <w:rPr>
                <w:rFonts w:cs="Tahoma"/>
                <w:b/>
                <w:sz w:val="22"/>
                <w:szCs w:val="22"/>
              </w:rPr>
              <w:t>STT</w:t>
            </w:r>
          </w:p>
        </w:tc>
        <w:tc>
          <w:tcPr>
            <w:tcW w:w="1843" w:type="dxa"/>
          </w:tcPr>
          <w:p w14:paraId="1E73AD04" w14:textId="37125AE0" w:rsidR="001079B4" w:rsidRPr="00070528" w:rsidRDefault="001079B4" w:rsidP="001079B4">
            <w:pPr>
              <w:pStyle w:val="BodyText"/>
              <w:spacing w:after="105"/>
              <w:ind w:left="0"/>
              <w:jc w:val="center"/>
              <w:rPr>
                <w:rFonts w:cs="Tahoma"/>
                <w:b/>
                <w:sz w:val="22"/>
                <w:szCs w:val="22"/>
              </w:rPr>
            </w:pPr>
            <w:r w:rsidRPr="00070528">
              <w:rPr>
                <w:rFonts w:cs="Tahoma"/>
                <w:b/>
                <w:sz w:val="22"/>
                <w:szCs w:val="22"/>
              </w:rPr>
              <w:t>Từ viết tắt</w:t>
            </w:r>
          </w:p>
        </w:tc>
        <w:tc>
          <w:tcPr>
            <w:tcW w:w="5636" w:type="dxa"/>
          </w:tcPr>
          <w:p w14:paraId="56C1434D" w14:textId="32322880" w:rsidR="001079B4" w:rsidRPr="00070528" w:rsidRDefault="001079B4" w:rsidP="001079B4">
            <w:pPr>
              <w:pStyle w:val="BodyText"/>
              <w:spacing w:after="105"/>
              <w:ind w:left="0"/>
              <w:jc w:val="center"/>
              <w:rPr>
                <w:rFonts w:cs="Tahoma"/>
                <w:b/>
                <w:sz w:val="22"/>
                <w:szCs w:val="22"/>
              </w:rPr>
            </w:pPr>
            <w:r w:rsidRPr="00070528">
              <w:rPr>
                <w:rFonts w:cs="Tahoma"/>
                <w:b/>
                <w:sz w:val="22"/>
                <w:szCs w:val="22"/>
              </w:rPr>
              <w:t>Giải thích</w:t>
            </w:r>
          </w:p>
        </w:tc>
      </w:tr>
      <w:tr w:rsidR="001079B4" w:rsidRPr="00070528" w14:paraId="18614DAB" w14:textId="77777777" w:rsidTr="001079B4">
        <w:tc>
          <w:tcPr>
            <w:tcW w:w="1559" w:type="dxa"/>
          </w:tcPr>
          <w:p w14:paraId="5AE02FE1" w14:textId="6AE5F81A" w:rsidR="001079B4" w:rsidRPr="00070528" w:rsidRDefault="001079B4" w:rsidP="001079B4">
            <w:pPr>
              <w:pStyle w:val="BodyText"/>
              <w:spacing w:after="105"/>
              <w:ind w:left="0"/>
              <w:rPr>
                <w:rFonts w:cs="Tahoma"/>
                <w:sz w:val="22"/>
                <w:szCs w:val="22"/>
              </w:rPr>
            </w:pPr>
            <w:r w:rsidRPr="00070528">
              <w:rPr>
                <w:rFonts w:cs="Tahoma"/>
                <w:sz w:val="22"/>
                <w:szCs w:val="22"/>
              </w:rPr>
              <w:t>1</w:t>
            </w:r>
          </w:p>
        </w:tc>
        <w:tc>
          <w:tcPr>
            <w:tcW w:w="1843" w:type="dxa"/>
          </w:tcPr>
          <w:p w14:paraId="6599B8BB" w14:textId="6C63189D" w:rsidR="001079B4" w:rsidRPr="00070528" w:rsidRDefault="001079B4" w:rsidP="00BF2B14">
            <w:pPr>
              <w:pStyle w:val="BodyText"/>
              <w:spacing w:after="105"/>
              <w:ind w:left="0"/>
              <w:rPr>
                <w:rFonts w:cs="Tahoma"/>
                <w:sz w:val="22"/>
                <w:szCs w:val="22"/>
              </w:rPr>
            </w:pPr>
            <w:r w:rsidRPr="00070528">
              <w:rPr>
                <w:rFonts w:cs="Tahoma"/>
                <w:sz w:val="22"/>
                <w:szCs w:val="22"/>
              </w:rPr>
              <w:t>H</w:t>
            </w:r>
            <w:r w:rsidR="00BF2B14" w:rsidRPr="00070528">
              <w:rPr>
                <w:rFonts w:cs="Tahoma"/>
                <w:sz w:val="22"/>
                <w:szCs w:val="22"/>
              </w:rPr>
              <w:t>SKV</w:t>
            </w:r>
          </w:p>
        </w:tc>
        <w:tc>
          <w:tcPr>
            <w:tcW w:w="5636" w:type="dxa"/>
          </w:tcPr>
          <w:p w14:paraId="5550D0A6" w14:textId="10D15CD2" w:rsidR="001079B4" w:rsidRPr="00070528" w:rsidRDefault="00BF2B14" w:rsidP="001079B4">
            <w:pPr>
              <w:pStyle w:val="BodyText"/>
              <w:spacing w:after="105"/>
              <w:ind w:left="0"/>
              <w:rPr>
                <w:rFonts w:cs="Tahoma"/>
                <w:sz w:val="22"/>
                <w:szCs w:val="22"/>
              </w:rPr>
            </w:pPr>
            <w:r w:rsidRPr="00070528">
              <w:rPr>
                <w:rFonts w:cs="Tahoma"/>
                <w:sz w:val="22"/>
                <w:szCs w:val="22"/>
              </w:rPr>
              <w:t>Hồ sơ khoản vay</w:t>
            </w:r>
          </w:p>
        </w:tc>
      </w:tr>
      <w:tr w:rsidR="001079B4" w:rsidRPr="00070528" w14:paraId="5C3886F6" w14:textId="77777777" w:rsidTr="001079B4">
        <w:tc>
          <w:tcPr>
            <w:tcW w:w="1559" w:type="dxa"/>
          </w:tcPr>
          <w:p w14:paraId="69659586" w14:textId="5E4C1C92" w:rsidR="001079B4" w:rsidRPr="00070528" w:rsidRDefault="001079B4" w:rsidP="001079B4">
            <w:pPr>
              <w:pStyle w:val="BodyText"/>
              <w:spacing w:after="105"/>
              <w:ind w:left="0"/>
              <w:rPr>
                <w:rFonts w:cs="Tahoma"/>
                <w:sz w:val="22"/>
                <w:szCs w:val="22"/>
              </w:rPr>
            </w:pPr>
            <w:r w:rsidRPr="00070528">
              <w:rPr>
                <w:rFonts w:cs="Tahoma"/>
                <w:sz w:val="22"/>
                <w:szCs w:val="22"/>
              </w:rPr>
              <w:t>2</w:t>
            </w:r>
          </w:p>
        </w:tc>
        <w:tc>
          <w:tcPr>
            <w:tcW w:w="1843" w:type="dxa"/>
          </w:tcPr>
          <w:p w14:paraId="792629E4" w14:textId="0AE50AC7" w:rsidR="001079B4" w:rsidRPr="00070528" w:rsidRDefault="001079B4" w:rsidP="001079B4">
            <w:pPr>
              <w:pStyle w:val="BodyText"/>
              <w:spacing w:after="105"/>
              <w:ind w:left="0"/>
              <w:rPr>
                <w:rFonts w:cs="Tahoma"/>
                <w:sz w:val="22"/>
                <w:szCs w:val="22"/>
              </w:rPr>
            </w:pPr>
            <w:r w:rsidRPr="00070528">
              <w:rPr>
                <w:rFonts w:cs="Tahoma"/>
                <w:sz w:val="22"/>
                <w:szCs w:val="22"/>
              </w:rPr>
              <w:t>NVKD</w:t>
            </w:r>
          </w:p>
        </w:tc>
        <w:tc>
          <w:tcPr>
            <w:tcW w:w="5636" w:type="dxa"/>
          </w:tcPr>
          <w:p w14:paraId="48220577" w14:textId="5D60D4D1" w:rsidR="001079B4" w:rsidRPr="00070528" w:rsidRDefault="001079B4" w:rsidP="001079B4">
            <w:pPr>
              <w:pStyle w:val="BodyText"/>
              <w:spacing w:after="105"/>
              <w:ind w:left="0"/>
              <w:rPr>
                <w:rFonts w:cs="Tahoma"/>
                <w:sz w:val="22"/>
                <w:szCs w:val="22"/>
              </w:rPr>
            </w:pPr>
            <w:r w:rsidRPr="00070528">
              <w:rPr>
                <w:rFonts w:cs="Tahoma"/>
                <w:sz w:val="22"/>
                <w:szCs w:val="22"/>
              </w:rPr>
              <w:t>Nhân viên kinh doanh</w:t>
            </w:r>
          </w:p>
        </w:tc>
      </w:tr>
      <w:tr w:rsidR="001079B4" w:rsidRPr="00070528" w14:paraId="333E4440" w14:textId="77777777" w:rsidTr="001079B4">
        <w:tc>
          <w:tcPr>
            <w:tcW w:w="1559" w:type="dxa"/>
          </w:tcPr>
          <w:p w14:paraId="67ED5908" w14:textId="75ABF825" w:rsidR="001079B4" w:rsidRPr="00070528" w:rsidRDefault="001079B4" w:rsidP="001079B4">
            <w:pPr>
              <w:pStyle w:val="BodyText"/>
              <w:spacing w:after="105"/>
              <w:ind w:left="0"/>
              <w:rPr>
                <w:rFonts w:cs="Tahoma"/>
                <w:sz w:val="22"/>
                <w:szCs w:val="22"/>
              </w:rPr>
            </w:pPr>
            <w:r w:rsidRPr="00070528">
              <w:rPr>
                <w:rFonts w:cs="Tahoma"/>
                <w:sz w:val="22"/>
                <w:szCs w:val="22"/>
              </w:rPr>
              <w:t>3</w:t>
            </w:r>
          </w:p>
        </w:tc>
        <w:tc>
          <w:tcPr>
            <w:tcW w:w="1843" w:type="dxa"/>
          </w:tcPr>
          <w:p w14:paraId="177D85CA" w14:textId="792206EE" w:rsidR="001079B4" w:rsidRPr="00070528" w:rsidRDefault="001079B4" w:rsidP="001079B4">
            <w:pPr>
              <w:pStyle w:val="BodyText"/>
              <w:spacing w:after="105"/>
              <w:ind w:left="0"/>
              <w:rPr>
                <w:rFonts w:cs="Tahoma"/>
                <w:sz w:val="22"/>
                <w:szCs w:val="22"/>
              </w:rPr>
            </w:pPr>
            <w:r w:rsidRPr="00070528">
              <w:rPr>
                <w:rFonts w:cs="Tahoma"/>
                <w:sz w:val="22"/>
                <w:szCs w:val="22"/>
              </w:rPr>
              <w:t>VH2</w:t>
            </w:r>
          </w:p>
        </w:tc>
        <w:tc>
          <w:tcPr>
            <w:tcW w:w="5636" w:type="dxa"/>
          </w:tcPr>
          <w:p w14:paraId="45824FDA" w14:textId="6B8A139E" w:rsidR="001079B4" w:rsidRPr="00070528" w:rsidRDefault="001079B4" w:rsidP="001079B4">
            <w:pPr>
              <w:pStyle w:val="BodyText"/>
              <w:spacing w:after="105"/>
              <w:ind w:left="0"/>
              <w:rPr>
                <w:rFonts w:cs="Tahoma"/>
                <w:sz w:val="22"/>
                <w:szCs w:val="22"/>
              </w:rPr>
            </w:pPr>
            <w:r w:rsidRPr="00070528">
              <w:rPr>
                <w:rFonts w:cs="Tahoma"/>
                <w:sz w:val="22"/>
                <w:szCs w:val="22"/>
              </w:rPr>
              <w:t>Vận hành 2</w:t>
            </w:r>
          </w:p>
        </w:tc>
      </w:tr>
    </w:tbl>
    <w:p w14:paraId="1F2FFD12" w14:textId="16AAFE3F" w:rsidR="0022795F" w:rsidRPr="00070528" w:rsidRDefault="0022795F" w:rsidP="001079B4">
      <w:pPr>
        <w:pStyle w:val="BodyText"/>
        <w:ind w:left="1571"/>
        <w:rPr>
          <w:rFonts w:cs="Tahoma"/>
          <w:i/>
          <w:sz w:val="22"/>
          <w:szCs w:val="22"/>
        </w:rPr>
      </w:pPr>
    </w:p>
    <w:p w14:paraId="0F0C5799" w14:textId="2FDF131A" w:rsidR="0022795F" w:rsidRPr="00070528" w:rsidRDefault="00971DC3" w:rsidP="00A5348F">
      <w:pPr>
        <w:pStyle w:val="Heading2"/>
      </w:pPr>
      <w:bookmarkStart w:id="10" w:name="_Toc522716950"/>
      <w:r w:rsidRPr="00070528">
        <w:t>T</w:t>
      </w:r>
      <w:r w:rsidR="0022795F" w:rsidRPr="00070528">
        <w:t>ài liệu tham khảo</w:t>
      </w:r>
      <w:bookmarkEnd w:id="10"/>
    </w:p>
    <w:p w14:paraId="3ECBABF3" w14:textId="05C58C13" w:rsidR="00DE17FE" w:rsidRPr="00070528" w:rsidRDefault="00CE3D03" w:rsidP="00A5348F">
      <w:pPr>
        <w:pStyle w:val="Heading1"/>
      </w:pPr>
      <w:bookmarkStart w:id="11" w:name="_Toc522716951"/>
      <w:r w:rsidRPr="00070528">
        <w:t>Phạm vi dự án</w:t>
      </w:r>
      <w:bookmarkEnd w:id="11"/>
    </w:p>
    <w:p w14:paraId="0CDC65C4" w14:textId="60A2C24A" w:rsidR="00DE17FE" w:rsidRPr="00070528" w:rsidRDefault="000103DD" w:rsidP="00814A2D">
      <w:pPr>
        <w:pStyle w:val="Heading2"/>
        <w:numPr>
          <w:ilvl w:val="1"/>
          <w:numId w:val="13"/>
        </w:numPr>
      </w:pPr>
      <w:bookmarkStart w:id="12" w:name="_Toc522716952"/>
      <w:r w:rsidRPr="00070528">
        <w:t>C</w:t>
      </w:r>
      <w:r w:rsidR="00CE3D03" w:rsidRPr="00070528">
        <w:t>ác chức năng chính</w:t>
      </w:r>
      <w:bookmarkEnd w:id="12"/>
    </w:p>
    <w:p w14:paraId="2E057344" w14:textId="15679BF8" w:rsidR="007A473A" w:rsidRPr="00070528" w:rsidRDefault="0025654A" w:rsidP="00814A2D">
      <w:pPr>
        <w:pStyle w:val="BodyText"/>
        <w:numPr>
          <w:ilvl w:val="0"/>
          <w:numId w:val="15"/>
        </w:numPr>
        <w:jc w:val="both"/>
        <w:rPr>
          <w:rFonts w:cs="Tahoma"/>
          <w:sz w:val="22"/>
          <w:szCs w:val="22"/>
        </w:rPr>
      </w:pPr>
      <w:r w:rsidRPr="00070528">
        <w:rPr>
          <w:rFonts w:cs="Tahoma"/>
          <w:b/>
          <w:sz w:val="22"/>
          <w:szCs w:val="22"/>
        </w:rPr>
        <w:t xml:space="preserve">F1: </w:t>
      </w:r>
      <w:r w:rsidR="001130EF" w:rsidRPr="00070528">
        <w:rPr>
          <w:rFonts w:cs="Tahoma"/>
          <w:b/>
          <w:sz w:val="22"/>
          <w:szCs w:val="22"/>
        </w:rPr>
        <w:t>Chức năng nhận và theo dõi hồ sơ</w:t>
      </w:r>
      <w:r w:rsidR="00F77A52" w:rsidRPr="00070528">
        <w:rPr>
          <w:rFonts w:cs="Tahoma"/>
          <w:sz w:val="22"/>
          <w:szCs w:val="22"/>
        </w:rPr>
        <w:t>: giúp người dùng theo dõi việc nhận hồ sơ, quản lý tình trạng chung của hồ sơ hiện đang lưu trong hệ thống, quản lý hồ sơ về muộn.</w:t>
      </w:r>
    </w:p>
    <w:p w14:paraId="63E5432F" w14:textId="61D869B2" w:rsidR="00A5348F" w:rsidRPr="00070528" w:rsidRDefault="0025654A" w:rsidP="00814A2D">
      <w:pPr>
        <w:pStyle w:val="BodyText"/>
        <w:numPr>
          <w:ilvl w:val="0"/>
          <w:numId w:val="15"/>
        </w:numPr>
        <w:jc w:val="both"/>
        <w:rPr>
          <w:rFonts w:cs="Tahoma"/>
          <w:i/>
          <w:sz w:val="22"/>
          <w:szCs w:val="22"/>
        </w:rPr>
      </w:pPr>
      <w:r w:rsidRPr="00070528">
        <w:rPr>
          <w:rFonts w:cs="Tahoma"/>
          <w:b/>
          <w:sz w:val="22"/>
          <w:szCs w:val="22"/>
        </w:rPr>
        <w:t>F2:</w:t>
      </w:r>
      <w:r w:rsidR="00A5348F" w:rsidRPr="00070528">
        <w:rPr>
          <w:rFonts w:cs="Tahoma"/>
          <w:b/>
          <w:sz w:val="22"/>
          <w:szCs w:val="22"/>
        </w:rPr>
        <w:t xml:space="preserve"> Chức năng theo dõi hồ sơ: </w:t>
      </w:r>
      <w:r w:rsidR="00A5348F" w:rsidRPr="00070528">
        <w:rPr>
          <w:rFonts w:cs="Tahoma"/>
          <w:sz w:val="22"/>
          <w:szCs w:val="22"/>
        </w:rPr>
        <w:t>cho phép người dùng</w:t>
      </w:r>
      <w:r w:rsidR="001227F8" w:rsidRPr="00070528">
        <w:rPr>
          <w:rFonts w:cs="Tahoma"/>
          <w:sz w:val="22"/>
          <w:szCs w:val="22"/>
        </w:rPr>
        <w:t xml:space="preserve"> theo dõi hồ sơ liên quan đến hợp đồng, nhận hồ sơ về</w:t>
      </w:r>
      <w:r w:rsidR="001227F8" w:rsidRPr="00070528">
        <w:rPr>
          <w:rFonts w:cs="Tahoma"/>
          <w:b/>
          <w:sz w:val="22"/>
          <w:szCs w:val="22"/>
        </w:rPr>
        <w:t xml:space="preserve"> </w:t>
      </w:r>
      <w:r w:rsidR="00A5348F" w:rsidRPr="00070528">
        <w:rPr>
          <w:rFonts w:cs="Tahoma"/>
          <w:b/>
          <w:sz w:val="22"/>
          <w:szCs w:val="22"/>
        </w:rPr>
        <w:t xml:space="preserve"> </w:t>
      </w:r>
      <w:r w:rsidRPr="00070528">
        <w:rPr>
          <w:rFonts w:cs="Tahoma"/>
          <w:b/>
          <w:sz w:val="22"/>
          <w:szCs w:val="22"/>
        </w:rPr>
        <w:t xml:space="preserve"> </w:t>
      </w:r>
      <w:r w:rsidR="00F77A52" w:rsidRPr="00070528">
        <w:rPr>
          <w:rFonts w:cs="Tahoma"/>
          <w:b/>
          <w:sz w:val="22"/>
          <w:szCs w:val="22"/>
        </w:rPr>
        <w:t xml:space="preserve"> </w:t>
      </w:r>
    </w:p>
    <w:p w14:paraId="5826FD23" w14:textId="24DB225A" w:rsidR="0025654A" w:rsidRPr="00070528" w:rsidRDefault="00952BED" w:rsidP="00814A2D">
      <w:pPr>
        <w:pStyle w:val="BodyText"/>
        <w:numPr>
          <w:ilvl w:val="0"/>
          <w:numId w:val="15"/>
        </w:numPr>
        <w:jc w:val="both"/>
        <w:rPr>
          <w:rFonts w:cs="Tahoma"/>
          <w:i/>
          <w:sz w:val="22"/>
          <w:szCs w:val="22"/>
        </w:rPr>
      </w:pPr>
      <w:r w:rsidRPr="00070528">
        <w:rPr>
          <w:rFonts w:cs="Tahoma"/>
          <w:b/>
          <w:sz w:val="22"/>
          <w:szCs w:val="22"/>
        </w:rPr>
        <w:t xml:space="preserve">F3: </w:t>
      </w:r>
      <w:r w:rsidR="00A5348F" w:rsidRPr="00070528">
        <w:rPr>
          <w:rFonts w:cs="Tahoma"/>
          <w:b/>
          <w:sz w:val="22"/>
          <w:szCs w:val="22"/>
        </w:rPr>
        <w:t>Chức năng phân bổ hồ sơ cho nhân viên phụ trách tự động:</w:t>
      </w:r>
      <w:r w:rsidR="00A5348F" w:rsidRPr="00070528">
        <w:rPr>
          <w:rFonts w:cs="Tahoma"/>
          <w:i/>
          <w:sz w:val="22"/>
          <w:szCs w:val="22"/>
        </w:rPr>
        <w:t xml:space="preserve"> </w:t>
      </w:r>
      <w:r w:rsidR="00A5348F" w:rsidRPr="00070528">
        <w:rPr>
          <w:rFonts w:cs="Tahoma"/>
          <w:sz w:val="22"/>
          <w:szCs w:val="22"/>
        </w:rPr>
        <w:t xml:space="preserve">cho phép người dùng phân bổ hồ sơ nhận về cho nhân viên phụ trách tự động, in biên bản giao nhận tự động, cho phép reassign hồ sơ của nhân viên cho người khác. Cho phép ghi lại lịch sử phân bổ của hồ sơ </w:t>
      </w:r>
    </w:p>
    <w:p w14:paraId="15516A2E" w14:textId="77777777" w:rsidR="003366B5" w:rsidRPr="00070528" w:rsidRDefault="00B75BE2" w:rsidP="003366B5">
      <w:pPr>
        <w:pStyle w:val="BodyText"/>
        <w:numPr>
          <w:ilvl w:val="0"/>
          <w:numId w:val="15"/>
        </w:numPr>
        <w:jc w:val="both"/>
        <w:rPr>
          <w:rFonts w:cs="Tahoma"/>
          <w:i/>
          <w:sz w:val="22"/>
          <w:szCs w:val="22"/>
        </w:rPr>
      </w:pPr>
      <w:r w:rsidRPr="00070528">
        <w:rPr>
          <w:rFonts w:cs="Tahoma"/>
          <w:b/>
          <w:sz w:val="22"/>
          <w:szCs w:val="22"/>
        </w:rPr>
        <w:t>F</w:t>
      </w:r>
      <w:r w:rsidR="00952BED" w:rsidRPr="00070528">
        <w:rPr>
          <w:rFonts w:cs="Tahoma"/>
          <w:b/>
          <w:sz w:val="22"/>
          <w:szCs w:val="22"/>
        </w:rPr>
        <w:t>4</w:t>
      </w:r>
      <w:r w:rsidRPr="00070528">
        <w:rPr>
          <w:rFonts w:cs="Tahoma"/>
          <w:sz w:val="22"/>
          <w:szCs w:val="22"/>
        </w:rPr>
        <w:t xml:space="preserve">: </w:t>
      </w:r>
      <w:r w:rsidR="003366B5" w:rsidRPr="00070528">
        <w:rPr>
          <w:rFonts w:cs="Tahoma"/>
          <w:b/>
          <w:sz w:val="22"/>
          <w:szCs w:val="22"/>
        </w:rPr>
        <w:t>Chức năng check vận hành 2</w:t>
      </w:r>
      <w:r w:rsidR="003366B5" w:rsidRPr="00070528">
        <w:rPr>
          <w:rFonts w:cs="Tahoma"/>
          <w:sz w:val="22"/>
          <w:szCs w:val="22"/>
        </w:rPr>
        <w:t>: cho phép người dùng có quyền của nhân viên vận hành 2 check thông tin của hợp đồng, trạng thái của hợp đồng giữa bản scan lưu trên máy và bản cứng; update lỗi của hồ sơ khi có update lỗi</w:t>
      </w:r>
    </w:p>
    <w:p w14:paraId="0A489B22" w14:textId="77777777" w:rsidR="003366B5" w:rsidRPr="00070528" w:rsidRDefault="00952BED" w:rsidP="003366B5">
      <w:pPr>
        <w:pStyle w:val="BodyText"/>
        <w:numPr>
          <w:ilvl w:val="0"/>
          <w:numId w:val="15"/>
        </w:numPr>
        <w:jc w:val="both"/>
        <w:rPr>
          <w:rFonts w:cs="Tahoma"/>
          <w:i/>
          <w:sz w:val="22"/>
          <w:szCs w:val="22"/>
        </w:rPr>
      </w:pPr>
      <w:r w:rsidRPr="00070528">
        <w:rPr>
          <w:rFonts w:cs="Tahoma"/>
          <w:b/>
          <w:sz w:val="22"/>
          <w:szCs w:val="22"/>
        </w:rPr>
        <w:t>F5</w:t>
      </w:r>
      <w:r w:rsidR="007A473A" w:rsidRPr="00070528">
        <w:rPr>
          <w:rFonts w:cs="Tahoma"/>
          <w:b/>
          <w:sz w:val="22"/>
          <w:szCs w:val="22"/>
        </w:rPr>
        <w:t xml:space="preserve">: </w:t>
      </w:r>
      <w:r w:rsidR="003366B5" w:rsidRPr="00070528">
        <w:rPr>
          <w:rFonts w:cs="Tahoma"/>
          <w:b/>
          <w:sz w:val="22"/>
          <w:szCs w:val="22"/>
        </w:rPr>
        <w:t>Chức năng quản lý lưu hồ sơ:</w:t>
      </w:r>
      <w:r w:rsidR="003366B5" w:rsidRPr="00070528">
        <w:rPr>
          <w:rFonts w:cs="Tahoma"/>
          <w:sz w:val="22"/>
          <w:szCs w:val="22"/>
        </w:rPr>
        <w:t xml:space="preserve"> cho phép người dùng tạo mã lưu kho cho hồ sơ, quản lý trạng thái cho mượn, trả về</w:t>
      </w:r>
      <w:r w:rsidR="003366B5" w:rsidRPr="00070528">
        <w:rPr>
          <w:rFonts w:cs="Tahoma"/>
          <w:i/>
          <w:sz w:val="22"/>
          <w:szCs w:val="22"/>
        </w:rPr>
        <w:t xml:space="preserve"> </w:t>
      </w:r>
    </w:p>
    <w:p w14:paraId="2F2F888B" w14:textId="7C41FB0A" w:rsidR="00057BDC" w:rsidRPr="00070528" w:rsidRDefault="00952BED" w:rsidP="004B3088">
      <w:pPr>
        <w:pStyle w:val="BodyText"/>
        <w:numPr>
          <w:ilvl w:val="0"/>
          <w:numId w:val="15"/>
        </w:numPr>
        <w:jc w:val="both"/>
        <w:rPr>
          <w:rFonts w:cs="Tahoma"/>
          <w:i/>
          <w:sz w:val="22"/>
          <w:szCs w:val="22"/>
        </w:rPr>
      </w:pPr>
      <w:r w:rsidRPr="00070528">
        <w:rPr>
          <w:rFonts w:cs="Tahoma"/>
          <w:b/>
          <w:sz w:val="22"/>
          <w:szCs w:val="22"/>
        </w:rPr>
        <w:t>F6</w:t>
      </w:r>
      <w:r w:rsidR="00A21366" w:rsidRPr="00070528">
        <w:rPr>
          <w:rFonts w:cs="Tahoma"/>
          <w:b/>
          <w:sz w:val="22"/>
          <w:szCs w:val="22"/>
        </w:rPr>
        <w:t>:</w:t>
      </w:r>
      <w:r w:rsidR="00A21366" w:rsidRPr="00070528">
        <w:rPr>
          <w:rFonts w:cs="Tahoma"/>
          <w:i/>
          <w:sz w:val="22"/>
          <w:szCs w:val="22"/>
        </w:rPr>
        <w:t xml:space="preserve"> </w:t>
      </w:r>
      <w:r w:rsidR="00A21366" w:rsidRPr="00070528">
        <w:rPr>
          <w:rFonts w:cs="Tahoma"/>
          <w:b/>
          <w:sz w:val="22"/>
          <w:szCs w:val="22"/>
        </w:rPr>
        <w:t>Chức năng Gửi email tự động:</w:t>
      </w:r>
      <w:r w:rsidR="00A21366" w:rsidRPr="00070528">
        <w:rPr>
          <w:rFonts w:cs="Tahoma"/>
          <w:sz w:val="22"/>
          <w:szCs w:val="22"/>
        </w:rPr>
        <w:t xml:space="preserve"> </w:t>
      </w:r>
    </w:p>
    <w:p w14:paraId="418D7A2C" w14:textId="74083B0D" w:rsidR="00A21366" w:rsidRPr="00070528" w:rsidRDefault="00057BDC" w:rsidP="00814A2D">
      <w:pPr>
        <w:pStyle w:val="BodyText"/>
        <w:numPr>
          <w:ilvl w:val="0"/>
          <w:numId w:val="16"/>
        </w:numPr>
        <w:jc w:val="both"/>
        <w:rPr>
          <w:rFonts w:cs="Tahoma"/>
          <w:i/>
          <w:sz w:val="22"/>
          <w:szCs w:val="22"/>
        </w:rPr>
      </w:pPr>
      <w:r w:rsidRPr="00070528">
        <w:rPr>
          <w:rFonts w:cs="Tahoma"/>
          <w:sz w:val="22"/>
          <w:szCs w:val="22"/>
        </w:rPr>
        <w:t>K</w:t>
      </w:r>
      <w:r w:rsidR="00A21366" w:rsidRPr="00070528">
        <w:rPr>
          <w:rFonts w:cs="Tahoma"/>
          <w:sz w:val="22"/>
          <w:szCs w:val="22"/>
        </w:rPr>
        <w:t>hi nhân viên VH2 chuyển trạng thái lỗi cho hồ sơ.</w:t>
      </w:r>
    </w:p>
    <w:p w14:paraId="7ACE5FD3" w14:textId="381873B4" w:rsidR="00057BDC" w:rsidRPr="00070528" w:rsidRDefault="00057BDC" w:rsidP="00814A2D">
      <w:pPr>
        <w:pStyle w:val="BodyText"/>
        <w:numPr>
          <w:ilvl w:val="0"/>
          <w:numId w:val="16"/>
        </w:numPr>
        <w:jc w:val="both"/>
        <w:rPr>
          <w:rFonts w:cs="Tahoma"/>
          <w:i/>
          <w:sz w:val="22"/>
          <w:szCs w:val="22"/>
        </w:rPr>
      </w:pPr>
      <w:r w:rsidRPr="00070528">
        <w:rPr>
          <w:rFonts w:cs="Tahoma"/>
          <w:sz w:val="22"/>
          <w:szCs w:val="22"/>
        </w:rPr>
        <w:t>Khi người mượn hồ sơ không trả đúng hạn.</w:t>
      </w:r>
    </w:p>
    <w:p w14:paraId="6BAE610B" w14:textId="0713B552" w:rsidR="00A21366" w:rsidRPr="00070528" w:rsidRDefault="00952BED" w:rsidP="00814A2D">
      <w:pPr>
        <w:pStyle w:val="BodyText"/>
        <w:numPr>
          <w:ilvl w:val="0"/>
          <w:numId w:val="15"/>
        </w:numPr>
        <w:jc w:val="both"/>
        <w:rPr>
          <w:rFonts w:cs="Tahoma"/>
          <w:sz w:val="22"/>
          <w:szCs w:val="22"/>
        </w:rPr>
      </w:pPr>
      <w:r w:rsidRPr="00070528">
        <w:rPr>
          <w:rFonts w:cs="Tahoma"/>
          <w:b/>
          <w:sz w:val="22"/>
          <w:szCs w:val="22"/>
        </w:rPr>
        <w:t>F7</w:t>
      </w:r>
      <w:r w:rsidR="00A21366" w:rsidRPr="00070528">
        <w:rPr>
          <w:rFonts w:cs="Tahoma"/>
          <w:b/>
          <w:sz w:val="22"/>
          <w:szCs w:val="22"/>
        </w:rPr>
        <w:t>:</w:t>
      </w:r>
      <w:r w:rsidR="00A21366" w:rsidRPr="00070528">
        <w:rPr>
          <w:rFonts w:cs="Tahoma"/>
          <w:i/>
          <w:sz w:val="22"/>
          <w:szCs w:val="22"/>
        </w:rPr>
        <w:t xml:space="preserve"> </w:t>
      </w:r>
      <w:r w:rsidR="00A21366" w:rsidRPr="00070528">
        <w:rPr>
          <w:rFonts w:cs="Tahoma"/>
          <w:b/>
          <w:sz w:val="22"/>
          <w:szCs w:val="22"/>
        </w:rPr>
        <w:t xml:space="preserve">Chức năng cảnh báo </w:t>
      </w:r>
      <w:r w:rsidR="00163544" w:rsidRPr="00070528">
        <w:rPr>
          <w:rFonts w:cs="Tahoma"/>
          <w:b/>
          <w:sz w:val="22"/>
          <w:szCs w:val="22"/>
        </w:rPr>
        <w:t>khi hồ sơ về muộn:</w:t>
      </w:r>
      <w:r w:rsidR="00163544" w:rsidRPr="00070528">
        <w:rPr>
          <w:rFonts w:cs="Tahoma"/>
          <w:i/>
          <w:sz w:val="22"/>
          <w:szCs w:val="22"/>
        </w:rPr>
        <w:t xml:space="preserve"> </w:t>
      </w:r>
      <w:r w:rsidR="00163544" w:rsidRPr="00070528">
        <w:rPr>
          <w:rFonts w:cs="Tahoma"/>
          <w:sz w:val="22"/>
          <w:szCs w:val="22"/>
        </w:rPr>
        <w:t>hệ thống tự động gửi mail nhắc CA, BDS khi hồ sơ về muộn hơn so với ngày dự kiến</w:t>
      </w:r>
    </w:p>
    <w:p w14:paraId="50C9C77F" w14:textId="0A1FD51F" w:rsidR="00163544" w:rsidRPr="00070528" w:rsidRDefault="00952BED" w:rsidP="00814A2D">
      <w:pPr>
        <w:pStyle w:val="BodyText"/>
        <w:numPr>
          <w:ilvl w:val="0"/>
          <w:numId w:val="15"/>
        </w:numPr>
        <w:jc w:val="both"/>
        <w:rPr>
          <w:rFonts w:cs="Tahoma"/>
          <w:sz w:val="22"/>
          <w:szCs w:val="22"/>
        </w:rPr>
      </w:pPr>
      <w:r w:rsidRPr="00070528">
        <w:rPr>
          <w:rFonts w:cs="Tahoma"/>
          <w:b/>
          <w:sz w:val="22"/>
          <w:szCs w:val="22"/>
        </w:rPr>
        <w:t>F8</w:t>
      </w:r>
      <w:r w:rsidR="00163544" w:rsidRPr="00070528">
        <w:rPr>
          <w:rFonts w:cs="Tahoma"/>
          <w:b/>
          <w:sz w:val="22"/>
          <w:szCs w:val="22"/>
        </w:rPr>
        <w:t>:</w:t>
      </w:r>
      <w:r w:rsidR="00163544" w:rsidRPr="00070528">
        <w:rPr>
          <w:rFonts w:cs="Tahoma"/>
          <w:sz w:val="22"/>
          <w:szCs w:val="22"/>
        </w:rPr>
        <w:t xml:space="preserve"> </w:t>
      </w:r>
      <w:r w:rsidR="00163544" w:rsidRPr="00070528">
        <w:rPr>
          <w:rFonts w:cs="Tahoma"/>
          <w:b/>
          <w:sz w:val="22"/>
          <w:szCs w:val="22"/>
        </w:rPr>
        <w:t>Chức năng theo dõi tình trạng hồ sơ:</w:t>
      </w:r>
      <w:r w:rsidR="00163544" w:rsidRPr="00070528">
        <w:rPr>
          <w:rFonts w:cs="Tahoma"/>
          <w:sz w:val="22"/>
          <w:szCs w:val="22"/>
        </w:rPr>
        <w:t xml:space="preserve"> cho phép các user thuộc bộ phận khác như CS, BDS, AM, RSM vào hệ thống và theo dõi tình trạng hồ sơ, số ngày về muộn, trạng thái hồ sơ</w:t>
      </w:r>
    </w:p>
    <w:p w14:paraId="779E67C2" w14:textId="517FF92E" w:rsidR="00882122" w:rsidRPr="00070528" w:rsidRDefault="00952BED" w:rsidP="00814A2D">
      <w:pPr>
        <w:pStyle w:val="BodyText"/>
        <w:numPr>
          <w:ilvl w:val="0"/>
          <w:numId w:val="15"/>
        </w:numPr>
        <w:jc w:val="both"/>
        <w:rPr>
          <w:rFonts w:cs="Tahoma"/>
          <w:sz w:val="22"/>
          <w:szCs w:val="22"/>
        </w:rPr>
      </w:pPr>
      <w:r w:rsidRPr="00070528">
        <w:rPr>
          <w:rFonts w:cs="Tahoma"/>
          <w:b/>
          <w:sz w:val="22"/>
          <w:szCs w:val="22"/>
        </w:rPr>
        <w:lastRenderedPageBreak/>
        <w:t>F9</w:t>
      </w:r>
      <w:r w:rsidR="00882122" w:rsidRPr="00070528">
        <w:rPr>
          <w:rFonts w:cs="Tahoma"/>
          <w:b/>
          <w:sz w:val="22"/>
          <w:szCs w:val="22"/>
        </w:rPr>
        <w:t xml:space="preserve">: Chức năng </w:t>
      </w:r>
      <w:r w:rsidR="00057BDC" w:rsidRPr="00070528">
        <w:rPr>
          <w:rFonts w:cs="Tahoma"/>
          <w:b/>
          <w:sz w:val="22"/>
          <w:szCs w:val="22"/>
        </w:rPr>
        <w:t xml:space="preserve">cập nhật trạng thái tất toán của hợp đồng: </w:t>
      </w:r>
      <w:r w:rsidR="00057BDC" w:rsidRPr="00070528">
        <w:rPr>
          <w:rFonts w:cs="Tahoma"/>
          <w:sz w:val="22"/>
          <w:szCs w:val="22"/>
        </w:rPr>
        <w:t>Hệ thống tự động cập nhật tình trạng hợp đồng đã tất toán, thông báo cho người dùng, xuất thư cảm ơn, theo dõi ngày về của thư cảm ơn.</w:t>
      </w:r>
    </w:p>
    <w:p w14:paraId="66D5C447" w14:textId="37630676" w:rsidR="00163544" w:rsidRPr="00070528" w:rsidRDefault="00952BED" w:rsidP="00814A2D">
      <w:pPr>
        <w:pStyle w:val="BodyText"/>
        <w:numPr>
          <w:ilvl w:val="0"/>
          <w:numId w:val="15"/>
        </w:numPr>
        <w:jc w:val="both"/>
        <w:rPr>
          <w:rFonts w:cs="Tahoma"/>
          <w:sz w:val="22"/>
          <w:szCs w:val="22"/>
        </w:rPr>
      </w:pPr>
      <w:r w:rsidRPr="00070528">
        <w:rPr>
          <w:rFonts w:cs="Tahoma"/>
          <w:b/>
          <w:sz w:val="22"/>
          <w:szCs w:val="22"/>
        </w:rPr>
        <w:t>F10</w:t>
      </w:r>
      <w:r w:rsidR="00B77C4C" w:rsidRPr="00070528">
        <w:rPr>
          <w:rFonts w:cs="Tahoma"/>
          <w:b/>
          <w:sz w:val="22"/>
          <w:szCs w:val="22"/>
        </w:rPr>
        <w:t>: Chức năng xuất báo cáo:</w:t>
      </w:r>
      <w:r w:rsidR="00B77C4C" w:rsidRPr="00070528">
        <w:rPr>
          <w:rFonts w:cs="Tahoma"/>
          <w:sz w:val="22"/>
          <w:szCs w:val="22"/>
        </w:rPr>
        <w:t xml:space="preserve"> cho phép người dùng xuất báo cáo theo các yêu cầu nghiệp vụ khác nhau</w:t>
      </w:r>
    </w:p>
    <w:p w14:paraId="1005BF0A" w14:textId="6DF9EC2F" w:rsidR="00193ACF" w:rsidRPr="00070528" w:rsidRDefault="00193ACF" w:rsidP="00814A2D">
      <w:pPr>
        <w:pStyle w:val="BodyText"/>
        <w:numPr>
          <w:ilvl w:val="0"/>
          <w:numId w:val="15"/>
        </w:numPr>
        <w:jc w:val="both"/>
        <w:rPr>
          <w:rFonts w:cs="Tahoma"/>
          <w:sz w:val="22"/>
          <w:szCs w:val="22"/>
        </w:rPr>
      </w:pPr>
      <w:r w:rsidRPr="00070528">
        <w:rPr>
          <w:rFonts w:cs="Tahoma"/>
          <w:b/>
          <w:sz w:val="22"/>
          <w:szCs w:val="22"/>
        </w:rPr>
        <w:t>F</w:t>
      </w:r>
      <w:r w:rsidR="00305E84" w:rsidRPr="00070528">
        <w:rPr>
          <w:rFonts w:cs="Tahoma"/>
          <w:b/>
          <w:sz w:val="22"/>
          <w:szCs w:val="22"/>
        </w:rPr>
        <w:t>11</w:t>
      </w:r>
      <w:r w:rsidRPr="00070528">
        <w:rPr>
          <w:rFonts w:cs="Tahoma"/>
          <w:b/>
          <w:sz w:val="22"/>
          <w:szCs w:val="22"/>
        </w:rPr>
        <w:t>:</w:t>
      </w:r>
      <w:r w:rsidRPr="00070528">
        <w:rPr>
          <w:rFonts w:cs="Tahoma"/>
          <w:sz w:val="22"/>
          <w:szCs w:val="22"/>
        </w:rPr>
        <w:t xml:space="preserve"> </w:t>
      </w:r>
      <w:r w:rsidRPr="00070528">
        <w:rPr>
          <w:rFonts w:cs="Tahoma"/>
          <w:b/>
          <w:sz w:val="22"/>
          <w:szCs w:val="22"/>
        </w:rPr>
        <w:t>Chức năng cho mượn HSKV/Cavet:</w:t>
      </w:r>
      <w:r w:rsidRPr="00070528">
        <w:rPr>
          <w:rFonts w:cs="Tahoma"/>
          <w:sz w:val="22"/>
          <w:szCs w:val="22"/>
        </w:rPr>
        <w:t xml:space="preserve"> Cho phép người dùng theo dõi việc cho mượn HSKV/Cavet</w:t>
      </w:r>
    </w:p>
    <w:p w14:paraId="554B46F9" w14:textId="58CFD2B5" w:rsidR="0026504B" w:rsidRPr="00070528" w:rsidRDefault="00305E84">
      <w:pPr>
        <w:pStyle w:val="BodyText"/>
        <w:numPr>
          <w:ilvl w:val="0"/>
          <w:numId w:val="15"/>
        </w:numPr>
        <w:jc w:val="both"/>
        <w:rPr>
          <w:rFonts w:cs="Tahoma"/>
          <w:sz w:val="22"/>
          <w:szCs w:val="22"/>
        </w:rPr>
      </w:pPr>
      <w:r w:rsidRPr="00070528">
        <w:rPr>
          <w:rFonts w:cs="Tahoma"/>
          <w:b/>
          <w:sz w:val="22"/>
          <w:szCs w:val="22"/>
        </w:rPr>
        <w:t>F12</w:t>
      </w:r>
      <w:r w:rsidR="00193ACF" w:rsidRPr="00070528">
        <w:rPr>
          <w:rFonts w:cs="Tahoma"/>
          <w:b/>
          <w:sz w:val="22"/>
          <w:szCs w:val="22"/>
        </w:rPr>
        <w:t>:</w:t>
      </w:r>
      <w:r w:rsidR="00193ACF" w:rsidRPr="00070528">
        <w:rPr>
          <w:rFonts w:cs="Tahoma"/>
          <w:sz w:val="22"/>
          <w:szCs w:val="22"/>
        </w:rPr>
        <w:t xml:space="preserve"> </w:t>
      </w:r>
      <w:r w:rsidR="00193ACF" w:rsidRPr="00070528">
        <w:rPr>
          <w:rFonts w:cs="Tahoma"/>
          <w:b/>
          <w:sz w:val="22"/>
          <w:szCs w:val="22"/>
        </w:rPr>
        <w:t>Chức năng xuất trả cavet:</w:t>
      </w:r>
      <w:r w:rsidR="00193ACF" w:rsidRPr="00070528">
        <w:rPr>
          <w:rFonts w:cs="Tahoma"/>
          <w:sz w:val="22"/>
          <w:szCs w:val="22"/>
        </w:rPr>
        <w:t xml:space="preserve"> </w:t>
      </w:r>
      <w:r w:rsidR="00706217" w:rsidRPr="00070528">
        <w:rPr>
          <w:rFonts w:cs="Tahoma"/>
          <w:sz w:val="22"/>
          <w:szCs w:val="22"/>
        </w:rPr>
        <w:t>Cho phép người dùng theo dõi việc xuất trả Cavet</w:t>
      </w:r>
    </w:p>
    <w:p w14:paraId="28906B20" w14:textId="61DC7181" w:rsidR="0026504B" w:rsidRPr="00070528" w:rsidRDefault="00305E84" w:rsidP="00305E84">
      <w:pPr>
        <w:pStyle w:val="BodyText"/>
        <w:numPr>
          <w:ilvl w:val="0"/>
          <w:numId w:val="15"/>
        </w:numPr>
        <w:jc w:val="both"/>
        <w:rPr>
          <w:rFonts w:cs="Tahoma"/>
          <w:sz w:val="22"/>
          <w:szCs w:val="22"/>
        </w:rPr>
      </w:pPr>
      <w:r w:rsidRPr="00070528">
        <w:rPr>
          <w:rFonts w:cs="Tahoma"/>
          <w:b/>
          <w:sz w:val="22"/>
          <w:szCs w:val="22"/>
        </w:rPr>
        <w:t>F13:</w:t>
      </w:r>
      <w:r w:rsidRPr="00070528">
        <w:rPr>
          <w:rFonts w:cs="Tahoma"/>
          <w:sz w:val="22"/>
          <w:szCs w:val="22"/>
        </w:rPr>
        <w:t xml:space="preserve"> </w:t>
      </w:r>
      <w:r w:rsidRPr="00070528">
        <w:rPr>
          <w:rFonts w:cs="Tahoma"/>
          <w:b/>
          <w:sz w:val="22"/>
          <w:szCs w:val="22"/>
        </w:rPr>
        <w:t>Chức năng phê duyệt cho mượn/xuất trả Cavet:</w:t>
      </w:r>
      <w:r w:rsidRPr="00070528">
        <w:rPr>
          <w:rFonts w:cs="Tahoma"/>
          <w:sz w:val="22"/>
          <w:szCs w:val="22"/>
        </w:rPr>
        <w:t xml:space="preserve"> Cho phép người dùng phê duyệt việc cho mượn/xuất trả Cavet. Sau</w:t>
      </w:r>
      <w:r w:rsidR="0026504B" w:rsidRPr="00070528">
        <w:rPr>
          <w:rFonts w:cs="Tahoma"/>
          <w:sz w:val="22"/>
          <w:szCs w:val="22"/>
        </w:rPr>
        <w:t xml:space="preserve"> </w:t>
      </w:r>
      <w:r w:rsidRPr="00070528">
        <w:rPr>
          <w:rFonts w:cs="Tahoma"/>
          <w:sz w:val="22"/>
          <w:szCs w:val="22"/>
        </w:rPr>
        <w:t>khi được phê duyệt, nhân viên lưu kho mới có thể xuất trả/cho mượn Cavet</w:t>
      </w:r>
    </w:p>
    <w:p w14:paraId="5C75F7B9" w14:textId="66181037" w:rsidR="00305E84" w:rsidRPr="00070528" w:rsidRDefault="0026504B" w:rsidP="00DD30CC">
      <w:pPr>
        <w:pStyle w:val="BodyText"/>
        <w:numPr>
          <w:ilvl w:val="0"/>
          <w:numId w:val="15"/>
        </w:numPr>
        <w:jc w:val="both"/>
        <w:rPr>
          <w:rFonts w:cs="Tahoma"/>
          <w:sz w:val="22"/>
          <w:szCs w:val="22"/>
        </w:rPr>
      </w:pPr>
      <w:r w:rsidRPr="00070528">
        <w:rPr>
          <w:rFonts w:cs="Tahoma"/>
          <w:b/>
          <w:sz w:val="22"/>
          <w:szCs w:val="22"/>
        </w:rPr>
        <w:t>F14: Chức năng xuất Thư cảm ơn:</w:t>
      </w:r>
      <w:r w:rsidRPr="00070528">
        <w:rPr>
          <w:rFonts w:cs="Tahoma"/>
          <w:sz w:val="22"/>
          <w:szCs w:val="22"/>
        </w:rPr>
        <w:t xml:space="preserve"> Cho phép người dùng import danh sách hợp đồng cần xuất thư cảm ơn và tiến hành xuất thư cảm ơn.</w:t>
      </w:r>
    </w:p>
    <w:p w14:paraId="0106982E" w14:textId="23C55722" w:rsidR="00DE17FE" w:rsidRPr="00070528" w:rsidRDefault="000103DD" w:rsidP="00814A2D">
      <w:pPr>
        <w:pStyle w:val="Heading2"/>
        <w:numPr>
          <w:ilvl w:val="1"/>
          <w:numId w:val="13"/>
        </w:numPr>
      </w:pPr>
      <w:bookmarkStart w:id="13" w:name="_Toc522716953"/>
      <w:r w:rsidRPr="00070528">
        <w:t>N</w:t>
      </w:r>
      <w:r w:rsidR="0025654A" w:rsidRPr="00070528">
        <w:t>ội dung các</w:t>
      </w:r>
      <w:r w:rsidR="00CE3D03" w:rsidRPr="00070528">
        <w:t xml:space="preserve"> phase triển khai</w:t>
      </w:r>
      <w:bookmarkEnd w:id="13"/>
    </w:p>
    <w:tbl>
      <w:tblPr>
        <w:tblStyle w:val="TableGrid"/>
        <w:tblW w:w="9639" w:type="dxa"/>
        <w:tblInd w:w="-5" w:type="dxa"/>
        <w:tblLook w:val="04A0" w:firstRow="1" w:lastRow="0" w:firstColumn="1" w:lastColumn="0" w:noHBand="0" w:noVBand="1"/>
      </w:tblPr>
      <w:tblGrid>
        <w:gridCol w:w="3119"/>
        <w:gridCol w:w="3544"/>
        <w:gridCol w:w="2976"/>
      </w:tblGrid>
      <w:tr w:rsidR="00F83B66" w:rsidRPr="00070528" w14:paraId="49C43F5B" w14:textId="77777777" w:rsidTr="00F86EE3">
        <w:tc>
          <w:tcPr>
            <w:tcW w:w="3119" w:type="dxa"/>
          </w:tcPr>
          <w:p w14:paraId="34650D7E" w14:textId="7C4E0FD5" w:rsidR="0025654A" w:rsidRPr="00070528" w:rsidRDefault="0025654A" w:rsidP="0025654A">
            <w:pPr>
              <w:pStyle w:val="BodyText"/>
              <w:spacing w:after="105"/>
              <w:ind w:left="0"/>
              <w:jc w:val="center"/>
              <w:rPr>
                <w:b/>
                <w:lang w:val="en-US" w:eastAsia="en-AU"/>
              </w:rPr>
            </w:pPr>
            <w:r w:rsidRPr="00070528">
              <w:rPr>
                <w:b/>
                <w:lang w:val="en-US" w:eastAsia="en-AU"/>
              </w:rPr>
              <w:t>Chức năng</w:t>
            </w:r>
          </w:p>
        </w:tc>
        <w:tc>
          <w:tcPr>
            <w:tcW w:w="3544" w:type="dxa"/>
          </w:tcPr>
          <w:p w14:paraId="23C36AE0" w14:textId="2CAFD434" w:rsidR="0025654A" w:rsidRPr="00070528" w:rsidRDefault="0025654A" w:rsidP="0025654A">
            <w:pPr>
              <w:pStyle w:val="BodyText"/>
              <w:spacing w:after="105"/>
              <w:ind w:left="0"/>
              <w:jc w:val="center"/>
              <w:rPr>
                <w:b/>
                <w:lang w:val="en-US" w:eastAsia="en-AU"/>
              </w:rPr>
            </w:pPr>
            <w:r w:rsidRPr="00070528">
              <w:rPr>
                <w:b/>
                <w:lang w:val="en-US" w:eastAsia="en-AU"/>
              </w:rPr>
              <w:t>Phase 1</w:t>
            </w:r>
          </w:p>
        </w:tc>
        <w:tc>
          <w:tcPr>
            <w:tcW w:w="2976" w:type="dxa"/>
          </w:tcPr>
          <w:p w14:paraId="1AE7CD86" w14:textId="7FC79681" w:rsidR="0025654A" w:rsidRPr="00070528" w:rsidRDefault="0025654A" w:rsidP="0025654A">
            <w:pPr>
              <w:pStyle w:val="BodyText"/>
              <w:spacing w:after="105"/>
              <w:ind w:left="0"/>
              <w:jc w:val="center"/>
              <w:rPr>
                <w:b/>
                <w:lang w:val="en-US" w:eastAsia="en-AU"/>
              </w:rPr>
            </w:pPr>
            <w:r w:rsidRPr="00070528">
              <w:rPr>
                <w:b/>
                <w:lang w:val="en-US" w:eastAsia="en-AU"/>
              </w:rPr>
              <w:t>Phase 2</w:t>
            </w:r>
          </w:p>
        </w:tc>
      </w:tr>
      <w:tr w:rsidR="00B77C4C" w:rsidRPr="00070528" w14:paraId="29B06780" w14:textId="77777777" w:rsidTr="00F86EE3">
        <w:tc>
          <w:tcPr>
            <w:tcW w:w="3119" w:type="dxa"/>
          </w:tcPr>
          <w:p w14:paraId="08BF7050" w14:textId="548C5C28" w:rsidR="00B77C4C" w:rsidRPr="00070528" w:rsidRDefault="00B77C4C" w:rsidP="00B77C4C">
            <w:pPr>
              <w:pStyle w:val="BodyText"/>
              <w:spacing w:after="105"/>
              <w:ind w:left="0"/>
              <w:rPr>
                <w:lang w:val="en-US" w:eastAsia="en-AU"/>
              </w:rPr>
            </w:pPr>
            <w:r w:rsidRPr="00070528">
              <w:rPr>
                <w:lang w:val="en-US" w:eastAsia="en-AU"/>
              </w:rPr>
              <w:t>F1</w:t>
            </w:r>
          </w:p>
        </w:tc>
        <w:tc>
          <w:tcPr>
            <w:tcW w:w="3544" w:type="dxa"/>
          </w:tcPr>
          <w:p w14:paraId="33444FE8" w14:textId="293FA5A1" w:rsidR="00B77C4C" w:rsidRPr="00070528" w:rsidRDefault="00B77C4C" w:rsidP="00B77C4C">
            <w:pPr>
              <w:pStyle w:val="BodyText"/>
              <w:spacing w:after="105"/>
              <w:ind w:left="0"/>
              <w:rPr>
                <w:lang w:val="en-US" w:eastAsia="en-AU"/>
              </w:rPr>
            </w:pPr>
            <w:r w:rsidRPr="00070528">
              <w:rPr>
                <w:lang w:val="en-US" w:eastAsia="en-AU"/>
              </w:rPr>
              <w:t>X</w:t>
            </w:r>
          </w:p>
        </w:tc>
        <w:tc>
          <w:tcPr>
            <w:tcW w:w="2976" w:type="dxa"/>
          </w:tcPr>
          <w:p w14:paraId="5EBA3C83" w14:textId="77777777" w:rsidR="00B77C4C" w:rsidRPr="00070528" w:rsidRDefault="00B77C4C" w:rsidP="00B77C4C">
            <w:pPr>
              <w:pStyle w:val="BodyText"/>
              <w:spacing w:after="105"/>
              <w:ind w:left="0"/>
              <w:rPr>
                <w:lang w:val="en-US" w:eastAsia="en-AU"/>
              </w:rPr>
            </w:pPr>
          </w:p>
        </w:tc>
      </w:tr>
      <w:tr w:rsidR="00B77C4C" w:rsidRPr="00070528" w14:paraId="1FA6D34E" w14:textId="77777777" w:rsidTr="00F86EE3">
        <w:tc>
          <w:tcPr>
            <w:tcW w:w="3119" w:type="dxa"/>
          </w:tcPr>
          <w:p w14:paraId="6F7F6147" w14:textId="51D6A56E" w:rsidR="00B77C4C" w:rsidRPr="00070528" w:rsidRDefault="00B77C4C" w:rsidP="00B77C4C">
            <w:pPr>
              <w:pStyle w:val="BodyText"/>
              <w:spacing w:after="105"/>
              <w:ind w:left="0"/>
              <w:rPr>
                <w:lang w:val="en-US" w:eastAsia="en-AU"/>
              </w:rPr>
            </w:pPr>
            <w:r w:rsidRPr="00070528">
              <w:rPr>
                <w:lang w:val="en-US" w:eastAsia="en-AU"/>
              </w:rPr>
              <w:t>F2</w:t>
            </w:r>
          </w:p>
        </w:tc>
        <w:tc>
          <w:tcPr>
            <w:tcW w:w="3544" w:type="dxa"/>
          </w:tcPr>
          <w:p w14:paraId="04C3E173" w14:textId="6C09AE3E" w:rsidR="00B77C4C" w:rsidRPr="00070528" w:rsidRDefault="00B77C4C" w:rsidP="00B77C4C">
            <w:pPr>
              <w:pStyle w:val="BodyText"/>
              <w:spacing w:after="105"/>
              <w:ind w:left="0"/>
              <w:rPr>
                <w:lang w:val="en-US" w:eastAsia="en-AU"/>
              </w:rPr>
            </w:pPr>
            <w:r w:rsidRPr="00070528">
              <w:rPr>
                <w:lang w:val="en-US" w:eastAsia="en-AU"/>
              </w:rPr>
              <w:t>X</w:t>
            </w:r>
          </w:p>
        </w:tc>
        <w:tc>
          <w:tcPr>
            <w:tcW w:w="2976" w:type="dxa"/>
          </w:tcPr>
          <w:p w14:paraId="69ACA79B" w14:textId="77777777" w:rsidR="00B77C4C" w:rsidRPr="00070528" w:rsidRDefault="00B77C4C" w:rsidP="00B77C4C">
            <w:pPr>
              <w:pStyle w:val="BodyText"/>
              <w:spacing w:after="105"/>
              <w:ind w:left="0"/>
              <w:rPr>
                <w:lang w:val="en-US" w:eastAsia="en-AU"/>
              </w:rPr>
            </w:pPr>
          </w:p>
        </w:tc>
      </w:tr>
      <w:tr w:rsidR="00B77C4C" w:rsidRPr="00070528" w14:paraId="0D20F4FC" w14:textId="77777777" w:rsidTr="00F86EE3">
        <w:tc>
          <w:tcPr>
            <w:tcW w:w="3119" w:type="dxa"/>
          </w:tcPr>
          <w:p w14:paraId="5E0523B0" w14:textId="08AE8B2A" w:rsidR="00B77C4C" w:rsidRPr="00070528" w:rsidRDefault="00B77C4C" w:rsidP="00B77C4C">
            <w:pPr>
              <w:pStyle w:val="BodyText"/>
              <w:spacing w:after="105"/>
              <w:ind w:left="0"/>
              <w:rPr>
                <w:lang w:val="en-US" w:eastAsia="en-AU"/>
              </w:rPr>
            </w:pPr>
            <w:r w:rsidRPr="00070528">
              <w:rPr>
                <w:lang w:val="en-US" w:eastAsia="en-AU"/>
              </w:rPr>
              <w:t>F3</w:t>
            </w:r>
          </w:p>
        </w:tc>
        <w:tc>
          <w:tcPr>
            <w:tcW w:w="3544" w:type="dxa"/>
          </w:tcPr>
          <w:p w14:paraId="0636F44D" w14:textId="0905D715" w:rsidR="00B77C4C" w:rsidRPr="00070528" w:rsidRDefault="00B77C4C" w:rsidP="00B77C4C">
            <w:pPr>
              <w:pStyle w:val="BodyText"/>
              <w:spacing w:after="105"/>
              <w:ind w:left="0"/>
              <w:rPr>
                <w:lang w:val="en-US" w:eastAsia="en-AU"/>
              </w:rPr>
            </w:pPr>
            <w:r w:rsidRPr="00070528">
              <w:rPr>
                <w:lang w:val="en-US" w:eastAsia="en-AU"/>
              </w:rPr>
              <w:t>X</w:t>
            </w:r>
          </w:p>
        </w:tc>
        <w:tc>
          <w:tcPr>
            <w:tcW w:w="2976" w:type="dxa"/>
          </w:tcPr>
          <w:p w14:paraId="0546EDE4" w14:textId="77777777" w:rsidR="00B77C4C" w:rsidRPr="00070528" w:rsidRDefault="00B77C4C" w:rsidP="00B77C4C">
            <w:pPr>
              <w:pStyle w:val="BodyText"/>
              <w:spacing w:after="105"/>
              <w:ind w:left="0"/>
              <w:rPr>
                <w:lang w:val="en-US" w:eastAsia="en-AU"/>
              </w:rPr>
            </w:pPr>
          </w:p>
        </w:tc>
      </w:tr>
      <w:tr w:rsidR="00F83B66" w:rsidRPr="00070528" w14:paraId="2F0482F1" w14:textId="77777777" w:rsidTr="00F86EE3">
        <w:tc>
          <w:tcPr>
            <w:tcW w:w="3119" w:type="dxa"/>
          </w:tcPr>
          <w:p w14:paraId="44632104" w14:textId="0B61E31C" w:rsidR="0025654A" w:rsidRPr="00070528" w:rsidRDefault="00B77C4C" w:rsidP="0025654A">
            <w:pPr>
              <w:pStyle w:val="BodyText"/>
              <w:spacing w:after="105"/>
              <w:ind w:left="0"/>
              <w:rPr>
                <w:lang w:val="en-US" w:eastAsia="en-AU"/>
              </w:rPr>
            </w:pPr>
            <w:r w:rsidRPr="00070528">
              <w:rPr>
                <w:lang w:val="en-US" w:eastAsia="en-AU"/>
              </w:rPr>
              <w:t>F4</w:t>
            </w:r>
          </w:p>
        </w:tc>
        <w:tc>
          <w:tcPr>
            <w:tcW w:w="3544" w:type="dxa"/>
          </w:tcPr>
          <w:p w14:paraId="29F67C82" w14:textId="579E6227" w:rsidR="0025654A" w:rsidRPr="00070528" w:rsidRDefault="00B77C4C" w:rsidP="0025654A">
            <w:pPr>
              <w:pStyle w:val="BodyText"/>
              <w:spacing w:after="105"/>
              <w:ind w:left="0"/>
              <w:rPr>
                <w:lang w:val="en-US" w:eastAsia="en-AU"/>
              </w:rPr>
            </w:pPr>
            <w:r w:rsidRPr="00070528">
              <w:rPr>
                <w:lang w:val="en-US" w:eastAsia="en-AU"/>
              </w:rPr>
              <w:t>X</w:t>
            </w:r>
          </w:p>
        </w:tc>
        <w:tc>
          <w:tcPr>
            <w:tcW w:w="2976" w:type="dxa"/>
          </w:tcPr>
          <w:p w14:paraId="701349D6" w14:textId="77777777" w:rsidR="0025654A" w:rsidRPr="00070528" w:rsidRDefault="0025654A" w:rsidP="0025654A">
            <w:pPr>
              <w:pStyle w:val="BodyText"/>
              <w:spacing w:after="105"/>
              <w:ind w:left="0"/>
              <w:rPr>
                <w:lang w:val="en-US" w:eastAsia="en-AU"/>
              </w:rPr>
            </w:pPr>
          </w:p>
        </w:tc>
      </w:tr>
      <w:tr w:rsidR="00F83B66" w:rsidRPr="00070528" w14:paraId="794E48D1" w14:textId="77777777" w:rsidTr="00F86EE3">
        <w:tc>
          <w:tcPr>
            <w:tcW w:w="3119" w:type="dxa"/>
          </w:tcPr>
          <w:p w14:paraId="5B20161D" w14:textId="2F7C0BBC" w:rsidR="0025654A" w:rsidRPr="00070528" w:rsidRDefault="00B77C4C" w:rsidP="0025654A">
            <w:pPr>
              <w:pStyle w:val="BodyText"/>
              <w:spacing w:after="105"/>
              <w:ind w:left="0"/>
              <w:rPr>
                <w:lang w:val="en-US" w:eastAsia="en-AU"/>
              </w:rPr>
            </w:pPr>
            <w:r w:rsidRPr="00070528">
              <w:rPr>
                <w:lang w:val="en-US" w:eastAsia="en-AU"/>
              </w:rPr>
              <w:t>F5</w:t>
            </w:r>
          </w:p>
        </w:tc>
        <w:tc>
          <w:tcPr>
            <w:tcW w:w="3544" w:type="dxa"/>
          </w:tcPr>
          <w:p w14:paraId="78FD4A12" w14:textId="38109A5A" w:rsidR="0025654A" w:rsidRPr="00070528" w:rsidRDefault="00B77C4C" w:rsidP="0025654A">
            <w:pPr>
              <w:pStyle w:val="BodyText"/>
              <w:spacing w:after="105"/>
              <w:ind w:left="0"/>
              <w:rPr>
                <w:lang w:val="en-US" w:eastAsia="en-AU"/>
              </w:rPr>
            </w:pPr>
            <w:r w:rsidRPr="00070528">
              <w:rPr>
                <w:lang w:val="en-US" w:eastAsia="en-AU"/>
              </w:rPr>
              <w:t>X</w:t>
            </w:r>
          </w:p>
        </w:tc>
        <w:tc>
          <w:tcPr>
            <w:tcW w:w="2976" w:type="dxa"/>
          </w:tcPr>
          <w:p w14:paraId="280F9831" w14:textId="77777777" w:rsidR="0025654A" w:rsidRPr="00070528" w:rsidRDefault="0025654A" w:rsidP="0025654A">
            <w:pPr>
              <w:pStyle w:val="BodyText"/>
              <w:spacing w:after="105"/>
              <w:ind w:left="0"/>
              <w:rPr>
                <w:lang w:val="en-US" w:eastAsia="en-AU"/>
              </w:rPr>
            </w:pPr>
          </w:p>
        </w:tc>
      </w:tr>
      <w:tr w:rsidR="00B77C4C" w:rsidRPr="00070528" w14:paraId="45290DF8" w14:textId="77777777" w:rsidTr="00F86EE3">
        <w:tc>
          <w:tcPr>
            <w:tcW w:w="3119" w:type="dxa"/>
          </w:tcPr>
          <w:p w14:paraId="4B4C82E5" w14:textId="64999DD9" w:rsidR="00B77C4C" w:rsidRPr="00070528" w:rsidRDefault="00B77C4C" w:rsidP="00B77C4C">
            <w:pPr>
              <w:pStyle w:val="BodyText"/>
              <w:spacing w:after="105"/>
              <w:ind w:left="0"/>
              <w:rPr>
                <w:lang w:val="en-US" w:eastAsia="en-AU"/>
              </w:rPr>
            </w:pPr>
            <w:r w:rsidRPr="00070528">
              <w:rPr>
                <w:lang w:val="en-US" w:eastAsia="en-AU"/>
              </w:rPr>
              <w:t>F6</w:t>
            </w:r>
          </w:p>
        </w:tc>
        <w:tc>
          <w:tcPr>
            <w:tcW w:w="3544" w:type="dxa"/>
          </w:tcPr>
          <w:p w14:paraId="51466687" w14:textId="507A7E70" w:rsidR="00B77C4C" w:rsidRPr="00070528" w:rsidRDefault="004B3088" w:rsidP="00B77C4C">
            <w:pPr>
              <w:pStyle w:val="BodyText"/>
              <w:spacing w:after="105"/>
              <w:ind w:left="0"/>
              <w:rPr>
                <w:lang w:val="en-US" w:eastAsia="en-AU"/>
              </w:rPr>
            </w:pPr>
            <w:r w:rsidRPr="00070528">
              <w:rPr>
                <w:lang w:val="en-US" w:eastAsia="en-AU"/>
              </w:rPr>
              <w:t xml:space="preserve">X </w:t>
            </w:r>
          </w:p>
        </w:tc>
        <w:tc>
          <w:tcPr>
            <w:tcW w:w="2976" w:type="dxa"/>
          </w:tcPr>
          <w:p w14:paraId="14D832FF" w14:textId="336553C0" w:rsidR="00B77C4C" w:rsidRPr="00070528" w:rsidRDefault="00B77C4C" w:rsidP="00B77C4C">
            <w:pPr>
              <w:pStyle w:val="BodyText"/>
              <w:spacing w:after="105"/>
              <w:ind w:left="0"/>
              <w:rPr>
                <w:lang w:val="en-US" w:eastAsia="en-AU"/>
              </w:rPr>
            </w:pPr>
          </w:p>
        </w:tc>
      </w:tr>
      <w:tr w:rsidR="00B77C4C" w:rsidRPr="00070528" w14:paraId="4890691E" w14:textId="77777777" w:rsidTr="00F86EE3">
        <w:tc>
          <w:tcPr>
            <w:tcW w:w="3119" w:type="dxa"/>
          </w:tcPr>
          <w:p w14:paraId="5309B8D0" w14:textId="2E6224CF" w:rsidR="00B77C4C" w:rsidRPr="00070528" w:rsidRDefault="00B77C4C" w:rsidP="00B77C4C">
            <w:pPr>
              <w:pStyle w:val="BodyText"/>
              <w:spacing w:after="105"/>
              <w:ind w:left="0"/>
              <w:rPr>
                <w:lang w:val="en-US" w:eastAsia="en-AU"/>
              </w:rPr>
            </w:pPr>
            <w:r w:rsidRPr="00070528">
              <w:rPr>
                <w:lang w:val="en-US" w:eastAsia="en-AU"/>
              </w:rPr>
              <w:t>F7</w:t>
            </w:r>
          </w:p>
        </w:tc>
        <w:tc>
          <w:tcPr>
            <w:tcW w:w="3544" w:type="dxa"/>
          </w:tcPr>
          <w:p w14:paraId="3703D59C" w14:textId="77777777" w:rsidR="00B77C4C" w:rsidRPr="00070528" w:rsidRDefault="00B77C4C" w:rsidP="00B77C4C">
            <w:pPr>
              <w:pStyle w:val="BodyText"/>
              <w:spacing w:after="105"/>
              <w:ind w:left="0"/>
              <w:rPr>
                <w:lang w:val="en-US" w:eastAsia="en-AU"/>
              </w:rPr>
            </w:pPr>
          </w:p>
        </w:tc>
        <w:tc>
          <w:tcPr>
            <w:tcW w:w="2976" w:type="dxa"/>
          </w:tcPr>
          <w:p w14:paraId="2926978B" w14:textId="32BAF44A" w:rsidR="00B77C4C" w:rsidRPr="00070528" w:rsidRDefault="00B77C4C" w:rsidP="00B77C4C">
            <w:pPr>
              <w:pStyle w:val="BodyText"/>
              <w:spacing w:after="105"/>
              <w:ind w:left="0"/>
              <w:rPr>
                <w:lang w:val="en-US" w:eastAsia="en-AU"/>
              </w:rPr>
            </w:pPr>
            <w:r w:rsidRPr="00070528">
              <w:rPr>
                <w:lang w:val="en-US" w:eastAsia="en-AU"/>
              </w:rPr>
              <w:t>X</w:t>
            </w:r>
          </w:p>
        </w:tc>
      </w:tr>
      <w:tr w:rsidR="00B77C4C" w:rsidRPr="00070528" w14:paraId="05F63988" w14:textId="77777777" w:rsidTr="00F86EE3">
        <w:tc>
          <w:tcPr>
            <w:tcW w:w="3119" w:type="dxa"/>
          </w:tcPr>
          <w:p w14:paraId="125089FB" w14:textId="76ED1514" w:rsidR="00B77C4C" w:rsidRPr="00070528" w:rsidRDefault="00B77C4C" w:rsidP="00B77C4C">
            <w:pPr>
              <w:pStyle w:val="BodyText"/>
              <w:spacing w:after="105"/>
              <w:ind w:left="0"/>
              <w:rPr>
                <w:lang w:val="en-US" w:eastAsia="en-AU"/>
              </w:rPr>
            </w:pPr>
            <w:r w:rsidRPr="00070528">
              <w:rPr>
                <w:lang w:val="en-US" w:eastAsia="en-AU"/>
              </w:rPr>
              <w:t>F8</w:t>
            </w:r>
          </w:p>
        </w:tc>
        <w:tc>
          <w:tcPr>
            <w:tcW w:w="3544" w:type="dxa"/>
          </w:tcPr>
          <w:p w14:paraId="36CA2219" w14:textId="77777777" w:rsidR="00B77C4C" w:rsidRPr="00070528" w:rsidRDefault="00B77C4C" w:rsidP="00B77C4C">
            <w:pPr>
              <w:pStyle w:val="BodyText"/>
              <w:spacing w:after="105"/>
              <w:ind w:left="0"/>
              <w:rPr>
                <w:lang w:val="en-US" w:eastAsia="en-AU"/>
              </w:rPr>
            </w:pPr>
          </w:p>
        </w:tc>
        <w:tc>
          <w:tcPr>
            <w:tcW w:w="2976" w:type="dxa"/>
          </w:tcPr>
          <w:p w14:paraId="038AFC1B" w14:textId="493A8D3B" w:rsidR="00B77C4C" w:rsidRPr="00070528" w:rsidRDefault="00B77C4C" w:rsidP="00B77C4C">
            <w:pPr>
              <w:pStyle w:val="BodyText"/>
              <w:spacing w:after="105"/>
              <w:ind w:left="0"/>
              <w:rPr>
                <w:lang w:val="en-US" w:eastAsia="en-AU"/>
              </w:rPr>
            </w:pPr>
            <w:r w:rsidRPr="00070528">
              <w:rPr>
                <w:lang w:val="en-US" w:eastAsia="en-AU"/>
              </w:rPr>
              <w:t>X</w:t>
            </w:r>
          </w:p>
        </w:tc>
      </w:tr>
      <w:tr w:rsidR="00B77C4C" w:rsidRPr="00070528" w14:paraId="0C362722" w14:textId="77777777" w:rsidTr="00F86EE3">
        <w:tc>
          <w:tcPr>
            <w:tcW w:w="3119" w:type="dxa"/>
          </w:tcPr>
          <w:p w14:paraId="4FF04AB4" w14:textId="6C4213D7" w:rsidR="00B77C4C" w:rsidRPr="00070528" w:rsidRDefault="00B77C4C" w:rsidP="00B77C4C">
            <w:pPr>
              <w:pStyle w:val="BodyText"/>
              <w:spacing w:after="105"/>
              <w:ind w:left="0"/>
              <w:rPr>
                <w:lang w:val="en-US" w:eastAsia="en-AU"/>
              </w:rPr>
            </w:pPr>
            <w:r w:rsidRPr="00070528">
              <w:rPr>
                <w:lang w:val="en-US" w:eastAsia="en-AU"/>
              </w:rPr>
              <w:t>F9</w:t>
            </w:r>
          </w:p>
        </w:tc>
        <w:tc>
          <w:tcPr>
            <w:tcW w:w="3544" w:type="dxa"/>
          </w:tcPr>
          <w:p w14:paraId="506EC9D6" w14:textId="77777777" w:rsidR="00B77C4C" w:rsidRPr="00070528" w:rsidRDefault="00B77C4C" w:rsidP="00B77C4C">
            <w:pPr>
              <w:pStyle w:val="BodyText"/>
              <w:spacing w:after="105"/>
              <w:ind w:left="0"/>
              <w:rPr>
                <w:lang w:val="en-US" w:eastAsia="en-AU"/>
              </w:rPr>
            </w:pPr>
          </w:p>
        </w:tc>
        <w:tc>
          <w:tcPr>
            <w:tcW w:w="2976" w:type="dxa"/>
          </w:tcPr>
          <w:p w14:paraId="4541E68A" w14:textId="6648DBCF" w:rsidR="00B77C4C" w:rsidRPr="00070528" w:rsidRDefault="00B77C4C" w:rsidP="00B77C4C">
            <w:pPr>
              <w:pStyle w:val="BodyText"/>
              <w:spacing w:after="105"/>
              <w:ind w:left="0"/>
              <w:rPr>
                <w:lang w:val="en-US" w:eastAsia="en-AU"/>
              </w:rPr>
            </w:pPr>
            <w:r w:rsidRPr="00070528">
              <w:rPr>
                <w:lang w:val="en-US" w:eastAsia="en-AU"/>
              </w:rPr>
              <w:t>X</w:t>
            </w:r>
          </w:p>
        </w:tc>
      </w:tr>
      <w:tr w:rsidR="004B3088" w:rsidRPr="00070528" w14:paraId="607F9E1F" w14:textId="77777777" w:rsidTr="00F86EE3">
        <w:tc>
          <w:tcPr>
            <w:tcW w:w="3119" w:type="dxa"/>
          </w:tcPr>
          <w:p w14:paraId="3DC8AD1D" w14:textId="36009696" w:rsidR="004B3088" w:rsidRPr="00070528" w:rsidRDefault="004B3088" w:rsidP="00B77C4C">
            <w:pPr>
              <w:pStyle w:val="BodyText"/>
              <w:spacing w:after="105"/>
              <w:ind w:left="0"/>
              <w:rPr>
                <w:lang w:val="en-US" w:eastAsia="en-AU"/>
              </w:rPr>
            </w:pPr>
            <w:r w:rsidRPr="00070528">
              <w:rPr>
                <w:lang w:val="en-US" w:eastAsia="en-AU"/>
              </w:rPr>
              <w:t>F10</w:t>
            </w:r>
          </w:p>
        </w:tc>
        <w:tc>
          <w:tcPr>
            <w:tcW w:w="3544" w:type="dxa"/>
          </w:tcPr>
          <w:p w14:paraId="56A61484" w14:textId="77777777" w:rsidR="004B3088" w:rsidRPr="00070528" w:rsidRDefault="004B3088" w:rsidP="00B77C4C">
            <w:pPr>
              <w:pStyle w:val="BodyText"/>
              <w:spacing w:after="105"/>
              <w:ind w:left="0"/>
              <w:rPr>
                <w:lang w:val="en-US" w:eastAsia="en-AU"/>
              </w:rPr>
            </w:pPr>
          </w:p>
        </w:tc>
        <w:tc>
          <w:tcPr>
            <w:tcW w:w="2976" w:type="dxa"/>
          </w:tcPr>
          <w:p w14:paraId="3C6DEF3C" w14:textId="0A95318C" w:rsidR="004B3088" w:rsidRPr="00070528" w:rsidRDefault="004B3088" w:rsidP="00B77C4C">
            <w:pPr>
              <w:pStyle w:val="BodyText"/>
              <w:spacing w:after="105"/>
              <w:ind w:left="0"/>
              <w:rPr>
                <w:lang w:val="en-US" w:eastAsia="en-AU"/>
              </w:rPr>
            </w:pPr>
            <w:r w:rsidRPr="00070528">
              <w:rPr>
                <w:lang w:val="en-US" w:eastAsia="en-AU"/>
              </w:rPr>
              <w:t>x</w:t>
            </w:r>
          </w:p>
        </w:tc>
      </w:tr>
      <w:tr w:rsidR="00BF479E" w:rsidRPr="00070528" w14:paraId="1D441D70" w14:textId="77777777" w:rsidTr="00F86EE3">
        <w:tc>
          <w:tcPr>
            <w:tcW w:w="3119" w:type="dxa"/>
          </w:tcPr>
          <w:p w14:paraId="5FC1EF3F" w14:textId="66C88855" w:rsidR="00BF479E" w:rsidRPr="00070528" w:rsidRDefault="00BF479E" w:rsidP="00B77C4C">
            <w:pPr>
              <w:pStyle w:val="BodyText"/>
              <w:spacing w:after="105"/>
              <w:ind w:left="0"/>
              <w:rPr>
                <w:lang w:val="en-US" w:eastAsia="en-AU"/>
              </w:rPr>
            </w:pPr>
            <w:r w:rsidRPr="00070528">
              <w:rPr>
                <w:lang w:val="en-US" w:eastAsia="en-AU"/>
              </w:rPr>
              <w:t>F11</w:t>
            </w:r>
          </w:p>
        </w:tc>
        <w:tc>
          <w:tcPr>
            <w:tcW w:w="3544" w:type="dxa"/>
          </w:tcPr>
          <w:p w14:paraId="2E042A64" w14:textId="30ACE83A" w:rsidR="00BF479E" w:rsidRPr="00070528" w:rsidRDefault="00BF479E" w:rsidP="00B77C4C">
            <w:pPr>
              <w:pStyle w:val="BodyText"/>
              <w:spacing w:after="105"/>
              <w:ind w:left="0"/>
              <w:rPr>
                <w:lang w:val="en-US" w:eastAsia="en-AU"/>
              </w:rPr>
            </w:pPr>
            <w:r w:rsidRPr="00070528">
              <w:rPr>
                <w:lang w:val="en-US" w:eastAsia="en-AU"/>
              </w:rPr>
              <w:t xml:space="preserve">X </w:t>
            </w:r>
          </w:p>
        </w:tc>
        <w:tc>
          <w:tcPr>
            <w:tcW w:w="2976" w:type="dxa"/>
          </w:tcPr>
          <w:p w14:paraId="70DB0462" w14:textId="77777777" w:rsidR="00BF479E" w:rsidRPr="00070528" w:rsidRDefault="00BF479E" w:rsidP="00B77C4C">
            <w:pPr>
              <w:pStyle w:val="BodyText"/>
              <w:spacing w:after="105"/>
              <w:ind w:left="0"/>
              <w:rPr>
                <w:lang w:val="en-US" w:eastAsia="en-AU"/>
              </w:rPr>
            </w:pPr>
          </w:p>
        </w:tc>
      </w:tr>
      <w:tr w:rsidR="00706217" w:rsidRPr="00070528" w14:paraId="1373C896" w14:textId="77777777" w:rsidTr="00F86EE3">
        <w:tc>
          <w:tcPr>
            <w:tcW w:w="3119" w:type="dxa"/>
          </w:tcPr>
          <w:p w14:paraId="11C80D35" w14:textId="40E4B2C9" w:rsidR="00706217" w:rsidRPr="00070528" w:rsidRDefault="00706217" w:rsidP="00B77C4C">
            <w:pPr>
              <w:pStyle w:val="BodyText"/>
              <w:spacing w:after="105"/>
              <w:ind w:left="0"/>
              <w:rPr>
                <w:lang w:val="en-US" w:eastAsia="en-AU"/>
              </w:rPr>
            </w:pPr>
            <w:r w:rsidRPr="00070528">
              <w:rPr>
                <w:lang w:val="en-US" w:eastAsia="en-AU"/>
              </w:rPr>
              <w:t>F12</w:t>
            </w:r>
          </w:p>
        </w:tc>
        <w:tc>
          <w:tcPr>
            <w:tcW w:w="3544" w:type="dxa"/>
          </w:tcPr>
          <w:p w14:paraId="42AF7050" w14:textId="3F7826B2" w:rsidR="00706217" w:rsidRPr="00070528" w:rsidRDefault="00706217" w:rsidP="00B77C4C">
            <w:pPr>
              <w:pStyle w:val="BodyText"/>
              <w:spacing w:after="105"/>
              <w:ind w:left="0"/>
              <w:rPr>
                <w:lang w:val="en-US" w:eastAsia="en-AU"/>
              </w:rPr>
            </w:pPr>
            <w:r w:rsidRPr="00070528">
              <w:rPr>
                <w:lang w:val="en-US" w:eastAsia="en-AU"/>
              </w:rPr>
              <w:t xml:space="preserve">X </w:t>
            </w:r>
          </w:p>
        </w:tc>
        <w:tc>
          <w:tcPr>
            <w:tcW w:w="2976" w:type="dxa"/>
          </w:tcPr>
          <w:p w14:paraId="5F748088" w14:textId="77777777" w:rsidR="00706217" w:rsidRPr="00070528" w:rsidRDefault="00706217" w:rsidP="00B77C4C">
            <w:pPr>
              <w:pStyle w:val="BodyText"/>
              <w:spacing w:after="105"/>
              <w:ind w:left="0"/>
              <w:rPr>
                <w:lang w:val="en-US" w:eastAsia="en-AU"/>
              </w:rPr>
            </w:pPr>
          </w:p>
        </w:tc>
      </w:tr>
      <w:tr w:rsidR="00706217" w:rsidRPr="00070528" w14:paraId="2239E75B" w14:textId="77777777" w:rsidTr="00F86EE3">
        <w:tc>
          <w:tcPr>
            <w:tcW w:w="3119" w:type="dxa"/>
          </w:tcPr>
          <w:p w14:paraId="0F946E70" w14:textId="3C9C2255" w:rsidR="00706217" w:rsidRPr="00070528" w:rsidRDefault="00706217" w:rsidP="00B77C4C">
            <w:pPr>
              <w:pStyle w:val="BodyText"/>
              <w:spacing w:after="105"/>
              <w:ind w:left="0"/>
              <w:rPr>
                <w:lang w:val="en-US" w:eastAsia="en-AU"/>
              </w:rPr>
            </w:pPr>
            <w:r w:rsidRPr="00070528">
              <w:rPr>
                <w:lang w:val="en-US" w:eastAsia="en-AU"/>
              </w:rPr>
              <w:t>F13</w:t>
            </w:r>
          </w:p>
        </w:tc>
        <w:tc>
          <w:tcPr>
            <w:tcW w:w="3544" w:type="dxa"/>
          </w:tcPr>
          <w:p w14:paraId="4C5D795B" w14:textId="76B3648D" w:rsidR="00706217" w:rsidRPr="00070528" w:rsidRDefault="00706217" w:rsidP="00B77C4C">
            <w:pPr>
              <w:pStyle w:val="BodyText"/>
              <w:spacing w:after="105"/>
              <w:ind w:left="0"/>
              <w:rPr>
                <w:lang w:val="en-US" w:eastAsia="en-AU"/>
              </w:rPr>
            </w:pPr>
            <w:r w:rsidRPr="00070528">
              <w:rPr>
                <w:lang w:val="en-US" w:eastAsia="en-AU"/>
              </w:rPr>
              <w:t>X</w:t>
            </w:r>
          </w:p>
        </w:tc>
        <w:tc>
          <w:tcPr>
            <w:tcW w:w="2976" w:type="dxa"/>
          </w:tcPr>
          <w:p w14:paraId="39057A84" w14:textId="77777777" w:rsidR="00706217" w:rsidRPr="00070528" w:rsidRDefault="00706217" w:rsidP="00B77C4C">
            <w:pPr>
              <w:pStyle w:val="BodyText"/>
              <w:spacing w:after="105"/>
              <w:ind w:left="0"/>
              <w:rPr>
                <w:lang w:val="en-US" w:eastAsia="en-AU"/>
              </w:rPr>
            </w:pPr>
          </w:p>
        </w:tc>
      </w:tr>
      <w:tr w:rsidR="0026504B" w:rsidRPr="00070528" w14:paraId="5B80EADB" w14:textId="77777777" w:rsidTr="00F86EE3">
        <w:tc>
          <w:tcPr>
            <w:tcW w:w="3119" w:type="dxa"/>
          </w:tcPr>
          <w:p w14:paraId="184D3B6E" w14:textId="78FD2B81" w:rsidR="0026504B" w:rsidRPr="00070528" w:rsidRDefault="0026504B" w:rsidP="00B77C4C">
            <w:pPr>
              <w:pStyle w:val="BodyText"/>
              <w:spacing w:after="105"/>
              <w:ind w:left="0"/>
              <w:rPr>
                <w:lang w:val="en-US" w:eastAsia="en-AU"/>
              </w:rPr>
            </w:pPr>
            <w:r w:rsidRPr="00070528">
              <w:rPr>
                <w:lang w:val="en-US" w:eastAsia="en-AU"/>
              </w:rPr>
              <w:t>F14</w:t>
            </w:r>
          </w:p>
        </w:tc>
        <w:tc>
          <w:tcPr>
            <w:tcW w:w="3544" w:type="dxa"/>
          </w:tcPr>
          <w:p w14:paraId="65EDBC8E" w14:textId="42F9BAD7" w:rsidR="0026504B" w:rsidRPr="00070528" w:rsidRDefault="0026504B" w:rsidP="00B77C4C">
            <w:pPr>
              <w:pStyle w:val="BodyText"/>
              <w:spacing w:after="105"/>
              <w:ind w:left="0"/>
              <w:rPr>
                <w:lang w:val="en-US" w:eastAsia="en-AU"/>
              </w:rPr>
            </w:pPr>
            <w:r w:rsidRPr="00070528">
              <w:rPr>
                <w:lang w:val="en-US" w:eastAsia="en-AU"/>
              </w:rPr>
              <w:t xml:space="preserve">X </w:t>
            </w:r>
          </w:p>
        </w:tc>
        <w:tc>
          <w:tcPr>
            <w:tcW w:w="2976" w:type="dxa"/>
          </w:tcPr>
          <w:p w14:paraId="6C678C5E" w14:textId="77777777" w:rsidR="0026504B" w:rsidRPr="00070528" w:rsidRDefault="0026504B" w:rsidP="00B77C4C">
            <w:pPr>
              <w:pStyle w:val="BodyText"/>
              <w:spacing w:after="105"/>
              <w:ind w:left="0"/>
              <w:rPr>
                <w:lang w:val="en-US" w:eastAsia="en-AU"/>
              </w:rPr>
            </w:pPr>
          </w:p>
        </w:tc>
      </w:tr>
    </w:tbl>
    <w:p w14:paraId="4F274FE4" w14:textId="586BCFAA" w:rsidR="00DE17FE" w:rsidRPr="00070528" w:rsidRDefault="000103DD" w:rsidP="00814A2D">
      <w:pPr>
        <w:pStyle w:val="Heading2"/>
        <w:numPr>
          <w:ilvl w:val="1"/>
          <w:numId w:val="13"/>
        </w:numPr>
      </w:pPr>
      <w:bookmarkStart w:id="14" w:name="_Toc522716954"/>
      <w:r w:rsidRPr="00070528">
        <w:t>C</w:t>
      </w:r>
      <w:r w:rsidR="0025654A" w:rsidRPr="00070528">
        <w:t>ác hạn chế</w:t>
      </w:r>
      <w:bookmarkEnd w:id="14"/>
    </w:p>
    <w:p w14:paraId="605C7155" w14:textId="0283AD0B" w:rsidR="0025654A" w:rsidRPr="00070528" w:rsidRDefault="000D30F3" w:rsidP="00A5348F">
      <w:pPr>
        <w:pStyle w:val="Heading1"/>
      </w:pPr>
      <w:bookmarkStart w:id="15" w:name="_Toc522716955"/>
      <w:r w:rsidRPr="00070528">
        <w:t>các</w:t>
      </w:r>
      <w:r w:rsidR="0025654A" w:rsidRPr="00070528">
        <w:t xml:space="preserve"> yêu cầu nghiệp vụ</w:t>
      </w:r>
      <w:r w:rsidRPr="00070528">
        <w:t xml:space="preserve"> chung</w:t>
      </w:r>
      <w:bookmarkEnd w:id="15"/>
    </w:p>
    <w:p w14:paraId="6429C3A5" w14:textId="252FFA51" w:rsidR="0025654A" w:rsidRPr="00070528" w:rsidRDefault="000103DD" w:rsidP="000C1FDD">
      <w:pPr>
        <w:pStyle w:val="Heading2"/>
        <w:numPr>
          <w:ilvl w:val="1"/>
          <w:numId w:val="18"/>
        </w:numPr>
      </w:pPr>
      <w:bookmarkStart w:id="16" w:name="_Toc522716956"/>
      <w:r w:rsidRPr="00070528">
        <w:t>N</w:t>
      </w:r>
      <w:r w:rsidR="0025654A" w:rsidRPr="00070528">
        <w:t>gười dùng</w:t>
      </w:r>
      <w:bookmarkEnd w:id="16"/>
    </w:p>
    <w:tbl>
      <w:tblPr>
        <w:tblStyle w:val="TableGrid"/>
        <w:tblW w:w="9639" w:type="dxa"/>
        <w:tblInd w:w="-5" w:type="dxa"/>
        <w:tblLook w:val="04A0" w:firstRow="1" w:lastRow="0" w:firstColumn="1" w:lastColumn="0" w:noHBand="0" w:noVBand="1"/>
      </w:tblPr>
      <w:tblGrid>
        <w:gridCol w:w="2008"/>
        <w:gridCol w:w="2075"/>
        <w:gridCol w:w="3288"/>
        <w:gridCol w:w="2268"/>
      </w:tblGrid>
      <w:tr w:rsidR="00F83B66" w:rsidRPr="00070528" w14:paraId="24AD9C5D" w14:textId="77777777" w:rsidTr="00F86EE3">
        <w:tc>
          <w:tcPr>
            <w:tcW w:w="2008" w:type="dxa"/>
          </w:tcPr>
          <w:p w14:paraId="06AE3890" w14:textId="6F907D09" w:rsidR="00D92682" w:rsidRPr="00070528" w:rsidRDefault="00D92682" w:rsidP="00D92682">
            <w:pPr>
              <w:pStyle w:val="BodyText"/>
              <w:spacing w:after="105"/>
              <w:ind w:left="0"/>
              <w:jc w:val="center"/>
              <w:rPr>
                <w:b/>
                <w:sz w:val="22"/>
                <w:lang w:val="en-US" w:eastAsia="en-AU"/>
              </w:rPr>
            </w:pPr>
            <w:r w:rsidRPr="00070528">
              <w:rPr>
                <w:b/>
                <w:sz w:val="22"/>
                <w:lang w:val="en-US" w:eastAsia="en-AU"/>
              </w:rPr>
              <w:t>Chức danh</w:t>
            </w:r>
          </w:p>
        </w:tc>
        <w:tc>
          <w:tcPr>
            <w:tcW w:w="2075" w:type="dxa"/>
          </w:tcPr>
          <w:p w14:paraId="64BC9645" w14:textId="4792239F" w:rsidR="00D92682" w:rsidRPr="00070528" w:rsidRDefault="00D92682" w:rsidP="00D92682">
            <w:pPr>
              <w:pStyle w:val="BodyText"/>
              <w:spacing w:after="105"/>
              <w:ind w:left="0"/>
              <w:jc w:val="center"/>
              <w:rPr>
                <w:b/>
                <w:sz w:val="22"/>
                <w:lang w:val="en-US" w:eastAsia="en-AU"/>
              </w:rPr>
            </w:pPr>
            <w:r w:rsidRPr="00070528">
              <w:rPr>
                <w:b/>
                <w:sz w:val="22"/>
                <w:lang w:val="en-US" w:eastAsia="en-AU"/>
              </w:rPr>
              <w:t>Phòng ban</w:t>
            </w:r>
          </w:p>
        </w:tc>
        <w:tc>
          <w:tcPr>
            <w:tcW w:w="3288" w:type="dxa"/>
          </w:tcPr>
          <w:p w14:paraId="4EACC353" w14:textId="02680F10" w:rsidR="00D92682" w:rsidRPr="00070528" w:rsidRDefault="00D92682" w:rsidP="00D92682">
            <w:pPr>
              <w:pStyle w:val="BodyText"/>
              <w:spacing w:after="105"/>
              <w:ind w:left="0"/>
              <w:jc w:val="center"/>
              <w:rPr>
                <w:b/>
                <w:sz w:val="22"/>
                <w:lang w:val="en-US" w:eastAsia="en-AU"/>
              </w:rPr>
            </w:pPr>
            <w:r w:rsidRPr="00070528">
              <w:rPr>
                <w:b/>
                <w:sz w:val="22"/>
                <w:lang w:val="en-US" w:eastAsia="en-AU"/>
              </w:rPr>
              <w:t>Mô tả công việc</w:t>
            </w:r>
          </w:p>
        </w:tc>
        <w:tc>
          <w:tcPr>
            <w:tcW w:w="2268" w:type="dxa"/>
          </w:tcPr>
          <w:p w14:paraId="31DDCA7B" w14:textId="56623FBB" w:rsidR="00D92682" w:rsidRPr="00070528" w:rsidRDefault="00D92682" w:rsidP="00D92682">
            <w:pPr>
              <w:pStyle w:val="BodyText"/>
              <w:spacing w:after="105"/>
              <w:ind w:left="0"/>
              <w:jc w:val="center"/>
              <w:rPr>
                <w:b/>
                <w:sz w:val="22"/>
                <w:lang w:val="en-US" w:eastAsia="en-AU"/>
              </w:rPr>
            </w:pPr>
            <w:r w:rsidRPr="00070528">
              <w:rPr>
                <w:b/>
                <w:sz w:val="22"/>
                <w:lang w:val="en-US" w:eastAsia="en-AU"/>
              </w:rPr>
              <w:t>Tên actor trên hệ thống</w:t>
            </w:r>
          </w:p>
        </w:tc>
      </w:tr>
      <w:tr w:rsidR="00F83B66" w:rsidRPr="00070528" w14:paraId="30B96F5B" w14:textId="77777777" w:rsidTr="00F86EE3">
        <w:tc>
          <w:tcPr>
            <w:tcW w:w="2008" w:type="dxa"/>
          </w:tcPr>
          <w:p w14:paraId="335460CC" w14:textId="4CFB18B3" w:rsidR="00D92682" w:rsidRPr="00070528" w:rsidRDefault="00875E9E" w:rsidP="00D92682">
            <w:pPr>
              <w:pStyle w:val="BodyText"/>
              <w:spacing w:after="105"/>
              <w:ind w:left="0"/>
              <w:rPr>
                <w:sz w:val="22"/>
                <w:lang w:val="en-US" w:eastAsia="en-AU"/>
              </w:rPr>
            </w:pPr>
            <w:r w:rsidRPr="00070528">
              <w:rPr>
                <w:sz w:val="22"/>
                <w:lang w:val="en-US" w:eastAsia="en-AU"/>
              </w:rPr>
              <w:t>Nhân viên nhận hồ sơ</w:t>
            </w:r>
          </w:p>
        </w:tc>
        <w:tc>
          <w:tcPr>
            <w:tcW w:w="2075" w:type="dxa"/>
          </w:tcPr>
          <w:p w14:paraId="471230C0" w14:textId="77777777" w:rsidR="00D92682" w:rsidRPr="00070528" w:rsidRDefault="00D92682" w:rsidP="00D92682">
            <w:pPr>
              <w:pStyle w:val="BodyText"/>
              <w:spacing w:after="105"/>
              <w:ind w:left="0"/>
              <w:rPr>
                <w:sz w:val="22"/>
                <w:lang w:val="en-US" w:eastAsia="en-AU"/>
              </w:rPr>
            </w:pPr>
          </w:p>
        </w:tc>
        <w:tc>
          <w:tcPr>
            <w:tcW w:w="3288" w:type="dxa"/>
          </w:tcPr>
          <w:p w14:paraId="04EE09C4" w14:textId="08EA186D" w:rsidR="00D92682" w:rsidRPr="00070528" w:rsidRDefault="00875E9E" w:rsidP="00D92682">
            <w:pPr>
              <w:pStyle w:val="BodyText"/>
              <w:spacing w:after="105"/>
              <w:ind w:left="0"/>
              <w:rPr>
                <w:sz w:val="22"/>
                <w:lang w:val="en-US" w:eastAsia="en-AU"/>
              </w:rPr>
            </w:pPr>
            <w:r w:rsidRPr="00070528">
              <w:rPr>
                <w:sz w:val="22"/>
                <w:lang w:val="en-US" w:eastAsia="en-AU"/>
              </w:rPr>
              <w:t xml:space="preserve">Nhận tất cả hồ sơ về, kiểm tra checklist, </w:t>
            </w:r>
            <w:r w:rsidR="00FF6350" w:rsidRPr="00070528">
              <w:rPr>
                <w:sz w:val="22"/>
                <w:lang w:val="en-US" w:eastAsia="en-AU"/>
              </w:rPr>
              <w:t>phân loại hồ sơ, nhập hồ sơ vào hệ thống</w:t>
            </w:r>
          </w:p>
        </w:tc>
        <w:tc>
          <w:tcPr>
            <w:tcW w:w="2268" w:type="dxa"/>
          </w:tcPr>
          <w:p w14:paraId="1FE509E6" w14:textId="6D2EF0E7" w:rsidR="00D92682" w:rsidRPr="00070528" w:rsidRDefault="007162CC" w:rsidP="00D92682">
            <w:pPr>
              <w:pStyle w:val="BodyText"/>
              <w:spacing w:after="105"/>
              <w:ind w:left="0"/>
              <w:rPr>
                <w:sz w:val="22"/>
                <w:lang w:val="en-US" w:eastAsia="en-AU"/>
              </w:rPr>
            </w:pPr>
            <w:r w:rsidRPr="00070528">
              <w:rPr>
                <w:sz w:val="22"/>
                <w:lang w:val="en-US" w:eastAsia="en-AU"/>
              </w:rPr>
              <w:t>NV nhận hồ sơ</w:t>
            </w:r>
          </w:p>
        </w:tc>
      </w:tr>
      <w:tr w:rsidR="00F83B66" w:rsidRPr="00070528" w14:paraId="0D246AE9" w14:textId="77777777" w:rsidTr="00F86EE3">
        <w:tc>
          <w:tcPr>
            <w:tcW w:w="2008" w:type="dxa"/>
          </w:tcPr>
          <w:p w14:paraId="54F1D5BE" w14:textId="36B98E02" w:rsidR="00D92682" w:rsidRPr="00070528" w:rsidRDefault="007162CC" w:rsidP="008A4549">
            <w:pPr>
              <w:pStyle w:val="BodyText"/>
              <w:spacing w:after="105"/>
              <w:ind w:left="0"/>
              <w:rPr>
                <w:sz w:val="22"/>
                <w:lang w:val="en-US" w:eastAsia="en-AU"/>
              </w:rPr>
            </w:pPr>
            <w:r w:rsidRPr="00070528">
              <w:rPr>
                <w:sz w:val="22"/>
                <w:lang w:val="en-US" w:eastAsia="en-AU"/>
              </w:rPr>
              <w:lastRenderedPageBreak/>
              <w:t>Nhân viên vận hành 2</w:t>
            </w:r>
          </w:p>
        </w:tc>
        <w:tc>
          <w:tcPr>
            <w:tcW w:w="2075" w:type="dxa"/>
          </w:tcPr>
          <w:p w14:paraId="5CA1B223" w14:textId="77777777" w:rsidR="00D92682" w:rsidRPr="00070528" w:rsidRDefault="00D92682" w:rsidP="00D92682">
            <w:pPr>
              <w:pStyle w:val="BodyText"/>
              <w:spacing w:after="105"/>
              <w:ind w:left="0"/>
              <w:rPr>
                <w:sz w:val="22"/>
                <w:lang w:val="en-US" w:eastAsia="en-AU"/>
              </w:rPr>
            </w:pPr>
          </w:p>
        </w:tc>
        <w:tc>
          <w:tcPr>
            <w:tcW w:w="3288" w:type="dxa"/>
          </w:tcPr>
          <w:p w14:paraId="0A12E67B" w14:textId="3A6E3645" w:rsidR="00D92682" w:rsidRPr="00070528" w:rsidRDefault="007162CC" w:rsidP="00BF2B14">
            <w:pPr>
              <w:pStyle w:val="BodyText"/>
              <w:spacing w:after="105"/>
              <w:ind w:left="0"/>
              <w:rPr>
                <w:sz w:val="22"/>
                <w:lang w:val="en-US" w:eastAsia="en-AU"/>
              </w:rPr>
            </w:pPr>
            <w:r w:rsidRPr="00070528">
              <w:rPr>
                <w:sz w:val="22"/>
                <w:lang w:val="en-US" w:eastAsia="en-AU"/>
              </w:rPr>
              <w:t xml:space="preserve">Nhận </w:t>
            </w:r>
            <w:r w:rsidR="00BF2B14" w:rsidRPr="00070528">
              <w:rPr>
                <w:sz w:val="22"/>
                <w:lang w:val="en-US" w:eastAsia="en-AU"/>
              </w:rPr>
              <w:t>hồ sơ</w:t>
            </w:r>
            <w:r w:rsidRPr="00070528">
              <w:rPr>
                <w:sz w:val="22"/>
                <w:lang w:val="en-US" w:eastAsia="en-AU"/>
              </w:rPr>
              <w:t xml:space="preserve"> từ NV nhận hồ sơ. Kiể</w:t>
            </w:r>
            <w:r w:rsidR="00BF2B14" w:rsidRPr="00070528">
              <w:rPr>
                <w:sz w:val="22"/>
                <w:lang w:val="en-US" w:eastAsia="en-AU"/>
              </w:rPr>
              <w:t>m tra hồ sơ,</w:t>
            </w:r>
            <w:r w:rsidRPr="00070528">
              <w:rPr>
                <w:sz w:val="22"/>
                <w:lang w:val="en-US" w:eastAsia="en-AU"/>
              </w:rPr>
              <w:t xml:space="preserve"> </w:t>
            </w:r>
            <w:r w:rsidR="00BF2B14" w:rsidRPr="00070528">
              <w:rPr>
                <w:sz w:val="22"/>
                <w:lang w:val="en-US" w:eastAsia="en-AU"/>
              </w:rPr>
              <w:t>ghi nhận kết quả check VH2</w:t>
            </w:r>
          </w:p>
        </w:tc>
        <w:tc>
          <w:tcPr>
            <w:tcW w:w="2268" w:type="dxa"/>
          </w:tcPr>
          <w:p w14:paraId="423BD9EF" w14:textId="24FE3A82" w:rsidR="00D92682" w:rsidRPr="00070528" w:rsidRDefault="007162CC" w:rsidP="00BF2B14">
            <w:pPr>
              <w:pStyle w:val="BodyText"/>
              <w:spacing w:after="105"/>
              <w:ind w:left="0"/>
              <w:rPr>
                <w:sz w:val="22"/>
                <w:lang w:val="en-US" w:eastAsia="en-AU"/>
              </w:rPr>
            </w:pPr>
            <w:r w:rsidRPr="00070528">
              <w:rPr>
                <w:sz w:val="22"/>
                <w:lang w:val="en-US" w:eastAsia="en-AU"/>
              </w:rPr>
              <w:t>VH2</w:t>
            </w:r>
          </w:p>
        </w:tc>
      </w:tr>
      <w:tr w:rsidR="00F83B66" w:rsidRPr="00070528" w14:paraId="194BD858" w14:textId="77777777" w:rsidTr="00F86EE3">
        <w:tc>
          <w:tcPr>
            <w:tcW w:w="2008" w:type="dxa"/>
          </w:tcPr>
          <w:p w14:paraId="6ECC984D" w14:textId="11EC01A9" w:rsidR="00D92682" w:rsidRPr="00070528" w:rsidRDefault="00AD55F4" w:rsidP="00D92682">
            <w:pPr>
              <w:pStyle w:val="BodyText"/>
              <w:spacing w:after="105"/>
              <w:ind w:left="0"/>
              <w:rPr>
                <w:sz w:val="22"/>
                <w:lang w:val="en-US" w:eastAsia="en-AU"/>
              </w:rPr>
            </w:pPr>
            <w:r w:rsidRPr="00070528">
              <w:rPr>
                <w:sz w:val="22"/>
                <w:lang w:val="en-US" w:eastAsia="en-AU"/>
              </w:rPr>
              <w:t>Nhân viên tổng hợp và lên lỗ</w:t>
            </w:r>
            <w:r w:rsidR="00BF2B14" w:rsidRPr="00070528">
              <w:rPr>
                <w:sz w:val="22"/>
                <w:lang w:val="en-US" w:eastAsia="en-AU"/>
              </w:rPr>
              <w:t>i</w:t>
            </w:r>
          </w:p>
        </w:tc>
        <w:tc>
          <w:tcPr>
            <w:tcW w:w="2075" w:type="dxa"/>
          </w:tcPr>
          <w:p w14:paraId="39FBB510" w14:textId="236DAF3C" w:rsidR="00D92682" w:rsidRPr="00070528" w:rsidRDefault="00AD55F4" w:rsidP="00D92682">
            <w:pPr>
              <w:pStyle w:val="BodyText"/>
              <w:spacing w:after="105"/>
              <w:ind w:left="0"/>
              <w:rPr>
                <w:sz w:val="22"/>
                <w:lang w:val="en-US" w:eastAsia="en-AU"/>
              </w:rPr>
            </w:pPr>
            <w:r w:rsidRPr="00070528">
              <w:rPr>
                <w:sz w:val="22"/>
                <w:lang w:val="en-US" w:eastAsia="en-AU"/>
              </w:rPr>
              <w:t>TTVH</w:t>
            </w:r>
          </w:p>
        </w:tc>
        <w:tc>
          <w:tcPr>
            <w:tcW w:w="3288" w:type="dxa"/>
          </w:tcPr>
          <w:p w14:paraId="7D943524" w14:textId="48D8257B" w:rsidR="00D92682" w:rsidRPr="00070528" w:rsidRDefault="00AD55F4" w:rsidP="00BF2B14">
            <w:pPr>
              <w:pStyle w:val="BodyText"/>
              <w:spacing w:after="105"/>
              <w:ind w:left="0"/>
              <w:rPr>
                <w:sz w:val="22"/>
                <w:lang w:val="en-US" w:eastAsia="en-AU"/>
              </w:rPr>
            </w:pPr>
            <w:r w:rsidRPr="00070528">
              <w:rPr>
                <w:sz w:val="22"/>
                <w:lang w:val="en-US" w:eastAsia="en-AU"/>
              </w:rPr>
              <w:t xml:space="preserve">Nhận update lỗi của </w:t>
            </w:r>
            <w:r w:rsidR="00BF2B14" w:rsidRPr="00070528">
              <w:rPr>
                <w:sz w:val="22"/>
                <w:lang w:val="en-US" w:eastAsia="en-AU"/>
              </w:rPr>
              <w:t>HSKV</w:t>
            </w:r>
            <w:r w:rsidRPr="00070528">
              <w:rPr>
                <w:sz w:val="22"/>
                <w:lang w:val="en-US" w:eastAsia="en-AU"/>
              </w:rPr>
              <w:t xml:space="preserve">, kiểm tra update lỗi, chuyển trạng thái của </w:t>
            </w:r>
            <w:r w:rsidR="00257026" w:rsidRPr="00070528">
              <w:rPr>
                <w:sz w:val="22"/>
                <w:lang w:val="en-US" w:eastAsia="en-AU"/>
              </w:rPr>
              <w:t>HSKV</w:t>
            </w:r>
            <w:r w:rsidRPr="00070528">
              <w:rPr>
                <w:sz w:val="22"/>
                <w:lang w:val="en-US" w:eastAsia="en-AU"/>
              </w:rPr>
              <w:t xml:space="preserve"> sau khi kiểm tra</w:t>
            </w:r>
          </w:p>
          <w:p w14:paraId="6C7A94DC" w14:textId="760A816A" w:rsidR="00BF2B14" w:rsidRPr="00070528" w:rsidRDefault="00BF2B14" w:rsidP="00BF2B14">
            <w:pPr>
              <w:pStyle w:val="BodyText"/>
              <w:spacing w:after="105"/>
              <w:ind w:left="0"/>
              <w:rPr>
                <w:sz w:val="22"/>
                <w:lang w:val="en-US" w:eastAsia="en-AU"/>
              </w:rPr>
            </w:pPr>
            <w:r w:rsidRPr="00070528">
              <w:rPr>
                <w:sz w:val="22"/>
                <w:lang w:val="en-US" w:eastAsia="en-AU"/>
              </w:rPr>
              <w:t>Lưu các hồ sơ lỗ</w:t>
            </w:r>
            <w:r w:rsidR="00257026" w:rsidRPr="00070528">
              <w:rPr>
                <w:sz w:val="22"/>
                <w:lang w:val="en-US" w:eastAsia="en-AU"/>
              </w:rPr>
              <w:t>i, chuyển lưu kho khi cần thiết</w:t>
            </w:r>
          </w:p>
        </w:tc>
        <w:tc>
          <w:tcPr>
            <w:tcW w:w="2268" w:type="dxa"/>
          </w:tcPr>
          <w:p w14:paraId="085E00A8" w14:textId="39013E0A" w:rsidR="00D92682" w:rsidRPr="00070528" w:rsidRDefault="00AD55F4" w:rsidP="00BF2B14">
            <w:pPr>
              <w:pStyle w:val="BodyText"/>
              <w:spacing w:after="105"/>
              <w:ind w:left="0"/>
              <w:rPr>
                <w:sz w:val="22"/>
                <w:lang w:val="en-US" w:eastAsia="en-AU"/>
              </w:rPr>
            </w:pPr>
            <w:r w:rsidRPr="00070528">
              <w:rPr>
                <w:sz w:val="22"/>
                <w:lang w:val="en-US" w:eastAsia="en-AU"/>
              </w:rPr>
              <w:t>Update lỗ</w:t>
            </w:r>
            <w:r w:rsidR="00BF2B14" w:rsidRPr="00070528">
              <w:rPr>
                <w:sz w:val="22"/>
                <w:lang w:val="en-US" w:eastAsia="en-AU"/>
              </w:rPr>
              <w:t xml:space="preserve">i </w:t>
            </w:r>
          </w:p>
        </w:tc>
      </w:tr>
      <w:tr w:rsidR="00F83B66" w:rsidRPr="00070528" w14:paraId="7D5F339B" w14:textId="77777777" w:rsidTr="00F86EE3">
        <w:tc>
          <w:tcPr>
            <w:tcW w:w="2008" w:type="dxa"/>
          </w:tcPr>
          <w:p w14:paraId="0DB75B00" w14:textId="32AE1CDA" w:rsidR="00D92682" w:rsidRPr="00070528" w:rsidRDefault="00AD55F4" w:rsidP="00D92682">
            <w:pPr>
              <w:pStyle w:val="BodyText"/>
              <w:spacing w:after="105"/>
              <w:ind w:left="0"/>
              <w:rPr>
                <w:sz w:val="22"/>
                <w:lang w:val="en-US" w:eastAsia="en-AU"/>
              </w:rPr>
            </w:pPr>
            <w:r w:rsidRPr="00070528">
              <w:rPr>
                <w:sz w:val="22"/>
                <w:lang w:val="en-US" w:eastAsia="en-AU"/>
              </w:rPr>
              <w:t>Nhân viên lưu kho</w:t>
            </w:r>
          </w:p>
        </w:tc>
        <w:tc>
          <w:tcPr>
            <w:tcW w:w="2075" w:type="dxa"/>
          </w:tcPr>
          <w:p w14:paraId="4E2AB6DC" w14:textId="711B4D62" w:rsidR="00D92682" w:rsidRPr="00070528" w:rsidRDefault="00AD55F4" w:rsidP="00D92682">
            <w:pPr>
              <w:pStyle w:val="BodyText"/>
              <w:spacing w:after="105"/>
              <w:ind w:left="0"/>
              <w:rPr>
                <w:sz w:val="22"/>
                <w:lang w:val="en-US" w:eastAsia="en-AU"/>
              </w:rPr>
            </w:pPr>
            <w:r w:rsidRPr="00070528">
              <w:rPr>
                <w:sz w:val="22"/>
                <w:lang w:val="en-US" w:eastAsia="en-AU"/>
              </w:rPr>
              <w:t>TTVH</w:t>
            </w:r>
          </w:p>
        </w:tc>
        <w:tc>
          <w:tcPr>
            <w:tcW w:w="3288" w:type="dxa"/>
          </w:tcPr>
          <w:p w14:paraId="63539DC0" w14:textId="771AD55E" w:rsidR="00D92682" w:rsidRPr="00070528" w:rsidRDefault="00AD55F4" w:rsidP="002B774B">
            <w:pPr>
              <w:pStyle w:val="BodyText"/>
              <w:spacing w:after="105"/>
              <w:ind w:left="0"/>
              <w:rPr>
                <w:sz w:val="22"/>
                <w:lang w:val="en-US" w:eastAsia="en-AU"/>
              </w:rPr>
            </w:pPr>
            <w:r w:rsidRPr="00070528">
              <w:rPr>
                <w:sz w:val="22"/>
                <w:lang w:val="en-US" w:eastAsia="en-AU"/>
              </w:rPr>
              <w:t xml:space="preserve">Nhận </w:t>
            </w:r>
            <w:r w:rsidR="002B774B" w:rsidRPr="00070528">
              <w:rPr>
                <w:sz w:val="22"/>
                <w:lang w:val="en-US" w:eastAsia="en-AU"/>
              </w:rPr>
              <w:t>HSKV</w:t>
            </w:r>
            <w:r w:rsidRPr="00070528">
              <w:rPr>
                <w:sz w:val="22"/>
                <w:lang w:val="en-US" w:eastAsia="en-AU"/>
              </w:rPr>
              <w:t>, cavet và các giấy tờ khác. Cập nhật trạng thái lưu kho, dán mã lưu kho và tiến hành lưu kho</w:t>
            </w:r>
          </w:p>
        </w:tc>
        <w:tc>
          <w:tcPr>
            <w:tcW w:w="2268" w:type="dxa"/>
          </w:tcPr>
          <w:p w14:paraId="57B60809" w14:textId="5B62E0C3" w:rsidR="00D92682" w:rsidRPr="00070528" w:rsidRDefault="00AD55F4" w:rsidP="00D92682">
            <w:pPr>
              <w:pStyle w:val="BodyText"/>
              <w:spacing w:after="105"/>
              <w:ind w:left="0"/>
              <w:rPr>
                <w:sz w:val="22"/>
                <w:lang w:val="en-US" w:eastAsia="en-AU"/>
              </w:rPr>
            </w:pPr>
            <w:r w:rsidRPr="00070528">
              <w:rPr>
                <w:sz w:val="22"/>
                <w:lang w:val="en-US" w:eastAsia="en-AU"/>
              </w:rPr>
              <w:t>Lưu kho</w:t>
            </w:r>
          </w:p>
        </w:tc>
      </w:tr>
      <w:tr w:rsidR="00F83B66" w:rsidRPr="00070528" w14:paraId="361B381C" w14:textId="77777777" w:rsidTr="00F86EE3">
        <w:tc>
          <w:tcPr>
            <w:tcW w:w="2008" w:type="dxa"/>
          </w:tcPr>
          <w:p w14:paraId="484BC88E" w14:textId="77777777" w:rsidR="00D92682" w:rsidRPr="00070528" w:rsidRDefault="00D92682" w:rsidP="00D92682">
            <w:pPr>
              <w:pStyle w:val="BodyText"/>
              <w:spacing w:after="105"/>
              <w:ind w:left="0"/>
              <w:rPr>
                <w:sz w:val="22"/>
                <w:lang w:val="en-US" w:eastAsia="en-AU"/>
              </w:rPr>
            </w:pPr>
          </w:p>
        </w:tc>
        <w:tc>
          <w:tcPr>
            <w:tcW w:w="2075" w:type="dxa"/>
          </w:tcPr>
          <w:p w14:paraId="1E59C42F" w14:textId="77777777" w:rsidR="00D92682" w:rsidRPr="00070528" w:rsidRDefault="00D92682" w:rsidP="00D92682">
            <w:pPr>
              <w:pStyle w:val="BodyText"/>
              <w:spacing w:after="105"/>
              <w:ind w:left="0"/>
              <w:rPr>
                <w:sz w:val="22"/>
                <w:lang w:val="en-US" w:eastAsia="en-AU"/>
              </w:rPr>
            </w:pPr>
          </w:p>
        </w:tc>
        <w:tc>
          <w:tcPr>
            <w:tcW w:w="3288" w:type="dxa"/>
          </w:tcPr>
          <w:p w14:paraId="02AA8C2D" w14:textId="77777777" w:rsidR="00D92682" w:rsidRPr="00070528" w:rsidRDefault="00D92682" w:rsidP="00D92682">
            <w:pPr>
              <w:pStyle w:val="BodyText"/>
              <w:spacing w:after="105"/>
              <w:ind w:left="0"/>
              <w:rPr>
                <w:sz w:val="22"/>
                <w:lang w:val="en-US" w:eastAsia="en-AU"/>
              </w:rPr>
            </w:pPr>
          </w:p>
        </w:tc>
        <w:tc>
          <w:tcPr>
            <w:tcW w:w="2268" w:type="dxa"/>
          </w:tcPr>
          <w:p w14:paraId="74C7F552" w14:textId="19D7B0E9" w:rsidR="00D92682" w:rsidRPr="00070528" w:rsidRDefault="00D92682" w:rsidP="00D92682">
            <w:pPr>
              <w:pStyle w:val="BodyText"/>
              <w:spacing w:after="105"/>
              <w:ind w:left="0"/>
              <w:rPr>
                <w:sz w:val="22"/>
                <w:lang w:val="en-US" w:eastAsia="en-AU"/>
              </w:rPr>
            </w:pPr>
          </w:p>
        </w:tc>
      </w:tr>
      <w:tr w:rsidR="00F83B66" w:rsidRPr="00070528" w14:paraId="73810947" w14:textId="77777777" w:rsidTr="00F86EE3">
        <w:tc>
          <w:tcPr>
            <w:tcW w:w="2008" w:type="dxa"/>
          </w:tcPr>
          <w:p w14:paraId="4D44649C" w14:textId="77777777" w:rsidR="00D92682" w:rsidRPr="00070528" w:rsidRDefault="00D92682" w:rsidP="00D92682">
            <w:pPr>
              <w:pStyle w:val="BodyText"/>
              <w:spacing w:after="105"/>
              <w:ind w:left="0"/>
              <w:rPr>
                <w:sz w:val="22"/>
                <w:lang w:val="en-US" w:eastAsia="en-AU"/>
              </w:rPr>
            </w:pPr>
          </w:p>
        </w:tc>
        <w:tc>
          <w:tcPr>
            <w:tcW w:w="2075" w:type="dxa"/>
          </w:tcPr>
          <w:p w14:paraId="53D497BA" w14:textId="77777777" w:rsidR="00D92682" w:rsidRPr="00070528" w:rsidRDefault="00D92682" w:rsidP="00D92682">
            <w:pPr>
              <w:pStyle w:val="BodyText"/>
              <w:spacing w:after="105"/>
              <w:ind w:left="0"/>
              <w:rPr>
                <w:sz w:val="22"/>
                <w:lang w:val="en-US" w:eastAsia="en-AU"/>
              </w:rPr>
            </w:pPr>
          </w:p>
        </w:tc>
        <w:tc>
          <w:tcPr>
            <w:tcW w:w="3288" w:type="dxa"/>
          </w:tcPr>
          <w:p w14:paraId="49A5450F" w14:textId="77777777" w:rsidR="00D92682" w:rsidRPr="00070528" w:rsidRDefault="00D92682" w:rsidP="00D92682">
            <w:pPr>
              <w:pStyle w:val="BodyText"/>
              <w:spacing w:after="105"/>
              <w:ind w:left="0"/>
              <w:rPr>
                <w:sz w:val="22"/>
                <w:lang w:val="en-US" w:eastAsia="en-AU"/>
              </w:rPr>
            </w:pPr>
          </w:p>
        </w:tc>
        <w:tc>
          <w:tcPr>
            <w:tcW w:w="2268" w:type="dxa"/>
          </w:tcPr>
          <w:p w14:paraId="1DCD995B" w14:textId="63D0504B" w:rsidR="00D92682" w:rsidRPr="00070528" w:rsidRDefault="00D92682" w:rsidP="00D92682">
            <w:pPr>
              <w:pStyle w:val="BodyText"/>
              <w:spacing w:after="105"/>
              <w:ind w:left="0"/>
              <w:rPr>
                <w:sz w:val="22"/>
                <w:lang w:val="en-US" w:eastAsia="en-AU"/>
              </w:rPr>
            </w:pPr>
          </w:p>
        </w:tc>
      </w:tr>
    </w:tbl>
    <w:p w14:paraId="3DAF08C8" w14:textId="77777777" w:rsidR="0025654A" w:rsidRPr="00070528" w:rsidRDefault="0025654A" w:rsidP="0025654A">
      <w:pPr>
        <w:pStyle w:val="BodyText"/>
        <w:rPr>
          <w:sz w:val="16"/>
          <w:lang w:val="en-US" w:eastAsia="en-AU"/>
        </w:rPr>
      </w:pPr>
    </w:p>
    <w:p w14:paraId="55D10624" w14:textId="0804E695" w:rsidR="000D30F3" w:rsidRPr="00070528" w:rsidRDefault="000103DD" w:rsidP="000C1FDD">
      <w:pPr>
        <w:pStyle w:val="Heading2"/>
        <w:numPr>
          <w:ilvl w:val="1"/>
          <w:numId w:val="18"/>
        </w:numPr>
      </w:pPr>
      <w:bookmarkStart w:id="17" w:name="_Toc522716957"/>
      <w:r w:rsidRPr="00070528">
        <w:t>L</w:t>
      </w:r>
      <w:r w:rsidR="000D30F3" w:rsidRPr="00070528">
        <w:t>uồng quy trình nghiệp vụ</w:t>
      </w:r>
      <w:bookmarkEnd w:id="17"/>
    </w:p>
    <w:p w14:paraId="2DA311D2" w14:textId="38ECED3B" w:rsidR="00F86EE3" w:rsidRPr="00070528" w:rsidRDefault="00F86EE3" w:rsidP="00814A2D">
      <w:pPr>
        <w:pStyle w:val="BodyText"/>
        <w:numPr>
          <w:ilvl w:val="2"/>
          <w:numId w:val="14"/>
        </w:numPr>
        <w:ind w:hanging="436"/>
        <w:outlineLvl w:val="2"/>
        <w:rPr>
          <w:i/>
          <w:lang w:val="en-US" w:eastAsia="en-AU"/>
        </w:rPr>
      </w:pPr>
      <w:bookmarkStart w:id="18" w:name="_Toc522716958"/>
      <w:r w:rsidRPr="00070528">
        <w:rPr>
          <w:i/>
          <w:lang w:val="en-US" w:eastAsia="en-AU"/>
        </w:rPr>
        <w:t>Lưu kho H</w:t>
      </w:r>
      <w:r w:rsidR="002B774B" w:rsidRPr="00070528">
        <w:rPr>
          <w:i/>
          <w:lang w:val="en-US" w:eastAsia="en-AU"/>
        </w:rPr>
        <w:t>SKV</w:t>
      </w:r>
      <w:bookmarkEnd w:id="18"/>
    </w:p>
    <w:p w14:paraId="4C293798" w14:textId="73C6583C" w:rsidR="00BF479E" w:rsidRPr="00070528" w:rsidRDefault="002B774B" w:rsidP="00BF479E">
      <w:pPr>
        <w:pStyle w:val="BodyText"/>
        <w:ind w:left="-567" w:right="-602"/>
        <w:jc w:val="center"/>
      </w:pPr>
      <w:r w:rsidRPr="00070528">
        <w:object w:dxaOrig="29146" w:dyaOrig="15990" w14:anchorId="5AF65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67.75pt" o:ole="">
            <v:imagedata r:id="rId14" o:title=""/>
          </v:shape>
          <o:OLEObject Type="Embed" ProgID="Visio.Drawing.15" ShapeID="_x0000_i1025" DrawAspect="Content" ObjectID="_1596459149" r:id="rId15"/>
        </w:object>
      </w:r>
    </w:p>
    <w:tbl>
      <w:tblPr>
        <w:tblStyle w:val="TableGrid"/>
        <w:tblW w:w="9639" w:type="dxa"/>
        <w:tblInd w:w="-5" w:type="dxa"/>
        <w:tblLook w:val="04A0" w:firstRow="1" w:lastRow="0" w:firstColumn="1" w:lastColumn="0" w:noHBand="0" w:noVBand="1"/>
      </w:tblPr>
      <w:tblGrid>
        <w:gridCol w:w="723"/>
        <w:gridCol w:w="1838"/>
        <w:gridCol w:w="7078"/>
      </w:tblGrid>
      <w:tr w:rsidR="00BF479E" w:rsidRPr="00070528" w14:paraId="360D1EAD" w14:textId="77777777" w:rsidTr="00BF479E">
        <w:trPr>
          <w:tblHeader/>
        </w:trPr>
        <w:tc>
          <w:tcPr>
            <w:tcW w:w="723" w:type="dxa"/>
            <w:shd w:val="clear" w:color="auto" w:fill="DDD9C3" w:themeFill="background2" w:themeFillShade="E6"/>
          </w:tcPr>
          <w:p w14:paraId="64469B9B" w14:textId="77777777" w:rsidR="00BF479E" w:rsidRPr="00070528" w:rsidRDefault="00BF479E" w:rsidP="00BF479E">
            <w:pPr>
              <w:spacing w:before="105" w:after="52"/>
              <w:ind w:left="0"/>
              <w:jc w:val="center"/>
              <w:rPr>
                <w:b/>
              </w:rPr>
            </w:pPr>
            <w:r w:rsidRPr="00070528">
              <w:rPr>
                <w:b/>
              </w:rPr>
              <w:t>STT</w:t>
            </w:r>
          </w:p>
        </w:tc>
        <w:tc>
          <w:tcPr>
            <w:tcW w:w="1838" w:type="dxa"/>
            <w:shd w:val="clear" w:color="auto" w:fill="DDD9C3" w:themeFill="background2" w:themeFillShade="E6"/>
          </w:tcPr>
          <w:p w14:paraId="03CC7DE7" w14:textId="77777777" w:rsidR="00BF479E" w:rsidRPr="00070528" w:rsidRDefault="00BF479E" w:rsidP="00BF479E">
            <w:pPr>
              <w:spacing w:before="105" w:after="52"/>
              <w:ind w:left="0"/>
              <w:jc w:val="center"/>
              <w:rPr>
                <w:b/>
              </w:rPr>
            </w:pPr>
            <w:r w:rsidRPr="00070528">
              <w:rPr>
                <w:b/>
              </w:rPr>
              <w:t>Người thực hiện</w:t>
            </w:r>
          </w:p>
        </w:tc>
        <w:tc>
          <w:tcPr>
            <w:tcW w:w="7078" w:type="dxa"/>
            <w:shd w:val="clear" w:color="auto" w:fill="DDD9C3" w:themeFill="background2" w:themeFillShade="E6"/>
          </w:tcPr>
          <w:p w14:paraId="5706AC4E" w14:textId="77777777" w:rsidR="00BF479E" w:rsidRPr="00070528" w:rsidRDefault="00BF479E" w:rsidP="00BF479E">
            <w:pPr>
              <w:spacing w:before="105" w:after="52"/>
              <w:ind w:left="478"/>
              <w:jc w:val="center"/>
              <w:rPr>
                <w:b/>
              </w:rPr>
            </w:pPr>
            <w:r w:rsidRPr="00070528">
              <w:rPr>
                <w:b/>
              </w:rPr>
              <w:t>Diễn giải</w:t>
            </w:r>
          </w:p>
        </w:tc>
      </w:tr>
      <w:tr w:rsidR="00BF479E" w:rsidRPr="00070528" w14:paraId="12292F39" w14:textId="77777777" w:rsidTr="00BF479E">
        <w:tc>
          <w:tcPr>
            <w:tcW w:w="723" w:type="dxa"/>
          </w:tcPr>
          <w:p w14:paraId="305EB3BB" w14:textId="77777777" w:rsidR="00BF479E" w:rsidRPr="00070528" w:rsidRDefault="00BF479E" w:rsidP="00BF479E">
            <w:pPr>
              <w:spacing w:before="105" w:after="52"/>
              <w:ind w:left="478"/>
            </w:pPr>
          </w:p>
        </w:tc>
        <w:tc>
          <w:tcPr>
            <w:tcW w:w="1838" w:type="dxa"/>
          </w:tcPr>
          <w:p w14:paraId="3C21E174" w14:textId="77777777" w:rsidR="00BF479E" w:rsidRPr="00070528" w:rsidRDefault="00BF479E" w:rsidP="00BF479E">
            <w:pPr>
              <w:spacing w:before="105" w:after="52"/>
              <w:ind w:left="28"/>
            </w:pPr>
            <w:r w:rsidRPr="00070528">
              <w:t>Nhân viên nhận hồ sơ</w:t>
            </w:r>
          </w:p>
        </w:tc>
        <w:tc>
          <w:tcPr>
            <w:tcW w:w="7078" w:type="dxa"/>
          </w:tcPr>
          <w:p w14:paraId="7AD2F4C8" w14:textId="16725757" w:rsidR="00BF479E" w:rsidRPr="00070528" w:rsidRDefault="00BF479E" w:rsidP="00BF479E">
            <w:pPr>
              <w:spacing w:before="105" w:after="52"/>
              <w:ind w:left="164"/>
            </w:pPr>
            <w:r w:rsidRPr="00070528">
              <w:t xml:space="preserve">Nhận hồ sơ, kiểm tra check list, phân loại hồ sơ. Với các giấy tờ là update lỗi, chuyển bước 1, với giấy tờ là </w:t>
            </w:r>
            <w:r w:rsidR="00D965E7" w:rsidRPr="00070528">
              <w:t>Hồ sơ khoản vay</w:t>
            </w:r>
            <w:r w:rsidRPr="00070528">
              <w:t xml:space="preserve"> chuyển bước 5 dưới đây.</w:t>
            </w:r>
          </w:p>
          <w:p w14:paraId="0A058E1A" w14:textId="77777777" w:rsidR="00BF479E" w:rsidRPr="00070528" w:rsidRDefault="00BF479E" w:rsidP="00BF479E">
            <w:pPr>
              <w:spacing w:before="105" w:after="52"/>
              <w:ind w:left="164"/>
            </w:pPr>
            <w:r w:rsidRPr="00070528">
              <w:t>Các loại giấy tờ khác gồm: Cavet, thư cảm ơn chuyển sang quy trình lưu kho Cavet</w:t>
            </w:r>
          </w:p>
        </w:tc>
      </w:tr>
      <w:tr w:rsidR="00BF479E" w:rsidRPr="00070528" w14:paraId="13D7EED9" w14:textId="77777777" w:rsidTr="00BF479E">
        <w:tc>
          <w:tcPr>
            <w:tcW w:w="723" w:type="dxa"/>
          </w:tcPr>
          <w:p w14:paraId="510564E3" w14:textId="77777777" w:rsidR="00BF479E" w:rsidRPr="00070528" w:rsidRDefault="00BF479E" w:rsidP="00BF479E">
            <w:pPr>
              <w:spacing w:before="105" w:after="52"/>
              <w:ind w:left="157"/>
            </w:pPr>
            <w:r w:rsidRPr="00070528">
              <w:t>1</w:t>
            </w:r>
          </w:p>
        </w:tc>
        <w:tc>
          <w:tcPr>
            <w:tcW w:w="1838" w:type="dxa"/>
          </w:tcPr>
          <w:p w14:paraId="56FC47BB" w14:textId="77777777" w:rsidR="00BF479E" w:rsidRPr="00070528" w:rsidRDefault="00BF479E" w:rsidP="00BF479E">
            <w:pPr>
              <w:spacing w:before="105" w:after="52"/>
              <w:ind w:left="28"/>
            </w:pPr>
            <w:r w:rsidRPr="00070528">
              <w:t>Nhân viên nhận hồ sơ</w:t>
            </w:r>
          </w:p>
        </w:tc>
        <w:tc>
          <w:tcPr>
            <w:tcW w:w="7078" w:type="dxa"/>
          </w:tcPr>
          <w:p w14:paraId="2758C706" w14:textId="77777777" w:rsidR="00BF479E" w:rsidRPr="00070528" w:rsidRDefault="00BF479E" w:rsidP="00BF479E">
            <w:pPr>
              <w:spacing w:before="105" w:after="52"/>
              <w:ind w:left="0"/>
            </w:pPr>
            <w:r w:rsidRPr="00070528">
              <w:t>Với loại giấy tờ là “Update lỗi”: người dùng chọn loại giấy tờ là “update lỗi”, nhập số hợp đồng.</w:t>
            </w:r>
          </w:p>
        </w:tc>
      </w:tr>
      <w:tr w:rsidR="00BF479E" w:rsidRPr="00070528" w14:paraId="5F07FE09" w14:textId="77777777" w:rsidTr="00BF479E">
        <w:tc>
          <w:tcPr>
            <w:tcW w:w="723" w:type="dxa"/>
          </w:tcPr>
          <w:p w14:paraId="5DF2C11D" w14:textId="77777777" w:rsidR="00BF479E" w:rsidRPr="00070528" w:rsidRDefault="00BF479E" w:rsidP="00BF479E">
            <w:pPr>
              <w:spacing w:before="105" w:after="52"/>
              <w:ind w:left="157"/>
            </w:pPr>
            <w:r w:rsidRPr="00070528">
              <w:lastRenderedPageBreak/>
              <w:t>2</w:t>
            </w:r>
          </w:p>
        </w:tc>
        <w:tc>
          <w:tcPr>
            <w:tcW w:w="1838" w:type="dxa"/>
          </w:tcPr>
          <w:p w14:paraId="44E75DE9" w14:textId="77777777" w:rsidR="00BF479E" w:rsidRPr="00070528" w:rsidRDefault="00BF479E" w:rsidP="00BF479E">
            <w:pPr>
              <w:spacing w:before="105" w:after="52"/>
              <w:ind w:left="28"/>
            </w:pPr>
            <w:r w:rsidRPr="00070528">
              <w:t>Hệ thống</w:t>
            </w:r>
          </w:p>
        </w:tc>
        <w:tc>
          <w:tcPr>
            <w:tcW w:w="7078" w:type="dxa"/>
          </w:tcPr>
          <w:p w14:paraId="7B0A8E74" w14:textId="77777777" w:rsidR="00BF479E" w:rsidRPr="00070528" w:rsidRDefault="00BF479E" w:rsidP="00BF479E">
            <w:pPr>
              <w:spacing w:before="105" w:after="52"/>
              <w:ind w:left="0"/>
            </w:pPr>
            <w:r w:rsidRPr="00070528">
              <w:t xml:space="preserve">Hệ thống hiển thị thông tin hợp đồng tương ứng cùng với lỗi hợp đồng (nếu có) và lỗi cavet (nếu có). </w:t>
            </w:r>
          </w:p>
        </w:tc>
      </w:tr>
      <w:tr w:rsidR="00BF479E" w:rsidRPr="00070528" w14:paraId="5CCDB6C9" w14:textId="77777777" w:rsidTr="00BF479E">
        <w:tc>
          <w:tcPr>
            <w:tcW w:w="723" w:type="dxa"/>
          </w:tcPr>
          <w:p w14:paraId="50A98FE3" w14:textId="77777777" w:rsidR="00BF479E" w:rsidRPr="00070528" w:rsidRDefault="00BF479E" w:rsidP="00BF479E">
            <w:pPr>
              <w:spacing w:before="105" w:after="52"/>
              <w:ind w:left="157"/>
            </w:pPr>
            <w:r w:rsidRPr="00070528">
              <w:t>3</w:t>
            </w:r>
          </w:p>
        </w:tc>
        <w:tc>
          <w:tcPr>
            <w:tcW w:w="1838" w:type="dxa"/>
          </w:tcPr>
          <w:p w14:paraId="1401D188" w14:textId="77777777" w:rsidR="00BF479E" w:rsidRPr="00070528" w:rsidRDefault="00BF479E" w:rsidP="00BF479E">
            <w:pPr>
              <w:spacing w:before="105" w:after="52"/>
              <w:ind w:left="28"/>
            </w:pPr>
            <w:r w:rsidRPr="00070528">
              <w:t>Nhân viên nhận hồ sơ</w:t>
            </w:r>
          </w:p>
        </w:tc>
        <w:tc>
          <w:tcPr>
            <w:tcW w:w="7078" w:type="dxa"/>
          </w:tcPr>
          <w:p w14:paraId="24D00E9F" w14:textId="77777777" w:rsidR="00BF479E" w:rsidRPr="00070528" w:rsidRDefault="00BF479E" w:rsidP="00BF479E">
            <w:pPr>
              <w:spacing w:before="105" w:after="52"/>
              <w:ind w:left="0"/>
            </w:pPr>
            <w:r w:rsidRPr="00070528">
              <w:t>Người dùng xác định update lỗi cho HĐ hay Cavet, đánh dấu và hệ thống lưu lại thông tin đó.</w:t>
            </w:r>
          </w:p>
        </w:tc>
      </w:tr>
      <w:tr w:rsidR="00BF479E" w:rsidRPr="00070528" w14:paraId="70D41953" w14:textId="77777777" w:rsidTr="00BF479E">
        <w:tc>
          <w:tcPr>
            <w:tcW w:w="723" w:type="dxa"/>
          </w:tcPr>
          <w:p w14:paraId="5AEA32BB" w14:textId="77777777" w:rsidR="00BF479E" w:rsidRPr="00070528" w:rsidRDefault="00BF479E" w:rsidP="00BF479E">
            <w:pPr>
              <w:spacing w:before="105" w:after="52"/>
              <w:ind w:left="157"/>
            </w:pPr>
            <w:r w:rsidRPr="00070528">
              <w:t>4</w:t>
            </w:r>
          </w:p>
        </w:tc>
        <w:tc>
          <w:tcPr>
            <w:tcW w:w="1838" w:type="dxa"/>
          </w:tcPr>
          <w:p w14:paraId="65A9177C" w14:textId="77777777" w:rsidR="00BF479E" w:rsidRPr="00070528" w:rsidRDefault="00BF479E" w:rsidP="00BF479E">
            <w:pPr>
              <w:spacing w:before="105" w:after="52"/>
              <w:ind w:left="28"/>
            </w:pPr>
            <w:r w:rsidRPr="00070528">
              <w:t>Nhân viên nhận hồ sơ</w:t>
            </w:r>
          </w:p>
        </w:tc>
        <w:tc>
          <w:tcPr>
            <w:tcW w:w="7078" w:type="dxa"/>
          </w:tcPr>
          <w:p w14:paraId="22F6CAF0" w14:textId="77777777" w:rsidR="00BF479E" w:rsidRPr="00070528" w:rsidRDefault="00BF479E" w:rsidP="00BF479E">
            <w:pPr>
              <w:spacing w:before="105" w:after="52"/>
              <w:ind w:left="0"/>
            </w:pPr>
            <w:r w:rsidRPr="00070528">
              <w:t>Sau khi kiểm tra thông tin đã nhập là chính xác, người dùng chọn “Lưu và chuyển”</w:t>
            </w:r>
          </w:p>
        </w:tc>
      </w:tr>
      <w:tr w:rsidR="00BF479E" w:rsidRPr="00070528" w14:paraId="373FA2BD" w14:textId="77777777" w:rsidTr="00BF479E">
        <w:tc>
          <w:tcPr>
            <w:tcW w:w="723" w:type="dxa"/>
          </w:tcPr>
          <w:p w14:paraId="13DC7194" w14:textId="77777777" w:rsidR="00BF479E" w:rsidRPr="00070528" w:rsidRDefault="00BF479E" w:rsidP="00BF479E">
            <w:pPr>
              <w:spacing w:before="105" w:after="52"/>
              <w:ind w:left="157"/>
            </w:pPr>
            <w:r w:rsidRPr="00070528">
              <w:t>5</w:t>
            </w:r>
          </w:p>
        </w:tc>
        <w:tc>
          <w:tcPr>
            <w:tcW w:w="1838" w:type="dxa"/>
          </w:tcPr>
          <w:p w14:paraId="0AFDE7F3" w14:textId="77777777" w:rsidR="00BF479E" w:rsidRPr="00070528" w:rsidRDefault="00BF479E" w:rsidP="00BF479E">
            <w:pPr>
              <w:spacing w:before="105" w:after="52"/>
              <w:ind w:left="28"/>
            </w:pPr>
            <w:r w:rsidRPr="00070528">
              <w:t>Nhân viên nhận hồ sơ</w:t>
            </w:r>
          </w:p>
        </w:tc>
        <w:tc>
          <w:tcPr>
            <w:tcW w:w="7078" w:type="dxa"/>
          </w:tcPr>
          <w:p w14:paraId="49B81D0F" w14:textId="2AEBF3D9" w:rsidR="00BF479E" w:rsidRPr="00070528" w:rsidRDefault="00BF479E" w:rsidP="00AB3705">
            <w:pPr>
              <w:spacing w:before="105" w:after="52"/>
              <w:ind w:left="0"/>
            </w:pPr>
            <w:r w:rsidRPr="00070528">
              <w:t>Với loại giấy tờ là H</w:t>
            </w:r>
            <w:r w:rsidR="00AB3705" w:rsidRPr="00070528">
              <w:t>SK</w:t>
            </w:r>
            <w:r w:rsidRPr="00070528">
              <w:t>V: người dùng chọn loại giấy tờ là “</w:t>
            </w:r>
            <w:r w:rsidR="00AB3705" w:rsidRPr="00070528">
              <w:t>Hồ sơ khoản</w:t>
            </w:r>
            <w:r w:rsidRPr="00070528">
              <w:t xml:space="preserve"> vay”, nhập số hợp đồng </w:t>
            </w:r>
          </w:p>
        </w:tc>
      </w:tr>
      <w:tr w:rsidR="00BF479E" w:rsidRPr="00070528" w14:paraId="5B989F53" w14:textId="77777777" w:rsidTr="00BF479E">
        <w:tc>
          <w:tcPr>
            <w:tcW w:w="723" w:type="dxa"/>
          </w:tcPr>
          <w:p w14:paraId="1F5301C8" w14:textId="77777777" w:rsidR="00BF479E" w:rsidRPr="00070528" w:rsidRDefault="00BF479E" w:rsidP="00BF479E">
            <w:pPr>
              <w:spacing w:before="105" w:after="52"/>
              <w:ind w:left="157"/>
            </w:pPr>
            <w:r w:rsidRPr="00070528">
              <w:t>6</w:t>
            </w:r>
          </w:p>
        </w:tc>
        <w:tc>
          <w:tcPr>
            <w:tcW w:w="1838" w:type="dxa"/>
          </w:tcPr>
          <w:p w14:paraId="4E781652" w14:textId="77777777" w:rsidR="00BF479E" w:rsidRPr="00070528" w:rsidRDefault="00BF479E" w:rsidP="00BF479E">
            <w:pPr>
              <w:spacing w:before="105" w:after="52"/>
              <w:ind w:left="28"/>
            </w:pPr>
            <w:r w:rsidRPr="00070528">
              <w:t>Hệ thống</w:t>
            </w:r>
          </w:p>
        </w:tc>
        <w:tc>
          <w:tcPr>
            <w:tcW w:w="7078" w:type="dxa"/>
          </w:tcPr>
          <w:p w14:paraId="6FFD1842" w14:textId="77777777" w:rsidR="00BF479E" w:rsidRPr="00070528" w:rsidRDefault="00BF479E" w:rsidP="00BF479E">
            <w:pPr>
              <w:spacing w:before="105" w:after="52"/>
              <w:ind w:left="0"/>
            </w:pPr>
            <w:r w:rsidRPr="00070528">
              <w:t xml:space="preserve">Hiển thị thông tin hợp đồng. Chuyển bước 4. </w:t>
            </w:r>
          </w:p>
        </w:tc>
      </w:tr>
      <w:tr w:rsidR="00BF479E" w:rsidRPr="00070528" w14:paraId="790504E6" w14:textId="77777777" w:rsidTr="00BF479E">
        <w:tc>
          <w:tcPr>
            <w:tcW w:w="723" w:type="dxa"/>
          </w:tcPr>
          <w:p w14:paraId="09251D08" w14:textId="77777777" w:rsidR="00BF479E" w:rsidRPr="00070528" w:rsidRDefault="00BF479E" w:rsidP="00BF479E">
            <w:pPr>
              <w:spacing w:before="105" w:after="52"/>
              <w:ind w:left="157"/>
            </w:pPr>
            <w:r w:rsidRPr="00070528">
              <w:t>7</w:t>
            </w:r>
          </w:p>
        </w:tc>
        <w:tc>
          <w:tcPr>
            <w:tcW w:w="1838" w:type="dxa"/>
          </w:tcPr>
          <w:p w14:paraId="6FD76244" w14:textId="77777777" w:rsidR="00BF479E" w:rsidRPr="00070528" w:rsidRDefault="00BF479E" w:rsidP="00BF479E">
            <w:pPr>
              <w:spacing w:before="105" w:after="52"/>
              <w:ind w:left="28"/>
            </w:pPr>
            <w:r w:rsidRPr="00070528">
              <w:t>Nhân viên nhận hồ sơ</w:t>
            </w:r>
          </w:p>
        </w:tc>
        <w:tc>
          <w:tcPr>
            <w:tcW w:w="7078" w:type="dxa"/>
          </w:tcPr>
          <w:p w14:paraId="34E1CAE8" w14:textId="77777777" w:rsidR="00BF479E" w:rsidRPr="00070528" w:rsidRDefault="00BF479E" w:rsidP="00BF479E">
            <w:pPr>
              <w:spacing w:before="105" w:after="52"/>
              <w:ind w:left="0"/>
            </w:pPr>
            <w:r w:rsidRPr="00070528">
              <w:t>Mở màn hình Phân bổ giấy tờ, hệ thống hiển thị toàn bộ giấy tờ đã được nhận vào hệ thống mà chưa tiến hành phân bổ.</w:t>
            </w:r>
          </w:p>
          <w:p w14:paraId="5531F807" w14:textId="77777777" w:rsidR="00BF479E" w:rsidRPr="00070528" w:rsidRDefault="00BF479E" w:rsidP="00BF479E">
            <w:pPr>
              <w:spacing w:before="105" w:after="52"/>
              <w:ind w:left="0"/>
            </w:pPr>
            <w:r w:rsidRPr="00070528">
              <w:t>Người dùng tiến hành phân bổ giấy tờ cho nhân viên VH2 và nhân viên tổng hợp lỗi</w:t>
            </w:r>
          </w:p>
        </w:tc>
      </w:tr>
      <w:tr w:rsidR="00BF479E" w:rsidRPr="00070528" w14:paraId="4BF105B3" w14:textId="77777777" w:rsidTr="00BF479E">
        <w:tc>
          <w:tcPr>
            <w:tcW w:w="723" w:type="dxa"/>
          </w:tcPr>
          <w:p w14:paraId="5099DC05" w14:textId="77777777" w:rsidR="00BF479E" w:rsidRPr="00070528" w:rsidRDefault="00BF479E" w:rsidP="00BF479E">
            <w:pPr>
              <w:spacing w:before="105" w:after="52"/>
              <w:ind w:left="157"/>
            </w:pPr>
            <w:r w:rsidRPr="00070528">
              <w:t>8</w:t>
            </w:r>
          </w:p>
        </w:tc>
        <w:tc>
          <w:tcPr>
            <w:tcW w:w="1838" w:type="dxa"/>
          </w:tcPr>
          <w:p w14:paraId="399A9E62" w14:textId="77777777" w:rsidR="00BF479E" w:rsidRPr="00070528" w:rsidRDefault="00BF479E" w:rsidP="00BF479E">
            <w:pPr>
              <w:spacing w:before="105" w:after="52"/>
              <w:ind w:left="28"/>
            </w:pPr>
            <w:r w:rsidRPr="00070528">
              <w:t>Nhân viên nhận hồ sơ</w:t>
            </w:r>
          </w:p>
        </w:tc>
        <w:tc>
          <w:tcPr>
            <w:tcW w:w="7078" w:type="dxa"/>
          </w:tcPr>
          <w:p w14:paraId="7BBAE506" w14:textId="77777777" w:rsidR="00BF479E" w:rsidRPr="00070528" w:rsidRDefault="00BF479E" w:rsidP="00BF479E">
            <w:pPr>
              <w:spacing w:before="105" w:after="52"/>
              <w:ind w:left="0"/>
            </w:pPr>
            <w:r w:rsidRPr="00070528">
              <w:t>Xuất BBBG. Giao bản cứng cho nhân viên được assign và ký BBBG</w:t>
            </w:r>
          </w:p>
        </w:tc>
      </w:tr>
      <w:tr w:rsidR="00BF479E" w:rsidRPr="00070528" w14:paraId="279A847F" w14:textId="77777777" w:rsidTr="00BF479E">
        <w:tc>
          <w:tcPr>
            <w:tcW w:w="9639" w:type="dxa"/>
            <w:gridSpan w:val="3"/>
          </w:tcPr>
          <w:p w14:paraId="78747ADE" w14:textId="77777777" w:rsidR="00BF479E" w:rsidRPr="00070528" w:rsidRDefault="00BF479E" w:rsidP="00BF479E">
            <w:pPr>
              <w:spacing w:before="105" w:after="52"/>
              <w:ind w:left="164"/>
            </w:pPr>
            <w:r w:rsidRPr="00070528">
              <w:t>Luồng lưu kho giấy tờ update lỗi</w:t>
            </w:r>
          </w:p>
        </w:tc>
      </w:tr>
      <w:tr w:rsidR="00BF479E" w:rsidRPr="00070528" w14:paraId="195EDC9F" w14:textId="77777777" w:rsidTr="00BF479E">
        <w:tc>
          <w:tcPr>
            <w:tcW w:w="723" w:type="dxa"/>
          </w:tcPr>
          <w:p w14:paraId="6DD9BAB3" w14:textId="77777777" w:rsidR="00BF479E" w:rsidRPr="00070528" w:rsidRDefault="00BF479E" w:rsidP="00BF479E">
            <w:pPr>
              <w:spacing w:before="105" w:after="52"/>
              <w:ind w:left="157"/>
            </w:pPr>
            <w:r w:rsidRPr="00070528">
              <w:t>9</w:t>
            </w:r>
          </w:p>
        </w:tc>
        <w:tc>
          <w:tcPr>
            <w:tcW w:w="1838" w:type="dxa"/>
          </w:tcPr>
          <w:p w14:paraId="54DC5891" w14:textId="77777777" w:rsidR="00BF479E" w:rsidRPr="00070528" w:rsidRDefault="00BF479E" w:rsidP="00BF479E">
            <w:pPr>
              <w:spacing w:before="105" w:after="52"/>
              <w:ind w:left="28"/>
            </w:pPr>
            <w:r w:rsidRPr="00070528">
              <w:t>Nhân viên tổng hợp lỗi</w:t>
            </w:r>
          </w:p>
        </w:tc>
        <w:tc>
          <w:tcPr>
            <w:tcW w:w="7078" w:type="dxa"/>
          </w:tcPr>
          <w:p w14:paraId="243E901D" w14:textId="77777777" w:rsidR="00BF479E" w:rsidRPr="00070528" w:rsidRDefault="00BF479E" w:rsidP="00BF479E">
            <w:pPr>
              <w:spacing w:before="105" w:after="52"/>
              <w:ind w:left="164"/>
            </w:pPr>
            <w:r w:rsidRPr="00070528">
              <w:t>Nhận Update lỗi từ nhân viên nhận hồ sơ, mở màn hình VH2, hệ thống hiển thị tất cả các case đã được assign cho nhân viên đăng nhập.</w:t>
            </w:r>
          </w:p>
          <w:p w14:paraId="0F2B6F6C" w14:textId="202CCB17" w:rsidR="00BF479E" w:rsidRPr="00070528" w:rsidRDefault="00BF479E" w:rsidP="00BF479E">
            <w:pPr>
              <w:spacing w:before="105" w:after="52"/>
              <w:ind w:left="164"/>
            </w:pPr>
            <w:r w:rsidRPr="00070528">
              <w:t xml:space="preserve">Người dùng tìm kiếm </w:t>
            </w:r>
            <w:r w:rsidR="00AB3705" w:rsidRPr="00070528">
              <w:t>hồ sơ</w:t>
            </w:r>
            <w:r w:rsidRPr="00070528">
              <w:t xml:space="preserve"> tương ứng với update lỗi, mở hợp đồng.</w:t>
            </w:r>
          </w:p>
          <w:p w14:paraId="105E2F45" w14:textId="77777777" w:rsidR="00BF479E" w:rsidRPr="00070528" w:rsidRDefault="00BF479E" w:rsidP="00BF479E">
            <w:pPr>
              <w:spacing w:before="105" w:after="52"/>
              <w:ind w:left="164"/>
            </w:pPr>
            <w:r w:rsidRPr="00070528">
              <w:t>Với update lỗi được đánh dấu là update lỗi hợp đồng, hệ thống hiển thị thông tin hợp đồng, tình trạng lỗi đã lưu trước đó, các bản scan giấy tờ được up lên BPM.</w:t>
            </w:r>
          </w:p>
          <w:p w14:paraId="084823EA" w14:textId="77777777" w:rsidR="00BF479E" w:rsidRPr="00070528" w:rsidRDefault="00BF479E" w:rsidP="00BF479E">
            <w:pPr>
              <w:spacing w:before="105" w:after="52"/>
              <w:ind w:left="164"/>
            </w:pPr>
            <w:r w:rsidRPr="00070528">
              <w:t>Với update lỗi được đánh dấu update lỗi cavet, hệ thống hiển thị thông tin hợp đồng và cavet và các lỗi đã được lưu trước đó.</w:t>
            </w:r>
          </w:p>
          <w:p w14:paraId="5296842D" w14:textId="77777777" w:rsidR="00BF479E" w:rsidRPr="00070528" w:rsidRDefault="00BF479E" w:rsidP="00BF479E">
            <w:pPr>
              <w:spacing w:before="105" w:after="52"/>
              <w:ind w:left="164"/>
            </w:pPr>
            <w:r w:rsidRPr="00070528">
              <w:t>Người dùng kiểm tra giấy tờ update lỗi đã giải quyết được lỗi hay chưa:</w:t>
            </w:r>
          </w:p>
          <w:p w14:paraId="735986B7" w14:textId="77777777" w:rsidR="00BF479E" w:rsidRPr="00070528" w:rsidRDefault="00BF479E" w:rsidP="00BF479E">
            <w:pPr>
              <w:pStyle w:val="ListParagraph"/>
              <w:numPr>
                <w:ilvl w:val="0"/>
                <w:numId w:val="17"/>
              </w:numPr>
              <w:spacing w:before="0" w:after="0"/>
              <w:ind w:left="164" w:hanging="316"/>
              <w:contextualSpacing/>
            </w:pPr>
            <w:r w:rsidRPr="00070528">
              <w:t>Nếu lỗi đã được giải quyết: chuyển bước 10</w:t>
            </w:r>
          </w:p>
          <w:p w14:paraId="4C92088D" w14:textId="77777777" w:rsidR="00BF479E" w:rsidRPr="00070528" w:rsidRDefault="00BF479E" w:rsidP="00BF479E">
            <w:pPr>
              <w:pStyle w:val="ListParagraph"/>
              <w:numPr>
                <w:ilvl w:val="0"/>
                <w:numId w:val="17"/>
              </w:numPr>
              <w:spacing w:before="0" w:after="0"/>
              <w:ind w:left="164" w:hanging="316"/>
              <w:contextualSpacing/>
            </w:pPr>
            <w:r w:rsidRPr="00070528">
              <w:t>Nếu lỗi chưa được giải quyết: chuyển bước 13</w:t>
            </w:r>
          </w:p>
        </w:tc>
      </w:tr>
      <w:tr w:rsidR="00BF479E" w:rsidRPr="00070528" w14:paraId="79787B4E" w14:textId="77777777" w:rsidTr="00BF479E">
        <w:tc>
          <w:tcPr>
            <w:tcW w:w="723" w:type="dxa"/>
          </w:tcPr>
          <w:p w14:paraId="6742799B" w14:textId="77777777" w:rsidR="00BF479E" w:rsidRPr="00070528" w:rsidRDefault="00BF479E" w:rsidP="00BF479E">
            <w:pPr>
              <w:spacing w:before="105" w:after="52"/>
              <w:ind w:left="157"/>
            </w:pPr>
            <w:r w:rsidRPr="00070528">
              <w:t>10</w:t>
            </w:r>
          </w:p>
        </w:tc>
        <w:tc>
          <w:tcPr>
            <w:tcW w:w="1838" w:type="dxa"/>
          </w:tcPr>
          <w:p w14:paraId="7C4011D6" w14:textId="77777777" w:rsidR="00BF479E" w:rsidRPr="00070528" w:rsidRDefault="00BF479E" w:rsidP="00BF479E">
            <w:pPr>
              <w:spacing w:before="105" w:after="52"/>
              <w:ind w:left="28"/>
            </w:pPr>
            <w:r w:rsidRPr="00070528">
              <w:t>Nhân viên tổng hợp lỗi</w:t>
            </w:r>
          </w:p>
        </w:tc>
        <w:tc>
          <w:tcPr>
            <w:tcW w:w="7078" w:type="dxa"/>
          </w:tcPr>
          <w:p w14:paraId="40F9397A" w14:textId="77777777" w:rsidR="00BF479E" w:rsidRPr="00070528" w:rsidRDefault="00BF479E" w:rsidP="00BF479E">
            <w:pPr>
              <w:spacing w:before="105" w:after="52"/>
              <w:ind w:left="164"/>
            </w:pPr>
            <w:r w:rsidRPr="00070528">
              <w:t xml:space="preserve">Cập nhật trạng thái hồ sơ. Lưu các thông tin đã nhập.  </w:t>
            </w:r>
          </w:p>
          <w:p w14:paraId="341EC52D" w14:textId="77777777" w:rsidR="00BF479E" w:rsidRPr="00070528" w:rsidRDefault="00BF479E" w:rsidP="00BF479E">
            <w:pPr>
              <w:spacing w:before="105" w:after="52"/>
              <w:ind w:left="164"/>
            </w:pPr>
            <w:r w:rsidRPr="00070528">
              <w:t>Với update lỗi cho hợp đồng, chuyển hợp đồng gốc cùng update lỗi cho nhân viên lưu kho</w:t>
            </w:r>
          </w:p>
          <w:p w14:paraId="1B7F309B" w14:textId="217EB7A5" w:rsidR="00BF479E" w:rsidRPr="00070528" w:rsidRDefault="00BF479E" w:rsidP="00AB3705">
            <w:pPr>
              <w:spacing w:before="105" w:after="52"/>
              <w:ind w:left="164"/>
            </w:pPr>
            <w:r w:rsidRPr="00070528">
              <w:t xml:space="preserve">Nếu update lỗi cho Cavet, chuyển update lỗi cho nhân viên lưu kho để lưu kho cùng với </w:t>
            </w:r>
            <w:r w:rsidR="00AB3705" w:rsidRPr="00070528">
              <w:t>HSKV</w:t>
            </w:r>
            <w:r w:rsidRPr="00070528">
              <w:t xml:space="preserve"> đang lưu nế</w:t>
            </w:r>
            <w:r w:rsidR="00AB3705" w:rsidRPr="00070528">
              <w:t>u HSK</w:t>
            </w:r>
            <w:r w:rsidRPr="00070528">
              <w:t>V đang được lưu hoàn chỉnh hoặc chuyển update lỗi cho nhân viên tổng hợp lỗi để tiến hành lưu cùng H</w:t>
            </w:r>
            <w:r w:rsidR="00AB3705" w:rsidRPr="00070528">
              <w:t>SK</w:t>
            </w:r>
            <w:r w:rsidRPr="00070528">
              <w:t>V lỗi nế</w:t>
            </w:r>
            <w:r w:rsidR="00AB3705" w:rsidRPr="00070528">
              <w:t>u HSK</w:t>
            </w:r>
            <w:r w:rsidRPr="00070528">
              <w:t xml:space="preserve">V đang lưu dưới dạng chờ update lỗi. </w:t>
            </w:r>
          </w:p>
        </w:tc>
      </w:tr>
      <w:tr w:rsidR="00BF479E" w:rsidRPr="00070528" w14:paraId="6280362E" w14:textId="77777777" w:rsidTr="00BF479E">
        <w:tc>
          <w:tcPr>
            <w:tcW w:w="723" w:type="dxa"/>
          </w:tcPr>
          <w:p w14:paraId="1E1F46BD" w14:textId="77777777" w:rsidR="00BF479E" w:rsidRPr="00070528" w:rsidRDefault="00BF479E" w:rsidP="00BF479E">
            <w:pPr>
              <w:spacing w:before="105" w:after="52"/>
              <w:ind w:left="157"/>
            </w:pPr>
            <w:r w:rsidRPr="00070528">
              <w:t>11</w:t>
            </w:r>
          </w:p>
        </w:tc>
        <w:tc>
          <w:tcPr>
            <w:tcW w:w="1838" w:type="dxa"/>
          </w:tcPr>
          <w:p w14:paraId="30E98D9D" w14:textId="77777777" w:rsidR="00BF479E" w:rsidRPr="00070528" w:rsidRDefault="00BF479E" w:rsidP="00BF479E">
            <w:pPr>
              <w:spacing w:before="105" w:after="52"/>
              <w:ind w:left="28"/>
            </w:pPr>
            <w:r w:rsidRPr="00070528">
              <w:t>Nhân viên lưu kho</w:t>
            </w:r>
          </w:p>
        </w:tc>
        <w:tc>
          <w:tcPr>
            <w:tcW w:w="7078" w:type="dxa"/>
          </w:tcPr>
          <w:p w14:paraId="0AEA886B" w14:textId="282AEE68" w:rsidR="00BF479E" w:rsidRPr="00070528" w:rsidRDefault="00BF479E" w:rsidP="00BF479E">
            <w:pPr>
              <w:spacing w:before="105" w:after="52"/>
              <w:ind w:left="164"/>
            </w:pPr>
            <w:r w:rsidRPr="00070528">
              <w:t>Mở hệ thống, tìm kiế</w:t>
            </w:r>
            <w:r w:rsidR="00AB3705" w:rsidRPr="00070528">
              <w:t>m HS</w:t>
            </w:r>
            <w:r w:rsidRPr="00070528">
              <w:t xml:space="preserve"> tương ứng với hồ sơ được chuyển sang. Cập nhật trạng thái lưu kho. Hệ thống tạo mã lưu kho mới là mã lưu kho hoàn chỉnh, in mã lưu kho ra giấy</w:t>
            </w:r>
          </w:p>
        </w:tc>
      </w:tr>
      <w:tr w:rsidR="00BF479E" w:rsidRPr="00070528" w14:paraId="52BCE40C" w14:textId="77777777" w:rsidTr="00BF479E">
        <w:tc>
          <w:tcPr>
            <w:tcW w:w="723" w:type="dxa"/>
          </w:tcPr>
          <w:p w14:paraId="6BAB5D39" w14:textId="77777777" w:rsidR="00BF479E" w:rsidRPr="00070528" w:rsidRDefault="00BF479E" w:rsidP="00BF479E">
            <w:pPr>
              <w:spacing w:before="105" w:after="52"/>
              <w:ind w:left="157"/>
            </w:pPr>
            <w:r w:rsidRPr="00070528">
              <w:t>12</w:t>
            </w:r>
          </w:p>
        </w:tc>
        <w:tc>
          <w:tcPr>
            <w:tcW w:w="1838" w:type="dxa"/>
          </w:tcPr>
          <w:p w14:paraId="28243DBB" w14:textId="77777777" w:rsidR="00BF479E" w:rsidRPr="00070528" w:rsidRDefault="00BF479E" w:rsidP="00BF479E">
            <w:pPr>
              <w:spacing w:before="105" w:after="52"/>
              <w:ind w:left="28"/>
            </w:pPr>
            <w:r w:rsidRPr="00070528">
              <w:t>Nhân viên lưu kho</w:t>
            </w:r>
          </w:p>
        </w:tc>
        <w:tc>
          <w:tcPr>
            <w:tcW w:w="7078" w:type="dxa"/>
          </w:tcPr>
          <w:p w14:paraId="116109AD" w14:textId="02339234" w:rsidR="00BF479E" w:rsidRPr="00070528" w:rsidRDefault="00BF479E" w:rsidP="00A14726">
            <w:pPr>
              <w:spacing w:before="105" w:after="52"/>
              <w:ind w:left="164"/>
            </w:pPr>
            <w:r w:rsidRPr="00070528">
              <w:t>Tiến hành lưu kho H</w:t>
            </w:r>
            <w:r w:rsidR="00A14726" w:rsidRPr="00070528">
              <w:t>SK</w:t>
            </w:r>
            <w:r w:rsidRPr="00070528">
              <w:t xml:space="preserve">V theo mã lưu kho hoàn chỉnh mới tạo.  </w:t>
            </w:r>
            <w:r w:rsidRPr="00070528">
              <w:sym w:font="Wingdings" w:char="F0E0"/>
            </w:r>
            <w:r w:rsidRPr="00070528">
              <w:t xml:space="preserve"> Kêt thúc luồng lưu kho giấy tờ update lỗi</w:t>
            </w:r>
          </w:p>
        </w:tc>
      </w:tr>
      <w:tr w:rsidR="00BF479E" w:rsidRPr="00070528" w14:paraId="58019F2F" w14:textId="77777777" w:rsidTr="00BF479E">
        <w:tc>
          <w:tcPr>
            <w:tcW w:w="723" w:type="dxa"/>
          </w:tcPr>
          <w:p w14:paraId="33859506" w14:textId="77777777" w:rsidR="00BF479E" w:rsidRPr="00070528" w:rsidRDefault="00BF479E" w:rsidP="00BF479E">
            <w:pPr>
              <w:spacing w:before="105" w:after="52"/>
              <w:ind w:left="157"/>
            </w:pPr>
            <w:r w:rsidRPr="00070528">
              <w:t>13</w:t>
            </w:r>
          </w:p>
        </w:tc>
        <w:tc>
          <w:tcPr>
            <w:tcW w:w="1838" w:type="dxa"/>
          </w:tcPr>
          <w:p w14:paraId="26B2D9E7" w14:textId="77777777" w:rsidR="00BF479E" w:rsidRPr="00070528" w:rsidRDefault="00BF479E" w:rsidP="00BF479E">
            <w:pPr>
              <w:spacing w:before="105" w:after="52"/>
              <w:ind w:left="28"/>
            </w:pPr>
            <w:r w:rsidRPr="00070528">
              <w:t>Nhân viên lưu kho</w:t>
            </w:r>
          </w:p>
        </w:tc>
        <w:tc>
          <w:tcPr>
            <w:tcW w:w="7078" w:type="dxa"/>
          </w:tcPr>
          <w:p w14:paraId="365E3AC6" w14:textId="70D93D5C" w:rsidR="00BF479E" w:rsidRPr="00070528" w:rsidRDefault="00BF479E" w:rsidP="00A14726">
            <w:pPr>
              <w:spacing w:before="105" w:after="52"/>
              <w:ind w:left="164"/>
            </w:pPr>
            <w:r w:rsidRPr="00070528">
              <w:t>Cập nhật lỗi và ghi chú lỗi (nếu có). Lưu update lỗi cùng với H</w:t>
            </w:r>
            <w:r w:rsidR="00A14726" w:rsidRPr="00070528">
              <w:t>SK</w:t>
            </w:r>
            <w:r w:rsidRPr="00070528">
              <w:t xml:space="preserve">V theo mã lưu kho đã sinh. </w:t>
            </w:r>
          </w:p>
        </w:tc>
      </w:tr>
      <w:tr w:rsidR="00BF479E" w:rsidRPr="00070528" w14:paraId="0104C311" w14:textId="77777777" w:rsidTr="00BF479E">
        <w:tc>
          <w:tcPr>
            <w:tcW w:w="723" w:type="dxa"/>
          </w:tcPr>
          <w:p w14:paraId="5144C56F" w14:textId="77777777" w:rsidR="00BF479E" w:rsidRPr="00070528" w:rsidRDefault="00BF479E" w:rsidP="00BF479E">
            <w:pPr>
              <w:spacing w:before="105" w:after="52"/>
              <w:ind w:left="157"/>
            </w:pPr>
            <w:r w:rsidRPr="00070528">
              <w:t>14</w:t>
            </w:r>
          </w:p>
        </w:tc>
        <w:tc>
          <w:tcPr>
            <w:tcW w:w="1838" w:type="dxa"/>
          </w:tcPr>
          <w:p w14:paraId="56571AB9" w14:textId="77777777" w:rsidR="00BF479E" w:rsidRPr="00070528" w:rsidRDefault="00BF479E" w:rsidP="00BF479E">
            <w:pPr>
              <w:spacing w:before="105" w:after="52"/>
              <w:ind w:left="28"/>
            </w:pPr>
            <w:r w:rsidRPr="00070528">
              <w:t>Hệ thống</w:t>
            </w:r>
          </w:p>
        </w:tc>
        <w:tc>
          <w:tcPr>
            <w:tcW w:w="7078" w:type="dxa"/>
          </w:tcPr>
          <w:p w14:paraId="66A91E85" w14:textId="77777777" w:rsidR="00BF479E" w:rsidRPr="00070528" w:rsidRDefault="00BF479E" w:rsidP="00BF479E">
            <w:pPr>
              <w:spacing w:before="105" w:after="52"/>
              <w:ind w:left="164"/>
            </w:pPr>
            <w:r w:rsidRPr="00070528">
              <w:t>Tự động gửi email thông báo lỗi cho nhân viên kinh doanh.</w:t>
            </w:r>
          </w:p>
        </w:tc>
      </w:tr>
      <w:tr w:rsidR="00BF479E" w:rsidRPr="00070528" w14:paraId="7DAA39C6" w14:textId="77777777" w:rsidTr="00BF479E">
        <w:tc>
          <w:tcPr>
            <w:tcW w:w="9639" w:type="dxa"/>
            <w:gridSpan w:val="3"/>
          </w:tcPr>
          <w:p w14:paraId="2EBC021F" w14:textId="3A7D9DC5" w:rsidR="00BF479E" w:rsidRPr="00070528" w:rsidRDefault="00BF479E" w:rsidP="00BF479E">
            <w:pPr>
              <w:spacing w:before="105" w:after="52"/>
              <w:ind w:left="157"/>
            </w:pPr>
            <w:r w:rsidRPr="00070528">
              <w:lastRenderedPageBreak/>
              <w:t xml:space="preserve">Luồng lưu kho </w:t>
            </w:r>
            <w:r w:rsidR="00A70A45" w:rsidRPr="00070528">
              <w:t>HSKV</w:t>
            </w:r>
          </w:p>
        </w:tc>
      </w:tr>
      <w:tr w:rsidR="00BF479E" w:rsidRPr="00070528" w14:paraId="70D9AB34" w14:textId="77777777" w:rsidTr="00BF479E">
        <w:tc>
          <w:tcPr>
            <w:tcW w:w="723" w:type="dxa"/>
          </w:tcPr>
          <w:p w14:paraId="06775675" w14:textId="77777777" w:rsidR="00BF479E" w:rsidRPr="00070528" w:rsidRDefault="00BF479E" w:rsidP="00BF479E">
            <w:pPr>
              <w:spacing w:before="105" w:after="52"/>
              <w:ind w:left="157"/>
            </w:pPr>
            <w:r w:rsidRPr="00070528">
              <w:t>15</w:t>
            </w:r>
          </w:p>
        </w:tc>
        <w:tc>
          <w:tcPr>
            <w:tcW w:w="1838" w:type="dxa"/>
          </w:tcPr>
          <w:p w14:paraId="2B3C8991" w14:textId="77777777" w:rsidR="00BF479E" w:rsidRPr="00070528" w:rsidRDefault="00BF479E" w:rsidP="00BF479E">
            <w:pPr>
              <w:spacing w:before="105" w:after="52"/>
              <w:ind w:left="28"/>
            </w:pPr>
            <w:r w:rsidRPr="00070528">
              <w:t>Nhân viên VH2</w:t>
            </w:r>
          </w:p>
        </w:tc>
        <w:tc>
          <w:tcPr>
            <w:tcW w:w="7078" w:type="dxa"/>
          </w:tcPr>
          <w:p w14:paraId="4C7648F5" w14:textId="488CBB9D" w:rsidR="00BF479E" w:rsidRPr="00070528" w:rsidRDefault="00BF479E" w:rsidP="00A14726">
            <w:pPr>
              <w:spacing w:before="105" w:after="52"/>
              <w:ind w:left="164"/>
            </w:pPr>
            <w:r w:rsidRPr="00070528">
              <w:t>Nhận H</w:t>
            </w:r>
            <w:r w:rsidR="00A14726" w:rsidRPr="00070528">
              <w:t>SK</w:t>
            </w:r>
            <w:r w:rsidRPr="00070528">
              <w:t>V từ nhân viên nhận hồ sơ, ký BBBG</w:t>
            </w:r>
          </w:p>
        </w:tc>
      </w:tr>
      <w:tr w:rsidR="00BF479E" w:rsidRPr="00070528" w14:paraId="6C1A01E2" w14:textId="77777777" w:rsidTr="00BF479E">
        <w:tc>
          <w:tcPr>
            <w:tcW w:w="723" w:type="dxa"/>
          </w:tcPr>
          <w:p w14:paraId="6989DFAD" w14:textId="77777777" w:rsidR="00BF479E" w:rsidRPr="00070528" w:rsidRDefault="00BF479E" w:rsidP="00BF479E">
            <w:pPr>
              <w:spacing w:before="105" w:after="52"/>
              <w:ind w:left="157"/>
            </w:pPr>
            <w:r w:rsidRPr="00070528">
              <w:t>16</w:t>
            </w:r>
          </w:p>
        </w:tc>
        <w:tc>
          <w:tcPr>
            <w:tcW w:w="1838" w:type="dxa"/>
          </w:tcPr>
          <w:p w14:paraId="6956DE5D" w14:textId="77777777" w:rsidR="00BF479E" w:rsidRPr="00070528" w:rsidRDefault="00BF479E" w:rsidP="00BF479E">
            <w:pPr>
              <w:spacing w:before="105" w:after="52"/>
              <w:ind w:left="28"/>
            </w:pPr>
            <w:r w:rsidRPr="00070528">
              <w:t>Nhân viên VH2</w:t>
            </w:r>
          </w:p>
        </w:tc>
        <w:tc>
          <w:tcPr>
            <w:tcW w:w="7078" w:type="dxa"/>
          </w:tcPr>
          <w:p w14:paraId="449D92EA" w14:textId="77777777" w:rsidR="00BF479E" w:rsidRPr="00070528" w:rsidRDefault="00BF479E" w:rsidP="00BF479E">
            <w:pPr>
              <w:spacing w:before="105" w:after="52"/>
              <w:ind w:left="164"/>
            </w:pPr>
            <w:r w:rsidRPr="00070528">
              <w:t>Mở màn hình VH2, tìm hợp đồng tương ứng với giấy tờ bản cứng nhận được. Mở hợp đồng, hệ thống hiển thị thông tin của hợp đồng và các bản scan liên quan đến hợp đồng đã được upload trên BPM.</w:t>
            </w:r>
          </w:p>
        </w:tc>
      </w:tr>
      <w:tr w:rsidR="00BF479E" w:rsidRPr="00070528" w14:paraId="1A26BC30" w14:textId="77777777" w:rsidTr="00BF479E">
        <w:tc>
          <w:tcPr>
            <w:tcW w:w="723" w:type="dxa"/>
          </w:tcPr>
          <w:p w14:paraId="3CC72400" w14:textId="77777777" w:rsidR="00BF479E" w:rsidRPr="00070528" w:rsidRDefault="00BF479E" w:rsidP="00BF479E">
            <w:pPr>
              <w:spacing w:before="105" w:after="52"/>
              <w:ind w:left="157"/>
            </w:pPr>
            <w:r w:rsidRPr="00070528">
              <w:t>17</w:t>
            </w:r>
          </w:p>
        </w:tc>
        <w:tc>
          <w:tcPr>
            <w:tcW w:w="1838" w:type="dxa"/>
          </w:tcPr>
          <w:p w14:paraId="3EBCF93B" w14:textId="77777777" w:rsidR="00BF479E" w:rsidRPr="00070528" w:rsidRDefault="00BF479E" w:rsidP="00BF479E">
            <w:pPr>
              <w:spacing w:before="105" w:after="52"/>
              <w:ind w:left="28"/>
            </w:pPr>
            <w:r w:rsidRPr="00070528">
              <w:t>Nhân viên VH2</w:t>
            </w:r>
          </w:p>
        </w:tc>
        <w:tc>
          <w:tcPr>
            <w:tcW w:w="7078" w:type="dxa"/>
          </w:tcPr>
          <w:p w14:paraId="72B20F1E" w14:textId="77777777" w:rsidR="00BF479E" w:rsidRPr="00070528" w:rsidRDefault="00BF479E" w:rsidP="00BF479E">
            <w:pPr>
              <w:spacing w:before="105" w:after="52"/>
              <w:ind w:left="164"/>
            </w:pPr>
            <w:r w:rsidRPr="00070528">
              <w:t xml:space="preserve">Kiểm tra giấy tờ nhận được với bản scan trên hệ thống. Cập nhật trạng thái check VH2 cho từng loại giấy tờ trong checklist. </w:t>
            </w:r>
          </w:p>
          <w:p w14:paraId="33FAE510" w14:textId="6A8F921A" w:rsidR="00BF479E" w:rsidRPr="00070528" w:rsidRDefault="00BF479E" w:rsidP="00BF479E">
            <w:pPr>
              <w:pStyle w:val="ListParagraph"/>
              <w:numPr>
                <w:ilvl w:val="0"/>
                <w:numId w:val="17"/>
              </w:numPr>
              <w:spacing w:before="105" w:after="52"/>
              <w:ind w:left="633" w:hanging="316"/>
            </w:pPr>
            <w:r w:rsidRPr="00070528">
              <w:t>Nếu H</w:t>
            </w:r>
            <w:r w:rsidR="00A14726" w:rsidRPr="00070528">
              <w:t>SK</w:t>
            </w:r>
            <w:r w:rsidRPr="00070528">
              <w:t>V có lỗi: chuyển bước 18</w:t>
            </w:r>
          </w:p>
          <w:p w14:paraId="3B3277B2" w14:textId="6B028BA7" w:rsidR="00BF479E" w:rsidRPr="00070528" w:rsidRDefault="00BF479E" w:rsidP="00A14726">
            <w:pPr>
              <w:pStyle w:val="ListParagraph"/>
              <w:numPr>
                <w:ilvl w:val="0"/>
                <w:numId w:val="17"/>
              </w:numPr>
              <w:spacing w:before="105" w:after="52"/>
              <w:ind w:left="633" w:hanging="316"/>
            </w:pPr>
            <w:r w:rsidRPr="00070528">
              <w:t>Nếu H</w:t>
            </w:r>
            <w:r w:rsidR="00A14726" w:rsidRPr="00070528">
              <w:t>SK</w:t>
            </w:r>
            <w:r w:rsidRPr="00070528">
              <w:t>V không có lỗi: chuyển bước 22</w:t>
            </w:r>
          </w:p>
        </w:tc>
      </w:tr>
      <w:tr w:rsidR="00BF479E" w:rsidRPr="00070528" w14:paraId="3BA94713" w14:textId="77777777" w:rsidTr="00BF479E">
        <w:tc>
          <w:tcPr>
            <w:tcW w:w="723" w:type="dxa"/>
          </w:tcPr>
          <w:p w14:paraId="5B0E2CB7" w14:textId="77777777" w:rsidR="00BF479E" w:rsidRPr="00070528" w:rsidRDefault="00BF479E" w:rsidP="00BF479E">
            <w:pPr>
              <w:spacing w:before="105" w:after="52"/>
              <w:ind w:left="157"/>
            </w:pPr>
            <w:r w:rsidRPr="00070528">
              <w:t>18</w:t>
            </w:r>
          </w:p>
        </w:tc>
        <w:tc>
          <w:tcPr>
            <w:tcW w:w="1838" w:type="dxa"/>
          </w:tcPr>
          <w:p w14:paraId="49D659EC" w14:textId="77777777" w:rsidR="00BF479E" w:rsidRPr="00070528" w:rsidRDefault="00BF479E" w:rsidP="00BF479E">
            <w:pPr>
              <w:spacing w:before="105" w:after="52"/>
              <w:ind w:left="28"/>
            </w:pPr>
            <w:r w:rsidRPr="00070528">
              <w:t>Nhân viên VH2</w:t>
            </w:r>
          </w:p>
        </w:tc>
        <w:tc>
          <w:tcPr>
            <w:tcW w:w="7078" w:type="dxa"/>
          </w:tcPr>
          <w:p w14:paraId="3F448CB9" w14:textId="77777777" w:rsidR="00BF479E" w:rsidRPr="00070528" w:rsidRDefault="00BF479E" w:rsidP="00BF479E">
            <w:pPr>
              <w:spacing w:before="105" w:after="52"/>
              <w:ind w:left="0"/>
            </w:pPr>
            <w:r w:rsidRPr="00070528">
              <w:t>Nhập mã lỗi, lưu thông tin và đánh dấu hợp đồng lỗi.</w:t>
            </w:r>
          </w:p>
          <w:p w14:paraId="43D774D1" w14:textId="77777777" w:rsidR="00BF479E" w:rsidRPr="00070528" w:rsidRDefault="00BF479E" w:rsidP="00BF479E">
            <w:pPr>
              <w:spacing w:before="105" w:after="52"/>
              <w:ind w:left="0"/>
            </w:pPr>
            <w:r w:rsidRPr="00070528">
              <w:t>Hệ thống tự động gửi mail thông báo lỗi cho nhân viên kinh doanh (tương tự bước 14)</w:t>
            </w:r>
          </w:p>
        </w:tc>
      </w:tr>
      <w:tr w:rsidR="00BF479E" w:rsidRPr="00070528" w14:paraId="1C906C50" w14:textId="77777777" w:rsidTr="00BF479E">
        <w:tc>
          <w:tcPr>
            <w:tcW w:w="723" w:type="dxa"/>
          </w:tcPr>
          <w:p w14:paraId="681872E0" w14:textId="77777777" w:rsidR="00BF479E" w:rsidRPr="00070528" w:rsidRDefault="00BF479E" w:rsidP="00BF479E">
            <w:pPr>
              <w:spacing w:before="105" w:after="52"/>
              <w:ind w:left="157"/>
            </w:pPr>
            <w:r w:rsidRPr="00070528">
              <w:t>19</w:t>
            </w:r>
          </w:p>
        </w:tc>
        <w:tc>
          <w:tcPr>
            <w:tcW w:w="1838" w:type="dxa"/>
          </w:tcPr>
          <w:p w14:paraId="0CFBE673" w14:textId="77777777" w:rsidR="00BF479E" w:rsidRPr="00070528" w:rsidRDefault="00BF479E" w:rsidP="00BF479E">
            <w:pPr>
              <w:spacing w:before="105" w:after="52"/>
              <w:ind w:left="28"/>
            </w:pPr>
            <w:r w:rsidRPr="00070528">
              <w:t>Nhân viên Tổng hợp lỗi</w:t>
            </w:r>
          </w:p>
        </w:tc>
        <w:tc>
          <w:tcPr>
            <w:tcW w:w="7078" w:type="dxa"/>
          </w:tcPr>
          <w:p w14:paraId="36C492E9" w14:textId="77777777" w:rsidR="00BF479E" w:rsidRPr="00070528" w:rsidRDefault="00BF479E" w:rsidP="00BF479E">
            <w:pPr>
              <w:spacing w:before="105" w:after="52"/>
              <w:ind w:left="0"/>
            </w:pPr>
            <w:r w:rsidRPr="00070528">
              <w:t>Nhận HĐ lỗi từ nhân viên VH2. Vào màn hình lưu kho, hệ thống hiển thị toàn bộ HĐ lỗi được VH2 chuyển sang.</w:t>
            </w:r>
          </w:p>
          <w:p w14:paraId="2E44B2E9" w14:textId="77777777" w:rsidR="00BF479E" w:rsidRPr="00070528" w:rsidRDefault="00BF479E" w:rsidP="00BF479E">
            <w:pPr>
              <w:spacing w:before="105" w:after="52"/>
              <w:ind w:left="0"/>
            </w:pPr>
            <w:r w:rsidRPr="00070528">
              <w:t>Tiến hành lưu kho</w:t>
            </w:r>
          </w:p>
        </w:tc>
      </w:tr>
      <w:tr w:rsidR="00BF479E" w:rsidRPr="00070528" w14:paraId="7BFA003A" w14:textId="77777777" w:rsidTr="00BF479E">
        <w:tc>
          <w:tcPr>
            <w:tcW w:w="723" w:type="dxa"/>
          </w:tcPr>
          <w:p w14:paraId="6B980078" w14:textId="77777777" w:rsidR="00BF479E" w:rsidRPr="00070528" w:rsidRDefault="00BF479E" w:rsidP="00BF479E">
            <w:pPr>
              <w:spacing w:before="105" w:after="52"/>
              <w:ind w:left="157"/>
            </w:pPr>
            <w:r w:rsidRPr="00070528">
              <w:t>20</w:t>
            </w:r>
          </w:p>
        </w:tc>
        <w:tc>
          <w:tcPr>
            <w:tcW w:w="1838" w:type="dxa"/>
          </w:tcPr>
          <w:p w14:paraId="4156D967" w14:textId="77777777" w:rsidR="00BF479E" w:rsidRPr="00070528" w:rsidRDefault="00BF479E" w:rsidP="00BF479E">
            <w:pPr>
              <w:spacing w:before="105" w:after="52"/>
              <w:ind w:left="28"/>
            </w:pPr>
            <w:r w:rsidRPr="00070528">
              <w:t>Hệ thống</w:t>
            </w:r>
          </w:p>
        </w:tc>
        <w:tc>
          <w:tcPr>
            <w:tcW w:w="7078" w:type="dxa"/>
          </w:tcPr>
          <w:p w14:paraId="3BDF2E24" w14:textId="77777777" w:rsidR="00BF479E" w:rsidRPr="00070528" w:rsidRDefault="00BF479E" w:rsidP="00BF479E">
            <w:pPr>
              <w:spacing w:before="105" w:after="52"/>
              <w:ind w:left="0"/>
            </w:pPr>
            <w:r w:rsidRPr="00070528">
              <w:t xml:space="preserve">Hệ thống sinh mã lưu kho lỗi cho HĐ (khác mã lưu kho hoàn chỉnh). Chuyển trạng thái lưu kho cho HĐ. </w:t>
            </w:r>
          </w:p>
        </w:tc>
      </w:tr>
      <w:tr w:rsidR="00BF479E" w:rsidRPr="00070528" w14:paraId="5AF54229" w14:textId="77777777" w:rsidTr="00BF479E">
        <w:tc>
          <w:tcPr>
            <w:tcW w:w="723" w:type="dxa"/>
          </w:tcPr>
          <w:p w14:paraId="40E7B984" w14:textId="77777777" w:rsidR="00BF479E" w:rsidRPr="00070528" w:rsidRDefault="00BF479E" w:rsidP="00BF479E">
            <w:pPr>
              <w:spacing w:before="105" w:after="52"/>
              <w:ind w:left="157"/>
            </w:pPr>
            <w:r w:rsidRPr="00070528">
              <w:t>22</w:t>
            </w:r>
          </w:p>
        </w:tc>
        <w:tc>
          <w:tcPr>
            <w:tcW w:w="1838" w:type="dxa"/>
          </w:tcPr>
          <w:p w14:paraId="14C4CDF4" w14:textId="77777777" w:rsidR="00BF479E" w:rsidRPr="00070528" w:rsidRDefault="00BF479E" w:rsidP="00BF479E">
            <w:pPr>
              <w:spacing w:before="105" w:after="52"/>
              <w:ind w:left="28"/>
            </w:pPr>
            <w:r w:rsidRPr="00070528">
              <w:t>Nhân viên VH2</w:t>
            </w:r>
          </w:p>
        </w:tc>
        <w:tc>
          <w:tcPr>
            <w:tcW w:w="7078" w:type="dxa"/>
          </w:tcPr>
          <w:p w14:paraId="5D1DCAAD" w14:textId="77777777" w:rsidR="00BF479E" w:rsidRPr="00070528" w:rsidRDefault="00BF479E" w:rsidP="00BF479E">
            <w:pPr>
              <w:spacing w:before="105" w:after="52"/>
              <w:ind w:left="0"/>
            </w:pPr>
            <w:r w:rsidRPr="00070528">
              <w:t>Cập nhật trạng thái HĐ. Đánh dấu HĐ không lỗi, chuyển cho nhân viên lưu kho.</w:t>
            </w:r>
          </w:p>
        </w:tc>
      </w:tr>
      <w:tr w:rsidR="00BF479E" w:rsidRPr="00070528" w14:paraId="41775FD8" w14:textId="77777777" w:rsidTr="00BF479E">
        <w:tc>
          <w:tcPr>
            <w:tcW w:w="723" w:type="dxa"/>
          </w:tcPr>
          <w:p w14:paraId="0DF80DA4" w14:textId="77777777" w:rsidR="00BF479E" w:rsidRPr="00070528" w:rsidRDefault="00BF479E" w:rsidP="00BF479E">
            <w:pPr>
              <w:spacing w:before="105" w:after="52"/>
              <w:ind w:left="157"/>
            </w:pPr>
            <w:r w:rsidRPr="00070528">
              <w:t>23</w:t>
            </w:r>
          </w:p>
        </w:tc>
        <w:tc>
          <w:tcPr>
            <w:tcW w:w="1838" w:type="dxa"/>
          </w:tcPr>
          <w:p w14:paraId="003011E4" w14:textId="77777777" w:rsidR="00BF479E" w:rsidRPr="00070528" w:rsidRDefault="00BF479E" w:rsidP="00BF479E">
            <w:pPr>
              <w:spacing w:before="105" w:after="52"/>
              <w:ind w:left="28"/>
            </w:pPr>
            <w:r w:rsidRPr="00070528">
              <w:t>Nhân viên lưu kho</w:t>
            </w:r>
          </w:p>
        </w:tc>
        <w:tc>
          <w:tcPr>
            <w:tcW w:w="7078" w:type="dxa"/>
          </w:tcPr>
          <w:p w14:paraId="4F2B0BFA" w14:textId="229E8852" w:rsidR="00BF479E" w:rsidRPr="00070528" w:rsidRDefault="00BF479E" w:rsidP="00BF479E">
            <w:pPr>
              <w:spacing w:before="105" w:after="52"/>
              <w:ind w:left="0"/>
            </w:pPr>
            <w:r w:rsidRPr="00070528">
              <w:t xml:space="preserve">Nhận </w:t>
            </w:r>
            <w:r w:rsidR="00A70A45" w:rsidRPr="00070528">
              <w:t>HSKV</w:t>
            </w:r>
            <w:r w:rsidRPr="00070528">
              <w:t xml:space="preserve"> không lỗi từ nhân viên VH2. Mở màn hình lưu kho, hệ thống hiển thị tất cả </w:t>
            </w:r>
            <w:r w:rsidR="00A70A45" w:rsidRPr="00070528">
              <w:t>HSKV</w:t>
            </w:r>
            <w:r w:rsidRPr="00070528">
              <w:t xml:space="preserve"> được chuyển từ VH2 sang. Tiến hành lưu kho</w:t>
            </w:r>
          </w:p>
        </w:tc>
      </w:tr>
      <w:tr w:rsidR="00BF479E" w:rsidRPr="00070528" w14:paraId="465B354E" w14:textId="77777777" w:rsidTr="00BF479E">
        <w:tc>
          <w:tcPr>
            <w:tcW w:w="723" w:type="dxa"/>
          </w:tcPr>
          <w:p w14:paraId="1BA4CA85" w14:textId="77777777" w:rsidR="00BF479E" w:rsidRPr="00070528" w:rsidRDefault="00BF479E" w:rsidP="00BF479E">
            <w:pPr>
              <w:spacing w:before="105" w:after="52"/>
              <w:ind w:left="157"/>
            </w:pPr>
            <w:r w:rsidRPr="00070528">
              <w:t>24</w:t>
            </w:r>
          </w:p>
        </w:tc>
        <w:tc>
          <w:tcPr>
            <w:tcW w:w="1838" w:type="dxa"/>
          </w:tcPr>
          <w:p w14:paraId="1BFA1D1F" w14:textId="77777777" w:rsidR="00BF479E" w:rsidRPr="00070528" w:rsidRDefault="00BF479E" w:rsidP="00BF479E">
            <w:pPr>
              <w:spacing w:before="105" w:after="52"/>
              <w:ind w:left="28"/>
            </w:pPr>
            <w:r w:rsidRPr="00070528">
              <w:t>Nhân viên lưu kho</w:t>
            </w:r>
          </w:p>
        </w:tc>
        <w:tc>
          <w:tcPr>
            <w:tcW w:w="7078" w:type="dxa"/>
          </w:tcPr>
          <w:p w14:paraId="653BE8B4" w14:textId="5033465D" w:rsidR="00BF479E" w:rsidRPr="00070528" w:rsidRDefault="00BF479E" w:rsidP="00BF479E">
            <w:pPr>
              <w:spacing w:before="105" w:after="52"/>
              <w:ind w:left="0"/>
            </w:pPr>
            <w:r w:rsidRPr="00070528">
              <w:t xml:space="preserve">Hệ thống sinh mã lưu kho hoàn chỉnh cho các HĐ. In mã lưu kho và tiến hành lưu kho. </w:t>
            </w:r>
            <w:r w:rsidRPr="00070528">
              <w:sym w:font="Wingdings" w:char="F0E0"/>
            </w:r>
            <w:r w:rsidRPr="00070528">
              <w:t xml:space="preserve"> Kết thúc luồng</w:t>
            </w:r>
          </w:p>
        </w:tc>
      </w:tr>
    </w:tbl>
    <w:p w14:paraId="3418CB1A" w14:textId="77777777" w:rsidR="00BF479E" w:rsidRPr="00070528" w:rsidRDefault="00BF479E" w:rsidP="00BF479E">
      <w:pPr>
        <w:pStyle w:val="BodyText"/>
        <w:numPr>
          <w:ilvl w:val="2"/>
          <w:numId w:val="14"/>
        </w:numPr>
        <w:ind w:hanging="436"/>
        <w:outlineLvl w:val="2"/>
        <w:rPr>
          <w:i/>
          <w:lang w:val="en-US" w:eastAsia="en-AU"/>
        </w:rPr>
      </w:pPr>
      <w:bookmarkStart w:id="19" w:name="_Toc522716959"/>
      <w:r w:rsidRPr="00070528">
        <w:rPr>
          <w:i/>
          <w:lang w:val="en-US" w:eastAsia="en-AU"/>
        </w:rPr>
        <w:t>Lưu kho Cavet</w:t>
      </w:r>
      <w:bookmarkEnd w:id="19"/>
    </w:p>
    <w:p w14:paraId="36346F26" w14:textId="1E30A974" w:rsidR="00BF479E" w:rsidRPr="00070528" w:rsidRDefault="00135109" w:rsidP="00BF479E">
      <w:pPr>
        <w:ind w:left="-426"/>
        <w:jc w:val="center"/>
      </w:pPr>
      <w:r w:rsidRPr="00070528">
        <w:object w:dxaOrig="26236" w:dyaOrig="12571" w14:anchorId="203CEBBC">
          <v:shape id="_x0000_i1026" type="#_x0000_t75" style="width:486.75pt;height:233.25pt" o:ole="">
            <v:imagedata r:id="rId16" o:title=""/>
          </v:shape>
          <o:OLEObject Type="Embed" ProgID="Visio.Drawing.15" ShapeID="_x0000_i1026" DrawAspect="Content" ObjectID="_1596459150" r:id="rId17"/>
        </w:object>
      </w:r>
    </w:p>
    <w:tbl>
      <w:tblPr>
        <w:tblStyle w:val="TableGrid"/>
        <w:tblW w:w="9639" w:type="dxa"/>
        <w:tblInd w:w="-5" w:type="dxa"/>
        <w:tblLook w:val="04A0" w:firstRow="1" w:lastRow="0" w:firstColumn="1" w:lastColumn="0" w:noHBand="0" w:noVBand="1"/>
      </w:tblPr>
      <w:tblGrid>
        <w:gridCol w:w="1132"/>
        <w:gridCol w:w="1420"/>
        <w:gridCol w:w="7087"/>
      </w:tblGrid>
      <w:tr w:rsidR="00BF479E" w:rsidRPr="00070528" w14:paraId="0AB4D6C3" w14:textId="77777777" w:rsidTr="00BF479E">
        <w:trPr>
          <w:tblHeader/>
        </w:trPr>
        <w:tc>
          <w:tcPr>
            <w:tcW w:w="1132" w:type="dxa"/>
            <w:shd w:val="clear" w:color="auto" w:fill="DDD9C3" w:themeFill="background2" w:themeFillShade="E6"/>
          </w:tcPr>
          <w:p w14:paraId="1498E251" w14:textId="77777777" w:rsidR="00BF479E" w:rsidRPr="00070528" w:rsidRDefault="00BF479E" w:rsidP="00BF479E">
            <w:pPr>
              <w:spacing w:before="105" w:after="52"/>
              <w:ind w:left="32"/>
              <w:jc w:val="center"/>
              <w:rPr>
                <w:b/>
              </w:rPr>
            </w:pPr>
            <w:r w:rsidRPr="00070528">
              <w:rPr>
                <w:b/>
              </w:rPr>
              <w:lastRenderedPageBreak/>
              <w:t>STT</w:t>
            </w:r>
          </w:p>
        </w:tc>
        <w:tc>
          <w:tcPr>
            <w:tcW w:w="1420" w:type="dxa"/>
            <w:shd w:val="clear" w:color="auto" w:fill="DDD9C3" w:themeFill="background2" w:themeFillShade="E6"/>
          </w:tcPr>
          <w:p w14:paraId="482F0B47" w14:textId="77777777" w:rsidR="00BF479E" w:rsidRPr="00070528" w:rsidRDefault="00BF479E" w:rsidP="00BF479E">
            <w:pPr>
              <w:spacing w:before="105" w:after="52"/>
              <w:ind w:left="32"/>
              <w:jc w:val="center"/>
              <w:rPr>
                <w:b/>
              </w:rPr>
            </w:pPr>
            <w:r w:rsidRPr="00070528">
              <w:rPr>
                <w:b/>
              </w:rPr>
              <w:t>Người thực hiện</w:t>
            </w:r>
          </w:p>
        </w:tc>
        <w:tc>
          <w:tcPr>
            <w:tcW w:w="7087" w:type="dxa"/>
            <w:shd w:val="clear" w:color="auto" w:fill="DDD9C3" w:themeFill="background2" w:themeFillShade="E6"/>
          </w:tcPr>
          <w:p w14:paraId="4FD07211" w14:textId="77777777" w:rsidR="00BF479E" w:rsidRPr="00070528" w:rsidRDefault="00BF479E" w:rsidP="00BF479E">
            <w:pPr>
              <w:spacing w:before="105" w:after="52"/>
              <w:ind w:left="32"/>
              <w:jc w:val="center"/>
              <w:rPr>
                <w:b/>
              </w:rPr>
            </w:pPr>
            <w:r w:rsidRPr="00070528">
              <w:rPr>
                <w:b/>
              </w:rPr>
              <w:t>Diễn giải</w:t>
            </w:r>
          </w:p>
        </w:tc>
      </w:tr>
      <w:tr w:rsidR="00BF479E" w:rsidRPr="00070528" w14:paraId="54AF752C" w14:textId="77777777" w:rsidTr="00BF479E">
        <w:tc>
          <w:tcPr>
            <w:tcW w:w="1132" w:type="dxa"/>
          </w:tcPr>
          <w:p w14:paraId="569FAF7C" w14:textId="77777777" w:rsidR="00BF479E" w:rsidRPr="00070528" w:rsidRDefault="00BF479E" w:rsidP="00BF479E">
            <w:pPr>
              <w:spacing w:before="105" w:after="52"/>
              <w:ind w:left="157"/>
            </w:pPr>
          </w:p>
        </w:tc>
        <w:tc>
          <w:tcPr>
            <w:tcW w:w="1420" w:type="dxa"/>
          </w:tcPr>
          <w:p w14:paraId="471C0E2D" w14:textId="77777777" w:rsidR="00BF479E" w:rsidRPr="00070528" w:rsidRDefault="00BF479E" w:rsidP="00BF479E">
            <w:pPr>
              <w:spacing w:before="105" w:after="52"/>
              <w:ind w:left="28"/>
            </w:pPr>
            <w:r w:rsidRPr="00070528">
              <w:t>Nhân viên nhận hồ sơ</w:t>
            </w:r>
          </w:p>
        </w:tc>
        <w:tc>
          <w:tcPr>
            <w:tcW w:w="7087" w:type="dxa"/>
          </w:tcPr>
          <w:p w14:paraId="1A589DEE" w14:textId="29E54FE6" w:rsidR="00BF479E" w:rsidRPr="00070528" w:rsidRDefault="00BF479E" w:rsidP="007D3728">
            <w:pPr>
              <w:spacing w:before="105" w:after="52"/>
              <w:ind w:left="35"/>
            </w:pPr>
            <w:r w:rsidRPr="00070528">
              <w:t>Nhận hồ sơ, kiểm tra check list, phân loại hồ sơ. Như luồ</w:t>
            </w:r>
            <w:r w:rsidR="007D3728" w:rsidRPr="00070528">
              <w:t>ng lưu kho HSK</w:t>
            </w:r>
            <w:r w:rsidRPr="00070528">
              <w:t>V</w:t>
            </w:r>
          </w:p>
        </w:tc>
      </w:tr>
      <w:tr w:rsidR="00BF479E" w:rsidRPr="00070528" w14:paraId="0ABA067D" w14:textId="77777777" w:rsidTr="00BF479E">
        <w:tc>
          <w:tcPr>
            <w:tcW w:w="1132" w:type="dxa"/>
          </w:tcPr>
          <w:p w14:paraId="6A2EFE49" w14:textId="77777777" w:rsidR="00BF479E" w:rsidRPr="00070528" w:rsidRDefault="00BF479E" w:rsidP="00BF479E">
            <w:pPr>
              <w:spacing w:before="105" w:after="52"/>
              <w:ind w:left="157"/>
            </w:pPr>
            <w:r w:rsidRPr="00070528">
              <w:t>1</w:t>
            </w:r>
          </w:p>
        </w:tc>
        <w:tc>
          <w:tcPr>
            <w:tcW w:w="1420" w:type="dxa"/>
          </w:tcPr>
          <w:p w14:paraId="27DE268A" w14:textId="77777777" w:rsidR="00BF479E" w:rsidRPr="00070528" w:rsidRDefault="00BF479E" w:rsidP="00BF479E">
            <w:pPr>
              <w:spacing w:before="105" w:after="52"/>
              <w:ind w:left="28"/>
            </w:pPr>
            <w:r w:rsidRPr="00070528">
              <w:t>Nhân viên nhận hồ sơ</w:t>
            </w:r>
          </w:p>
        </w:tc>
        <w:tc>
          <w:tcPr>
            <w:tcW w:w="7087" w:type="dxa"/>
          </w:tcPr>
          <w:p w14:paraId="107944D1" w14:textId="4BE197D7" w:rsidR="00BF479E" w:rsidRPr="00070528" w:rsidRDefault="00BF479E" w:rsidP="00BF479E">
            <w:pPr>
              <w:spacing w:before="105" w:after="52"/>
              <w:ind w:left="35"/>
            </w:pPr>
            <w:r w:rsidRPr="00070528">
              <w:t xml:space="preserve">Mở màn hình nhận hồ sơ về. Nhập số </w:t>
            </w:r>
            <w:r w:rsidR="00401B73" w:rsidRPr="00070528">
              <w:t>khung, số máy, số hợp đồng, số CMND</w:t>
            </w:r>
            <w:r w:rsidRPr="00070528">
              <w:t>, hệ thống hiển thị thông tin liên quan đến hợp đồng của Cavet.</w:t>
            </w:r>
          </w:p>
          <w:p w14:paraId="1751C0BF" w14:textId="77777777" w:rsidR="00BF479E" w:rsidRPr="00070528" w:rsidRDefault="00BF479E" w:rsidP="00BF479E">
            <w:pPr>
              <w:spacing w:before="105" w:after="52"/>
              <w:ind w:left="35"/>
            </w:pPr>
            <w:r w:rsidRPr="00070528">
              <w:t xml:space="preserve">Người dùng kiểm tra các thông tin đã nhập, lưu các thông tin đã nhập. Hệ thống cập nhật ngày nhận thực tế, user nhận, trạng thái hồ sơ. </w:t>
            </w:r>
          </w:p>
          <w:p w14:paraId="365C296B" w14:textId="77777777" w:rsidR="00BF479E" w:rsidRPr="00070528" w:rsidRDefault="00BF479E" w:rsidP="00BF479E">
            <w:pPr>
              <w:spacing w:before="105" w:after="52"/>
              <w:ind w:left="35"/>
            </w:pPr>
            <w:r w:rsidRPr="00070528">
              <w:t>Với giấy tờ là Thư cảm ơn: chuyển bước 2</w:t>
            </w:r>
          </w:p>
          <w:p w14:paraId="08ADB309" w14:textId="77777777" w:rsidR="00BF479E" w:rsidRPr="00070528" w:rsidRDefault="00BF479E" w:rsidP="00BF479E">
            <w:pPr>
              <w:spacing w:before="105" w:after="52"/>
              <w:ind w:left="35"/>
            </w:pPr>
            <w:r w:rsidRPr="00070528">
              <w:t>Với giấy tờ là Cavet: chuyển bước 5</w:t>
            </w:r>
          </w:p>
        </w:tc>
      </w:tr>
      <w:tr w:rsidR="00BF479E" w:rsidRPr="00070528" w14:paraId="5A53DA31" w14:textId="77777777" w:rsidTr="00BF479E">
        <w:tc>
          <w:tcPr>
            <w:tcW w:w="9639" w:type="dxa"/>
            <w:gridSpan w:val="3"/>
          </w:tcPr>
          <w:p w14:paraId="1D978EF4" w14:textId="77777777" w:rsidR="00BF479E" w:rsidRPr="00070528" w:rsidRDefault="00BF479E" w:rsidP="00BF479E">
            <w:pPr>
              <w:spacing w:before="105" w:after="52"/>
              <w:ind w:left="157"/>
            </w:pPr>
            <w:r w:rsidRPr="00070528">
              <w:t>Luồng lưu kho Thư cảm ơn</w:t>
            </w:r>
          </w:p>
        </w:tc>
      </w:tr>
      <w:tr w:rsidR="00BF479E" w:rsidRPr="00070528" w14:paraId="44EC4A8F" w14:textId="77777777" w:rsidTr="00BF479E">
        <w:tc>
          <w:tcPr>
            <w:tcW w:w="1132" w:type="dxa"/>
          </w:tcPr>
          <w:p w14:paraId="5DE66270" w14:textId="77777777" w:rsidR="00BF479E" w:rsidRPr="00070528" w:rsidRDefault="00BF479E" w:rsidP="00BF479E">
            <w:pPr>
              <w:spacing w:before="105" w:after="52"/>
              <w:ind w:left="157"/>
            </w:pPr>
            <w:r w:rsidRPr="00070528">
              <w:t>2</w:t>
            </w:r>
          </w:p>
        </w:tc>
        <w:tc>
          <w:tcPr>
            <w:tcW w:w="1420" w:type="dxa"/>
          </w:tcPr>
          <w:p w14:paraId="6A5B5E51" w14:textId="77777777" w:rsidR="00BF479E" w:rsidRPr="00070528" w:rsidRDefault="00BF479E" w:rsidP="00BF479E">
            <w:pPr>
              <w:spacing w:before="105" w:after="52"/>
              <w:ind w:left="28"/>
            </w:pPr>
            <w:r w:rsidRPr="00070528">
              <w:t>Nhân viên lưu kho</w:t>
            </w:r>
          </w:p>
        </w:tc>
        <w:tc>
          <w:tcPr>
            <w:tcW w:w="7087" w:type="dxa"/>
          </w:tcPr>
          <w:p w14:paraId="4E3E3E63" w14:textId="77777777" w:rsidR="00BF479E" w:rsidRPr="00070528" w:rsidRDefault="00BF479E" w:rsidP="00BF479E">
            <w:pPr>
              <w:pStyle w:val="ListParagraph"/>
              <w:numPr>
                <w:ilvl w:val="0"/>
                <w:numId w:val="17"/>
              </w:numPr>
              <w:spacing w:before="0" w:after="0"/>
              <w:ind w:left="35" w:hanging="316"/>
              <w:contextualSpacing/>
            </w:pPr>
            <w:r w:rsidRPr="00070528">
              <w:t>Nhận Thư cảm ơn từ nhân viên nhận hồ sơ. Mở màn hình lưu kho, hệ thống hiển thị tất cả các thư cảm ơn được chuyển từ nhân viên nhận hồ sơ.</w:t>
            </w:r>
          </w:p>
        </w:tc>
      </w:tr>
      <w:tr w:rsidR="00BF479E" w:rsidRPr="00070528" w14:paraId="0B9B2718" w14:textId="77777777" w:rsidTr="00BF479E">
        <w:trPr>
          <w:trHeight w:val="583"/>
        </w:trPr>
        <w:tc>
          <w:tcPr>
            <w:tcW w:w="1132" w:type="dxa"/>
          </w:tcPr>
          <w:p w14:paraId="37F52DAF" w14:textId="77777777" w:rsidR="00BF479E" w:rsidRPr="00070528" w:rsidRDefault="00BF479E" w:rsidP="00BF479E">
            <w:pPr>
              <w:spacing w:before="105" w:after="52"/>
              <w:ind w:left="157"/>
            </w:pPr>
            <w:r w:rsidRPr="00070528">
              <w:t>3</w:t>
            </w:r>
          </w:p>
        </w:tc>
        <w:tc>
          <w:tcPr>
            <w:tcW w:w="1420" w:type="dxa"/>
          </w:tcPr>
          <w:p w14:paraId="53E67554" w14:textId="77777777" w:rsidR="00BF479E" w:rsidRPr="00070528" w:rsidRDefault="00BF479E" w:rsidP="00BF479E">
            <w:pPr>
              <w:spacing w:before="105" w:after="52"/>
              <w:ind w:left="28"/>
            </w:pPr>
            <w:r w:rsidRPr="00070528">
              <w:t>Nhân viên lưu kho</w:t>
            </w:r>
          </w:p>
        </w:tc>
        <w:tc>
          <w:tcPr>
            <w:tcW w:w="7087" w:type="dxa"/>
          </w:tcPr>
          <w:p w14:paraId="4B3000CA" w14:textId="512F7DB5" w:rsidR="00BF479E" w:rsidRPr="00070528" w:rsidRDefault="00BF479E">
            <w:pPr>
              <w:spacing w:before="105" w:after="52"/>
              <w:ind w:left="35"/>
            </w:pPr>
            <w:r w:rsidRPr="00070528">
              <w:t xml:space="preserve">Tiến hành lưu kho Thư cảm ơn </w:t>
            </w:r>
            <w:r w:rsidR="00135109" w:rsidRPr="00070528">
              <w:t>theo mã lưu kho mới sinh cho Thư cảm ơn.</w:t>
            </w:r>
          </w:p>
        </w:tc>
      </w:tr>
      <w:tr w:rsidR="00BF479E" w:rsidRPr="00070528" w14:paraId="172110FB" w14:textId="77777777" w:rsidTr="00BF479E">
        <w:trPr>
          <w:trHeight w:val="583"/>
        </w:trPr>
        <w:tc>
          <w:tcPr>
            <w:tcW w:w="1132" w:type="dxa"/>
          </w:tcPr>
          <w:p w14:paraId="5A3771CC" w14:textId="77777777" w:rsidR="00BF479E" w:rsidRPr="00070528" w:rsidRDefault="00BF479E" w:rsidP="00BF479E">
            <w:pPr>
              <w:spacing w:before="105" w:after="52"/>
              <w:ind w:left="157"/>
            </w:pPr>
            <w:r w:rsidRPr="00070528">
              <w:t>4</w:t>
            </w:r>
          </w:p>
        </w:tc>
        <w:tc>
          <w:tcPr>
            <w:tcW w:w="1420" w:type="dxa"/>
          </w:tcPr>
          <w:p w14:paraId="1C159426" w14:textId="77777777" w:rsidR="00BF479E" w:rsidRPr="00070528" w:rsidRDefault="00BF479E" w:rsidP="00BF479E">
            <w:pPr>
              <w:spacing w:before="105" w:after="52"/>
              <w:ind w:left="28"/>
            </w:pPr>
            <w:r w:rsidRPr="00070528">
              <w:t>Nhân viên lưu kho</w:t>
            </w:r>
          </w:p>
        </w:tc>
        <w:tc>
          <w:tcPr>
            <w:tcW w:w="7087" w:type="dxa"/>
          </w:tcPr>
          <w:p w14:paraId="02E14502" w14:textId="77777777" w:rsidR="00BF479E" w:rsidRPr="00070528" w:rsidDel="00885693" w:rsidRDefault="00BF479E" w:rsidP="00BF479E">
            <w:pPr>
              <w:spacing w:before="105" w:after="52"/>
              <w:ind w:left="35"/>
            </w:pPr>
            <w:r w:rsidRPr="00070528">
              <w:t xml:space="preserve">Tiến hành lưu kho </w:t>
            </w:r>
            <w:r w:rsidRPr="00070528">
              <w:sym w:font="Wingdings" w:char="F0E0"/>
            </w:r>
            <w:r w:rsidRPr="00070528">
              <w:t xml:space="preserve"> Kết thúc luồng</w:t>
            </w:r>
          </w:p>
        </w:tc>
      </w:tr>
      <w:tr w:rsidR="00BF479E" w:rsidRPr="00070528" w14:paraId="77774C08" w14:textId="77777777" w:rsidTr="00BF479E">
        <w:tc>
          <w:tcPr>
            <w:tcW w:w="9639" w:type="dxa"/>
            <w:gridSpan w:val="3"/>
          </w:tcPr>
          <w:p w14:paraId="6A9529F3" w14:textId="77777777" w:rsidR="00BF479E" w:rsidRPr="00070528" w:rsidRDefault="00BF479E" w:rsidP="00BF479E">
            <w:pPr>
              <w:spacing w:before="105" w:after="52"/>
              <w:ind w:left="32"/>
            </w:pPr>
            <w:r w:rsidRPr="00070528">
              <w:t>Luồng lưu kho Cavet</w:t>
            </w:r>
          </w:p>
        </w:tc>
      </w:tr>
      <w:tr w:rsidR="00BF479E" w:rsidRPr="00070528" w14:paraId="2DAFFC25" w14:textId="77777777" w:rsidTr="00BF479E">
        <w:tc>
          <w:tcPr>
            <w:tcW w:w="1132" w:type="dxa"/>
          </w:tcPr>
          <w:p w14:paraId="36ACB94E" w14:textId="77777777" w:rsidR="00BF479E" w:rsidRPr="00070528" w:rsidRDefault="00BF479E" w:rsidP="00BF479E">
            <w:pPr>
              <w:spacing w:before="105" w:after="52"/>
              <w:ind w:left="157"/>
            </w:pPr>
            <w:r w:rsidRPr="00070528">
              <w:t>5</w:t>
            </w:r>
          </w:p>
        </w:tc>
        <w:tc>
          <w:tcPr>
            <w:tcW w:w="1420" w:type="dxa"/>
          </w:tcPr>
          <w:p w14:paraId="1B4DBC7B" w14:textId="77777777" w:rsidR="00BF479E" w:rsidRPr="00070528" w:rsidRDefault="00BF479E" w:rsidP="00BF479E">
            <w:pPr>
              <w:spacing w:before="105" w:after="52"/>
              <w:ind w:left="28"/>
            </w:pPr>
            <w:r w:rsidRPr="00070528">
              <w:t>Nhân viên nhận hồ sơ</w:t>
            </w:r>
          </w:p>
        </w:tc>
        <w:tc>
          <w:tcPr>
            <w:tcW w:w="7087" w:type="dxa"/>
          </w:tcPr>
          <w:p w14:paraId="104477AE" w14:textId="77777777" w:rsidR="00BF479E" w:rsidRPr="00070528" w:rsidRDefault="00BF479E" w:rsidP="00BF479E">
            <w:pPr>
              <w:spacing w:before="105" w:after="52"/>
              <w:ind w:left="0"/>
            </w:pPr>
            <w:r w:rsidRPr="00070528">
              <w:t>Mở màn hình phân bổ hồ sơ, hệ thống hiển thị danh sách tất cả các cavet đã nhận về mà chưa được phân bổ. Người dùng tiến hành phân bổ cavet cho nhân viên VH2</w:t>
            </w:r>
          </w:p>
        </w:tc>
      </w:tr>
      <w:tr w:rsidR="00BF479E" w:rsidRPr="00070528" w14:paraId="343CAED5" w14:textId="77777777" w:rsidTr="00BF479E">
        <w:tc>
          <w:tcPr>
            <w:tcW w:w="1132" w:type="dxa"/>
          </w:tcPr>
          <w:p w14:paraId="5368D82E" w14:textId="77777777" w:rsidR="00BF479E" w:rsidRPr="00070528" w:rsidRDefault="00BF479E" w:rsidP="00BF479E">
            <w:pPr>
              <w:spacing w:before="105" w:after="52"/>
              <w:ind w:left="157"/>
            </w:pPr>
            <w:r w:rsidRPr="00070528">
              <w:t>6</w:t>
            </w:r>
          </w:p>
        </w:tc>
        <w:tc>
          <w:tcPr>
            <w:tcW w:w="1420" w:type="dxa"/>
          </w:tcPr>
          <w:p w14:paraId="783A3426" w14:textId="77777777" w:rsidR="00BF479E" w:rsidRPr="00070528" w:rsidRDefault="00BF479E" w:rsidP="00BF479E">
            <w:pPr>
              <w:spacing w:before="105" w:after="52"/>
              <w:ind w:left="28"/>
            </w:pPr>
            <w:r w:rsidRPr="00070528">
              <w:t>Nhân viên VH2</w:t>
            </w:r>
          </w:p>
        </w:tc>
        <w:tc>
          <w:tcPr>
            <w:tcW w:w="7087" w:type="dxa"/>
          </w:tcPr>
          <w:p w14:paraId="6BEF9508" w14:textId="569A7CF6" w:rsidR="00BF479E" w:rsidRPr="00070528" w:rsidRDefault="00BF479E" w:rsidP="00BF479E">
            <w:pPr>
              <w:spacing w:before="105" w:after="52"/>
              <w:ind w:left="0"/>
            </w:pPr>
            <w:r w:rsidRPr="00070528">
              <w:t>Nhận cavet từ nhân viên nhận hồ sơ. Nhập số khung</w:t>
            </w:r>
            <w:r w:rsidR="00401B73" w:rsidRPr="00070528">
              <w:t>, số máy, số hợp đồng, số CMND v</w:t>
            </w:r>
            <w:r w:rsidRPr="00070528">
              <w:t>ào màn hình để tìm kiếm.</w:t>
            </w:r>
          </w:p>
          <w:p w14:paraId="61353E3A" w14:textId="77777777" w:rsidR="00BF479E" w:rsidRPr="00070528" w:rsidRDefault="00BF479E" w:rsidP="00BF479E">
            <w:pPr>
              <w:pStyle w:val="ListParagraph"/>
              <w:numPr>
                <w:ilvl w:val="0"/>
                <w:numId w:val="17"/>
              </w:numPr>
              <w:spacing w:before="0" w:after="0"/>
              <w:ind w:left="633" w:hanging="316"/>
              <w:contextualSpacing/>
            </w:pPr>
            <w:r w:rsidRPr="00070528">
              <w:t>Nếu cavet có trạng thái “Lưu kho hoàn chỉnh – Đang cho mượn”: Chuyển bước 7</w:t>
            </w:r>
          </w:p>
          <w:p w14:paraId="52A12DAE" w14:textId="77777777" w:rsidR="00BF479E" w:rsidRPr="00070528" w:rsidRDefault="00BF479E" w:rsidP="00BF479E">
            <w:pPr>
              <w:pStyle w:val="ListParagraph"/>
              <w:numPr>
                <w:ilvl w:val="0"/>
                <w:numId w:val="17"/>
              </w:numPr>
              <w:spacing w:before="0" w:after="0"/>
              <w:ind w:left="633" w:hanging="316"/>
              <w:contextualSpacing/>
            </w:pPr>
            <w:r w:rsidRPr="00070528">
              <w:t>Nếu cavet có trang thái “Lưu kho – chờ update lỗi – Đang cho mượn”: Chuyển bước 10</w:t>
            </w:r>
          </w:p>
          <w:p w14:paraId="0C625AA9" w14:textId="77777777" w:rsidR="00BF479E" w:rsidRPr="00070528" w:rsidRDefault="00BF479E" w:rsidP="00BF479E">
            <w:pPr>
              <w:pStyle w:val="ListParagraph"/>
              <w:numPr>
                <w:ilvl w:val="0"/>
                <w:numId w:val="17"/>
              </w:numPr>
              <w:spacing w:before="105" w:after="52"/>
              <w:ind w:left="633" w:hanging="316"/>
            </w:pPr>
            <w:r w:rsidRPr="00070528">
              <w:t>Nếu cavet có trạng thái “Mới nhận, chờ check VH2”: Chuyển bước 14</w:t>
            </w:r>
          </w:p>
        </w:tc>
      </w:tr>
      <w:tr w:rsidR="00BF479E" w:rsidRPr="00070528" w14:paraId="6EF4B153" w14:textId="77777777" w:rsidTr="00BF479E">
        <w:tc>
          <w:tcPr>
            <w:tcW w:w="1132" w:type="dxa"/>
          </w:tcPr>
          <w:p w14:paraId="170BE604" w14:textId="77777777" w:rsidR="00BF479E" w:rsidRPr="00070528" w:rsidRDefault="00BF479E" w:rsidP="00BF479E">
            <w:pPr>
              <w:spacing w:before="105" w:after="52"/>
              <w:ind w:left="32"/>
            </w:pPr>
            <w:r w:rsidRPr="00070528">
              <w:t>7</w:t>
            </w:r>
          </w:p>
        </w:tc>
        <w:tc>
          <w:tcPr>
            <w:tcW w:w="1420" w:type="dxa"/>
          </w:tcPr>
          <w:p w14:paraId="3E83E99D" w14:textId="77777777" w:rsidR="00BF479E" w:rsidRPr="00070528" w:rsidRDefault="00BF479E" w:rsidP="00BF479E">
            <w:pPr>
              <w:spacing w:before="105" w:after="52"/>
              <w:ind w:left="28"/>
            </w:pPr>
            <w:r w:rsidRPr="00070528">
              <w:t>Nhân viên VH2</w:t>
            </w:r>
          </w:p>
        </w:tc>
        <w:tc>
          <w:tcPr>
            <w:tcW w:w="7087" w:type="dxa"/>
          </w:tcPr>
          <w:p w14:paraId="65A614C8" w14:textId="77777777" w:rsidR="00BF479E" w:rsidRPr="00070528" w:rsidRDefault="00BF479E" w:rsidP="00BF479E">
            <w:pPr>
              <w:spacing w:before="105" w:after="52"/>
              <w:ind w:left="35"/>
            </w:pPr>
            <w:r w:rsidRPr="00070528">
              <w:t>Kiểm tra Cavet được trả về có đúng với thông tin Cavet đã được lưu kho hay không.</w:t>
            </w:r>
          </w:p>
          <w:p w14:paraId="2F783A50" w14:textId="77777777" w:rsidR="00BF479E" w:rsidRPr="00070528" w:rsidRDefault="00BF479E" w:rsidP="00BF479E">
            <w:pPr>
              <w:pStyle w:val="ListParagraph"/>
              <w:numPr>
                <w:ilvl w:val="0"/>
                <w:numId w:val="17"/>
              </w:numPr>
              <w:spacing w:before="105" w:after="52"/>
              <w:ind w:left="633" w:hanging="316"/>
            </w:pPr>
            <w:r w:rsidRPr="00070528">
              <w:t>Nếu đúng: Chuyển cavet sang bộ phận lưu kho</w:t>
            </w:r>
          </w:p>
          <w:p w14:paraId="3261D9FE" w14:textId="77777777" w:rsidR="00BF479E" w:rsidRPr="00070528" w:rsidRDefault="00BF479E" w:rsidP="00BF479E">
            <w:pPr>
              <w:pStyle w:val="ListParagraph"/>
              <w:numPr>
                <w:ilvl w:val="0"/>
                <w:numId w:val="17"/>
              </w:numPr>
              <w:spacing w:before="105" w:after="52"/>
              <w:ind w:left="633" w:hanging="316"/>
            </w:pPr>
            <w:r w:rsidRPr="00070528">
              <w:t xml:space="preserve">Nếu sai: chọn mã lỗi, ghi chú lỗi và chuyển sang lưu kho. </w:t>
            </w:r>
          </w:p>
        </w:tc>
      </w:tr>
      <w:tr w:rsidR="00BF479E" w:rsidRPr="00070528" w14:paraId="721B0842" w14:textId="77777777" w:rsidTr="00BF479E">
        <w:tc>
          <w:tcPr>
            <w:tcW w:w="1132" w:type="dxa"/>
          </w:tcPr>
          <w:p w14:paraId="3C43A501" w14:textId="77777777" w:rsidR="00BF479E" w:rsidRPr="00070528" w:rsidRDefault="00BF479E" w:rsidP="00BF479E">
            <w:pPr>
              <w:spacing w:before="105" w:after="52"/>
              <w:ind w:left="32"/>
            </w:pPr>
            <w:r w:rsidRPr="00070528">
              <w:t>8</w:t>
            </w:r>
          </w:p>
        </w:tc>
        <w:tc>
          <w:tcPr>
            <w:tcW w:w="1420" w:type="dxa"/>
          </w:tcPr>
          <w:p w14:paraId="0A1DE7EA" w14:textId="77777777" w:rsidR="00BF479E" w:rsidRPr="00070528" w:rsidDel="003E0181" w:rsidRDefault="00BF479E" w:rsidP="00BF479E">
            <w:pPr>
              <w:spacing w:before="105" w:after="52"/>
              <w:ind w:left="28"/>
            </w:pPr>
            <w:r w:rsidRPr="00070528">
              <w:t>Hệ thống</w:t>
            </w:r>
          </w:p>
        </w:tc>
        <w:tc>
          <w:tcPr>
            <w:tcW w:w="7087" w:type="dxa"/>
          </w:tcPr>
          <w:p w14:paraId="3856B99A" w14:textId="77777777" w:rsidR="00BF479E" w:rsidRPr="00070528" w:rsidDel="003E0181" w:rsidRDefault="00BF479E" w:rsidP="00BF479E">
            <w:pPr>
              <w:spacing w:before="105" w:after="52"/>
              <w:ind w:left="35"/>
            </w:pPr>
            <w:r w:rsidRPr="00070528">
              <w:t>Hệ thống gửi email cho người mượn về lỗi cavet đã lưu.</w:t>
            </w:r>
          </w:p>
        </w:tc>
      </w:tr>
      <w:tr w:rsidR="00BF479E" w:rsidRPr="00070528" w14:paraId="1EB0C32C" w14:textId="77777777" w:rsidTr="00BF479E">
        <w:tc>
          <w:tcPr>
            <w:tcW w:w="1132" w:type="dxa"/>
          </w:tcPr>
          <w:p w14:paraId="1218B87A" w14:textId="77777777" w:rsidR="00BF479E" w:rsidRPr="00070528" w:rsidRDefault="00BF479E" w:rsidP="00BF479E">
            <w:pPr>
              <w:spacing w:before="105" w:after="52"/>
              <w:ind w:left="32"/>
            </w:pPr>
            <w:r w:rsidRPr="00070528">
              <w:t>9</w:t>
            </w:r>
          </w:p>
        </w:tc>
        <w:tc>
          <w:tcPr>
            <w:tcW w:w="1420" w:type="dxa"/>
          </w:tcPr>
          <w:p w14:paraId="5969D465" w14:textId="77777777" w:rsidR="00BF479E" w:rsidRPr="00070528" w:rsidDel="003E0181" w:rsidRDefault="00BF479E" w:rsidP="00BF479E">
            <w:pPr>
              <w:spacing w:before="105" w:after="52"/>
              <w:ind w:left="28"/>
            </w:pPr>
            <w:r w:rsidRPr="00070528">
              <w:t>Nhân viên lưu kho</w:t>
            </w:r>
          </w:p>
        </w:tc>
        <w:tc>
          <w:tcPr>
            <w:tcW w:w="7087" w:type="dxa"/>
          </w:tcPr>
          <w:p w14:paraId="4C0609BF" w14:textId="4A9F3428" w:rsidR="00BF479E" w:rsidRPr="00070528" w:rsidDel="003E0181" w:rsidRDefault="00BF479E" w:rsidP="00BF479E">
            <w:pPr>
              <w:spacing w:before="105" w:after="52"/>
              <w:ind w:left="35"/>
            </w:pPr>
            <w:r w:rsidRPr="00070528">
              <w:t>Nhận Cavet từ nhân viên VH2, lưu kho Cavet với mã lưu kho đã sinh. Hệ thống chuyển trạng thái lưu kho của Cavet. Chuyển bước 4</w:t>
            </w:r>
            <w:r w:rsidR="00B25BE6" w:rsidRPr="00070528">
              <w:t>.</w:t>
            </w:r>
          </w:p>
        </w:tc>
      </w:tr>
      <w:tr w:rsidR="00BF479E" w:rsidRPr="00070528" w14:paraId="106C964F" w14:textId="77777777" w:rsidTr="00BF479E">
        <w:tc>
          <w:tcPr>
            <w:tcW w:w="1132" w:type="dxa"/>
          </w:tcPr>
          <w:p w14:paraId="7E3C4034" w14:textId="77777777" w:rsidR="00BF479E" w:rsidRPr="00070528" w:rsidRDefault="00BF479E" w:rsidP="00BF479E">
            <w:pPr>
              <w:spacing w:before="105" w:after="52"/>
              <w:ind w:left="32"/>
            </w:pPr>
            <w:r w:rsidRPr="00070528">
              <w:t>10</w:t>
            </w:r>
          </w:p>
        </w:tc>
        <w:tc>
          <w:tcPr>
            <w:tcW w:w="1420" w:type="dxa"/>
          </w:tcPr>
          <w:p w14:paraId="68780732" w14:textId="77777777" w:rsidR="00BF479E" w:rsidRPr="00070528" w:rsidDel="003E0181" w:rsidRDefault="00BF479E" w:rsidP="00BF479E">
            <w:pPr>
              <w:spacing w:before="105" w:after="52"/>
              <w:ind w:left="28"/>
            </w:pPr>
            <w:r w:rsidRPr="00070528">
              <w:t>Nhân viên VH2</w:t>
            </w:r>
          </w:p>
        </w:tc>
        <w:tc>
          <w:tcPr>
            <w:tcW w:w="7087" w:type="dxa"/>
          </w:tcPr>
          <w:p w14:paraId="5FB8F030" w14:textId="77777777" w:rsidR="00BF479E" w:rsidRPr="00070528" w:rsidRDefault="00BF479E" w:rsidP="00BF479E">
            <w:pPr>
              <w:spacing w:before="105" w:after="52"/>
              <w:ind w:left="35"/>
            </w:pPr>
            <w:r w:rsidRPr="00070528">
              <w:t>Người dùng kiểm tra cavet mới về đã xử lý được lỗi cavet trước đó hay chưa.</w:t>
            </w:r>
          </w:p>
          <w:p w14:paraId="54E35846" w14:textId="77777777" w:rsidR="00BF479E" w:rsidRPr="00070528" w:rsidRDefault="00BF479E" w:rsidP="00BF479E">
            <w:pPr>
              <w:pStyle w:val="ListParagraph"/>
              <w:numPr>
                <w:ilvl w:val="0"/>
                <w:numId w:val="17"/>
              </w:numPr>
              <w:spacing w:before="105" w:after="52"/>
              <w:ind w:left="633" w:hanging="316"/>
            </w:pPr>
            <w:r w:rsidRPr="00070528">
              <w:t>Nếu đã xử lý được: chuyển trạng thái lỗi của cavet và chuyển lưu kho</w:t>
            </w:r>
          </w:p>
          <w:p w14:paraId="30BE526B" w14:textId="77777777" w:rsidR="00BF479E" w:rsidRPr="00070528" w:rsidDel="003E0181" w:rsidRDefault="00BF479E" w:rsidP="00BF479E">
            <w:pPr>
              <w:pStyle w:val="ListParagraph"/>
              <w:numPr>
                <w:ilvl w:val="0"/>
                <w:numId w:val="17"/>
              </w:numPr>
              <w:spacing w:before="105" w:after="52"/>
              <w:ind w:left="633" w:hanging="316"/>
            </w:pPr>
            <w:r w:rsidRPr="00070528">
              <w:t>Nếu chưa xử lý được: Ghi chú lỗi, chuyển lưu kho</w:t>
            </w:r>
          </w:p>
        </w:tc>
      </w:tr>
      <w:tr w:rsidR="00BF479E" w:rsidRPr="00070528" w14:paraId="066EFDF5" w14:textId="77777777" w:rsidTr="00BF479E">
        <w:tc>
          <w:tcPr>
            <w:tcW w:w="1132" w:type="dxa"/>
          </w:tcPr>
          <w:p w14:paraId="30CF1A75" w14:textId="77777777" w:rsidR="00BF479E" w:rsidRPr="00070528" w:rsidRDefault="00BF479E" w:rsidP="00BF479E">
            <w:pPr>
              <w:spacing w:before="105" w:after="52"/>
              <w:ind w:left="32"/>
            </w:pPr>
            <w:r w:rsidRPr="00070528">
              <w:t>11</w:t>
            </w:r>
          </w:p>
        </w:tc>
        <w:tc>
          <w:tcPr>
            <w:tcW w:w="1420" w:type="dxa"/>
          </w:tcPr>
          <w:p w14:paraId="1436D878" w14:textId="77777777" w:rsidR="00BF479E" w:rsidRPr="00070528" w:rsidRDefault="00BF479E" w:rsidP="00BF479E">
            <w:pPr>
              <w:spacing w:before="105" w:after="52"/>
              <w:ind w:left="28"/>
            </w:pPr>
            <w:r w:rsidRPr="00070528">
              <w:t>Hệ thống</w:t>
            </w:r>
          </w:p>
        </w:tc>
        <w:tc>
          <w:tcPr>
            <w:tcW w:w="7087" w:type="dxa"/>
          </w:tcPr>
          <w:p w14:paraId="171B1E88" w14:textId="77777777" w:rsidR="00BF479E" w:rsidRPr="00070528" w:rsidRDefault="00BF479E" w:rsidP="00BF479E">
            <w:pPr>
              <w:spacing w:before="105" w:after="52"/>
              <w:ind w:left="35"/>
            </w:pPr>
            <w:r w:rsidRPr="00070528">
              <w:t>Nếu lỗi chưa được xử lý, hệ thống tự động gửi email thông báo cho nhân viên kinh doanh.</w:t>
            </w:r>
          </w:p>
        </w:tc>
      </w:tr>
      <w:tr w:rsidR="00BF479E" w:rsidRPr="00070528" w14:paraId="14E84D14" w14:textId="77777777" w:rsidTr="00BF479E">
        <w:tc>
          <w:tcPr>
            <w:tcW w:w="1132" w:type="dxa"/>
          </w:tcPr>
          <w:p w14:paraId="6B115C78" w14:textId="77777777" w:rsidR="00BF479E" w:rsidRPr="00070528" w:rsidRDefault="00BF479E" w:rsidP="00BF479E">
            <w:pPr>
              <w:spacing w:before="105" w:after="52"/>
              <w:ind w:left="32"/>
            </w:pPr>
            <w:r w:rsidRPr="00070528">
              <w:t>12, 13</w:t>
            </w:r>
          </w:p>
        </w:tc>
        <w:tc>
          <w:tcPr>
            <w:tcW w:w="1420" w:type="dxa"/>
          </w:tcPr>
          <w:p w14:paraId="141557D7" w14:textId="77777777" w:rsidR="00BF479E" w:rsidRPr="00070528" w:rsidRDefault="00BF479E" w:rsidP="00BF479E">
            <w:pPr>
              <w:spacing w:before="105" w:after="52"/>
              <w:ind w:left="28"/>
            </w:pPr>
            <w:r w:rsidRPr="00070528">
              <w:t>Nhân viên lưu kho</w:t>
            </w:r>
          </w:p>
        </w:tc>
        <w:tc>
          <w:tcPr>
            <w:tcW w:w="7087" w:type="dxa"/>
          </w:tcPr>
          <w:p w14:paraId="11D78A7B" w14:textId="77777777" w:rsidR="00BF479E" w:rsidRPr="00070528" w:rsidRDefault="00BF479E" w:rsidP="00BF479E">
            <w:pPr>
              <w:spacing w:before="105" w:after="52"/>
              <w:ind w:left="35"/>
            </w:pPr>
            <w:r w:rsidRPr="00070528">
              <w:t>Nhận cavet từ nhân viên VH2, tiến hành lưu kho Cavet cùng mã lưu kho đã sinh. Chuyển bước 4</w:t>
            </w:r>
          </w:p>
        </w:tc>
      </w:tr>
      <w:tr w:rsidR="00BF479E" w:rsidRPr="00070528" w14:paraId="39D552A1" w14:textId="77777777" w:rsidTr="00BF479E">
        <w:tc>
          <w:tcPr>
            <w:tcW w:w="1132" w:type="dxa"/>
          </w:tcPr>
          <w:p w14:paraId="2EE1BB2E" w14:textId="77777777" w:rsidR="00BF479E" w:rsidRPr="00070528" w:rsidRDefault="00BF479E" w:rsidP="00BF479E">
            <w:pPr>
              <w:spacing w:before="105" w:after="52"/>
              <w:ind w:left="32"/>
            </w:pPr>
            <w:r w:rsidRPr="00070528">
              <w:lastRenderedPageBreak/>
              <w:t>14</w:t>
            </w:r>
          </w:p>
        </w:tc>
        <w:tc>
          <w:tcPr>
            <w:tcW w:w="1420" w:type="dxa"/>
          </w:tcPr>
          <w:p w14:paraId="24D68F0E" w14:textId="77777777" w:rsidR="00BF479E" w:rsidRPr="00070528" w:rsidRDefault="00BF479E" w:rsidP="00BF479E">
            <w:pPr>
              <w:spacing w:before="105" w:after="52"/>
              <w:ind w:left="28"/>
            </w:pPr>
            <w:r w:rsidRPr="00070528">
              <w:t>Nhân viên VH2</w:t>
            </w:r>
          </w:p>
        </w:tc>
        <w:tc>
          <w:tcPr>
            <w:tcW w:w="7087" w:type="dxa"/>
          </w:tcPr>
          <w:p w14:paraId="563AE087" w14:textId="7C6D7CB3" w:rsidR="00BF479E" w:rsidRPr="00070528" w:rsidRDefault="00BF479E" w:rsidP="00BF479E">
            <w:pPr>
              <w:spacing w:before="105" w:after="52"/>
              <w:ind w:left="35"/>
            </w:pPr>
            <w:r w:rsidRPr="00070528">
              <w:t>Kiểm tra thông tin cavet có đúng với H</w:t>
            </w:r>
            <w:r w:rsidR="007D3728" w:rsidRPr="00070528">
              <w:t>SK</w:t>
            </w:r>
            <w:r w:rsidRPr="00070528">
              <w:t>V hay không.</w:t>
            </w:r>
          </w:p>
          <w:p w14:paraId="2BC49015" w14:textId="77777777" w:rsidR="00BF479E" w:rsidRPr="00070528" w:rsidRDefault="00BF479E" w:rsidP="00BF479E">
            <w:pPr>
              <w:pStyle w:val="ListParagraph"/>
              <w:numPr>
                <w:ilvl w:val="0"/>
                <w:numId w:val="17"/>
              </w:numPr>
              <w:spacing w:before="105" w:after="52"/>
              <w:ind w:left="633" w:hanging="316"/>
            </w:pPr>
            <w:r w:rsidRPr="00070528">
              <w:t>Nếu thông tin trùng khớp: chuyển lưu kho</w:t>
            </w:r>
          </w:p>
          <w:p w14:paraId="2ED844D4" w14:textId="77777777" w:rsidR="00BF479E" w:rsidRPr="00070528" w:rsidRDefault="00BF479E" w:rsidP="00BF479E">
            <w:pPr>
              <w:pStyle w:val="ListParagraph"/>
              <w:numPr>
                <w:ilvl w:val="0"/>
                <w:numId w:val="17"/>
              </w:numPr>
              <w:spacing w:before="105" w:after="52"/>
              <w:ind w:left="633" w:hanging="316"/>
            </w:pPr>
            <w:r w:rsidRPr="00070528">
              <w:t>Nếu thông tin có sai khác: Ghi chú lỗi, chọn mã lỗi và chuyển lưu kho</w:t>
            </w:r>
          </w:p>
        </w:tc>
      </w:tr>
      <w:tr w:rsidR="00BF479E" w:rsidRPr="00070528" w14:paraId="68D08A62" w14:textId="77777777" w:rsidTr="00BF479E">
        <w:tc>
          <w:tcPr>
            <w:tcW w:w="1132" w:type="dxa"/>
          </w:tcPr>
          <w:p w14:paraId="47CFCD9E" w14:textId="77777777" w:rsidR="00BF479E" w:rsidRPr="00070528" w:rsidRDefault="00BF479E" w:rsidP="00BF479E">
            <w:pPr>
              <w:spacing w:before="105" w:after="52"/>
              <w:ind w:left="32"/>
            </w:pPr>
            <w:r w:rsidRPr="00070528">
              <w:t>15</w:t>
            </w:r>
          </w:p>
        </w:tc>
        <w:tc>
          <w:tcPr>
            <w:tcW w:w="1420" w:type="dxa"/>
          </w:tcPr>
          <w:p w14:paraId="0A100C28" w14:textId="77777777" w:rsidR="00BF479E" w:rsidRPr="00070528" w:rsidRDefault="00BF479E" w:rsidP="00BF479E">
            <w:pPr>
              <w:spacing w:before="105" w:after="52"/>
              <w:ind w:left="28"/>
            </w:pPr>
            <w:r w:rsidRPr="00070528">
              <w:t>Hệ thống</w:t>
            </w:r>
          </w:p>
        </w:tc>
        <w:tc>
          <w:tcPr>
            <w:tcW w:w="7087" w:type="dxa"/>
          </w:tcPr>
          <w:p w14:paraId="24AF0145" w14:textId="77777777" w:rsidR="00BF479E" w:rsidRPr="00070528" w:rsidRDefault="00BF479E" w:rsidP="00BF479E">
            <w:pPr>
              <w:spacing w:before="105" w:after="52"/>
              <w:ind w:left="35"/>
            </w:pPr>
            <w:r w:rsidRPr="00070528">
              <w:t>Nếu Cavet có lỗi, hệ thống tự động gửi email cho nhân viên kinh doanh</w:t>
            </w:r>
          </w:p>
        </w:tc>
      </w:tr>
      <w:tr w:rsidR="00BF479E" w:rsidRPr="00070528" w14:paraId="5528F6C3" w14:textId="77777777" w:rsidTr="00BF479E">
        <w:tc>
          <w:tcPr>
            <w:tcW w:w="1132" w:type="dxa"/>
          </w:tcPr>
          <w:p w14:paraId="2359B509" w14:textId="77777777" w:rsidR="00BF479E" w:rsidRPr="00070528" w:rsidRDefault="00BF479E" w:rsidP="00BF479E">
            <w:pPr>
              <w:spacing w:before="105" w:after="52"/>
              <w:ind w:left="32"/>
            </w:pPr>
            <w:r w:rsidRPr="00070528">
              <w:t>16</w:t>
            </w:r>
          </w:p>
        </w:tc>
        <w:tc>
          <w:tcPr>
            <w:tcW w:w="1420" w:type="dxa"/>
          </w:tcPr>
          <w:p w14:paraId="4382CF2B" w14:textId="77777777" w:rsidR="00BF479E" w:rsidRPr="00070528" w:rsidRDefault="00BF479E" w:rsidP="00BF479E">
            <w:pPr>
              <w:spacing w:before="105" w:after="52"/>
              <w:ind w:left="28"/>
            </w:pPr>
            <w:r w:rsidRPr="00070528">
              <w:t>Nhân viên lưu kho</w:t>
            </w:r>
          </w:p>
        </w:tc>
        <w:tc>
          <w:tcPr>
            <w:tcW w:w="7087" w:type="dxa"/>
          </w:tcPr>
          <w:p w14:paraId="0C52879B" w14:textId="77777777" w:rsidR="00BF479E" w:rsidRPr="00070528" w:rsidRDefault="00BF479E" w:rsidP="00BF479E">
            <w:pPr>
              <w:spacing w:before="105" w:after="52"/>
              <w:ind w:left="35"/>
            </w:pPr>
            <w:r w:rsidRPr="00070528">
              <w:t>Nhận Cavet từ nhân viên vận hành 2. Mở màn hình lưu kho, hệ thống hiển thị tất cả Cavet được chuyển lưu kho từ nhân viên VH2. Hệ thống sinh mã lưu kho mới và chuyển trạng thái lưu kho của Cavet. Chuyển bước 4.</w:t>
            </w:r>
          </w:p>
        </w:tc>
      </w:tr>
    </w:tbl>
    <w:p w14:paraId="707BD1AD" w14:textId="77777777" w:rsidR="00F86EE3" w:rsidRPr="00070528" w:rsidRDefault="00F86EE3" w:rsidP="000103DD"/>
    <w:p w14:paraId="5EC2253D" w14:textId="5594D256" w:rsidR="00D92682" w:rsidRPr="00070528" w:rsidRDefault="000103DD" w:rsidP="000C1FDD">
      <w:pPr>
        <w:pStyle w:val="Heading2"/>
        <w:numPr>
          <w:ilvl w:val="1"/>
          <w:numId w:val="18"/>
        </w:numPr>
      </w:pPr>
      <w:bookmarkStart w:id="20" w:name="_Toc522716960"/>
      <w:r w:rsidRPr="00070528">
        <w:t>Y</w:t>
      </w:r>
      <w:r w:rsidR="00D92682" w:rsidRPr="00070528">
        <w:t>êu cầu triển khai</w:t>
      </w:r>
      <w:bookmarkEnd w:id="20"/>
    </w:p>
    <w:p w14:paraId="4CA28411" w14:textId="77777777" w:rsidR="00D92682" w:rsidRPr="00070528" w:rsidRDefault="00D92682" w:rsidP="00D92682">
      <w:pPr>
        <w:pStyle w:val="BodyText"/>
        <w:ind w:left="1211"/>
        <w:rPr>
          <w:rFonts w:cs="Tahoma"/>
          <w:i/>
          <w:sz w:val="22"/>
          <w:szCs w:val="22"/>
        </w:rPr>
      </w:pPr>
    </w:p>
    <w:p w14:paraId="238D6726" w14:textId="220FFCDF" w:rsidR="00D92682" w:rsidRPr="00070528" w:rsidRDefault="00D92682" w:rsidP="00A5348F">
      <w:pPr>
        <w:pStyle w:val="Heading1"/>
      </w:pPr>
      <w:bookmarkStart w:id="21" w:name="_Toc522716961"/>
      <w:r w:rsidRPr="00070528">
        <w:t>mô tả chi tiết yêu cầu nghiệp vụ</w:t>
      </w:r>
      <w:bookmarkEnd w:id="21"/>
    </w:p>
    <w:p w14:paraId="7ED60D7F" w14:textId="2B46D311" w:rsidR="00D92682" w:rsidRPr="00070528" w:rsidRDefault="000103DD" w:rsidP="00F565CD">
      <w:pPr>
        <w:pStyle w:val="Heading2"/>
        <w:numPr>
          <w:ilvl w:val="1"/>
          <w:numId w:val="68"/>
        </w:numPr>
      </w:pPr>
      <w:bookmarkStart w:id="22" w:name="_Toc522716962"/>
      <w:r w:rsidRPr="00070528">
        <w:t>P</w:t>
      </w:r>
      <w:r w:rsidR="00D92682" w:rsidRPr="00070528">
        <w:t>hân quyền người dùng</w:t>
      </w:r>
      <w:bookmarkEnd w:id="22"/>
    </w:p>
    <w:p w14:paraId="696435F0" w14:textId="77777777" w:rsidR="00D92682" w:rsidRPr="00070528" w:rsidRDefault="00D92682" w:rsidP="00D92682">
      <w:pPr>
        <w:pStyle w:val="BodyText"/>
        <w:rPr>
          <w:sz w:val="16"/>
          <w:lang w:val="en-US" w:eastAsia="en-AU"/>
        </w:rPr>
      </w:pPr>
    </w:p>
    <w:tbl>
      <w:tblPr>
        <w:tblStyle w:val="TableGrid"/>
        <w:tblW w:w="9639" w:type="dxa"/>
        <w:tblInd w:w="-5" w:type="dxa"/>
        <w:tblLook w:val="04A0" w:firstRow="1" w:lastRow="0" w:firstColumn="1" w:lastColumn="0" w:noHBand="0" w:noVBand="1"/>
      </w:tblPr>
      <w:tblGrid>
        <w:gridCol w:w="2008"/>
        <w:gridCol w:w="7631"/>
      </w:tblGrid>
      <w:tr w:rsidR="00F83B66" w:rsidRPr="00070528" w14:paraId="7D95BDBA" w14:textId="77777777" w:rsidTr="00F86EE3">
        <w:tc>
          <w:tcPr>
            <w:tcW w:w="2008" w:type="dxa"/>
          </w:tcPr>
          <w:p w14:paraId="03F20264" w14:textId="3597A506" w:rsidR="00D92682" w:rsidRPr="00070528" w:rsidRDefault="00D92682" w:rsidP="000103DD">
            <w:pPr>
              <w:pStyle w:val="BodyText"/>
              <w:spacing w:after="105"/>
              <w:ind w:left="0"/>
              <w:jc w:val="center"/>
              <w:rPr>
                <w:b/>
                <w:lang w:val="en-US" w:eastAsia="en-AU"/>
              </w:rPr>
            </w:pPr>
            <w:r w:rsidRPr="00070528">
              <w:rPr>
                <w:b/>
                <w:lang w:val="en-US" w:eastAsia="en-AU"/>
              </w:rPr>
              <w:t>Actor chính</w:t>
            </w:r>
          </w:p>
        </w:tc>
        <w:tc>
          <w:tcPr>
            <w:tcW w:w="7631" w:type="dxa"/>
          </w:tcPr>
          <w:p w14:paraId="7652702B" w14:textId="2A6D6DEC" w:rsidR="00D92682" w:rsidRPr="00070528" w:rsidRDefault="00D92682" w:rsidP="000103DD">
            <w:pPr>
              <w:pStyle w:val="BodyText"/>
              <w:spacing w:after="105"/>
              <w:ind w:left="0"/>
              <w:jc w:val="center"/>
              <w:rPr>
                <w:b/>
                <w:lang w:val="en-US" w:eastAsia="en-AU"/>
              </w:rPr>
            </w:pPr>
            <w:r w:rsidRPr="00070528">
              <w:rPr>
                <w:b/>
                <w:lang w:val="en-US" w:eastAsia="en-AU"/>
              </w:rPr>
              <w:t>Use case</w:t>
            </w:r>
          </w:p>
        </w:tc>
      </w:tr>
      <w:tr w:rsidR="00F83B66" w:rsidRPr="00070528" w14:paraId="1F42E60B" w14:textId="77777777" w:rsidTr="00F86EE3">
        <w:tc>
          <w:tcPr>
            <w:tcW w:w="2008" w:type="dxa"/>
          </w:tcPr>
          <w:p w14:paraId="749C7E21" w14:textId="77777777" w:rsidR="00D92682" w:rsidRPr="00070528" w:rsidRDefault="00D92682" w:rsidP="000103DD">
            <w:pPr>
              <w:pStyle w:val="BodyText"/>
              <w:spacing w:after="105"/>
              <w:ind w:left="0"/>
              <w:rPr>
                <w:lang w:val="en-US" w:eastAsia="en-AU"/>
              </w:rPr>
            </w:pPr>
          </w:p>
        </w:tc>
        <w:tc>
          <w:tcPr>
            <w:tcW w:w="7631" w:type="dxa"/>
          </w:tcPr>
          <w:p w14:paraId="536C0D58" w14:textId="3DBCA5A5" w:rsidR="00D92682" w:rsidRPr="00070528" w:rsidRDefault="00D92682" w:rsidP="000103DD">
            <w:pPr>
              <w:pStyle w:val="BodyText"/>
              <w:spacing w:after="105"/>
              <w:ind w:left="0"/>
              <w:rPr>
                <w:lang w:val="en-US" w:eastAsia="en-AU"/>
              </w:rPr>
            </w:pPr>
            <w:r w:rsidRPr="00070528">
              <w:rPr>
                <w:lang w:val="en-US" w:eastAsia="en-AU"/>
              </w:rPr>
              <w:t>UC01: …</w:t>
            </w:r>
          </w:p>
          <w:p w14:paraId="092B81F0" w14:textId="3DF0F739" w:rsidR="00D92682" w:rsidRPr="00070528" w:rsidRDefault="00D92682" w:rsidP="000103DD">
            <w:pPr>
              <w:pStyle w:val="BodyText"/>
              <w:spacing w:after="105"/>
              <w:ind w:left="0"/>
              <w:rPr>
                <w:lang w:val="en-US" w:eastAsia="en-AU"/>
              </w:rPr>
            </w:pPr>
            <w:r w:rsidRPr="00070528">
              <w:rPr>
                <w:lang w:val="en-US" w:eastAsia="en-AU"/>
              </w:rPr>
              <w:t>UC02: ….</w:t>
            </w:r>
          </w:p>
          <w:p w14:paraId="329FB80B" w14:textId="1ADAB55A" w:rsidR="00D92682" w:rsidRPr="00070528" w:rsidRDefault="00D92682" w:rsidP="000103DD">
            <w:pPr>
              <w:pStyle w:val="BodyText"/>
              <w:spacing w:after="105"/>
              <w:ind w:left="0"/>
              <w:rPr>
                <w:lang w:val="en-US" w:eastAsia="en-AU"/>
              </w:rPr>
            </w:pPr>
          </w:p>
        </w:tc>
      </w:tr>
      <w:tr w:rsidR="00F83B66" w:rsidRPr="00070528" w14:paraId="1A45D4A5" w14:textId="77777777" w:rsidTr="00F86EE3">
        <w:tc>
          <w:tcPr>
            <w:tcW w:w="2008" w:type="dxa"/>
          </w:tcPr>
          <w:p w14:paraId="6480072A" w14:textId="77777777" w:rsidR="00D92682" w:rsidRPr="00070528" w:rsidRDefault="00D92682" w:rsidP="000103DD">
            <w:pPr>
              <w:pStyle w:val="BodyText"/>
              <w:spacing w:after="105"/>
              <w:ind w:left="0"/>
              <w:rPr>
                <w:lang w:val="en-US" w:eastAsia="en-AU"/>
              </w:rPr>
            </w:pPr>
          </w:p>
        </w:tc>
        <w:tc>
          <w:tcPr>
            <w:tcW w:w="7631" w:type="dxa"/>
          </w:tcPr>
          <w:p w14:paraId="1E9FC7ED" w14:textId="77777777" w:rsidR="00D92682" w:rsidRPr="00070528" w:rsidRDefault="00D92682" w:rsidP="000103DD">
            <w:pPr>
              <w:pStyle w:val="BodyText"/>
              <w:spacing w:after="105"/>
              <w:ind w:left="0"/>
              <w:rPr>
                <w:lang w:val="en-US" w:eastAsia="en-AU"/>
              </w:rPr>
            </w:pPr>
          </w:p>
        </w:tc>
      </w:tr>
      <w:tr w:rsidR="00F83B66" w:rsidRPr="00070528" w14:paraId="388A52C4" w14:textId="77777777" w:rsidTr="00F86EE3">
        <w:tc>
          <w:tcPr>
            <w:tcW w:w="2008" w:type="dxa"/>
          </w:tcPr>
          <w:p w14:paraId="03FB8953" w14:textId="77777777" w:rsidR="00D92682" w:rsidRPr="00070528" w:rsidRDefault="00D92682" w:rsidP="000103DD">
            <w:pPr>
              <w:pStyle w:val="BodyText"/>
              <w:spacing w:after="105"/>
              <w:ind w:left="0"/>
              <w:rPr>
                <w:lang w:val="en-US" w:eastAsia="en-AU"/>
              </w:rPr>
            </w:pPr>
          </w:p>
        </w:tc>
        <w:tc>
          <w:tcPr>
            <w:tcW w:w="7631" w:type="dxa"/>
          </w:tcPr>
          <w:p w14:paraId="63CFDE49" w14:textId="77777777" w:rsidR="00D92682" w:rsidRPr="00070528" w:rsidRDefault="00D92682" w:rsidP="000103DD">
            <w:pPr>
              <w:pStyle w:val="BodyText"/>
              <w:spacing w:after="105"/>
              <w:ind w:left="0"/>
              <w:rPr>
                <w:lang w:val="en-US" w:eastAsia="en-AU"/>
              </w:rPr>
            </w:pPr>
          </w:p>
        </w:tc>
      </w:tr>
      <w:tr w:rsidR="00F83B66" w:rsidRPr="00070528" w14:paraId="6A3D9830" w14:textId="77777777" w:rsidTr="00F86EE3">
        <w:tc>
          <w:tcPr>
            <w:tcW w:w="2008" w:type="dxa"/>
          </w:tcPr>
          <w:p w14:paraId="2D95E85E" w14:textId="77777777" w:rsidR="00D92682" w:rsidRPr="00070528" w:rsidRDefault="00D92682" w:rsidP="000103DD">
            <w:pPr>
              <w:pStyle w:val="BodyText"/>
              <w:spacing w:after="105"/>
              <w:ind w:left="0"/>
              <w:rPr>
                <w:lang w:val="en-US" w:eastAsia="en-AU"/>
              </w:rPr>
            </w:pPr>
          </w:p>
        </w:tc>
        <w:tc>
          <w:tcPr>
            <w:tcW w:w="7631" w:type="dxa"/>
          </w:tcPr>
          <w:p w14:paraId="6B003CB5" w14:textId="77777777" w:rsidR="00D92682" w:rsidRPr="00070528" w:rsidRDefault="00D92682" w:rsidP="000103DD">
            <w:pPr>
              <w:pStyle w:val="BodyText"/>
              <w:spacing w:after="105"/>
              <w:ind w:left="0"/>
              <w:rPr>
                <w:lang w:val="en-US" w:eastAsia="en-AU"/>
              </w:rPr>
            </w:pPr>
          </w:p>
        </w:tc>
      </w:tr>
      <w:tr w:rsidR="00F83B66" w:rsidRPr="00070528" w14:paraId="6F34063C" w14:textId="77777777" w:rsidTr="00F86EE3">
        <w:tc>
          <w:tcPr>
            <w:tcW w:w="2008" w:type="dxa"/>
          </w:tcPr>
          <w:p w14:paraId="58045063" w14:textId="77777777" w:rsidR="00D92682" w:rsidRPr="00070528" w:rsidRDefault="00D92682" w:rsidP="000103DD">
            <w:pPr>
              <w:pStyle w:val="BodyText"/>
              <w:spacing w:after="105"/>
              <w:ind w:left="0"/>
              <w:rPr>
                <w:lang w:val="en-US" w:eastAsia="en-AU"/>
              </w:rPr>
            </w:pPr>
          </w:p>
        </w:tc>
        <w:tc>
          <w:tcPr>
            <w:tcW w:w="7631" w:type="dxa"/>
          </w:tcPr>
          <w:p w14:paraId="388CD5D5" w14:textId="77777777" w:rsidR="00D92682" w:rsidRPr="00070528" w:rsidRDefault="00D92682" w:rsidP="000103DD">
            <w:pPr>
              <w:pStyle w:val="BodyText"/>
              <w:spacing w:after="105"/>
              <w:ind w:left="0"/>
              <w:rPr>
                <w:lang w:val="en-US" w:eastAsia="en-AU"/>
              </w:rPr>
            </w:pPr>
          </w:p>
        </w:tc>
      </w:tr>
      <w:tr w:rsidR="00F83B66" w:rsidRPr="00070528" w14:paraId="6C411C7B" w14:textId="77777777" w:rsidTr="00F86EE3">
        <w:tc>
          <w:tcPr>
            <w:tcW w:w="2008" w:type="dxa"/>
          </w:tcPr>
          <w:p w14:paraId="39E01E83" w14:textId="77777777" w:rsidR="00D92682" w:rsidRPr="00070528" w:rsidRDefault="00D92682" w:rsidP="000103DD">
            <w:pPr>
              <w:pStyle w:val="BodyText"/>
              <w:spacing w:after="105"/>
              <w:ind w:left="0"/>
              <w:rPr>
                <w:lang w:val="en-US" w:eastAsia="en-AU"/>
              </w:rPr>
            </w:pPr>
          </w:p>
        </w:tc>
        <w:tc>
          <w:tcPr>
            <w:tcW w:w="7631" w:type="dxa"/>
          </w:tcPr>
          <w:p w14:paraId="65FF6506" w14:textId="77777777" w:rsidR="00D92682" w:rsidRPr="00070528" w:rsidRDefault="00D92682" w:rsidP="000103DD">
            <w:pPr>
              <w:pStyle w:val="BodyText"/>
              <w:spacing w:after="105"/>
              <w:ind w:left="0"/>
              <w:rPr>
                <w:lang w:val="en-US" w:eastAsia="en-AU"/>
              </w:rPr>
            </w:pPr>
          </w:p>
        </w:tc>
      </w:tr>
      <w:tr w:rsidR="00F83B66" w:rsidRPr="00070528" w14:paraId="53D1412D" w14:textId="77777777" w:rsidTr="00F86EE3">
        <w:tc>
          <w:tcPr>
            <w:tcW w:w="2008" w:type="dxa"/>
          </w:tcPr>
          <w:p w14:paraId="18EE7D38" w14:textId="77777777" w:rsidR="00D92682" w:rsidRPr="00070528" w:rsidRDefault="00D92682" w:rsidP="000103DD">
            <w:pPr>
              <w:pStyle w:val="BodyText"/>
              <w:spacing w:after="105"/>
              <w:ind w:left="0"/>
              <w:rPr>
                <w:lang w:val="en-US" w:eastAsia="en-AU"/>
              </w:rPr>
            </w:pPr>
          </w:p>
        </w:tc>
        <w:tc>
          <w:tcPr>
            <w:tcW w:w="7631" w:type="dxa"/>
          </w:tcPr>
          <w:p w14:paraId="10467B6E" w14:textId="77777777" w:rsidR="00D92682" w:rsidRPr="00070528" w:rsidRDefault="00D92682" w:rsidP="000103DD">
            <w:pPr>
              <w:pStyle w:val="BodyText"/>
              <w:spacing w:after="105"/>
              <w:ind w:left="0"/>
              <w:rPr>
                <w:lang w:val="en-US" w:eastAsia="en-AU"/>
              </w:rPr>
            </w:pPr>
          </w:p>
        </w:tc>
      </w:tr>
    </w:tbl>
    <w:p w14:paraId="5BC84CFD" w14:textId="6F3B625E" w:rsidR="00E261F1" w:rsidRPr="00070528" w:rsidRDefault="00E261F1" w:rsidP="00E261F1"/>
    <w:p w14:paraId="5439A51C" w14:textId="77777777" w:rsidR="00E261F1" w:rsidRPr="00070528" w:rsidRDefault="00E261F1">
      <w:pPr>
        <w:spacing w:before="0" w:after="0"/>
        <w:ind w:left="0"/>
        <w:rPr>
          <w:rFonts w:ascii="Verdana" w:hAnsi="Verdana" w:cs="Tahoma"/>
          <w:b/>
          <w:i/>
          <w:iCs/>
          <w:snapToGrid w:val="0"/>
          <w:szCs w:val="22"/>
          <w:lang w:eastAsia="en-AU"/>
        </w:rPr>
      </w:pPr>
      <w:r w:rsidRPr="00070528">
        <w:rPr>
          <w:lang w:eastAsia="en-AU"/>
        </w:rPr>
        <w:br w:type="page"/>
      </w:r>
    </w:p>
    <w:p w14:paraId="35780C73" w14:textId="77777777" w:rsidR="00E261F1" w:rsidRPr="00070528" w:rsidRDefault="00E261F1" w:rsidP="00A5348F">
      <w:pPr>
        <w:pStyle w:val="Heading2"/>
        <w:sectPr w:rsidR="00E261F1" w:rsidRPr="00070528" w:rsidSect="002B7CCA">
          <w:headerReference w:type="default" r:id="rId18"/>
          <w:footerReference w:type="default" r:id="rId19"/>
          <w:pgSz w:w="11906" w:h="16838" w:code="9"/>
          <w:pgMar w:top="1440" w:right="1077" w:bottom="1440" w:left="1077" w:header="284" w:footer="284" w:gutter="0"/>
          <w:cols w:space="720"/>
          <w:docGrid w:linePitch="272"/>
        </w:sectPr>
      </w:pPr>
    </w:p>
    <w:p w14:paraId="2405C043" w14:textId="231D48A1" w:rsidR="00FC32DE" w:rsidRPr="00070528" w:rsidRDefault="000E7439" w:rsidP="00F565CD">
      <w:pPr>
        <w:pStyle w:val="Heading2"/>
        <w:numPr>
          <w:ilvl w:val="1"/>
          <w:numId w:val="68"/>
        </w:numPr>
      </w:pPr>
      <w:bookmarkStart w:id="23" w:name="_Toc522716963"/>
      <w:r w:rsidRPr="00070528">
        <w:lastRenderedPageBreak/>
        <w:t>Function</w:t>
      </w:r>
      <w:bookmarkEnd w:id="23"/>
      <w:r w:rsidRPr="00070528">
        <w:tab/>
      </w:r>
    </w:p>
    <w:p w14:paraId="712C4161" w14:textId="25F65C13" w:rsidR="00971DC3" w:rsidRPr="00070528" w:rsidRDefault="000E7439" w:rsidP="00F565CD">
      <w:pPr>
        <w:pStyle w:val="BodyText"/>
        <w:numPr>
          <w:ilvl w:val="2"/>
          <w:numId w:val="68"/>
        </w:numPr>
        <w:ind w:left="2268"/>
        <w:outlineLvl w:val="2"/>
        <w:rPr>
          <w:i/>
          <w:sz w:val="22"/>
          <w:lang w:val="en-US" w:eastAsia="en-AU"/>
        </w:rPr>
      </w:pPr>
      <w:bookmarkStart w:id="24" w:name="_Toc522716964"/>
      <w:r w:rsidRPr="00070528">
        <w:rPr>
          <w:i/>
          <w:sz w:val="22"/>
          <w:lang w:val="en-US" w:eastAsia="en-AU"/>
        </w:rPr>
        <w:t>F</w:t>
      </w:r>
      <w:r w:rsidR="00C83A23" w:rsidRPr="00070528">
        <w:rPr>
          <w:i/>
          <w:sz w:val="22"/>
          <w:lang w:val="en-US" w:eastAsia="en-AU"/>
        </w:rPr>
        <w:t>1</w:t>
      </w:r>
      <w:r w:rsidR="00826E31" w:rsidRPr="00070528">
        <w:rPr>
          <w:i/>
          <w:sz w:val="22"/>
          <w:lang w:val="en-US" w:eastAsia="en-AU"/>
        </w:rPr>
        <w:t>:</w:t>
      </w:r>
      <w:r w:rsidR="00971DC3" w:rsidRPr="00070528">
        <w:rPr>
          <w:i/>
          <w:sz w:val="22"/>
          <w:lang w:val="en-US" w:eastAsia="en-AU"/>
        </w:rPr>
        <w:t xml:space="preserve"> Nhận hồ sơ</w:t>
      </w:r>
      <w:bookmarkEnd w:id="24"/>
    </w:p>
    <w:p w14:paraId="139745EC" w14:textId="07ADB9A0" w:rsidR="0022795F" w:rsidRPr="00070528" w:rsidRDefault="00BE4BC1" w:rsidP="00F565CD">
      <w:pPr>
        <w:pStyle w:val="BodyText"/>
        <w:numPr>
          <w:ilvl w:val="3"/>
          <w:numId w:val="68"/>
        </w:numPr>
        <w:ind w:left="1701" w:hanging="283"/>
        <w:outlineLvl w:val="3"/>
        <w:rPr>
          <w:sz w:val="22"/>
          <w:szCs w:val="20"/>
          <w:lang w:val="en-US" w:eastAsia="en-AU"/>
        </w:rPr>
      </w:pPr>
      <w:bookmarkStart w:id="25" w:name="_Toc522716965"/>
      <w:r w:rsidRPr="00070528">
        <w:rPr>
          <w:sz w:val="22"/>
          <w:szCs w:val="20"/>
          <w:lang w:val="en-US" w:eastAsia="en-AU"/>
        </w:rPr>
        <w:t>Giao diện và mô tả giao diện</w:t>
      </w:r>
      <w:bookmarkEnd w:id="25"/>
    </w:p>
    <w:p w14:paraId="2EB6DE42" w14:textId="6E45CE95" w:rsidR="006F1360" w:rsidRPr="00070528" w:rsidRDefault="006F1360" w:rsidP="00F565CD">
      <w:pPr>
        <w:pStyle w:val="BodyText"/>
        <w:ind w:left="284"/>
        <w:outlineLvl w:val="3"/>
        <w:rPr>
          <w:b/>
          <w:sz w:val="22"/>
          <w:szCs w:val="20"/>
          <w:lang w:val="en-US" w:eastAsia="en-AU"/>
        </w:rPr>
      </w:pPr>
      <w:bookmarkStart w:id="26" w:name="_Toc522716966"/>
      <w:r w:rsidRPr="00070528">
        <w:rPr>
          <w:b/>
          <w:sz w:val="22"/>
          <w:szCs w:val="20"/>
          <w:lang w:val="en-US" w:eastAsia="en-AU"/>
        </w:rPr>
        <w:t>SC01_Nhận hồ sơ</w:t>
      </w:r>
      <w:bookmarkEnd w:id="26"/>
    </w:p>
    <w:p w14:paraId="76380AA1" w14:textId="77777777" w:rsidR="00826E31" w:rsidRPr="00070528" w:rsidRDefault="00826E31" w:rsidP="00F565CD">
      <w:pPr>
        <w:rPr>
          <w:sz w:val="22"/>
        </w:rPr>
      </w:pPr>
      <w:r w:rsidRPr="00070528">
        <w:rPr>
          <w:sz w:val="22"/>
        </w:rPr>
        <w:t xml:space="preserve">Mục đích: </w:t>
      </w:r>
    </w:p>
    <w:p w14:paraId="126A7CE3" w14:textId="5E10F15E" w:rsidR="00826E31" w:rsidRPr="00070528" w:rsidRDefault="00826E31" w:rsidP="00F565CD">
      <w:pPr>
        <w:pStyle w:val="ListParagraph"/>
        <w:numPr>
          <w:ilvl w:val="0"/>
          <w:numId w:val="17"/>
        </w:numPr>
        <w:rPr>
          <w:sz w:val="22"/>
        </w:rPr>
      </w:pPr>
      <w:r w:rsidRPr="00070528">
        <w:rPr>
          <w:sz w:val="22"/>
        </w:rPr>
        <w:t>Truy xuất thông tin hợp đồng dựa trên điều kiện tìm kiếm đã nhập</w:t>
      </w:r>
    </w:p>
    <w:p w14:paraId="333779C3" w14:textId="1DCE3B58" w:rsidR="00826E31" w:rsidRPr="00070528" w:rsidRDefault="00826E31" w:rsidP="00F565CD">
      <w:pPr>
        <w:pStyle w:val="ListParagraph"/>
        <w:numPr>
          <w:ilvl w:val="0"/>
          <w:numId w:val="17"/>
        </w:numPr>
        <w:rPr>
          <w:sz w:val="22"/>
        </w:rPr>
      </w:pPr>
      <w:r w:rsidRPr="00070528">
        <w:rPr>
          <w:sz w:val="22"/>
        </w:rPr>
        <w:t>Với giấy tờ update lỗi mà chưa xác định được update cho cavet hay hợp đồng, hệ thống hỗ trợ đánh dấu update lỗi cho cavet hoặc hợp đồng</w:t>
      </w:r>
    </w:p>
    <w:p w14:paraId="3472C6D5" w14:textId="4BF53D54" w:rsidR="00826E31" w:rsidRPr="00070528" w:rsidRDefault="00826E31" w:rsidP="00F565CD">
      <w:pPr>
        <w:pStyle w:val="ListParagraph"/>
        <w:numPr>
          <w:ilvl w:val="0"/>
          <w:numId w:val="17"/>
        </w:numPr>
        <w:rPr>
          <w:sz w:val="22"/>
        </w:rPr>
      </w:pPr>
      <w:r w:rsidRPr="00070528">
        <w:rPr>
          <w:sz w:val="22"/>
        </w:rPr>
        <w:t>Nhập tất cả giấy tờ vào hệ thống</w:t>
      </w:r>
    </w:p>
    <w:p w14:paraId="2FBD9EC0" w14:textId="11F7848B" w:rsidR="00826E31" w:rsidRPr="00070528" w:rsidRDefault="00826E31" w:rsidP="00F565CD"/>
    <w:p w14:paraId="18C56A5A" w14:textId="5FA47D2B" w:rsidR="00BE4BC1" w:rsidRPr="00070528" w:rsidRDefault="00F47813" w:rsidP="00C202FC">
      <w:pPr>
        <w:ind w:left="0" w:right="-621"/>
        <w:jc w:val="center"/>
        <w:rPr>
          <w:lang w:eastAsia="en-AU"/>
        </w:rPr>
      </w:pPr>
      <w:r w:rsidRPr="00070528">
        <w:rPr>
          <w:noProof/>
        </w:rPr>
        <w:drawing>
          <wp:inline distT="0" distB="0" distL="0" distR="0" wp14:anchorId="4BF4F3B7" wp14:editId="1BDF2435">
            <wp:extent cx="8877300" cy="2926715"/>
            <wp:effectExtent l="19050" t="19050" r="19050"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77300" cy="2926715"/>
                    </a:xfrm>
                    <a:prstGeom prst="rect">
                      <a:avLst/>
                    </a:prstGeom>
                    <a:ln>
                      <a:solidFill>
                        <a:schemeClr val="tx1"/>
                      </a:solidFill>
                    </a:ln>
                  </pic:spPr>
                </pic:pic>
              </a:graphicData>
            </a:graphic>
          </wp:inline>
        </w:drawing>
      </w:r>
    </w:p>
    <w:tbl>
      <w:tblPr>
        <w:tblStyle w:val="TableGrid"/>
        <w:tblW w:w="14596" w:type="dxa"/>
        <w:tblLook w:val="04A0" w:firstRow="1" w:lastRow="0" w:firstColumn="1" w:lastColumn="0" w:noHBand="0" w:noVBand="1"/>
      </w:tblPr>
      <w:tblGrid>
        <w:gridCol w:w="576"/>
        <w:gridCol w:w="2187"/>
        <w:gridCol w:w="2074"/>
        <w:gridCol w:w="1657"/>
        <w:gridCol w:w="3731"/>
        <w:gridCol w:w="4371"/>
      </w:tblGrid>
      <w:tr w:rsidR="00E261F1" w:rsidRPr="00070528" w14:paraId="46AB0DBC" w14:textId="77777777" w:rsidTr="0051246E">
        <w:trPr>
          <w:tblHeader/>
        </w:trPr>
        <w:tc>
          <w:tcPr>
            <w:tcW w:w="576" w:type="dxa"/>
            <w:shd w:val="clear" w:color="auto" w:fill="BFBFBF" w:themeFill="background1" w:themeFillShade="BF"/>
            <w:vAlign w:val="center"/>
          </w:tcPr>
          <w:p w14:paraId="6D0F36D9" w14:textId="77777777" w:rsidR="00E261F1" w:rsidRPr="00070528" w:rsidRDefault="00E261F1" w:rsidP="00E261F1">
            <w:pPr>
              <w:spacing w:before="74" w:after="37"/>
              <w:ind w:left="0"/>
              <w:jc w:val="center"/>
              <w:rPr>
                <w:rFonts w:cs="Tahoma"/>
                <w:b/>
                <w:sz w:val="22"/>
                <w:szCs w:val="22"/>
              </w:rPr>
            </w:pPr>
            <w:r w:rsidRPr="00070528">
              <w:rPr>
                <w:rFonts w:cs="Tahoma"/>
                <w:b/>
                <w:sz w:val="22"/>
                <w:szCs w:val="22"/>
              </w:rPr>
              <w:t>#</w:t>
            </w:r>
          </w:p>
        </w:tc>
        <w:tc>
          <w:tcPr>
            <w:tcW w:w="2187" w:type="dxa"/>
            <w:shd w:val="clear" w:color="auto" w:fill="BFBFBF" w:themeFill="background1" w:themeFillShade="BF"/>
            <w:vAlign w:val="center"/>
          </w:tcPr>
          <w:p w14:paraId="7BB81DDC" w14:textId="77777777" w:rsidR="00E261F1" w:rsidRPr="00070528" w:rsidRDefault="00E261F1" w:rsidP="00E261F1">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615E8B03" w14:textId="77777777" w:rsidR="00E261F1" w:rsidRPr="00070528" w:rsidRDefault="00E261F1" w:rsidP="00E261F1">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0307E94E" w14:textId="77777777" w:rsidR="00E261F1" w:rsidRPr="00070528" w:rsidRDefault="00E261F1" w:rsidP="00E261F1">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618E086F" w14:textId="77777777" w:rsidR="00E261F1" w:rsidRPr="00070528" w:rsidRDefault="00E261F1" w:rsidP="00E261F1">
            <w:pPr>
              <w:spacing w:before="74" w:after="37"/>
              <w:ind w:left="0"/>
              <w:jc w:val="center"/>
              <w:rPr>
                <w:rFonts w:cs="Tahoma"/>
                <w:b/>
                <w:sz w:val="22"/>
                <w:szCs w:val="22"/>
              </w:rPr>
            </w:pPr>
            <w:r w:rsidRPr="00070528">
              <w:rPr>
                <w:rFonts w:cs="Tahoma"/>
                <w:b/>
                <w:sz w:val="22"/>
                <w:szCs w:val="22"/>
              </w:rPr>
              <w:t>Mô tả</w:t>
            </w:r>
          </w:p>
        </w:tc>
        <w:tc>
          <w:tcPr>
            <w:tcW w:w="4371" w:type="dxa"/>
            <w:shd w:val="clear" w:color="auto" w:fill="BFBFBF" w:themeFill="background1" w:themeFillShade="BF"/>
            <w:vAlign w:val="center"/>
          </w:tcPr>
          <w:p w14:paraId="20E685E3" w14:textId="77777777" w:rsidR="00E261F1" w:rsidRPr="00070528" w:rsidRDefault="00E261F1" w:rsidP="00E261F1">
            <w:pPr>
              <w:spacing w:before="74" w:after="37"/>
              <w:ind w:left="0"/>
              <w:jc w:val="center"/>
              <w:rPr>
                <w:rFonts w:cs="Tahoma"/>
                <w:b/>
                <w:sz w:val="22"/>
                <w:szCs w:val="22"/>
              </w:rPr>
            </w:pPr>
            <w:r w:rsidRPr="00070528">
              <w:rPr>
                <w:rFonts w:cs="Tahoma"/>
                <w:b/>
                <w:sz w:val="22"/>
                <w:szCs w:val="22"/>
              </w:rPr>
              <w:t>Validation</w:t>
            </w:r>
          </w:p>
        </w:tc>
      </w:tr>
      <w:tr w:rsidR="00FD58FF" w:rsidRPr="00070528" w14:paraId="209B706F" w14:textId="77777777" w:rsidTr="0051246E">
        <w:tc>
          <w:tcPr>
            <w:tcW w:w="14596" w:type="dxa"/>
            <w:gridSpan w:val="6"/>
          </w:tcPr>
          <w:p w14:paraId="57BA4950" w14:textId="31330AF6" w:rsidR="00FD58FF" w:rsidRPr="00070528" w:rsidRDefault="00FD58FF" w:rsidP="00ED36A3">
            <w:pPr>
              <w:spacing w:before="74" w:after="37"/>
              <w:ind w:left="0"/>
              <w:rPr>
                <w:rFonts w:cs="Tahoma"/>
                <w:sz w:val="22"/>
                <w:szCs w:val="22"/>
              </w:rPr>
            </w:pPr>
            <w:r w:rsidRPr="00070528">
              <w:rPr>
                <w:rFonts w:cs="Tahoma"/>
                <w:sz w:val="22"/>
                <w:szCs w:val="22"/>
              </w:rPr>
              <w:t>Phần nhập thông tin thêm mới</w:t>
            </w:r>
          </w:p>
        </w:tc>
      </w:tr>
      <w:tr w:rsidR="00E261F1" w:rsidRPr="00070528" w14:paraId="432B42FF" w14:textId="77777777" w:rsidTr="0051246E">
        <w:tc>
          <w:tcPr>
            <w:tcW w:w="576" w:type="dxa"/>
          </w:tcPr>
          <w:p w14:paraId="2B3ACEF3" w14:textId="487DBE1F" w:rsidR="00E261F1" w:rsidRPr="00070528" w:rsidRDefault="00E261F1" w:rsidP="000C1FDD">
            <w:pPr>
              <w:pStyle w:val="ListParagraph"/>
              <w:numPr>
                <w:ilvl w:val="0"/>
                <w:numId w:val="22"/>
              </w:numPr>
              <w:spacing w:before="74" w:after="37"/>
              <w:ind w:left="236" w:hanging="223"/>
              <w:rPr>
                <w:rFonts w:cs="Tahoma"/>
                <w:sz w:val="22"/>
                <w:szCs w:val="22"/>
              </w:rPr>
            </w:pPr>
          </w:p>
        </w:tc>
        <w:tc>
          <w:tcPr>
            <w:tcW w:w="2187" w:type="dxa"/>
          </w:tcPr>
          <w:p w14:paraId="0A21F81A" w14:textId="20C4EF1D" w:rsidR="00E261F1" w:rsidRPr="00070528" w:rsidRDefault="00E261F1" w:rsidP="00ED36A3">
            <w:pPr>
              <w:spacing w:before="74" w:after="37"/>
              <w:ind w:left="12"/>
              <w:rPr>
                <w:rFonts w:cs="Tahoma"/>
                <w:sz w:val="22"/>
                <w:szCs w:val="22"/>
              </w:rPr>
            </w:pPr>
            <w:r w:rsidRPr="00070528">
              <w:rPr>
                <w:rFonts w:cs="Tahoma"/>
                <w:sz w:val="22"/>
                <w:szCs w:val="22"/>
              </w:rPr>
              <w:t>User</w:t>
            </w:r>
          </w:p>
        </w:tc>
        <w:tc>
          <w:tcPr>
            <w:tcW w:w="2074" w:type="dxa"/>
          </w:tcPr>
          <w:p w14:paraId="5437BD49" w14:textId="77777777" w:rsidR="00E261F1" w:rsidRPr="00070528" w:rsidRDefault="00E261F1" w:rsidP="00ED36A3">
            <w:pPr>
              <w:spacing w:before="74" w:after="37"/>
              <w:ind w:left="60"/>
              <w:rPr>
                <w:rFonts w:cs="Tahoma"/>
                <w:sz w:val="22"/>
                <w:szCs w:val="22"/>
              </w:rPr>
            </w:pPr>
            <w:r w:rsidRPr="00070528">
              <w:rPr>
                <w:rFonts w:cs="Tahoma"/>
                <w:sz w:val="22"/>
                <w:szCs w:val="22"/>
              </w:rPr>
              <w:t>Text</w:t>
            </w:r>
          </w:p>
        </w:tc>
        <w:tc>
          <w:tcPr>
            <w:tcW w:w="1657" w:type="dxa"/>
          </w:tcPr>
          <w:p w14:paraId="79656A10" w14:textId="68171647" w:rsidR="00E261F1" w:rsidRPr="00070528" w:rsidRDefault="00047337" w:rsidP="006A4B36">
            <w:pPr>
              <w:spacing w:before="74" w:after="37"/>
              <w:ind w:left="337"/>
              <w:rPr>
                <w:rFonts w:cs="Tahoma"/>
                <w:sz w:val="22"/>
                <w:szCs w:val="22"/>
              </w:rPr>
            </w:pPr>
            <w:r w:rsidRPr="00070528">
              <w:rPr>
                <w:rFonts w:cs="Tahoma"/>
                <w:sz w:val="22"/>
                <w:szCs w:val="22"/>
              </w:rPr>
              <w:t xml:space="preserve">X </w:t>
            </w:r>
          </w:p>
        </w:tc>
        <w:tc>
          <w:tcPr>
            <w:tcW w:w="3731" w:type="dxa"/>
          </w:tcPr>
          <w:p w14:paraId="42A2F221" w14:textId="4471DF91" w:rsidR="00E261F1" w:rsidRPr="00070528" w:rsidRDefault="00E261F1" w:rsidP="00E261F1">
            <w:pPr>
              <w:spacing w:before="74" w:after="37"/>
              <w:ind w:left="39"/>
              <w:rPr>
                <w:rFonts w:cs="Tahoma"/>
                <w:sz w:val="22"/>
                <w:szCs w:val="22"/>
              </w:rPr>
            </w:pPr>
            <w:r w:rsidRPr="00070528">
              <w:rPr>
                <w:rFonts w:cs="Tahoma"/>
                <w:sz w:val="22"/>
                <w:szCs w:val="22"/>
              </w:rPr>
              <w:t>Hiển thị tên user đang đăng nhập hệ thống</w:t>
            </w:r>
          </w:p>
        </w:tc>
        <w:tc>
          <w:tcPr>
            <w:tcW w:w="4371" w:type="dxa"/>
          </w:tcPr>
          <w:p w14:paraId="6A6031A3" w14:textId="77777777" w:rsidR="00E261F1" w:rsidRPr="00070528" w:rsidRDefault="00ED36A3" w:rsidP="00ED36A3">
            <w:pPr>
              <w:spacing w:before="74" w:after="37"/>
              <w:ind w:left="0"/>
              <w:rPr>
                <w:rFonts w:cs="Tahoma"/>
                <w:sz w:val="22"/>
                <w:szCs w:val="22"/>
              </w:rPr>
            </w:pPr>
            <w:r w:rsidRPr="00070528">
              <w:rPr>
                <w:rFonts w:cs="Tahoma"/>
                <w:sz w:val="22"/>
                <w:szCs w:val="22"/>
              </w:rPr>
              <w:t>Mặc định: tên user đang đăng nhập và thao tác.</w:t>
            </w:r>
          </w:p>
          <w:p w14:paraId="002FC1D2" w14:textId="073DFDAD" w:rsidR="00ED36A3" w:rsidRPr="00070528" w:rsidRDefault="00ED36A3" w:rsidP="00ED36A3">
            <w:pPr>
              <w:spacing w:before="74" w:after="37"/>
              <w:ind w:left="0"/>
              <w:rPr>
                <w:rFonts w:cs="Tahoma"/>
                <w:sz w:val="22"/>
                <w:szCs w:val="22"/>
              </w:rPr>
            </w:pPr>
            <w:r w:rsidRPr="00070528">
              <w:rPr>
                <w:rFonts w:cs="Tahoma"/>
                <w:sz w:val="22"/>
                <w:szCs w:val="22"/>
              </w:rPr>
              <w:t>Disable, không cho sửa</w:t>
            </w:r>
          </w:p>
        </w:tc>
      </w:tr>
      <w:tr w:rsidR="00E261F1" w:rsidRPr="00070528" w14:paraId="3A3EDC63" w14:textId="77777777" w:rsidTr="0051246E">
        <w:tc>
          <w:tcPr>
            <w:tcW w:w="576" w:type="dxa"/>
          </w:tcPr>
          <w:p w14:paraId="6DB602D5" w14:textId="777FDB48" w:rsidR="00E261F1" w:rsidRPr="00070528" w:rsidRDefault="00E261F1" w:rsidP="000C1FDD">
            <w:pPr>
              <w:pStyle w:val="ListParagraph"/>
              <w:numPr>
                <w:ilvl w:val="0"/>
                <w:numId w:val="22"/>
              </w:numPr>
              <w:spacing w:before="74" w:after="37"/>
              <w:ind w:left="236" w:hanging="223"/>
              <w:rPr>
                <w:rFonts w:cs="Tahoma"/>
                <w:sz w:val="22"/>
                <w:szCs w:val="22"/>
              </w:rPr>
            </w:pPr>
          </w:p>
        </w:tc>
        <w:tc>
          <w:tcPr>
            <w:tcW w:w="2187" w:type="dxa"/>
          </w:tcPr>
          <w:p w14:paraId="7A979791" w14:textId="4BE1E100" w:rsidR="00E261F1" w:rsidRPr="00070528" w:rsidRDefault="00ED36A3" w:rsidP="00ED36A3">
            <w:pPr>
              <w:spacing w:before="74" w:after="37"/>
              <w:ind w:left="12"/>
              <w:rPr>
                <w:rFonts w:cs="Tahoma"/>
                <w:sz w:val="22"/>
                <w:szCs w:val="22"/>
              </w:rPr>
            </w:pPr>
            <w:r w:rsidRPr="00070528">
              <w:rPr>
                <w:rFonts w:cs="Tahoma"/>
                <w:sz w:val="22"/>
                <w:szCs w:val="22"/>
              </w:rPr>
              <w:t>Số hợp đồng</w:t>
            </w:r>
          </w:p>
        </w:tc>
        <w:tc>
          <w:tcPr>
            <w:tcW w:w="2074" w:type="dxa"/>
          </w:tcPr>
          <w:p w14:paraId="249E8EFD" w14:textId="45C40768" w:rsidR="00E261F1" w:rsidRPr="00070528" w:rsidRDefault="00ED36A3" w:rsidP="00ED36A3">
            <w:pPr>
              <w:spacing w:before="74" w:after="37"/>
              <w:ind w:left="60"/>
              <w:rPr>
                <w:rFonts w:cs="Tahoma"/>
                <w:sz w:val="22"/>
                <w:szCs w:val="22"/>
              </w:rPr>
            </w:pPr>
            <w:r w:rsidRPr="00070528">
              <w:rPr>
                <w:rFonts w:cs="Tahoma"/>
                <w:sz w:val="22"/>
                <w:szCs w:val="22"/>
              </w:rPr>
              <w:t>Text</w:t>
            </w:r>
          </w:p>
        </w:tc>
        <w:tc>
          <w:tcPr>
            <w:tcW w:w="1657" w:type="dxa"/>
          </w:tcPr>
          <w:p w14:paraId="71E03661" w14:textId="77777777" w:rsidR="00E261F1" w:rsidRPr="00070528" w:rsidRDefault="00E261F1" w:rsidP="006A4B36">
            <w:pPr>
              <w:spacing w:before="74" w:after="37"/>
              <w:ind w:left="337"/>
              <w:rPr>
                <w:rFonts w:cs="Tahoma"/>
                <w:sz w:val="22"/>
                <w:szCs w:val="22"/>
              </w:rPr>
            </w:pPr>
          </w:p>
        </w:tc>
        <w:tc>
          <w:tcPr>
            <w:tcW w:w="3731" w:type="dxa"/>
          </w:tcPr>
          <w:p w14:paraId="41932977" w14:textId="28CBA961" w:rsidR="00E261F1" w:rsidRPr="00070528" w:rsidRDefault="00867059" w:rsidP="00E261F1">
            <w:pPr>
              <w:spacing w:before="74" w:after="37"/>
              <w:ind w:left="39"/>
              <w:rPr>
                <w:rFonts w:cs="Tahoma"/>
                <w:sz w:val="22"/>
                <w:szCs w:val="22"/>
              </w:rPr>
            </w:pPr>
            <w:r w:rsidRPr="00070528">
              <w:rPr>
                <w:rFonts w:cs="Tahoma"/>
                <w:sz w:val="22"/>
                <w:szCs w:val="22"/>
              </w:rPr>
              <w:t>Số hợp đồng do người dùng nhập hoặc đọc từ mã Barcode trên hệ thống</w:t>
            </w:r>
          </w:p>
        </w:tc>
        <w:tc>
          <w:tcPr>
            <w:tcW w:w="4371" w:type="dxa"/>
          </w:tcPr>
          <w:p w14:paraId="77F77B64" w14:textId="77777777" w:rsidR="00E261F1" w:rsidRPr="00070528" w:rsidRDefault="00867059" w:rsidP="00E261F1">
            <w:pPr>
              <w:spacing w:before="74" w:after="37"/>
              <w:ind w:left="8"/>
              <w:rPr>
                <w:rFonts w:cs="Tahoma"/>
                <w:sz w:val="22"/>
                <w:szCs w:val="22"/>
              </w:rPr>
            </w:pPr>
            <w:r w:rsidRPr="00070528">
              <w:rPr>
                <w:rFonts w:cs="Tahoma"/>
                <w:sz w:val="22"/>
                <w:szCs w:val="22"/>
              </w:rPr>
              <w:t>Mặc định: trắng</w:t>
            </w:r>
          </w:p>
          <w:p w14:paraId="45AA8861" w14:textId="1FF8E842" w:rsidR="00867059" w:rsidRPr="00070528" w:rsidRDefault="00867059" w:rsidP="00E261F1">
            <w:pPr>
              <w:spacing w:before="74" w:after="37"/>
              <w:ind w:left="8"/>
              <w:rPr>
                <w:rFonts w:cs="Tahoma"/>
                <w:sz w:val="22"/>
                <w:szCs w:val="22"/>
              </w:rPr>
            </w:pPr>
            <w:r w:rsidRPr="00070528">
              <w:rPr>
                <w:rFonts w:cs="Tahoma"/>
                <w:sz w:val="22"/>
                <w:szCs w:val="22"/>
              </w:rPr>
              <w:t>Enable, cho phép sửa</w:t>
            </w:r>
          </w:p>
        </w:tc>
      </w:tr>
      <w:tr w:rsidR="004938F7" w:rsidRPr="00070528" w14:paraId="2BB22138" w14:textId="77777777" w:rsidTr="0051246E">
        <w:tc>
          <w:tcPr>
            <w:tcW w:w="576" w:type="dxa"/>
          </w:tcPr>
          <w:p w14:paraId="405F5E7D" w14:textId="77777777" w:rsidR="004938F7" w:rsidRPr="00070528" w:rsidRDefault="004938F7" w:rsidP="000C1FDD">
            <w:pPr>
              <w:pStyle w:val="ListParagraph"/>
              <w:numPr>
                <w:ilvl w:val="0"/>
                <w:numId w:val="22"/>
              </w:numPr>
              <w:spacing w:before="74" w:after="37"/>
              <w:ind w:left="236" w:hanging="223"/>
              <w:rPr>
                <w:rFonts w:cs="Tahoma"/>
                <w:sz w:val="22"/>
                <w:szCs w:val="22"/>
              </w:rPr>
            </w:pPr>
          </w:p>
        </w:tc>
        <w:tc>
          <w:tcPr>
            <w:tcW w:w="2187" w:type="dxa"/>
          </w:tcPr>
          <w:p w14:paraId="25B8ACDD" w14:textId="4E1078F2" w:rsidR="004938F7" w:rsidRPr="00070528" w:rsidRDefault="004938F7" w:rsidP="00ED36A3">
            <w:pPr>
              <w:spacing w:before="74" w:after="37"/>
              <w:ind w:left="12"/>
              <w:rPr>
                <w:rFonts w:cs="Tahoma"/>
                <w:sz w:val="22"/>
                <w:szCs w:val="22"/>
              </w:rPr>
            </w:pPr>
            <w:r w:rsidRPr="00070528">
              <w:rPr>
                <w:rFonts w:cs="Tahoma"/>
                <w:sz w:val="22"/>
                <w:szCs w:val="22"/>
              </w:rPr>
              <w:t>Số case</w:t>
            </w:r>
          </w:p>
        </w:tc>
        <w:tc>
          <w:tcPr>
            <w:tcW w:w="2074" w:type="dxa"/>
          </w:tcPr>
          <w:p w14:paraId="38CC70C1" w14:textId="3EFC099B" w:rsidR="004938F7" w:rsidRPr="00070528" w:rsidRDefault="004938F7" w:rsidP="00ED36A3">
            <w:pPr>
              <w:spacing w:before="74" w:after="37"/>
              <w:ind w:left="60"/>
              <w:rPr>
                <w:rFonts w:cs="Tahoma"/>
                <w:sz w:val="22"/>
                <w:szCs w:val="22"/>
              </w:rPr>
            </w:pPr>
            <w:r w:rsidRPr="00070528">
              <w:rPr>
                <w:rFonts w:cs="Tahoma"/>
                <w:sz w:val="22"/>
                <w:szCs w:val="22"/>
              </w:rPr>
              <w:t>Text</w:t>
            </w:r>
          </w:p>
        </w:tc>
        <w:tc>
          <w:tcPr>
            <w:tcW w:w="1657" w:type="dxa"/>
          </w:tcPr>
          <w:p w14:paraId="160E671F" w14:textId="77777777" w:rsidR="004938F7" w:rsidRPr="00070528" w:rsidRDefault="004938F7" w:rsidP="006A4B36">
            <w:pPr>
              <w:spacing w:before="74" w:after="37"/>
              <w:ind w:left="337"/>
              <w:rPr>
                <w:rFonts w:cs="Tahoma"/>
                <w:sz w:val="22"/>
                <w:szCs w:val="22"/>
              </w:rPr>
            </w:pPr>
          </w:p>
        </w:tc>
        <w:tc>
          <w:tcPr>
            <w:tcW w:w="3731" w:type="dxa"/>
          </w:tcPr>
          <w:p w14:paraId="4196BCEB" w14:textId="51131044" w:rsidR="004938F7" w:rsidRPr="00070528" w:rsidRDefault="004938F7" w:rsidP="00E261F1">
            <w:pPr>
              <w:spacing w:before="74" w:after="37"/>
              <w:ind w:left="39"/>
              <w:rPr>
                <w:rFonts w:cs="Tahoma"/>
                <w:sz w:val="22"/>
                <w:szCs w:val="22"/>
              </w:rPr>
            </w:pPr>
            <w:r w:rsidRPr="00070528">
              <w:rPr>
                <w:rFonts w:cs="Tahoma"/>
                <w:sz w:val="22"/>
                <w:szCs w:val="22"/>
              </w:rPr>
              <w:t>Số case của hợp đồng</w:t>
            </w:r>
          </w:p>
        </w:tc>
        <w:tc>
          <w:tcPr>
            <w:tcW w:w="4371" w:type="dxa"/>
          </w:tcPr>
          <w:p w14:paraId="4508BA89" w14:textId="77777777" w:rsidR="004938F7" w:rsidRPr="00070528" w:rsidRDefault="004938F7" w:rsidP="00E261F1">
            <w:pPr>
              <w:spacing w:before="74" w:after="37"/>
              <w:ind w:left="8"/>
              <w:rPr>
                <w:rFonts w:cs="Tahoma"/>
                <w:sz w:val="22"/>
                <w:szCs w:val="22"/>
              </w:rPr>
            </w:pPr>
            <w:r w:rsidRPr="00070528">
              <w:rPr>
                <w:rFonts w:cs="Tahoma"/>
                <w:sz w:val="22"/>
                <w:szCs w:val="22"/>
              </w:rPr>
              <w:t>Mặc định: trắng</w:t>
            </w:r>
          </w:p>
          <w:p w14:paraId="4DD61157" w14:textId="77777777" w:rsidR="004938F7" w:rsidRPr="00070528" w:rsidRDefault="004938F7" w:rsidP="00E261F1">
            <w:pPr>
              <w:spacing w:before="74" w:after="37"/>
              <w:ind w:left="8"/>
              <w:rPr>
                <w:rFonts w:cs="Tahoma"/>
                <w:sz w:val="22"/>
                <w:szCs w:val="22"/>
              </w:rPr>
            </w:pPr>
            <w:r w:rsidRPr="00070528">
              <w:rPr>
                <w:rFonts w:cs="Tahoma"/>
                <w:sz w:val="22"/>
                <w:szCs w:val="22"/>
              </w:rPr>
              <w:t>Cho phép nhập số case của hợp đồng để tìm kiếm</w:t>
            </w:r>
          </w:p>
          <w:p w14:paraId="4EDA671A" w14:textId="3B100AD8" w:rsidR="004938F7" w:rsidRPr="00070528" w:rsidRDefault="004938F7" w:rsidP="00E261F1">
            <w:pPr>
              <w:spacing w:before="74" w:after="37"/>
              <w:ind w:left="8"/>
              <w:rPr>
                <w:rFonts w:cs="Tahoma"/>
                <w:sz w:val="22"/>
                <w:szCs w:val="22"/>
              </w:rPr>
            </w:pPr>
            <w:r w:rsidRPr="00070528">
              <w:rPr>
                <w:rFonts w:cs="Tahoma"/>
                <w:sz w:val="22"/>
                <w:szCs w:val="22"/>
              </w:rPr>
              <w:t>Cho phép sửa</w:t>
            </w:r>
          </w:p>
        </w:tc>
      </w:tr>
      <w:tr w:rsidR="00E261F1" w:rsidRPr="00070528" w14:paraId="3F8CDF69" w14:textId="77777777" w:rsidTr="0051246E">
        <w:tc>
          <w:tcPr>
            <w:tcW w:w="576" w:type="dxa"/>
          </w:tcPr>
          <w:p w14:paraId="18999211" w14:textId="11CB5870" w:rsidR="00E261F1" w:rsidRPr="00070528" w:rsidRDefault="00E261F1" w:rsidP="000C1FDD">
            <w:pPr>
              <w:pStyle w:val="ListParagraph"/>
              <w:numPr>
                <w:ilvl w:val="0"/>
                <w:numId w:val="22"/>
              </w:numPr>
              <w:spacing w:before="74" w:after="37"/>
              <w:ind w:left="236" w:hanging="223"/>
              <w:rPr>
                <w:rFonts w:cs="Tahoma"/>
                <w:sz w:val="22"/>
                <w:szCs w:val="22"/>
              </w:rPr>
            </w:pPr>
          </w:p>
        </w:tc>
        <w:tc>
          <w:tcPr>
            <w:tcW w:w="2187" w:type="dxa"/>
          </w:tcPr>
          <w:p w14:paraId="56855052" w14:textId="7622AA59" w:rsidR="00E261F1" w:rsidRPr="00070528" w:rsidRDefault="00867059" w:rsidP="00ED36A3">
            <w:pPr>
              <w:spacing w:before="74" w:after="37"/>
              <w:ind w:left="12"/>
              <w:rPr>
                <w:rFonts w:cs="Tahoma"/>
                <w:sz w:val="22"/>
                <w:szCs w:val="22"/>
              </w:rPr>
            </w:pPr>
            <w:r w:rsidRPr="00070528">
              <w:rPr>
                <w:rFonts w:cs="Tahoma"/>
                <w:sz w:val="22"/>
                <w:szCs w:val="22"/>
              </w:rPr>
              <w:t>Loại giấy tờ</w:t>
            </w:r>
          </w:p>
        </w:tc>
        <w:tc>
          <w:tcPr>
            <w:tcW w:w="2074" w:type="dxa"/>
          </w:tcPr>
          <w:p w14:paraId="536731D4" w14:textId="1A78B23D" w:rsidR="00E261F1" w:rsidRPr="00070528" w:rsidRDefault="006A4B36" w:rsidP="00ED36A3">
            <w:pPr>
              <w:spacing w:before="74" w:after="37"/>
              <w:ind w:left="60"/>
              <w:rPr>
                <w:rFonts w:cs="Tahoma"/>
                <w:sz w:val="22"/>
                <w:szCs w:val="22"/>
              </w:rPr>
            </w:pPr>
            <w:r w:rsidRPr="00070528">
              <w:rPr>
                <w:rFonts w:cs="Tahoma"/>
                <w:sz w:val="22"/>
                <w:szCs w:val="22"/>
              </w:rPr>
              <w:t>Dropdownlist</w:t>
            </w:r>
          </w:p>
        </w:tc>
        <w:tc>
          <w:tcPr>
            <w:tcW w:w="1657" w:type="dxa"/>
          </w:tcPr>
          <w:p w14:paraId="38EF7C44" w14:textId="328A8E1E" w:rsidR="00E261F1" w:rsidRPr="00070528" w:rsidRDefault="00047337" w:rsidP="006A4B36">
            <w:pPr>
              <w:spacing w:before="74" w:after="37"/>
              <w:ind w:left="337"/>
              <w:rPr>
                <w:rFonts w:cs="Tahoma"/>
                <w:sz w:val="22"/>
                <w:szCs w:val="22"/>
              </w:rPr>
            </w:pPr>
            <w:r w:rsidRPr="00070528">
              <w:rPr>
                <w:rFonts w:cs="Tahoma"/>
                <w:sz w:val="22"/>
                <w:szCs w:val="22"/>
              </w:rPr>
              <w:t>X</w:t>
            </w:r>
          </w:p>
        </w:tc>
        <w:tc>
          <w:tcPr>
            <w:tcW w:w="3731" w:type="dxa"/>
          </w:tcPr>
          <w:p w14:paraId="567F05E8" w14:textId="487F8BA2" w:rsidR="00E261F1" w:rsidRPr="00070528" w:rsidRDefault="006A4B36" w:rsidP="00E261F1">
            <w:pPr>
              <w:spacing w:before="74" w:after="37"/>
              <w:ind w:left="39"/>
              <w:rPr>
                <w:rFonts w:cs="Tahoma"/>
                <w:sz w:val="22"/>
                <w:szCs w:val="22"/>
              </w:rPr>
            </w:pPr>
            <w:r w:rsidRPr="00070528">
              <w:rPr>
                <w:rFonts w:cs="Tahoma"/>
                <w:sz w:val="22"/>
                <w:szCs w:val="22"/>
              </w:rPr>
              <w:t>Loại giấy tờ mà người dùng đang nhập vào hệ thống</w:t>
            </w:r>
          </w:p>
        </w:tc>
        <w:tc>
          <w:tcPr>
            <w:tcW w:w="4371" w:type="dxa"/>
          </w:tcPr>
          <w:p w14:paraId="6F5C6EE4" w14:textId="7F58B110" w:rsidR="00E261F1" w:rsidRPr="00070528" w:rsidRDefault="006A4B36" w:rsidP="00E261F1">
            <w:pPr>
              <w:spacing w:before="74" w:after="37"/>
              <w:ind w:left="8"/>
              <w:rPr>
                <w:rFonts w:cs="Tahoma"/>
                <w:sz w:val="22"/>
                <w:szCs w:val="22"/>
              </w:rPr>
            </w:pPr>
            <w:r w:rsidRPr="00070528">
              <w:rPr>
                <w:rFonts w:cs="Tahoma"/>
                <w:sz w:val="22"/>
                <w:szCs w:val="22"/>
              </w:rPr>
              <w:t xml:space="preserve">Mặc định: </w:t>
            </w:r>
            <w:r w:rsidR="00707547" w:rsidRPr="00070528">
              <w:rPr>
                <w:rFonts w:cs="Tahoma"/>
                <w:sz w:val="22"/>
                <w:szCs w:val="22"/>
              </w:rPr>
              <w:t>Hồ sơ khoản vay</w:t>
            </w:r>
          </w:p>
          <w:p w14:paraId="174EF66A" w14:textId="77777777" w:rsidR="006A4B36" w:rsidRPr="00070528" w:rsidRDefault="006A4B36" w:rsidP="00E261F1">
            <w:pPr>
              <w:spacing w:before="74" w:after="37"/>
              <w:ind w:left="8"/>
              <w:rPr>
                <w:rFonts w:cs="Tahoma"/>
                <w:sz w:val="22"/>
                <w:szCs w:val="22"/>
              </w:rPr>
            </w:pPr>
            <w:r w:rsidRPr="00070528">
              <w:rPr>
                <w:rFonts w:cs="Tahoma"/>
                <w:sz w:val="22"/>
                <w:szCs w:val="22"/>
              </w:rPr>
              <w:t>Cho phép chọn loại giấy tờ trong list gồm có:</w:t>
            </w:r>
          </w:p>
          <w:p w14:paraId="7412D962" w14:textId="5E16C48E" w:rsidR="006A4B36" w:rsidRPr="00070528" w:rsidRDefault="006A4B36" w:rsidP="000C1FDD">
            <w:pPr>
              <w:pStyle w:val="ListParagraph"/>
              <w:numPr>
                <w:ilvl w:val="0"/>
                <w:numId w:val="20"/>
              </w:numPr>
              <w:spacing w:before="74" w:after="37"/>
              <w:ind w:left="231" w:hanging="223"/>
              <w:rPr>
                <w:rFonts w:cs="Tahoma"/>
                <w:sz w:val="22"/>
                <w:szCs w:val="22"/>
              </w:rPr>
            </w:pPr>
            <w:r w:rsidRPr="00070528">
              <w:rPr>
                <w:rFonts w:cs="Tahoma"/>
                <w:sz w:val="22"/>
                <w:szCs w:val="22"/>
              </w:rPr>
              <w:t>H</w:t>
            </w:r>
            <w:r w:rsidR="00707547" w:rsidRPr="00070528">
              <w:rPr>
                <w:rFonts w:cs="Tahoma"/>
                <w:sz w:val="22"/>
                <w:szCs w:val="22"/>
              </w:rPr>
              <w:t>ồ sơ khoản vay</w:t>
            </w:r>
          </w:p>
          <w:p w14:paraId="2093C158" w14:textId="77777777" w:rsidR="006A4B36" w:rsidRPr="00070528" w:rsidRDefault="006A4B36" w:rsidP="000C1FDD">
            <w:pPr>
              <w:pStyle w:val="ListParagraph"/>
              <w:numPr>
                <w:ilvl w:val="0"/>
                <w:numId w:val="20"/>
              </w:numPr>
              <w:spacing w:before="74" w:after="37"/>
              <w:ind w:left="231" w:hanging="223"/>
              <w:rPr>
                <w:rFonts w:cs="Tahoma"/>
                <w:sz w:val="22"/>
                <w:szCs w:val="22"/>
              </w:rPr>
            </w:pPr>
            <w:r w:rsidRPr="00070528">
              <w:rPr>
                <w:rFonts w:cs="Tahoma"/>
                <w:sz w:val="22"/>
                <w:szCs w:val="22"/>
              </w:rPr>
              <w:t>Cavet</w:t>
            </w:r>
          </w:p>
          <w:p w14:paraId="55677FD7" w14:textId="79F8C491" w:rsidR="006A4B36" w:rsidRPr="00070528" w:rsidRDefault="006A4B36" w:rsidP="000C1FDD">
            <w:pPr>
              <w:pStyle w:val="ListParagraph"/>
              <w:numPr>
                <w:ilvl w:val="0"/>
                <w:numId w:val="20"/>
              </w:numPr>
              <w:spacing w:before="74" w:after="37"/>
              <w:ind w:left="231" w:hanging="223"/>
              <w:rPr>
                <w:rFonts w:cs="Tahoma"/>
                <w:sz w:val="22"/>
                <w:szCs w:val="22"/>
              </w:rPr>
            </w:pPr>
            <w:r w:rsidRPr="00070528">
              <w:rPr>
                <w:rFonts w:cs="Tahoma"/>
                <w:sz w:val="22"/>
                <w:szCs w:val="22"/>
              </w:rPr>
              <w:t>Update lỗi</w:t>
            </w:r>
          </w:p>
          <w:p w14:paraId="540EA3EA" w14:textId="29B08E92" w:rsidR="006A4B36" w:rsidRPr="00070528" w:rsidRDefault="006A4B36" w:rsidP="000C1FDD">
            <w:pPr>
              <w:pStyle w:val="ListParagraph"/>
              <w:numPr>
                <w:ilvl w:val="0"/>
                <w:numId w:val="20"/>
              </w:numPr>
              <w:spacing w:before="74" w:after="37"/>
              <w:ind w:left="231" w:hanging="223"/>
              <w:rPr>
                <w:rFonts w:cs="Tahoma"/>
                <w:sz w:val="22"/>
                <w:szCs w:val="22"/>
              </w:rPr>
            </w:pPr>
            <w:r w:rsidRPr="00070528">
              <w:rPr>
                <w:rFonts w:cs="Tahoma"/>
                <w:sz w:val="22"/>
                <w:szCs w:val="22"/>
              </w:rPr>
              <w:t>Thư cảm ơn</w:t>
            </w:r>
          </w:p>
          <w:p w14:paraId="0CA8B74E" w14:textId="5A154939" w:rsidR="006A4B36" w:rsidRPr="00070528" w:rsidRDefault="006A4B36" w:rsidP="006A4B36">
            <w:pPr>
              <w:spacing w:before="74" w:after="37"/>
              <w:ind w:left="8"/>
              <w:rPr>
                <w:rFonts w:cs="Tahoma"/>
                <w:sz w:val="22"/>
                <w:szCs w:val="22"/>
              </w:rPr>
            </w:pPr>
            <w:r w:rsidRPr="00070528">
              <w:rPr>
                <w:rFonts w:cs="Tahoma"/>
                <w:sz w:val="22"/>
                <w:szCs w:val="22"/>
              </w:rPr>
              <w:t>Enable, cho phép sửa</w:t>
            </w:r>
          </w:p>
        </w:tc>
      </w:tr>
      <w:tr w:rsidR="00E261F1" w:rsidRPr="00070528" w14:paraId="19BE0BDB" w14:textId="77777777" w:rsidTr="0051246E">
        <w:tc>
          <w:tcPr>
            <w:tcW w:w="576" w:type="dxa"/>
          </w:tcPr>
          <w:p w14:paraId="1A63A234" w14:textId="0AEF20E2" w:rsidR="00E261F1" w:rsidRPr="00070528" w:rsidRDefault="00E261F1" w:rsidP="000C1FDD">
            <w:pPr>
              <w:pStyle w:val="ListParagraph"/>
              <w:numPr>
                <w:ilvl w:val="0"/>
                <w:numId w:val="22"/>
              </w:numPr>
              <w:spacing w:before="74" w:after="37"/>
              <w:ind w:left="236" w:hanging="223"/>
              <w:rPr>
                <w:rFonts w:cs="Tahoma"/>
                <w:sz w:val="22"/>
                <w:szCs w:val="22"/>
              </w:rPr>
            </w:pPr>
          </w:p>
        </w:tc>
        <w:tc>
          <w:tcPr>
            <w:tcW w:w="2187" w:type="dxa"/>
          </w:tcPr>
          <w:p w14:paraId="7B525D4F" w14:textId="3D52BED7" w:rsidR="00E261F1" w:rsidRPr="00070528" w:rsidRDefault="001B20B8" w:rsidP="00ED36A3">
            <w:pPr>
              <w:spacing w:before="74" w:after="37"/>
              <w:ind w:left="12"/>
              <w:rPr>
                <w:rFonts w:cs="Tahoma"/>
                <w:sz w:val="22"/>
                <w:szCs w:val="22"/>
              </w:rPr>
            </w:pPr>
            <w:r w:rsidRPr="00070528">
              <w:rPr>
                <w:rFonts w:cs="Tahoma"/>
                <w:sz w:val="22"/>
                <w:szCs w:val="22"/>
              </w:rPr>
              <w:t>Số khung</w:t>
            </w:r>
          </w:p>
        </w:tc>
        <w:tc>
          <w:tcPr>
            <w:tcW w:w="2074" w:type="dxa"/>
          </w:tcPr>
          <w:p w14:paraId="21D29749" w14:textId="1F093F82" w:rsidR="00E261F1" w:rsidRPr="00070528" w:rsidRDefault="006A4B36" w:rsidP="00ED36A3">
            <w:pPr>
              <w:spacing w:before="74" w:after="37"/>
              <w:ind w:left="60"/>
              <w:rPr>
                <w:rFonts w:cs="Tahoma"/>
                <w:sz w:val="22"/>
                <w:szCs w:val="22"/>
              </w:rPr>
            </w:pPr>
            <w:r w:rsidRPr="00070528">
              <w:rPr>
                <w:rFonts w:cs="Tahoma"/>
                <w:sz w:val="22"/>
                <w:szCs w:val="22"/>
              </w:rPr>
              <w:t>Text</w:t>
            </w:r>
          </w:p>
        </w:tc>
        <w:tc>
          <w:tcPr>
            <w:tcW w:w="1657" w:type="dxa"/>
          </w:tcPr>
          <w:p w14:paraId="2702A177" w14:textId="77777777" w:rsidR="00E261F1" w:rsidRPr="00070528" w:rsidRDefault="00E261F1" w:rsidP="006A4B36">
            <w:pPr>
              <w:spacing w:before="74" w:after="37"/>
              <w:ind w:left="337"/>
              <w:rPr>
                <w:rFonts w:cs="Tahoma"/>
                <w:sz w:val="22"/>
                <w:szCs w:val="22"/>
              </w:rPr>
            </w:pPr>
          </w:p>
        </w:tc>
        <w:tc>
          <w:tcPr>
            <w:tcW w:w="3731" w:type="dxa"/>
          </w:tcPr>
          <w:p w14:paraId="2AF912D2" w14:textId="60C8A760" w:rsidR="00E261F1" w:rsidRPr="00070528" w:rsidRDefault="006A4B36" w:rsidP="001B20B8">
            <w:pPr>
              <w:spacing w:before="74" w:after="37"/>
              <w:ind w:left="39"/>
              <w:rPr>
                <w:rFonts w:cs="Tahoma"/>
                <w:sz w:val="22"/>
                <w:szCs w:val="22"/>
              </w:rPr>
            </w:pPr>
            <w:r w:rsidRPr="00070528">
              <w:rPr>
                <w:rFonts w:cs="Tahoma"/>
                <w:sz w:val="22"/>
                <w:szCs w:val="22"/>
              </w:rPr>
              <w:t xml:space="preserve">Số </w:t>
            </w:r>
            <w:r w:rsidR="001B20B8" w:rsidRPr="00070528">
              <w:rPr>
                <w:rFonts w:cs="Tahoma"/>
                <w:sz w:val="22"/>
                <w:szCs w:val="22"/>
              </w:rPr>
              <w:t>khung trên cavet</w:t>
            </w:r>
            <w:r w:rsidRPr="00070528">
              <w:rPr>
                <w:rFonts w:cs="Tahoma"/>
                <w:sz w:val="22"/>
                <w:szCs w:val="22"/>
              </w:rPr>
              <w:t xml:space="preserve"> mà người dùng nhập</w:t>
            </w:r>
          </w:p>
        </w:tc>
        <w:tc>
          <w:tcPr>
            <w:tcW w:w="4371" w:type="dxa"/>
          </w:tcPr>
          <w:p w14:paraId="0FFAF51A" w14:textId="77777777" w:rsidR="00E261F1" w:rsidRPr="00070528" w:rsidRDefault="006A4B36" w:rsidP="006A4B36">
            <w:pPr>
              <w:spacing w:before="74" w:after="37"/>
              <w:ind w:left="0"/>
              <w:rPr>
                <w:rFonts w:cs="Tahoma"/>
                <w:sz w:val="22"/>
                <w:szCs w:val="22"/>
              </w:rPr>
            </w:pPr>
            <w:r w:rsidRPr="00070528">
              <w:rPr>
                <w:rFonts w:cs="Tahoma"/>
                <w:sz w:val="22"/>
                <w:szCs w:val="22"/>
              </w:rPr>
              <w:t>Mặc định: trắng</w:t>
            </w:r>
          </w:p>
          <w:p w14:paraId="16682465" w14:textId="77777777" w:rsidR="006A4B36" w:rsidRPr="00070528" w:rsidRDefault="006A4B36" w:rsidP="006A4B36">
            <w:pPr>
              <w:spacing w:before="74" w:after="37"/>
              <w:ind w:left="0"/>
              <w:rPr>
                <w:rFonts w:cs="Tahoma"/>
                <w:sz w:val="22"/>
                <w:szCs w:val="22"/>
              </w:rPr>
            </w:pPr>
            <w:r w:rsidRPr="00070528">
              <w:rPr>
                <w:rFonts w:cs="Tahoma"/>
                <w:sz w:val="22"/>
                <w:szCs w:val="22"/>
              </w:rPr>
              <w:t>Enable, cho phép sửa</w:t>
            </w:r>
          </w:p>
          <w:p w14:paraId="3053CBCC" w14:textId="188C31BC" w:rsidR="00E720F9" w:rsidRPr="00070528" w:rsidRDefault="00E720F9" w:rsidP="006A4B36">
            <w:pPr>
              <w:spacing w:before="74" w:after="37"/>
              <w:ind w:left="0"/>
              <w:rPr>
                <w:rFonts w:cs="Tahoma"/>
                <w:sz w:val="22"/>
                <w:szCs w:val="22"/>
              </w:rPr>
            </w:pPr>
            <w:r w:rsidRPr="00070528">
              <w:rPr>
                <w:rFonts w:cs="Tahoma"/>
                <w:sz w:val="22"/>
                <w:szCs w:val="22"/>
              </w:rPr>
              <w:t>Trường thông tin này chỉ enable cho nhập khi loại giấy tờ được chọn là Cavet</w:t>
            </w:r>
            <w:r w:rsidR="002B19C5" w:rsidRPr="00070528">
              <w:rPr>
                <w:rFonts w:cs="Tahoma"/>
                <w:sz w:val="22"/>
                <w:szCs w:val="22"/>
              </w:rPr>
              <w:t>/Update lỗi</w:t>
            </w:r>
            <w:r w:rsidR="00047337" w:rsidRPr="00070528">
              <w:rPr>
                <w:rFonts w:cs="Tahoma"/>
                <w:sz w:val="22"/>
                <w:szCs w:val="22"/>
              </w:rPr>
              <w:t>/Thư cảm ơn</w:t>
            </w:r>
            <w:r w:rsidRPr="00070528">
              <w:rPr>
                <w:rFonts w:cs="Tahoma"/>
                <w:sz w:val="22"/>
                <w:szCs w:val="22"/>
              </w:rPr>
              <w:t>.</w:t>
            </w:r>
          </w:p>
        </w:tc>
      </w:tr>
      <w:tr w:rsidR="001B20B8" w:rsidRPr="00070528" w14:paraId="1714EA0A" w14:textId="77777777" w:rsidTr="0051246E">
        <w:tc>
          <w:tcPr>
            <w:tcW w:w="576" w:type="dxa"/>
          </w:tcPr>
          <w:p w14:paraId="29030F98" w14:textId="77777777" w:rsidR="001B20B8" w:rsidRPr="00070528" w:rsidRDefault="001B20B8" w:rsidP="000C1FDD">
            <w:pPr>
              <w:pStyle w:val="ListParagraph"/>
              <w:numPr>
                <w:ilvl w:val="0"/>
                <w:numId w:val="22"/>
              </w:numPr>
              <w:spacing w:before="74" w:after="37"/>
              <w:ind w:left="236" w:hanging="223"/>
              <w:rPr>
                <w:rFonts w:cs="Tahoma"/>
                <w:sz w:val="22"/>
                <w:szCs w:val="22"/>
              </w:rPr>
            </w:pPr>
          </w:p>
        </w:tc>
        <w:tc>
          <w:tcPr>
            <w:tcW w:w="2187" w:type="dxa"/>
          </w:tcPr>
          <w:p w14:paraId="757A08E4" w14:textId="79610405" w:rsidR="001B20B8" w:rsidRPr="00070528" w:rsidRDefault="001B20B8" w:rsidP="00ED36A3">
            <w:pPr>
              <w:spacing w:before="74" w:after="37"/>
              <w:ind w:left="12"/>
              <w:rPr>
                <w:rFonts w:cs="Tahoma"/>
                <w:sz w:val="22"/>
                <w:szCs w:val="22"/>
              </w:rPr>
            </w:pPr>
            <w:r w:rsidRPr="00070528">
              <w:rPr>
                <w:rFonts w:cs="Tahoma"/>
                <w:sz w:val="22"/>
                <w:szCs w:val="22"/>
              </w:rPr>
              <w:t>Số máy</w:t>
            </w:r>
          </w:p>
        </w:tc>
        <w:tc>
          <w:tcPr>
            <w:tcW w:w="2074" w:type="dxa"/>
          </w:tcPr>
          <w:p w14:paraId="65B40863" w14:textId="733CB3BC" w:rsidR="001B20B8" w:rsidRPr="00070528" w:rsidRDefault="001B20B8" w:rsidP="00ED36A3">
            <w:pPr>
              <w:spacing w:before="74" w:after="37"/>
              <w:ind w:left="60"/>
              <w:rPr>
                <w:rFonts w:cs="Tahoma"/>
                <w:sz w:val="22"/>
                <w:szCs w:val="22"/>
              </w:rPr>
            </w:pPr>
            <w:r w:rsidRPr="00070528">
              <w:rPr>
                <w:rFonts w:cs="Tahoma"/>
                <w:sz w:val="22"/>
                <w:szCs w:val="22"/>
              </w:rPr>
              <w:t>Text</w:t>
            </w:r>
          </w:p>
        </w:tc>
        <w:tc>
          <w:tcPr>
            <w:tcW w:w="1657" w:type="dxa"/>
          </w:tcPr>
          <w:p w14:paraId="46B2BE04" w14:textId="77777777" w:rsidR="001B20B8" w:rsidRPr="00070528" w:rsidRDefault="001B20B8" w:rsidP="006A4B36">
            <w:pPr>
              <w:spacing w:before="74" w:after="37"/>
              <w:ind w:left="337"/>
              <w:rPr>
                <w:rFonts w:cs="Tahoma"/>
                <w:sz w:val="22"/>
                <w:szCs w:val="22"/>
              </w:rPr>
            </w:pPr>
          </w:p>
        </w:tc>
        <w:tc>
          <w:tcPr>
            <w:tcW w:w="3731" w:type="dxa"/>
          </w:tcPr>
          <w:p w14:paraId="5230898D" w14:textId="3DE77762" w:rsidR="001B20B8" w:rsidRPr="00070528" w:rsidRDefault="001B20B8" w:rsidP="001B20B8">
            <w:pPr>
              <w:spacing w:before="74" w:after="37"/>
              <w:ind w:left="39"/>
              <w:rPr>
                <w:rFonts w:cs="Tahoma"/>
                <w:sz w:val="22"/>
                <w:szCs w:val="22"/>
              </w:rPr>
            </w:pPr>
            <w:r w:rsidRPr="00070528">
              <w:rPr>
                <w:rFonts w:cs="Tahoma"/>
                <w:sz w:val="22"/>
                <w:szCs w:val="22"/>
              </w:rPr>
              <w:t>Số máy trên Cavet mà người dùng nhập</w:t>
            </w:r>
          </w:p>
        </w:tc>
        <w:tc>
          <w:tcPr>
            <w:tcW w:w="4371" w:type="dxa"/>
          </w:tcPr>
          <w:p w14:paraId="4D5C6C82" w14:textId="77777777" w:rsidR="001B20B8" w:rsidRPr="00070528" w:rsidRDefault="001B20B8" w:rsidP="006A4B36">
            <w:pPr>
              <w:spacing w:before="74" w:after="37"/>
              <w:ind w:left="0"/>
              <w:rPr>
                <w:rFonts w:cs="Tahoma"/>
                <w:sz w:val="22"/>
                <w:szCs w:val="22"/>
              </w:rPr>
            </w:pPr>
            <w:r w:rsidRPr="00070528">
              <w:rPr>
                <w:rFonts w:cs="Tahoma"/>
                <w:sz w:val="22"/>
                <w:szCs w:val="22"/>
              </w:rPr>
              <w:t>Mặc định: Trắng</w:t>
            </w:r>
          </w:p>
          <w:p w14:paraId="294508C4" w14:textId="77777777" w:rsidR="001B20B8" w:rsidRPr="00070528" w:rsidRDefault="001B20B8" w:rsidP="006A4B36">
            <w:pPr>
              <w:spacing w:before="74" w:after="37"/>
              <w:ind w:left="0"/>
              <w:rPr>
                <w:rFonts w:cs="Tahoma"/>
                <w:sz w:val="22"/>
                <w:szCs w:val="22"/>
              </w:rPr>
            </w:pPr>
            <w:r w:rsidRPr="00070528">
              <w:rPr>
                <w:rFonts w:cs="Tahoma"/>
                <w:sz w:val="22"/>
                <w:szCs w:val="22"/>
              </w:rPr>
              <w:t>Cho phép sửa</w:t>
            </w:r>
          </w:p>
          <w:p w14:paraId="2B19C7DB" w14:textId="5E82836E" w:rsidR="00E720F9" w:rsidRPr="00070528" w:rsidRDefault="00E720F9" w:rsidP="006A4B36">
            <w:pPr>
              <w:spacing w:before="74" w:after="37"/>
              <w:ind w:left="0"/>
              <w:rPr>
                <w:rFonts w:cs="Tahoma"/>
                <w:sz w:val="22"/>
                <w:szCs w:val="22"/>
              </w:rPr>
            </w:pPr>
            <w:r w:rsidRPr="00070528">
              <w:rPr>
                <w:rFonts w:cs="Tahoma"/>
                <w:sz w:val="22"/>
                <w:szCs w:val="22"/>
              </w:rPr>
              <w:t>Trường thông tin này chỉ enable cho nhập khi loại giấy tờ được chọn là Cavet</w:t>
            </w:r>
            <w:r w:rsidR="00C31DDC" w:rsidRPr="00070528">
              <w:rPr>
                <w:rFonts w:cs="Tahoma"/>
                <w:sz w:val="22"/>
                <w:szCs w:val="22"/>
              </w:rPr>
              <w:t>/Update lỗi/Thư cảm ơn</w:t>
            </w:r>
            <w:r w:rsidRPr="00070528">
              <w:rPr>
                <w:rFonts w:cs="Tahoma"/>
                <w:sz w:val="22"/>
                <w:szCs w:val="22"/>
              </w:rPr>
              <w:t>.</w:t>
            </w:r>
          </w:p>
        </w:tc>
      </w:tr>
      <w:tr w:rsidR="00B903B6" w:rsidRPr="00070528" w14:paraId="12716882" w14:textId="77777777" w:rsidTr="0051246E">
        <w:tc>
          <w:tcPr>
            <w:tcW w:w="576" w:type="dxa"/>
          </w:tcPr>
          <w:p w14:paraId="4405B461" w14:textId="77777777" w:rsidR="00B903B6" w:rsidRPr="00070528" w:rsidRDefault="00B903B6" w:rsidP="000C1FDD">
            <w:pPr>
              <w:pStyle w:val="ListParagraph"/>
              <w:numPr>
                <w:ilvl w:val="0"/>
                <w:numId w:val="22"/>
              </w:numPr>
              <w:spacing w:before="74" w:after="37"/>
              <w:ind w:left="236" w:hanging="223"/>
              <w:rPr>
                <w:rFonts w:cs="Tahoma"/>
                <w:sz w:val="22"/>
                <w:szCs w:val="22"/>
              </w:rPr>
            </w:pPr>
          </w:p>
        </w:tc>
        <w:tc>
          <w:tcPr>
            <w:tcW w:w="2187" w:type="dxa"/>
          </w:tcPr>
          <w:p w14:paraId="29E5BA31" w14:textId="34BB7FB3" w:rsidR="00B903B6" w:rsidRPr="00070528" w:rsidRDefault="00B903B6" w:rsidP="00ED36A3">
            <w:pPr>
              <w:spacing w:before="74" w:after="37"/>
              <w:ind w:left="12"/>
              <w:rPr>
                <w:rFonts w:cs="Tahoma"/>
                <w:sz w:val="22"/>
                <w:szCs w:val="22"/>
              </w:rPr>
            </w:pPr>
            <w:r w:rsidRPr="00070528">
              <w:rPr>
                <w:rFonts w:cs="Tahoma"/>
                <w:sz w:val="22"/>
                <w:szCs w:val="22"/>
              </w:rPr>
              <w:t>Số CMND/CCCD</w:t>
            </w:r>
          </w:p>
        </w:tc>
        <w:tc>
          <w:tcPr>
            <w:tcW w:w="2074" w:type="dxa"/>
          </w:tcPr>
          <w:p w14:paraId="6D24B22E" w14:textId="30A21830" w:rsidR="00B903B6"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33D47A62" w14:textId="77777777" w:rsidR="00B903B6" w:rsidRPr="00070528" w:rsidRDefault="00B903B6" w:rsidP="006A4B36">
            <w:pPr>
              <w:spacing w:before="74" w:after="37"/>
              <w:ind w:left="337"/>
              <w:rPr>
                <w:rFonts w:cs="Tahoma"/>
                <w:sz w:val="22"/>
                <w:szCs w:val="22"/>
              </w:rPr>
            </w:pPr>
          </w:p>
        </w:tc>
        <w:tc>
          <w:tcPr>
            <w:tcW w:w="3731" w:type="dxa"/>
          </w:tcPr>
          <w:p w14:paraId="7967DC30" w14:textId="66896AC0" w:rsidR="00B903B6" w:rsidRPr="00070528" w:rsidRDefault="00B903B6" w:rsidP="001B20B8">
            <w:pPr>
              <w:spacing w:before="74" w:after="37"/>
              <w:ind w:left="39"/>
              <w:rPr>
                <w:rFonts w:cs="Tahoma"/>
                <w:sz w:val="22"/>
                <w:szCs w:val="22"/>
              </w:rPr>
            </w:pPr>
            <w:r w:rsidRPr="00070528">
              <w:rPr>
                <w:rFonts w:cs="Tahoma"/>
                <w:sz w:val="22"/>
                <w:szCs w:val="22"/>
              </w:rPr>
              <w:t>Số chứng minh nhân dân/căn cước công dân/chứng minh quân đội của khách hàng</w:t>
            </w:r>
          </w:p>
        </w:tc>
        <w:tc>
          <w:tcPr>
            <w:tcW w:w="4371" w:type="dxa"/>
          </w:tcPr>
          <w:p w14:paraId="353E4A48" w14:textId="77777777" w:rsidR="00B903B6" w:rsidRPr="00070528" w:rsidRDefault="00B903B6" w:rsidP="006A4B36">
            <w:pPr>
              <w:spacing w:before="74" w:after="37"/>
              <w:ind w:left="0"/>
              <w:rPr>
                <w:rFonts w:cs="Tahoma"/>
                <w:sz w:val="22"/>
                <w:szCs w:val="22"/>
              </w:rPr>
            </w:pPr>
            <w:r w:rsidRPr="00070528">
              <w:rPr>
                <w:rFonts w:cs="Tahoma"/>
                <w:sz w:val="22"/>
                <w:szCs w:val="22"/>
              </w:rPr>
              <w:t>Mặc định: trắng</w:t>
            </w:r>
          </w:p>
          <w:p w14:paraId="20770E6E" w14:textId="3A1ECB72" w:rsidR="00B903B6" w:rsidRPr="00070528" w:rsidRDefault="00B903B6" w:rsidP="006A4B36">
            <w:pPr>
              <w:spacing w:before="74" w:after="37"/>
              <w:ind w:left="0"/>
              <w:rPr>
                <w:rFonts w:cs="Tahoma"/>
                <w:sz w:val="22"/>
                <w:szCs w:val="22"/>
              </w:rPr>
            </w:pPr>
            <w:r w:rsidRPr="00070528">
              <w:rPr>
                <w:rFonts w:cs="Tahoma"/>
                <w:sz w:val="22"/>
                <w:szCs w:val="22"/>
              </w:rPr>
              <w:t>Cho phép sửa</w:t>
            </w:r>
          </w:p>
        </w:tc>
      </w:tr>
      <w:tr w:rsidR="00E261F1" w:rsidRPr="00070528" w14:paraId="5F2DAD74" w14:textId="77777777" w:rsidTr="0051246E">
        <w:tc>
          <w:tcPr>
            <w:tcW w:w="576" w:type="dxa"/>
          </w:tcPr>
          <w:p w14:paraId="2AD9939F" w14:textId="31B487F2" w:rsidR="00E261F1" w:rsidRPr="00070528" w:rsidRDefault="00E261F1" w:rsidP="000C1FDD">
            <w:pPr>
              <w:pStyle w:val="ListParagraph"/>
              <w:numPr>
                <w:ilvl w:val="0"/>
                <w:numId w:val="22"/>
              </w:numPr>
              <w:spacing w:before="74" w:after="37"/>
              <w:ind w:left="236" w:hanging="223"/>
              <w:rPr>
                <w:rFonts w:cs="Tahoma"/>
                <w:sz w:val="22"/>
                <w:szCs w:val="22"/>
              </w:rPr>
            </w:pPr>
          </w:p>
        </w:tc>
        <w:tc>
          <w:tcPr>
            <w:tcW w:w="2187" w:type="dxa"/>
          </w:tcPr>
          <w:p w14:paraId="7801040A" w14:textId="14C3C410" w:rsidR="00E261F1" w:rsidRPr="00070528" w:rsidRDefault="006A4B36" w:rsidP="00ED36A3">
            <w:pPr>
              <w:spacing w:before="74" w:after="37"/>
              <w:ind w:left="12"/>
              <w:rPr>
                <w:rFonts w:cs="Tahoma"/>
                <w:sz w:val="22"/>
                <w:szCs w:val="22"/>
              </w:rPr>
            </w:pPr>
            <w:r w:rsidRPr="00070528">
              <w:rPr>
                <w:rFonts w:cs="Tahoma"/>
                <w:sz w:val="22"/>
                <w:szCs w:val="22"/>
              </w:rPr>
              <w:t>Thêm mới</w:t>
            </w:r>
          </w:p>
        </w:tc>
        <w:tc>
          <w:tcPr>
            <w:tcW w:w="2074" w:type="dxa"/>
          </w:tcPr>
          <w:p w14:paraId="5A04E632" w14:textId="26EEB9CA" w:rsidR="00E261F1" w:rsidRPr="00070528" w:rsidRDefault="006A4B36" w:rsidP="00ED36A3">
            <w:pPr>
              <w:spacing w:before="74" w:after="37"/>
              <w:ind w:left="60"/>
              <w:rPr>
                <w:rFonts w:cs="Tahoma"/>
                <w:sz w:val="22"/>
                <w:szCs w:val="22"/>
              </w:rPr>
            </w:pPr>
            <w:r w:rsidRPr="00070528">
              <w:rPr>
                <w:rFonts w:cs="Tahoma"/>
                <w:sz w:val="22"/>
                <w:szCs w:val="22"/>
              </w:rPr>
              <w:t>Button</w:t>
            </w:r>
          </w:p>
        </w:tc>
        <w:tc>
          <w:tcPr>
            <w:tcW w:w="1657" w:type="dxa"/>
          </w:tcPr>
          <w:p w14:paraId="09000208" w14:textId="77777777" w:rsidR="00E261F1" w:rsidRPr="00070528" w:rsidRDefault="00E261F1" w:rsidP="006A4B36">
            <w:pPr>
              <w:spacing w:before="74" w:after="37"/>
              <w:ind w:left="337"/>
              <w:rPr>
                <w:rFonts w:cs="Tahoma"/>
                <w:sz w:val="22"/>
                <w:szCs w:val="22"/>
              </w:rPr>
            </w:pPr>
          </w:p>
        </w:tc>
        <w:tc>
          <w:tcPr>
            <w:tcW w:w="3731" w:type="dxa"/>
          </w:tcPr>
          <w:p w14:paraId="605A95AA" w14:textId="6AF2052D" w:rsidR="00E261F1" w:rsidRPr="00070528" w:rsidRDefault="006A4B36" w:rsidP="00E261F1">
            <w:pPr>
              <w:spacing w:before="74" w:after="37"/>
              <w:ind w:left="39"/>
              <w:rPr>
                <w:rFonts w:cs="Tahoma"/>
                <w:sz w:val="22"/>
                <w:szCs w:val="22"/>
              </w:rPr>
            </w:pPr>
            <w:r w:rsidRPr="00070528">
              <w:rPr>
                <w:rFonts w:cs="Tahoma"/>
                <w:sz w:val="22"/>
                <w:szCs w:val="22"/>
              </w:rPr>
              <w:t xml:space="preserve">Cho phép người dùng </w:t>
            </w:r>
            <w:r w:rsidR="00C57AD7" w:rsidRPr="00070528">
              <w:rPr>
                <w:rFonts w:cs="Tahoma"/>
                <w:sz w:val="22"/>
                <w:szCs w:val="22"/>
              </w:rPr>
              <w:t>truy xuấ</w:t>
            </w:r>
            <w:r w:rsidR="001F1D95" w:rsidRPr="00070528">
              <w:rPr>
                <w:rFonts w:cs="Tahoma"/>
                <w:sz w:val="22"/>
                <w:szCs w:val="22"/>
              </w:rPr>
              <w:t>t thông tin hợp đồng của loại giấy tờ đã nhập</w:t>
            </w:r>
            <w:r w:rsidR="00C57AD7" w:rsidRPr="00070528">
              <w:rPr>
                <w:rFonts w:cs="Tahoma"/>
                <w:sz w:val="22"/>
                <w:szCs w:val="22"/>
              </w:rPr>
              <w:t>, hiển thị thông tin xuống bảng danh sách phía dưới</w:t>
            </w:r>
            <w:r w:rsidRPr="00070528">
              <w:rPr>
                <w:rFonts w:cs="Tahoma"/>
                <w:sz w:val="22"/>
                <w:szCs w:val="22"/>
              </w:rPr>
              <w:t xml:space="preserve"> </w:t>
            </w:r>
          </w:p>
        </w:tc>
        <w:tc>
          <w:tcPr>
            <w:tcW w:w="4371" w:type="dxa"/>
          </w:tcPr>
          <w:p w14:paraId="0E2C93C5" w14:textId="29AD75B3" w:rsidR="005E304A" w:rsidRPr="00070528" w:rsidRDefault="00490A9A" w:rsidP="002251ED">
            <w:pPr>
              <w:spacing w:before="74" w:after="37"/>
              <w:ind w:left="8"/>
              <w:rPr>
                <w:rFonts w:cs="Tahoma"/>
                <w:sz w:val="22"/>
                <w:szCs w:val="22"/>
              </w:rPr>
            </w:pPr>
            <w:r w:rsidRPr="00070528">
              <w:rPr>
                <w:rFonts w:cs="Tahoma"/>
                <w:sz w:val="22"/>
                <w:szCs w:val="22"/>
              </w:rPr>
              <w:t>Thay vì click “Thêm mới”, người dùng có thể ấn phím “Enter” để tìm kiếm thông tin hợp đồng.</w:t>
            </w:r>
          </w:p>
        </w:tc>
      </w:tr>
      <w:tr w:rsidR="00D73EE5" w:rsidRPr="00070528" w14:paraId="1CDB1BCD" w14:textId="77777777" w:rsidTr="0051246E">
        <w:tc>
          <w:tcPr>
            <w:tcW w:w="14596" w:type="dxa"/>
            <w:gridSpan w:val="6"/>
          </w:tcPr>
          <w:p w14:paraId="3B829D58" w14:textId="1AC77962" w:rsidR="00D73EE5" w:rsidRPr="00070528" w:rsidRDefault="00D73EE5" w:rsidP="00E261F1">
            <w:pPr>
              <w:spacing w:before="74" w:after="37"/>
              <w:ind w:left="8"/>
              <w:rPr>
                <w:rFonts w:cs="Tahoma"/>
                <w:sz w:val="22"/>
                <w:szCs w:val="22"/>
              </w:rPr>
            </w:pPr>
            <w:r w:rsidRPr="00070528">
              <w:rPr>
                <w:rFonts w:cs="Tahoma"/>
                <w:sz w:val="22"/>
                <w:szCs w:val="22"/>
              </w:rPr>
              <w:t>Bảng danh sách hồ sơ</w:t>
            </w:r>
          </w:p>
        </w:tc>
      </w:tr>
      <w:tr w:rsidR="00E261F1" w:rsidRPr="00070528" w14:paraId="108FA829" w14:textId="77777777" w:rsidTr="0051246E">
        <w:tc>
          <w:tcPr>
            <w:tcW w:w="576" w:type="dxa"/>
          </w:tcPr>
          <w:p w14:paraId="1CC6515B" w14:textId="1EFCACD4" w:rsidR="00E261F1" w:rsidRPr="00070528" w:rsidRDefault="00E261F1" w:rsidP="000C1FDD">
            <w:pPr>
              <w:pStyle w:val="ListParagraph"/>
              <w:numPr>
                <w:ilvl w:val="0"/>
                <w:numId w:val="22"/>
              </w:numPr>
              <w:spacing w:before="74" w:after="37"/>
              <w:ind w:left="236" w:hanging="223"/>
              <w:rPr>
                <w:rFonts w:cs="Tahoma"/>
                <w:sz w:val="22"/>
                <w:szCs w:val="22"/>
              </w:rPr>
            </w:pPr>
          </w:p>
        </w:tc>
        <w:tc>
          <w:tcPr>
            <w:tcW w:w="2187" w:type="dxa"/>
          </w:tcPr>
          <w:p w14:paraId="7F2BC747" w14:textId="31AF1677" w:rsidR="00E261F1" w:rsidRPr="00070528" w:rsidRDefault="00D73EE5" w:rsidP="00ED36A3">
            <w:pPr>
              <w:spacing w:before="74" w:after="37"/>
              <w:ind w:left="12"/>
              <w:rPr>
                <w:rFonts w:cs="Tahoma"/>
                <w:sz w:val="22"/>
                <w:szCs w:val="22"/>
              </w:rPr>
            </w:pPr>
            <w:r w:rsidRPr="00070528">
              <w:rPr>
                <w:rFonts w:cs="Tahoma"/>
                <w:sz w:val="22"/>
                <w:szCs w:val="22"/>
              </w:rPr>
              <w:t>Checkbox</w:t>
            </w:r>
          </w:p>
        </w:tc>
        <w:tc>
          <w:tcPr>
            <w:tcW w:w="2074" w:type="dxa"/>
          </w:tcPr>
          <w:p w14:paraId="4D88E9F9" w14:textId="7B6207DA" w:rsidR="00E261F1" w:rsidRPr="00070528" w:rsidRDefault="00D73EE5" w:rsidP="00ED36A3">
            <w:pPr>
              <w:spacing w:before="74" w:after="37"/>
              <w:ind w:left="60"/>
              <w:rPr>
                <w:rFonts w:cs="Tahoma"/>
                <w:sz w:val="22"/>
                <w:szCs w:val="22"/>
              </w:rPr>
            </w:pPr>
            <w:r w:rsidRPr="00070528">
              <w:rPr>
                <w:rFonts w:cs="Tahoma"/>
                <w:sz w:val="22"/>
                <w:szCs w:val="22"/>
              </w:rPr>
              <w:t>Checkbox</w:t>
            </w:r>
          </w:p>
        </w:tc>
        <w:tc>
          <w:tcPr>
            <w:tcW w:w="1657" w:type="dxa"/>
          </w:tcPr>
          <w:p w14:paraId="1884E6FA" w14:textId="77777777" w:rsidR="00E261F1" w:rsidRPr="00070528" w:rsidRDefault="00E261F1" w:rsidP="006A4B36">
            <w:pPr>
              <w:spacing w:before="74" w:after="37"/>
              <w:ind w:left="337"/>
              <w:rPr>
                <w:rFonts w:cs="Tahoma"/>
                <w:sz w:val="22"/>
                <w:szCs w:val="22"/>
              </w:rPr>
            </w:pPr>
          </w:p>
        </w:tc>
        <w:tc>
          <w:tcPr>
            <w:tcW w:w="3731" w:type="dxa"/>
          </w:tcPr>
          <w:p w14:paraId="4F5A425B" w14:textId="77777777" w:rsidR="00E261F1" w:rsidRPr="00070528" w:rsidRDefault="00D73EE5" w:rsidP="00E261F1">
            <w:pPr>
              <w:spacing w:before="74" w:after="37"/>
              <w:ind w:left="39"/>
              <w:rPr>
                <w:rFonts w:cs="Tahoma"/>
                <w:sz w:val="22"/>
                <w:szCs w:val="22"/>
              </w:rPr>
            </w:pPr>
            <w:r w:rsidRPr="00070528">
              <w:rPr>
                <w:rFonts w:cs="Tahoma"/>
                <w:sz w:val="22"/>
                <w:szCs w:val="22"/>
              </w:rPr>
              <w:t>Cho phép người dùng chọn 1 hoặc nhiều hồ sơ trong bảng bằng cách tick vào ô checkbox</w:t>
            </w:r>
          </w:p>
          <w:p w14:paraId="3D9DBF6A" w14:textId="4710174A" w:rsidR="002B19C5" w:rsidRPr="00070528" w:rsidRDefault="002B19C5" w:rsidP="00E261F1">
            <w:pPr>
              <w:spacing w:before="74" w:after="37"/>
              <w:ind w:left="39"/>
              <w:rPr>
                <w:rFonts w:cs="Tahoma"/>
                <w:sz w:val="22"/>
                <w:szCs w:val="22"/>
              </w:rPr>
            </w:pPr>
          </w:p>
        </w:tc>
        <w:tc>
          <w:tcPr>
            <w:tcW w:w="4371" w:type="dxa"/>
          </w:tcPr>
          <w:p w14:paraId="2BC293C8" w14:textId="77777777" w:rsidR="00E261F1" w:rsidRPr="00070528" w:rsidRDefault="00FD58FF" w:rsidP="00E261F1">
            <w:pPr>
              <w:spacing w:before="74" w:after="37"/>
              <w:ind w:left="8"/>
              <w:rPr>
                <w:rFonts w:cs="Tahoma"/>
                <w:sz w:val="22"/>
                <w:szCs w:val="22"/>
              </w:rPr>
            </w:pPr>
            <w:r w:rsidRPr="00070528">
              <w:rPr>
                <w:rFonts w:cs="Tahoma"/>
                <w:sz w:val="22"/>
                <w:szCs w:val="22"/>
              </w:rPr>
              <w:t>Người dùng có thể chọn từng hồ sơ bằng cách chọn checkbox ở đầu dòng của hồ sơ hoặc chọn checkbox ở dòng title của bảng để chọn tất cả hồ sơ trong bảng.</w:t>
            </w:r>
          </w:p>
          <w:p w14:paraId="67C520FE" w14:textId="0BBD119B" w:rsidR="00272C30" w:rsidRPr="00070528" w:rsidRDefault="00272C30" w:rsidP="00E261F1">
            <w:pPr>
              <w:spacing w:before="74" w:after="37"/>
              <w:ind w:left="8"/>
              <w:rPr>
                <w:rFonts w:cs="Tahoma"/>
                <w:sz w:val="22"/>
                <w:szCs w:val="22"/>
              </w:rPr>
            </w:pPr>
            <w:r w:rsidRPr="00070528">
              <w:rPr>
                <w:rFonts w:cs="Tahoma"/>
                <w:sz w:val="22"/>
                <w:szCs w:val="22"/>
              </w:rPr>
              <w:t xml:space="preserve">Sau khi chọn tất cả các dòng trong bảng, người dùng có thể </w:t>
            </w:r>
            <w:r w:rsidR="00575159" w:rsidRPr="00070528">
              <w:rPr>
                <w:rFonts w:cs="Tahoma"/>
                <w:sz w:val="22"/>
                <w:szCs w:val="22"/>
              </w:rPr>
              <w:t>uncheck để bỏ chọn 1 số dòng.</w:t>
            </w:r>
          </w:p>
        </w:tc>
      </w:tr>
      <w:tr w:rsidR="00FD58FF" w:rsidRPr="00070528" w14:paraId="32F5DB87" w14:textId="77777777" w:rsidTr="0051246E">
        <w:tc>
          <w:tcPr>
            <w:tcW w:w="576" w:type="dxa"/>
          </w:tcPr>
          <w:p w14:paraId="5474D7A2" w14:textId="037A1EA5" w:rsidR="00FD58FF" w:rsidRPr="00070528" w:rsidRDefault="00FD58FF" w:rsidP="000C1FDD">
            <w:pPr>
              <w:pStyle w:val="ListParagraph"/>
              <w:numPr>
                <w:ilvl w:val="0"/>
                <w:numId w:val="22"/>
              </w:numPr>
              <w:spacing w:before="74" w:after="37"/>
              <w:ind w:left="236" w:hanging="223"/>
              <w:rPr>
                <w:rFonts w:cs="Tahoma"/>
                <w:sz w:val="22"/>
                <w:szCs w:val="22"/>
              </w:rPr>
            </w:pPr>
          </w:p>
        </w:tc>
        <w:tc>
          <w:tcPr>
            <w:tcW w:w="2187" w:type="dxa"/>
          </w:tcPr>
          <w:p w14:paraId="2181564B" w14:textId="5B7F014D" w:rsidR="00FD58FF" w:rsidRPr="00070528" w:rsidRDefault="00FD58FF" w:rsidP="00ED36A3">
            <w:pPr>
              <w:spacing w:before="74" w:after="37"/>
              <w:ind w:left="12"/>
              <w:rPr>
                <w:rFonts w:cs="Tahoma"/>
                <w:sz w:val="22"/>
                <w:szCs w:val="22"/>
              </w:rPr>
            </w:pPr>
            <w:r w:rsidRPr="00070528">
              <w:rPr>
                <w:rFonts w:cs="Tahoma"/>
                <w:sz w:val="22"/>
                <w:szCs w:val="22"/>
              </w:rPr>
              <w:t>STT</w:t>
            </w:r>
          </w:p>
        </w:tc>
        <w:tc>
          <w:tcPr>
            <w:tcW w:w="2074" w:type="dxa"/>
          </w:tcPr>
          <w:p w14:paraId="79D8390F" w14:textId="26A69F52" w:rsidR="00FD58FF" w:rsidRPr="00070528" w:rsidRDefault="00FD58FF" w:rsidP="00ED36A3">
            <w:pPr>
              <w:spacing w:before="74" w:after="37"/>
              <w:ind w:left="60"/>
              <w:rPr>
                <w:rFonts w:cs="Tahoma"/>
                <w:sz w:val="22"/>
                <w:szCs w:val="22"/>
              </w:rPr>
            </w:pPr>
            <w:r w:rsidRPr="00070528">
              <w:rPr>
                <w:rFonts w:cs="Tahoma"/>
                <w:sz w:val="22"/>
                <w:szCs w:val="22"/>
              </w:rPr>
              <w:t xml:space="preserve">Number </w:t>
            </w:r>
          </w:p>
        </w:tc>
        <w:tc>
          <w:tcPr>
            <w:tcW w:w="1657" w:type="dxa"/>
          </w:tcPr>
          <w:p w14:paraId="7711EF07" w14:textId="77591BDA" w:rsidR="00FD58FF" w:rsidRPr="00070528" w:rsidRDefault="00FD58FF" w:rsidP="006A4B36">
            <w:pPr>
              <w:spacing w:before="74" w:after="37"/>
              <w:ind w:left="337"/>
              <w:rPr>
                <w:rFonts w:cs="Tahoma"/>
                <w:sz w:val="22"/>
                <w:szCs w:val="22"/>
              </w:rPr>
            </w:pPr>
            <w:r w:rsidRPr="00070528">
              <w:rPr>
                <w:rFonts w:cs="Tahoma"/>
                <w:sz w:val="22"/>
                <w:szCs w:val="22"/>
              </w:rPr>
              <w:t>X</w:t>
            </w:r>
          </w:p>
        </w:tc>
        <w:tc>
          <w:tcPr>
            <w:tcW w:w="3731" w:type="dxa"/>
          </w:tcPr>
          <w:p w14:paraId="060BE60B" w14:textId="7487BC74" w:rsidR="00FD58FF" w:rsidRPr="00070528" w:rsidRDefault="00FD58FF" w:rsidP="00E261F1">
            <w:pPr>
              <w:spacing w:before="74" w:after="37"/>
              <w:ind w:left="39"/>
              <w:rPr>
                <w:rFonts w:cs="Tahoma"/>
                <w:sz w:val="22"/>
                <w:szCs w:val="22"/>
              </w:rPr>
            </w:pPr>
            <w:r w:rsidRPr="00070528">
              <w:rPr>
                <w:rFonts w:cs="Tahoma"/>
                <w:sz w:val="22"/>
                <w:szCs w:val="22"/>
              </w:rPr>
              <w:t>Hiển thị số thứ tự của hồ sơ đã nhập vào hệ thống</w:t>
            </w:r>
          </w:p>
        </w:tc>
        <w:tc>
          <w:tcPr>
            <w:tcW w:w="4371" w:type="dxa"/>
          </w:tcPr>
          <w:p w14:paraId="1184E946" w14:textId="08B0AAAC" w:rsidR="00FD58FF" w:rsidRPr="00070528" w:rsidRDefault="00FD58FF" w:rsidP="00E261F1">
            <w:pPr>
              <w:spacing w:before="74" w:after="37"/>
              <w:ind w:left="8"/>
              <w:rPr>
                <w:rFonts w:cs="Tahoma"/>
                <w:sz w:val="22"/>
                <w:szCs w:val="22"/>
              </w:rPr>
            </w:pPr>
            <w:r w:rsidRPr="00070528">
              <w:rPr>
                <w:rFonts w:cs="Tahoma"/>
                <w:sz w:val="22"/>
                <w:szCs w:val="22"/>
              </w:rPr>
              <w:t>Hiển thị số thứ tự tăng dần, không cho sửa</w:t>
            </w:r>
          </w:p>
        </w:tc>
      </w:tr>
      <w:tr w:rsidR="00FD58FF" w:rsidRPr="00070528" w14:paraId="2C032C10" w14:textId="77777777" w:rsidTr="0051246E">
        <w:tc>
          <w:tcPr>
            <w:tcW w:w="576" w:type="dxa"/>
          </w:tcPr>
          <w:p w14:paraId="3D8AC062" w14:textId="77777777" w:rsidR="00FD58FF" w:rsidRPr="00070528" w:rsidRDefault="00FD58FF" w:rsidP="000C1FDD">
            <w:pPr>
              <w:pStyle w:val="ListParagraph"/>
              <w:numPr>
                <w:ilvl w:val="0"/>
                <w:numId w:val="22"/>
              </w:numPr>
              <w:spacing w:before="74" w:after="37"/>
              <w:ind w:left="236" w:hanging="223"/>
              <w:rPr>
                <w:rFonts w:cs="Tahoma"/>
                <w:sz w:val="22"/>
                <w:szCs w:val="22"/>
              </w:rPr>
            </w:pPr>
          </w:p>
        </w:tc>
        <w:tc>
          <w:tcPr>
            <w:tcW w:w="2187" w:type="dxa"/>
          </w:tcPr>
          <w:p w14:paraId="0F033F7A" w14:textId="0F189C1A" w:rsidR="00FD58FF" w:rsidRPr="00070528" w:rsidRDefault="00FD58FF" w:rsidP="00ED36A3">
            <w:pPr>
              <w:spacing w:before="74" w:after="37"/>
              <w:ind w:left="12"/>
              <w:rPr>
                <w:rFonts w:cs="Tahoma"/>
                <w:sz w:val="22"/>
                <w:szCs w:val="22"/>
              </w:rPr>
            </w:pPr>
            <w:r w:rsidRPr="00070528">
              <w:rPr>
                <w:rFonts w:cs="Tahoma"/>
                <w:sz w:val="22"/>
                <w:szCs w:val="22"/>
              </w:rPr>
              <w:t>Loại giấy tờ</w:t>
            </w:r>
          </w:p>
        </w:tc>
        <w:tc>
          <w:tcPr>
            <w:tcW w:w="2074" w:type="dxa"/>
          </w:tcPr>
          <w:p w14:paraId="0AA6F6ED" w14:textId="2BF8E3BF" w:rsidR="00FD58FF"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425BA023" w14:textId="58819086" w:rsidR="00FD58FF" w:rsidRPr="00070528" w:rsidRDefault="00FD58FF" w:rsidP="006A4B36">
            <w:pPr>
              <w:spacing w:before="74" w:after="37"/>
              <w:ind w:left="337"/>
              <w:rPr>
                <w:rFonts w:cs="Tahoma"/>
                <w:sz w:val="22"/>
                <w:szCs w:val="22"/>
              </w:rPr>
            </w:pPr>
            <w:r w:rsidRPr="00070528">
              <w:rPr>
                <w:rFonts w:cs="Tahoma"/>
                <w:sz w:val="22"/>
                <w:szCs w:val="22"/>
              </w:rPr>
              <w:t>X</w:t>
            </w:r>
          </w:p>
        </w:tc>
        <w:tc>
          <w:tcPr>
            <w:tcW w:w="3731" w:type="dxa"/>
          </w:tcPr>
          <w:p w14:paraId="501B47D7" w14:textId="4B608278" w:rsidR="00FD58FF" w:rsidRPr="00070528" w:rsidRDefault="00FD58FF" w:rsidP="00E261F1">
            <w:pPr>
              <w:spacing w:before="74" w:after="37"/>
              <w:ind w:left="39"/>
              <w:rPr>
                <w:rFonts w:cs="Tahoma"/>
                <w:sz w:val="22"/>
                <w:szCs w:val="22"/>
              </w:rPr>
            </w:pPr>
            <w:r w:rsidRPr="00070528">
              <w:rPr>
                <w:rFonts w:cs="Tahoma"/>
                <w:sz w:val="22"/>
                <w:szCs w:val="22"/>
              </w:rPr>
              <w:t>Hiển thị loại giấy tờ đã nhập vào hệ thống</w:t>
            </w:r>
          </w:p>
        </w:tc>
        <w:tc>
          <w:tcPr>
            <w:tcW w:w="4371" w:type="dxa"/>
          </w:tcPr>
          <w:p w14:paraId="495F3749" w14:textId="77777777" w:rsidR="00FD58FF" w:rsidRPr="00070528" w:rsidRDefault="00FD58FF" w:rsidP="00FD58FF">
            <w:pPr>
              <w:spacing w:before="74" w:after="37"/>
              <w:ind w:left="8"/>
              <w:rPr>
                <w:rFonts w:cs="Tahoma"/>
                <w:sz w:val="22"/>
                <w:szCs w:val="22"/>
              </w:rPr>
            </w:pPr>
            <w:r w:rsidRPr="00070528">
              <w:rPr>
                <w:rFonts w:cs="Tahoma"/>
                <w:sz w:val="22"/>
                <w:szCs w:val="22"/>
              </w:rPr>
              <w:t>Tương ứng với trường “Loại giấy tờ” ở phần “nhập thông tin thêm mới” mà người dùng đã chọn.</w:t>
            </w:r>
          </w:p>
          <w:p w14:paraId="419FD6E0" w14:textId="4A35250E" w:rsidR="00FD58FF" w:rsidRPr="00070528" w:rsidRDefault="00FD58FF" w:rsidP="00FD58FF">
            <w:pPr>
              <w:spacing w:before="74" w:after="37"/>
              <w:ind w:left="8"/>
              <w:rPr>
                <w:rFonts w:cs="Tahoma"/>
                <w:sz w:val="22"/>
                <w:szCs w:val="22"/>
              </w:rPr>
            </w:pPr>
            <w:r w:rsidRPr="00070528">
              <w:rPr>
                <w:rFonts w:cs="Tahoma"/>
                <w:sz w:val="22"/>
                <w:szCs w:val="22"/>
              </w:rPr>
              <w:t>Không cho sửa</w:t>
            </w:r>
          </w:p>
        </w:tc>
      </w:tr>
      <w:tr w:rsidR="00FD58FF" w:rsidRPr="00070528" w14:paraId="22FD008D" w14:textId="77777777" w:rsidTr="0051246E">
        <w:tc>
          <w:tcPr>
            <w:tcW w:w="576" w:type="dxa"/>
          </w:tcPr>
          <w:p w14:paraId="42FA990F" w14:textId="2163B031" w:rsidR="00FD58FF" w:rsidRPr="00070528" w:rsidRDefault="00FD58FF" w:rsidP="000C1FDD">
            <w:pPr>
              <w:pStyle w:val="ListParagraph"/>
              <w:numPr>
                <w:ilvl w:val="0"/>
                <w:numId w:val="22"/>
              </w:numPr>
              <w:spacing w:before="74" w:after="37"/>
              <w:ind w:left="236" w:hanging="223"/>
              <w:rPr>
                <w:rFonts w:cs="Tahoma"/>
                <w:sz w:val="22"/>
                <w:szCs w:val="22"/>
              </w:rPr>
            </w:pPr>
          </w:p>
        </w:tc>
        <w:tc>
          <w:tcPr>
            <w:tcW w:w="2187" w:type="dxa"/>
          </w:tcPr>
          <w:p w14:paraId="22CE9D5B" w14:textId="746F1587" w:rsidR="00FD58FF" w:rsidRPr="00070528" w:rsidRDefault="00FD58FF" w:rsidP="00ED36A3">
            <w:pPr>
              <w:spacing w:before="74" w:after="37"/>
              <w:ind w:left="12"/>
              <w:rPr>
                <w:rFonts w:cs="Tahoma"/>
                <w:sz w:val="22"/>
                <w:szCs w:val="22"/>
              </w:rPr>
            </w:pPr>
            <w:r w:rsidRPr="00070528">
              <w:rPr>
                <w:rFonts w:cs="Tahoma"/>
                <w:sz w:val="22"/>
                <w:szCs w:val="22"/>
              </w:rPr>
              <w:t>Số hợp đồng</w:t>
            </w:r>
          </w:p>
        </w:tc>
        <w:tc>
          <w:tcPr>
            <w:tcW w:w="2074" w:type="dxa"/>
          </w:tcPr>
          <w:p w14:paraId="6B777BC8" w14:textId="5C61C70A" w:rsidR="00FD58FF" w:rsidRPr="00070528" w:rsidRDefault="00FD58FF" w:rsidP="00ED36A3">
            <w:pPr>
              <w:spacing w:before="74" w:after="37"/>
              <w:ind w:left="60"/>
              <w:rPr>
                <w:rFonts w:cs="Tahoma"/>
                <w:sz w:val="22"/>
                <w:szCs w:val="22"/>
              </w:rPr>
            </w:pPr>
            <w:r w:rsidRPr="00070528">
              <w:rPr>
                <w:rFonts w:cs="Tahoma"/>
                <w:sz w:val="22"/>
                <w:szCs w:val="22"/>
              </w:rPr>
              <w:t>Link</w:t>
            </w:r>
          </w:p>
        </w:tc>
        <w:tc>
          <w:tcPr>
            <w:tcW w:w="1657" w:type="dxa"/>
          </w:tcPr>
          <w:p w14:paraId="61D48BAF" w14:textId="29991193" w:rsidR="00FD58FF" w:rsidRPr="00070528" w:rsidRDefault="00FD58FF" w:rsidP="006A4B36">
            <w:pPr>
              <w:spacing w:before="74" w:after="37"/>
              <w:ind w:left="337"/>
              <w:rPr>
                <w:rFonts w:cs="Tahoma"/>
                <w:sz w:val="22"/>
                <w:szCs w:val="22"/>
              </w:rPr>
            </w:pPr>
            <w:r w:rsidRPr="00070528">
              <w:rPr>
                <w:rFonts w:cs="Tahoma"/>
                <w:sz w:val="22"/>
                <w:szCs w:val="22"/>
              </w:rPr>
              <w:t xml:space="preserve">X </w:t>
            </w:r>
          </w:p>
        </w:tc>
        <w:tc>
          <w:tcPr>
            <w:tcW w:w="3731" w:type="dxa"/>
          </w:tcPr>
          <w:p w14:paraId="31FFA54C" w14:textId="26150B5B" w:rsidR="00FD58FF" w:rsidRPr="00070528" w:rsidRDefault="00FD58FF" w:rsidP="00E261F1">
            <w:pPr>
              <w:spacing w:before="74" w:after="37"/>
              <w:ind w:left="39"/>
              <w:rPr>
                <w:rFonts w:cs="Tahoma"/>
                <w:sz w:val="22"/>
                <w:szCs w:val="22"/>
              </w:rPr>
            </w:pPr>
            <w:r w:rsidRPr="00070528">
              <w:rPr>
                <w:rFonts w:cs="Tahoma"/>
                <w:sz w:val="22"/>
                <w:szCs w:val="22"/>
              </w:rPr>
              <w:t>Hiển thị số hợp đồng tương ứng với loại giấy tờ đã nhập ở phần “nhập thông tin thêm mới”</w:t>
            </w:r>
          </w:p>
        </w:tc>
        <w:tc>
          <w:tcPr>
            <w:tcW w:w="4371" w:type="dxa"/>
          </w:tcPr>
          <w:p w14:paraId="6EA0AEB2" w14:textId="77777777" w:rsidR="00FD58FF" w:rsidRPr="00070528" w:rsidRDefault="004A1157" w:rsidP="004A1157">
            <w:pPr>
              <w:spacing w:before="74" w:after="37"/>
              <w:ind w:left="0"/>
              <w:rPr>
                <w:rFonts w:cs="Tahoma"/>
                <w:sz w:val="22"/>
                <w:szCs w:val="22"/>
              </w:rPr>
            </w:pPr>
            <w:r w:rsidRPr="00070528">
              <w:rPr>
                <w:rFonts w:cs="Tahoma"/>
                <w:sz w:val="22"/>
                <w:szCs w:val="22"/>
              </w:rPr>
              <w:t>Cho phép click vào số hợp đồng, hiển thị màn hình SC02.</w:t>
            </w:r>
          </w:p>
          <w:p w14:paraId="37751D97" w14:textId="3FDB0C1B"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75253805" w14:textId="77777777" w:rsidTr="0051246E">
        <w:tc>
          <w:tcPr>
            <w:tcW w:w="576" w:type="dxa"/>
          </w:tcPr>
          <w:p w14:paraId="015C9C84"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58ED34EA" w14:textId="429F166C" w:rsidR="004A1157" w:rsidRPr="00070528" w:rsidRDefault="004A1157" w:rsidP="00ED36A3">
            <w:pPr>
              <w:spacing w:before="74" w:after="37"/>
              <w:ind w:left="12"/>
              <w:rPr>
                <w:rFonts w:cs="Tahoma"/>
                <w:sz w:val="22"/>
                <w:szCs w:val="22"/>
              </w:rPr>
            </w:pPr>
            <w:r w:rsidRPr="00070528">
              <w:rPr>
                <w:rFonts w:cs="Tahoma"/>
                <w:sz w:val="22"/>
                <w:szCs w:val="22"/>
              </w:rPr>
              <w:t>Số case</w:t>
            </w:r>
          </w:p>
        </w:tc>
        <w:tc>
          <w:tcPr>
            <w:tcW w:w="2074" w:type="dxa"/>
          </w:tcPr>
          <w:p w14:paraId="1F13E15C" w14:textId="6BA65C72" w:rsidR="004A1157" w:rsidRPr="00070528" w:rsidRDefault="004A1157" w:rsidP="00ED36A3">
            <w:pPr>
              <w:spacing w:before="74" w:after="37"/>
              <w:ind w:left="60"/>
              <w:rPr>
                <w:rFonts w:cs="Tahoma"/>
                <w:sz w:val="22"/>
                <w:szCs w:val="22"/>
              </w:rPr>
            </w:pPr>
            <w:r w:rsidRPr="00070528">
              <w:rPr>
                <w:rFonts w:cs="Tahoma"/>
                <w:sz w:val="22"/>
                <w:szCs w:val="22"/>
              </w:rPr>
              <w:t>Number</w:t>
            </w:r>
          </w:p>
        </w:tc>
        <w:tc>
          <w:tcPr>
            <w:tcW w:w="1657" w:type="dxa"/>
          </w:tcPr>
          <w:p w14:paraId="58B93806" w14:textId="57BEEBB4" w:rsidR="004A1157" w:rsidRPr="00070528" w:rsidRDefault="004A1157" w:rsidP="006A4B36">
            <w:pPr>
              <w:spacing w:before="74" w:after="37"/>
              <w:ind w:left="337"/>
              <w:rPr>
                <w:rFonts w:cs="Tahoma"/>
                <w:sz w:val="22"/>
                <w:szCs w:val="22"/>
              </w:rPr>
            </w:pPr>
            <w:r w:rsidRPr="00070528">
              <w:rPr>
                <w:rFonts w:cs="Tahoma"/>
                <w:sz w:val="22"/>
                <w:szCs w:val="22"/>
              </w:rPr>
              <w:t>X</w:t>
            </w:r>
          </w:p>
        </w:tc>
        <w:tc>
          <w:tcPr>
            <w:tcW w:w="3731" w:type="dxa"/>
          </w:tcPr>
          <w:p w14:paraId="54A72175" w14:textId="5E4B0786" w:rsidR="004A1157" w:rsidRPr="00070528" w:rsidRDefault="004A1157" w:rsidP="00E261F1">
            <w:pPr>
              <w:spacing w:before="74" w:after="37"/>
              <w:ind w:left="39"/>
              <w:rPr>
                <w:rFonts w:cs="Tahoma"/>
                <w:sz w:val="22"/>
                <w:szCs w:val="22"/>
              </w:rPr>
            </w:pPr>
            <w:r w:rsidRPr="00070528">
              <w:rPr>
                <w:rFonts w:cs="Tahoma"/>
                <w:sz w:val="22"/>
                <w:szCs w:val="22"/>
              </w:rPr>
              <w:t>Hiển thị số case của hợp đồng trên BPM</w:t>
            </w:r>
          </w:p>
        </w:tc>
        <w:tc>
          <w:tcPr>
            <w:tcW w:w="4371" w:type="dxa"/>
          </w:tcPr>
          <w:p w14:paraId="2ABB7932" w14:textId="36A259D8"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4B25598E" w14:textId="77777777" w:rsidTr="0051246E">
        <w:tc>
          <w:tcPr>
            <w:tcW w:w="576" w:type="dxa"/>
          </w:tcPr>
          <w:p w14:paraId="42C23BF4"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3082E40C" w14:textId="08FAD627" w:rsidR="004A1157" w:rsidRPr="00070528" w:rsidRDefault="004A1157" w:rsidP="00ED36A3">
            <w:pPr>
              <w:spacing w:before="74" w:after="37"/>
              <w:ind w:left="12"/>
              <w:rPr>
                <w:rFonts w:cs="Tahoma"/>
                <w:sz w:val="22"/>
                <w:szCs w:val="22"/>
              </w:rPr>
            </w:pPr>
            <w:r w:rsidRPr="00070528">
              <w:rPr>
                <w:rFonts w:cs="Tahoma"/>
                <w:sz w:val="22"/>
                <w:szCs w:val="22"/>
              </w:rPr>
              <w:t>Tên khách hàng</w:t>
            </w:r>
          </w:p>
        </w:tc>
        <w:tc>
          <w:tcPr>
            <w:tcW w:w="2074" w:type="dxa"/>
          </w:tcPr>
          <w:p w14:paraId="2873631F" w14:textId="403B1F7D" w:rsidR="004A1157"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6DAE7007" w14:textId="52E47A3A" w:rsidR="004A1157" w:rsidRPr="00070528" w:rsidRDefault="004A1157" w:rsidP="006A4B36">
            <w:pPr>
              <w:spacing w:before="74" w:after="37"/>
              <w:ind w:left="337"/>
              <w:rPr>
                <w:rFonts w:cs="Tahoma"/>
                <w:sz w:val="22"/>
                <w:szCs w:val="22"/>
              </w:rPr>
            </w:pPr>
            <w:r w:rsidRPr="00070528">
              <w:rPr>
                <w:rFonts w:cs="Tahoma"/>
                <w:sz w:val="22"/>
                <w:szCs w:val="22"/>
              </w:rPr>
              <w:t>X</w:t>
            </w:r>
          </w:p>
        </w:tc>
        <w:tc>
          <w:tcPr>
            <w:tcW w:w="3731" w:type="dxa"/>
          </w:tcPr>
          <w:p w14:paraId="580CBF97" w14:textId="788289A7" w:rsidR="004A1157" w:rsidRPr="00070528" w:rsidRDefault="004A1157" w:rsidP="00E261F1">
            <w:pPr>
              <w:spacing w:before="74" w:after="37"/>
              <w:ind w:left="39"/>
              <w:rPr>
                <w:rFonts w:cs="Tahoma"/>
                <w:sz w:val="22"/>
                <w:szCs w:val="22"/>
              </w:rPr>
            </w:pPr>
            <w:r w:rsidRPr="00070528">
              <w:rPr>
                <w:rFonts w:cs="Tahoma"/>
                <w:sz w:val="22"/>
                <w:szCs w:val="22"/>
              </w:rPr>
              <w:t>Hiển thị tên khách hàng theo thông tin hợp đồng trên BPM</w:t>
            </w:r>
          </w:p>
        </w:tc>
        <w:tc>
          <w:tcPr>
            <w:tcW w:w="4371" w:type="dxa"/>
          </w:tcPr>
          <w:p w14:paraId="7C1EF837" w14:textId="6CDB0A52"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63369095" w14:textId="77777777" w:rsidTr="0051246E">
        <w:tc>
          <w:tcPr>
            <w:tcW w:w="576" w:type="dxa"/>
          </w:tcPr>
          <w:p w14:paraId="0B088EFC"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6262236D" w14:textId="41DEBA13" w:rsidR="004A1157" w:rsidRPr="00070528" w:rsidRDefault="004A1157" w:rsidP="00ED36A3">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2074" w:type="dxa"/>
          </w:tcPr>
          <w:p w14:paraId="69F5EA2E" w14:textId="5BE1D693" w:rsidR="004A1157"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1A25E1E5" w14:textId="5C2133DD" w:rsidR="004A1157" w:rsidRPr="00070528" w:rsidRDefault="004A1157" w:rsidP="006A4B36">
            <w:pPr>
              <w:spacing w:before="74" w:after="37"/>
              <w:ind w:left="337"/>
              <w:rPr>
                <w:rFonts w:cs="Tahoma"/>
                <w:sz w:val="22"/>
                <w:szCs w:val="22"/>
              </w:rPr>
            </w:pPr>
            <w:r w:rsidRPr="00070528">
              <w:rPr>
                <w:rFonts w:cs="Tahoma"/>
                <w:sz w:val="22"/>
                <w:szCs w:val="22"/>
              </w:rPr>
              <w:t xml:space="preserve">X </w:t>
            </w:r>
          </w:p>
        </w:tc>
        <w:tc>
          <w:tcPr>
            <w:tcW w:w="3731" w:type="dxa"/>
          </w:tcPr>
          <w:p w14:paraId="3A57D958" w14:textId="296384A9" w:rsidR="004A1157" w:rsidRPr="00070528" w:rsidRDefault="004A1157" w:rsidP="00E261F1">
            <w:pPr>
              <w:spacing w:before="74" w:after="37"/>
              <w:ind w:left="39"/>
              <w:rPr>
                <w:rFonts w:cs="Tahoma"/>
                <w:sz w:val="22"/>
                <w:szCs w:val="22"/>
              </w:rPr>
            </w:pPr>
            <w:r w:rsidRPr="00070528">
              <w:rPr>
                <w:rFonts w:cs="Tahoma"/>
                <w:sz w:val="22"/>
                <w:szCs w:val="22"/>
              </w:rPr>
              <w:t xml:space="preserve">Hiển thị mã </w:t>
            </w:r>
            <w:r w:rsidR="00BE74CA" w:rsidRPr="00070528">
              <w:rPr>
                <w:rFonts w:cs="Tahoma"/>
                <w:sz w:val="22"/>
                <w:szCs w:val="22"/>
              </w:rPr>
              <w:t>POS/HUB</w:t>
            </w:r>
            <w:r w:rsidRPr="00070528">
              <w:rPr>
                <w:rFonts w:cs="Tahoma"/>
                <w:sz w:val="22"/>
                <w:szCs w:val="22"/>
              </w:rPr>
              <w:t xml:space="preserve"> nơi giao dịch với khách hàng</w:t>
            </w:r>
          </w:p>
        </w:tc>
        <w:tc>
          <w:tcPr>
            <w:tcW w:w="4371" w:type="dxa"/>
          </w:tcPr>
          <w:p w14:paraId="5739E5ED" w14:textId="3F7A8AC8"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1D83CC2F" w14:textId="77777777" w:rsidTr="0051246E">
        <w:tc>
          <w:tcPr>
            <w:tcW w:w="576" w:type="dxa"/>
          </w:tcPr>
          <w:p w14:paraId="7AEB6B17"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34784AD1" w14:textId="5CE74A14" w:rsidR="004A1157" w:rsidRPr="00070528" w:rsidRDefault="004A1157" w:rsidP="00ED36A3">
            <w:pPr>
              <w:spacing w:before="74" w:after="37"/>
              <w:ind w:left="12"/>
              <w:rPr>
                <w:rFonts w:cs="Tahoma"/>
                <w:sz w:val="22"/>
                <w:szCs w:val="22"/>
              </w:rPr>
            </w:pPr>
            <w:r w:rsidRPr="00070528">
              <w:rPr>
                <w:rFonts w:cs="Tahoma"/>
                <w:sz w:val="22"/>
                <w:szCs w:val="22"/>
              </w:rPr>
              <w:t>Tên NVKD</w:t>
            </w:r>
          </w:p>
        </w:tc>
        <w:tc>
          <w:tcPr>
            <w:tcW w:w="2074" w:type="dxa"/>
          </w:tcPr>
          <w:p w14:paraId="05DAF857" w14:textId="2FBB8513" w:rsidR="004A1157"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3C75CEDD" w14:textId="455D3F3F" w:rsidR="004A1157" w:rsidRPr="00070528" w:rsidRDefault="004A1157" w:rsidP="006A4B36">
            <w:pPr>
              <w:spacing w:before="74" w:after="37"/>
              <w:ind w:left="337"/>
              <w:rPr>
                <w:rFonts w:cs="Tahoma"/>
                <w:sz w:val="22"/>
                <w:szCs w:val="22"/>
              </w:rPr>
            </w:pPr>
            <w:r w:rsidRPr="00070528">
              <w:rPr>
                <w:rFonts w:cs="Tahoma"/>
                <w:sz w:val="22"/>
                <w:szCs w:val="22"/>
              </w:rPr>
              <w:t>X</w:t>
            </w:r>
          </w:p>
        </w:tc>
        <w:tc>
          <w:tcPr>
            <w:tcW w:w="3731" w:type="dxa"/>
          </w:tcPr>
          <w:p w14:paraId="0E8DC30A" w14:textId="7555E8E8" w:rsidR="004A1157" w:rsidRPr="00070528" w:rsidRDefault="004A1157" w:rsidP="004A1157">
            <w:pPr>
              <w:spacing w:before="74" w:after="37"/>
              <w:ind w:left="0"/>
              <w:rPr>
                <w:rFonts w:cs="Tahoma"/>
                <w:sz w:val="22"/>
                <w:szCs w:val="22"/>
              </w:rPr>
            </w:pPr>
            <w:r w:rsidRPr="00070528">
              <w:rPr>
                <w:rFonts w:cs="Tahoma"/>
                <w:sz w:val="22"/>
                <w:szCs w:val="22"/>
              </w:rPr>
              <w:t>Hiển thị tên nhân viên kinh doanh phụ trách khoản vay</w:t>
            </w:r>
          </w:p>
        </w:tc>
        <w:tc>
          <w:tcPr>
            <w:tcW w:w="4371" w:type="dxa"/>
          </w:tcPr>
          <w:p w14:paraId="6F80066F" w14:textId="5649924F"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2094A434" w14:textId="77777777" w:rsidTr="0051246E">
        <w:tc>
          <w:tcPr>
            <w:tcW w:w="576" w:type="dxa"/>
          </w:tcPr>
          <w:p w14:paraId="5B82640C"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3444FFD2" w14:textId="61FBBC10" w:rsidR="004A1157" w:rsidRPr="00070528" w:rsidRDefault="004A1157" w:rsidP="00ED36A3">
            <w:pPr>
              <w:spacing w:before="74" w:after="37"/>
              <w:ind w:left="12"/>
              <w:rPr>
                <w:rFonts w:cs="Tahoma"/>
                <w:sz w:val="22"/>
                <w:szCs w:val="22"/>
              </w:rPr>
            </w:pPr>
            <w:r w:rsidRPr="00070528">
              <w:rPr>
                <w:rFonts w:cs="Tahoma"/>
                <w:sz w:val="22"/>
                <w:szCs w:val="22"/>
              </w:rPr>
              <w:t>Số điện thoại NVKD</w:t>
            </w:r>
          </w:p>
        </w:tc>
        <w:tc>
          <w:tcPr>
            <w:tcW w:w="2074" w:type="dxa"/>
          </w:tcPr>
          <w:p w14:paraId="5616DE80" w14:textId="7E5F1824" w:rsidR="004A1157" w:rsidRPr="00070528" w:rsidRDefault="004A1157" w:rsidP="00ED36A3">
            <w:pPr>
              <w:spacing w:before="74" w:after="37"/>
              <w:ind w:left="60"/>
              <w:rPr>
                <w:rFonts w:cs="Tahoma"/>
                <w:sz w:val="22"/>
                <w:szCs w:val="22"/>
              </w:rPr>
            </w:pPr>
            <w:r w:rsidRPr="00070528">
              <w:rPr>
                <w:rFonts w:cs="Tahoma"/>
                <w:sz w:val="22"/>
                <w:szCs w:val="22"/>
              </w:rPr>
              <w:t>Number</w:t>
            </w:r>
          </w:p>
        </w:tc>
        <w:tc>
          <w:tcPr>
            <w:tcW w:w="1657" w:type="dxa"/>
          </w:tcPr>
          <w:p w14:paraId="4662ABB7" w14:textId="18FE9457" w:rsidR="004A1157" w:rsidRPr="00070528" w:rsidRDefault="004A1157" w:rsidP="006A4B36">
            <w:pPr>
              <w:spacing w:before="74" w:after="37"/>
              <w:ind w:left="337"/>
              <w:rPr>
                <w:rFonts w:cs="Tahoma"/>
                <w:sz w:val="22"/>
                <w:szCs w:val="22"/>
              </w:rPr>
            </w:pPr>
            <w:r w:rsidRPr="00070528">
              <w:rPr>
                <w:rFonts w:cs="Tahoma"/>
                <w:sz w:val="22"/>
                <w:szCs w:val="22"/>
              </w:rPr>
              <w:t>X</w:t>
            </w:r>
          </w:p>
        </w:tc>
        <w:tc>
          <w:tcPr>
            <w:tcW w:w="3731" w:type="dxa"/>
          </w:tcPr>
          <w:p w14:paraId="526275CE" w14:textId="6EBBBDC9" w:rsidR="004A1157" w:rsidRPr="00070528" w:rsidRDefault="004A1157" w:rsidP="00E261F1">
            <w:pPr>
              <w:spacing w:before="74" w:after="37"/>
              <w:ind w:left="39"/>
              <w:rPr>
                <w:rFonts w:cs="Tahoma"/>
                <w:sz w:val="22"/>
                <w:szCs w:val="22"/>
              </w:rPr>
            </w:pPr>
            <w:r w:rsidRPr="00070528">
              <w:rPr>
                <w:rFonts w:cs="Tahoma"/>
                <w:sz w:val="22"/>
                <w:szCs w:val="22"/>
              </w:rPr>
              <w:t>Hiển thị số điện thoại của nhân viên kinh doanh phụ trách khoản vay</w:t>
            </w:r>
          </w:p>
        </w:tc>
        <w:tc>
          <w:tcPr>
            <w:tcW w:w="4371" w:type="dxa"/>
          </w:tcPr>
          <w:p w14:paraId="264E3003" w14:textId="23BE24BB"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5734BE28" w14:textId="77777777" w:rsidTr="0051246E">
        <w:tc>
          <w:tcPr>
            <w:tcW w:w="576" w:type="dxa"/>
          </w:tcPr>
          <w:p w14:paraId="4FB04D7A"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39992A38" w14:textId="18424970" w:rsidR="004A1157" w:rsidRPr="00070528" w:rsidRDefault="004A1157" w:rsidP="00ED36A3">
            <w:pPr>
              <w:spacing w:before="74" w:after="37"/>
              <w:ind w:left="12"/>
              <w:rPr>
                <w:rFonts w:cs="Tahoma"/>
                <w:sz w:val="22"/>
                <w:szCs w:val="22"/>
              </w:rPr>
            </w:pPr>
            <w:r w:rsidRPr="00070528">
              <w:rPr>
                <w:rFonts w:cs="Tahoma"/>
                <w:sz w:val="22"/>
                <w:szCs w:val="22"/>
              </w:rPr>
              <w:t>Trạng thái BPM</w:t>
            </w:r>
          </w:p>
        </w:tc>
        <w:tc>
          <w:tcPr>
            <w:tcW w:w="2074" w:type="dxa"/>
          </w:tcPr>
          <w:p w14:paraId="43F58B92" w14:textId="669F27C5" w:rsidR="004A1157"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3DF84917" w14:textId="322A6248" w:rsidR="004A1157" w:rsidRPr="00070528" w:rsidRDefault="004A1157" w:rsidP="004A1157">
            <w:pPr>
              <w:spacing w:before="74" w:after="37"/>
              <w:ind w:left="0"/>
              <w:jc w:val="center"/>
              <w:rPr>
                <w:rFonts w:cs="Tahoma"/>
                <w:sz w:val="22"/>
                <w:szCs w:val="22"/>
              </w:rPr>
            </w:pPr>
            <w:r w:rsidRPr="00070528">
              <w:rPr>
                <w:rFonts w:cs="Tahoma"/>
                <w:sz w:val="22"/>
                <w:szCs w:val="22"/>
              </w:rPr>
              <w:t>X</w:t>
            </w:r>
          </w:p>
        </w:tc>
        <w:tc>
          <w:tcPr>
            <w:tcW w:w="3731" w:type="dxa"/>
          </w:tcPr>
          <w:p w14:paraId="7918C427" w14:textId="5FFFC34A" w:rsidR="004A1157" w:rsidRPr="00070528" w:rsidRDefault="004A1157" w:rsidP="00E261F1">
            <w:pPr>
              <w:spacing w:before="74" w:after="37"/>
              <w:ind w:left="39"/>
              <w:rPr>
                <w:rFonts w:cs="Tahoma"/>
                <w:sz w:val="22"/>
                <w:szCs w:val="22"/>
              </w:rPr>
            </w:pPr>
            <w:r w:rsidRPr="00070528">
              <w:rPr>
                <w:rFonts w:cs="Tahoma"/>
                <w:sz w:val="22"/>
                <w:szCs w:val="22"/>
              </w:rPr>
              <w:t>Hiển thị trạng thái hiện tại trên BPM của khoản vay</w:t>
            </w:r>
          </w:p>
        </w:tc>
        <w:tc>
          <w:tcPr>
            <w:tcW w:w="4371" w:type="dxa"/>
          </w:tcPr>
          <w:p w14:paraId="462A1357" w14:textId="3D8860C0" w:rsidR="004A1157" w:rsidRPr="00070528" w:rsidRDefault="004A1157" w:rsidP="004A1157">
            <w:pPr>
              <w:spacing w:before="74" w:after="37"/>
              <w:ind w:left="0"/>
              <w:rPr>
                <w:rFonts w:cs="Tahoma"/>
                <w:sz w:val="22"/>
                <w:szCs w:val="22"/>
              </w:rPr>
            </w:pPr>
            <w:r w:rsidRPr="00070528">
              <w:rPr>
                <w:rFonts w:cs="Tahoma"/>
                <w:sz w:val="22"/>
                <w:szCs w:val="22"/>
              </w:rPr>
              <w:t>Không cho sửa</w:t>
            </w:r>
          </w:p>
        </w:tc>
      </w:tr>
      <w:tr w:rsidR="004A1157" w:rsidRPr="00070528" w14:paraId="305CC96D" w14:textId="77777777" w:rsidTr="0051246E">
        <w:tc>
          <w:tcPr>
            <w:tcW w:w="576" w:type="dxa"/>
          </w:tcPr>
          <w:p w14:paraId="217543BA"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2AB3E900" w14:textId="148D43AB" w:rsidR="004A1157" w:rsidRPr="00070528" w:rsidRDefault="004A1157" w:rsidP="00ED36A3">
            <w:pPr>
              <w:spacing w:before="74" w:after="37"/>
              <w:ind w:left="12"/>
              <w:rPr>
                <w:rFonts w:cs="Tahoma"/>
                <w:sz w:val="22"/>
                <w:szCs w:val="22"/>
              </w:rPr>
            </w:pPr>
            <w:r w:rsidRPr="00070528">
              <w:rPr>
                <w:rFonts w:cs="Tahoma"/>
                <w:sz w:val="22"/>
                <w:szCs w:val="22"/>
              </w:rPr>
              <w:t>Trạng thái lưu kho</w:t>
            </w:r>
          </w:p>
        </w:tc>
        <w:tc>
          <w:tcPr>
            <w:tcW w:w="2074" w:type="dxa"/>
          </w:tcPr>
          <w:p w14:paraId="52FE61D7" w14:textId="7443B0EF" w:rsidR="004A1157"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03FC61D5" w14:textId="607BE57D" w:rsidR="004A1157" w:rsidRPr="00070528" w:rsidRDefault="004A1157" w:rsidP="006A4B36">
            <w:pPr>
              <w:spacing w:before="74" w:after="37"/>
              <w:ind w:left="337"/>
              <w:rPr>
                <w:rFonts w:cs="Tahoma"/>
                <w:sz w:val="22"/>
                <w:szCs w:val="22"/>
              </w:rPr>
            </w:pPr>
            <w:r w:rsidRPr="00070528">
              <w:rPr>
                <w:rFonts w:cs="Tahoma"/>
                <w:sz w:val="22"/>
                <w:szCs w:val="22"/>
              </w:rPr>
              <w:t>X</w:t>
            </w:r>
          </w:p>
        </w:tc>
        <w:tc>
          <w:tcPr>
            <w:tcW w:w="3731" w:type="dxa"/>
          </w:tcPr>
          <w:p w14:paraId="0441CB00" w14:textId="76104D42" w:rsidR="004A1157" w:rsidRPr="00070528" w:rsidRDefault="004A1157" w:rsidP="00544D84">
            <w:pPr>
              <w:spacing w:before="74" w:after="37"/>
              <w:ind w:left="39"/>
              <w:rPr>
                <w:rFonts w:cs="Tahoma"/>
                <w:sz w:val="22"/>
                <w:szCs w:val="22"/>
              </w:rPr>
            </w:pPr>
            <w:r w:rsidRPr="00070528">
              <w:rPr>
                <w:rFonts w:cs="Tahoma"/>
                <w:sz w:val="22"/>
                <w:szCs w:val="22"/>
              </w:rPr>
              <w:t xml:space="preserve">Hiển thị trạng thái lưu kho tại thời điểm </w:t>
            </w:r>
            <w:r w:rsidR="00544D84" w:rsidRPr="00070528">
              <w:rPr>
                <w:rFonts w:cs="Tahoma"/>
                <w:sz w:val="22"/>
                <w:szCs w:val="22"/>
              </w:rPr>
              <w:t xml:space="preserve">nhận hồ sơ vào </w:t>
            </w:r>
            <w:r w:rsidRPr="00070528">
              <w:rPr>
                <w:rFonts w:cs="Tahoma"/>
                <w:sz w:val="22"/>
                <w:szCs w:val="22"/>
              </w:rPr>
              <w:t>hệ thống</w:t>
            </w:r>
          </w:p>
        </w:tc>
        <w:tc>
          <w:tcPr>
            <w:tcW w:w="4371" w:type="dxa"/>
          </w:tcPr>
          <w:p w14:paraId="6B156F54" w14:textId="6138A201" w:rsidR="00007A62" w:rsidRPr="00070528" w:rsidRDefault="00007A62" w:rsidP="00007A62">
            <w:pPr>
              <w:spacing w:before="74" w:after="37"/>
              <w:ind w:left="0"/>
              <w:rPr>
                <w:rFonts w:cs="Tahoma"/>
                <w:sz w:val="22"/>
                <w:szCs w:val="22"/>
              </w:rPr>
            </w:pPr>
            <w:r w:rsidRPr="00070528">
              <w:rPr>
                <w:rFonts w:cs="Tahoma"/>
                <w:sz w:val="22"/>
                <w:szCs w:val="22"/>
              </w:rPr>
              <w:t>Không cho sửa</w:t>
            </w:r>
          </w:p>
        </w:tc>
      </w:tr>
      <w:tr w:rsidR="004A1157" w:rsidRPr="00070528" w14:paraId="5238B3C8" w14:textId="77777777" w:rsidTr="0051246E">
        <w:tc>
          <w:tcPr>
            <w:tcW w:w="576" w:type="dxa"/>
          </w:tcPr>
          <w:p w14:paraId="7E6922A7" w14:textId="77777777" w:rsidR="004A1157" w:rsidRPr="00070528" w:rsidRDefault="004A1157" w:rsidP="000C1FDD">
            <w:pPr>
              <w:pStyle w:val="ListParagraph"/>
              <w:numPr>
                <w:ilvl w:val="0"/>
                <w:numId w:val="22"/>
              </w:numPr>
              <w:spacing w:before="74" w:after="37"/>
              <w:ind w:left="236" w:hanging="223"/>
              <w:rPr>
                <w:rFonts w:cs="Tahoma"/>
                <w:sz w:val="22"/>
                <w:szCs w:val="22"/>
              </w:rPr>
            </w:pPr>
          </w:p>
        </w:tc>
        <w:tc>
          <w:tcPr>
            <w:tcW w:w="2187" w:type="dxa"/>
          </w:tcPr>
          <w:p w14:paraId="22635017" w14:textId="1BA3F5A0" w:rsidR="004A1157" w:rsidRPr="00070528" w:rsidRDefault="00CF0405" w:rsidP="00ED36A3">
            <w:pPr>
              <w:spacing w:before="74" w:after="37"/>
              <w:ind w:left="12"/>
              <w:rPr>
                <w:rFonts w:cs="Tahoma"/>
                <w:sz w:val="22"/>
                <w:szCs w:val="22"/>
              </w:rPr>
            </w:pPr>
            <w:r w:rsidRPr="00070528">
              <w:rPr>
                <w:rFonts w:cs="Tahoma"/>
                <w:sz w:val="22"/>
                <w:szCs w:val="22"/>
              </w:rPr>
              <w:t>Mã lưu kho</w:t>
            </w:r>
          </w:p>
        </w:tc>
        <w:tc>
          <w:tcPr>
            <w:tcW w:w="2074" w:type="dxa"/>
          </w:tcPr>
          <w:p w14:paraId="570439BA" w14:textId="4D272F51" w:rsidR="004A1157" w:rsidRPr="00070528" w:rsidRDefault="00066503" w:rsidP="00ED36A3">
            <w:pPr>
              <w:spacing w:before="74" w:after="37"/>
              <w:ind w:left="60"/>
              <w:rPr>
                <w:rFonts w:cs="Tahoma"/>
                <w:sz w:val="22"/>
                <w:szCs w:val="22"/>
              </w:rPr>
            </w:pPr>
            <w:r w:rsidRPr="00070528">
              <w:rPr>
                <w:rFonts w:cs="Tahoma"/>
                <w:sz w:val="22"/>
                <w:szCs w:val="22"/>
              </w:rPr>
              <w:t>Text</w:t>
            </w:r>
          </w:p>
        </w:tc>
        <w:tc>
          <w:tcPr>
            <w:tcW w:w="1657" w:type="dxa"/>
          </w:tcPr>
          <w:p w14:paraId="58277753" w14:textId="159176B8" w:rsidR="004A1157" w:rsidRPr="00070528" w:rsidRDefault="00CF0405" w:rsidP="006A4B36">
            <w:pPr>
              <w:spacing w:before="74" w:after="37"/>
              <w:ind w:left="337"/>
              <w:rPr>
                <w:rFonts w:cs="Tahoma"/>
                <w:sz w:val="22"/>
                <w:szCs w:val="22"/>
              </w:rPr>
            </w:pPr>
            <w:r w:rsidRPr="00070528">
              <w:rPr>
                <w:rFonts w:cs="Tahoma"/>
                <w:sz w:val="22"/>
                <w:szCs w:val="22"/>
              </w:rPr>
              <w:t xml:space="preserve"> </w:t>
            </w:r>
          </w:p>
        </w:tc>
        <w:tc>
          <w:tcPr>
            <w:tcW w:w="3731" w:type="dxa"/>
          </w:tcPr>
          <w:p w14:paraId="7D19946C" w14:textId="5EB78D67" w:rsidR="004A1157" w:rsidRPr="00070528" w:rsidRDefault="00007A62" w:rsidP="00E261F1">
            <w:pPr>
              <w:spacing w:before="74" w:after="37"/>
              <w:ind w:left="39"/>
              <w:rPr>
                <w:rFonts w:cs="Tahoma"/>
                <w:sz w:val="22"/>
                <w:szCs w:val="22"/>
              </w:rPr>
            </w:pPr>
            <w:r w:rsidRPr="00070528">
              <w:rPr>
                <w:rFonts w:cs="Tahoma"/>
                <w:sz w:val="22"/>
                <w:szCs w:val="22"/>
              </w:rPr>
              <w:t>Hiển thị mã lưu kho của giấy tờ nếu giấy tờ đã được lưu kho</w:t>
            </w:r>
          </w:p>
        </w:tc>
        <w:tc>
          <w:tcPr>
            <w:tcW w:w="4371" w:type="dxa"/>
          </w:tcPr>
          <w:p w14:paraId="595FFB4E" w14:textId="2CE41206" w:rsidR="004A1157" w:rsidRPr="00070528" w:rsidRDefault="00007A62" w:rsidP="004A1157">
            <w:pPr>
              <w:spacing w:before="74" w:after="37"/>
              <w:ind w:left="0"/>
              <w:rPr>
                <w:rFonts w:cs="Tahoma"/>
                <w:sz w:val="22"/>
                <w:szCs w:val="22"/>
              </w:rPr>
            </w:pPr>
            <w:r w:rsidRPr="00070528">
              <w:rPr>
                <w:rFonts w:cs="Tahoma"/>
                <w:sz w:val="22"/>
                <w:szCs w:val="22"/>
              </w:rPr>
              <w:t>Không cho sửa</w:t>
            </w:r>
          </w:p>
        </w:tc>
      </w:tr>
      <w:tr w:rsidR="00984F52" w:rsidRPr="00070528" w14:paraId="57BC2200" w14:textId="77777777" w:rsidTr="0051246E">
        <w:tc>
          <w:tcPr>
            <w:tcW w:w="576" w:type="dxa"/>
          </w:tcPr>
          <w:p w14:paraId="4C87887A" w14:textId="77777777" w:rsidR="00984F52" w:rsidRPr="00070528" w:rsidRDefault="00984F52" w:rsidP="00984F52">
            <w:pPr>
              <w:pStyle w:val="ListParagraph"/>
              <w:numPr>
                <w:ilvl w:val="0"/>
                <w:numId w:val="22"/>
              </w:numPr>
              <w:spacing w:before="74" w:after="37"/>
              <w:ind w:left="236" w:hanging="223"/>
              <w:rPr>
                <w:rFonts w:cs="Tahoma"/>
                <w:sz w:val="22"/>
                <w:szCs w:val="22"/>
              </w:rPr>
            </w:pPr>
          </w:p>
        </w:tc>
        <w:tc>
          <w:tcPr>
            <w:tcW w:w="2187" w:type="dxa"/>
          </w:tcPr>
          <w:p w14:paraId="068B8152" w14:textId="52AE353D" w:rsidR="00984F52" w:rsidRPr="00070528" w:rsidRDefault="00984F52" w:rsidP="00984F52">
            <w:pPr>
              <w:spacing w:before="74" w:after="37"/>
              <w:ind w:left="12"/>
              <w:rPr>
                <w:rFonts w:cs="Tahoma"/>
                <w:sz w:val="22"/>
                <w:szCs w:val="22"/>
              </w:rPr>
            </w:pPr>
            <w:r w:rsidRPr="00070528">
              <w:rPr>
                <w:rFonts w:cs="Tahoma"/>
                <w:sz w:val="22"/>
                <w:szCs w:val="22"/>
              </w:rPr>
              <w:t>Lỗi HSKV</w:t>
            </w:r>
          </w:p>
        </w:tc>
        <w:tc>
          <w:tcPr>
            <w:tcW w:w="2074" w:type="dxa"/>
          </w:tcPr>
          <w:p w14:paraId="30ECE7D4" w14:textId="3DD913BA" w:rsidR="00984F52" w:rsidRPr="00070528" w:rsidRDefault="00984F52" w:rsidP="00984F52">
            <w:pPr>
              <w:spacing w:before="74" w:after="37"/>
              <w:ind w:left="60"/>
              <w:rPr>
                <w:rFonts w:cs="Tahoma"/>
                <w:sz w:val="22"/>
                <w:szCs w:val="22"/>
              </w:rPr>
            </w:pPr>
            <w:r w:rsidRPr="00070528">
              <w:rPr>
                <w:rFonts w:cs="Tahoma"/>
                <w:sz w:val="22"/>
                <w:szCs w:val="22"/>
              </w:rPr>
              <w:t>Text</w:t>
            </w:r>
          </w:p>
        </w:tc>
        <w:tc>
          <w:tcPr>
            <w:tcW w:w="1657" w:type="dxa"/>
          </w:tcPr>
          <w:p w14:paraId="0B867CF8" w14:textId="77777777" w:rsidR="00984F52" w:rsidRPr="00070528" w:rsidRDefault="00984F52" w:rsidP="00984F52">
            <w:pPr>
              <w:spacing w:before="74" w:after="37"/>
              <w:ind w:left="337"/>
              <w:rPr>
                <w:rFonts w:cs="Tahoma"/>
                <w:sz w:val="22"/>
                <w:szCs w:val="22"/>
              </w:rPr>
            </w:pPr>
          </w:p>
        </w:tc>
        <w:tc>
          <w:tcPr>
            <w:tcW w:w="3731" w:type="dxa"/>
          </w:tcPr>
          <w:p w14:paraId="4174FE7A" w14:textId="7A85881E" w:rsidR="00984F52" w:rsidRPr="00070528" w:rsidRDefault="00984F52" w:rsidP="00984F52">
            <w:pPr>
              <w:spacing w:before="74" w:after="37"/>
              <w:ind w:left="39"/>
              <w:rPr>
                <w:rFonts w:cs="Tahoma"/>
                <w:sz w:val="22"/>
                <w:szCs w:val="22"/>
              </w:rPr>
            </w:pPr>
            <w:r w:rsidRPr="00070528">
              <w:rPr>
                <w:rFonts w:cs="Tahoma"/>
                <w:sz w:val="22"/>
                <w:szCs w:val="22"/>
              </w:rPr>
              <w:t>Hiển thị tất cả các lỗi của HS đã tìm kiếm được</w:t>
            </w:r>
          </w:p>
        </w:tc>
        <w:tc>
          <w:tcPr>
            <w:tcW w:w="4371" w:type="dxa"/>
          </w:tcPr>
          <w:p w14:paraId="405353A1" w14:textId="1454DAEC" w:rsidR="00984F52" w:rsidRPr="00070528" w:rsidRDefault="00984F52" w:rsidP="00984F52">
            <w:pPr>
              <w:spacing w:before="74" w:after="37"/>
              <w:ind w:left="0"/>
              <w:rPr>
                <w:rFonts w:cs="Tahoma"/>
                <w:sz w:val="22"/>
                <w:szCs w:val="22"/>
              </w:rPr>
            </w:pPr>
            <w:r w:rsidRPr="00070528">
              <w:rPr>
                <w:rFonts w:cs="Tahoma"/>
                <w:sz w:val="22"/>
                <w:szCs w:val="22"/>
              </w:rPr>
              <w:t>Không cho sửa</w:t>
            </w:r>
          </w:p>
        </w:tc>
      </w:tr>
      <w:tr w:rsidR="00984F52" w:rsidRPr="00070528" w14:paraId="023E9CA0" w14:textId="77777777" w:rsidTr="0051246E">
        <w:tc>
          <w:tcPr>
            <w:tcW w:w="576" w:type="dxa"/>
          </w:tcPr>
          <w:p w14:paraId="606B1943" w14:textId="77777777" w:rsidR="00984F52" w:rsidRPr="00070528" w:rsidRDefault="00984F52" w:rsidP="00984F52">
            <w:pPr>
              <w:pStyle w:val="ListParagraph"/>
              <w:numPr>
                <w:ilvl w:val="0"/>
                <w:numId w:val="22"/>
              </w:numPr>
              <w:spacing w:before="74" w:after="37"/>
              <w:ind w:left="236" w:hanging="223"/>
              <w:rPr>
                <w:rFonts w:cs="Tahoma"/>
                <w:sz w:val="22"/>
                <w:szCs w:val="22"/>
              </w:rPr>
            </w:pPr>
          </w:p>
        </w:tc>
        <w:tc>
          <w:tcPr>
            <w:tcW w:w="2187" w:type="dxa"/>
          </w:tcPr>
          <w:p w14:paraId="07B4F912" w14:textId="1747D249" w:rsidR="00984F52" w:rsidRPr="00070528" w:rsidRDefault="00984F52" w:rsidP="00984F52">
            <w:pPr>
              <w:spacing w:before="74" w:after="37"/>
              <w:ind w:left="12"/>
              <w:rPr>
                <w:rFonts w:cs="Tahoma"/>
                <w:sz w:val="22"/>
                <w:szCs w:val="22"/>
              </w:rPr>
            </w:pPr>
            <w:r w:rsidRPr="00070528">
              <w:rPr>
                <w:rFonts w:cs="Tahoma"/>
                <w:sz w:val="22"/>
                <w:szCs w:val="22"/>
              </w:rPr>
              <w:t>Lỗi Cavet</w:t>
            </w:r>
          </w:p>
        </w:tc>
        <w:tc>
          <w:tcPr>
            <w:tcW w:w="2074" w:type="dxa"/>
          </w:tcPr>
          <w:p w14:paraId="44C3DB8A" w14:textId="0122CCDC" w:rsidR="00984F52" w:rsidRPr="00070528" w:rsidRDefault="00984F52" w:rsidP="00984F52">
            <w:pPr>
              <w:spacing w:before="74" w:after="37"/>
              <w:ind w:left="60"/>
              <w:rPr>
                <w:rFonts w:cs="Tahoma"/>
                <w:sz w:val="22"/>
                <w:szCs w:val="22"/>
              </w:rPr>
            </w:pPr>
            <w:r w:rsidRPr="00070528">
              <w:rPr>
                <w:rFonts w:cs="Tahoma"/>
                <w:sz w:val="22"/>
                <w:szCs w:val="22"/>
              </w:rPr>
              <w:t>Text</w:t>
            </w:r>
          </w:p>
        </w:tc>
        <w:tc>
          <w:tcPr>
            <w:tcW w:w="1657" w:type="dxa"/>
          </w:tcPr>
          <w:p w14:paraId="28CA1939" w14:textId="77777777" w:rsidR="00984F52" w:rsidRPr="00070528" w:rsidRDefault="00984F52" w:rsidP="00984F52">
            <w:pPr>
              <w:spacing w:before="74" w:after="37"/>
              <w:ind w:left="337"/>
              <w:rPr>
                <w:rFonts w:cs="Tahoma"/>
                <w:sz w:val="22"/>
                <w:szCs w:val="22"/>
              </w:rPr>
            </w:pPr>
          </w:p>
        </w:tc>
        <w:tc>
          <w:tcPr>
            <w:tcW w:w="3731" w:type="dxa"/>
          </w:tcPr>
          <w:p w14:paraId="6C365C3F" w14:textId="1D495405" w:rsidR="00984F52" w:rsidRPr="00070528" w:rsidRDefault="00984F52" w:rsidP="00984F52">
            <w:pPr>
              <w:spacing w:before="74" w:after="37"/>
              <w:ind w:left="39"/>
              <w:rPr>
                <w:rFonts w:cs="Tahoma"/>
                <w:sz w:val="22"/>
                <w:szCs w:val="22"/>
              </w:rPr>
            </w:pPr>
            <w:r w:rsidRPr="00070528">
              <w:rPr>
                <w:rFonts w:cs="Tahoma"/>
                <w:sz w:val="22"/>
                <w:szCs w:val="22"/>
              </w:rPr>
              <w:t>Hiển thị tất cả các lỗi của Cavet của hợp đồng đã tìm kiếm được</w:t>
            </w:r>
          </w:p>
        </w:tc>
        <w:tc>
          <w:tcPr>
            <w:tcW w:w="4371" w:type="dxa"/>
          </w:tcPr>
          <w:p w14:paraId="7C7DD418" w14:textId="165F53FF" w:rsidR="00984F52" w:rsidRPr="00070528" w:rsidRDefault="00984F52" w:rsidP="00984F52">
            <w:pPr>
              <w:spacing w:before="74" w:after="37"/>
              <w:ind w:left="0"/>
              <w:rPr>
                <w:rFonts w:cs="Tahoma"/>
                <w:sz w:val="22"/>
                <w:szCs w:val="22"/>
              </w:rPr>
            </w:pPr>
            <w:r w:rsidRPr="00070528">
              <w:rPr>
                <w:rFonts w:cs="Tahoma"/>
                <w:sz w:val="22"/>
                <w:szCs w:val="22"/>
              </w:rPr>
              <w:t>Không cho sửa</w:t>
            </w:r>
          </w:p>
        </w:tc>
      </w:tr>
      <w:tr w:rsidR="00007A62" w:rsidRPr="00070528" w14:paraId="60676BCA" w14:textId="77777777" w:rsidTr="0051246E">
        <w:tc>
          <w:tcPr>
            <w:tcW w:w="576" w:type="dxa"/>
          </w:tcPr>
          <w:p w14:paraId="10D6FF79" w14:textId="77777777" w:rsidR="00007A62" w:rsidRPr="00070528" w:rsidRDefault="00007A62" w:rsidP="000C1FDD">
            <w:pPr>
              <w:pStyle w:val="ListParagraph"/>
              <w:numPr>
                <w:ilvl w:val="0"/>
                <w:numId w:val="22"/>
              </w:numPr>
              <w:spacing w:before="74" w:after="37"/>
              <w:ind w:left="236" w:hanging="223"/>
              <w:rPr>
                <w:rFonts w:cs="Tahoma"/>
                <w:sz w:val="22"/>
                <w:szCs w:val="22"/>
              </w:rPr>
            </w:pPr>
          </w:p>
        </w:tc>
        <w:tc>
          <w:tcPr>
            <w:tcW w:w="2187" w:type="dxa"/>
          </w:tcPr>
          <w:p w14:paraId="23138207" w14:textId="6434E5E2" w:rsidR="00007A62" w:rsidRPr="00070528" w:rsidRDefault="00007A62" w:rsidP="00ED36A3">
            <w:pPr>
              <w:spacing w:before="74" w:after="37"/>
              <w:ind w:left="12"/>
              <w:rPr>
                <w:rFonts w:cs="Tahoma"/>
                <w:sz w:val="22"/>
                <w:szCs w:val="22"/>
              </w:rPr>
            </w:pPr>
            <w:r w:rsidRPr="00070528">
              <w:rPr>
                <w:rFonts w:cs="Tahoma"/>
                <w:sz w:val="22"/>
                <w:szCs w:val="22"/>
              </w:rPr>
              <w:t>Ngày nhận dự kiến</w:t>
            </w:r>
          </w:p>
        </w:tc>
        <w:tc>
          <w:tcPr>
            <w:tcW w:w="2074" w:type="dxa"/>
          </w:tcPr>
          <w:p w14:paraId="3E6FFB71" w14:textId="1C697C49" w:rsidR="00007A62" w:rsidRPr="00070528" w:rsidRDefault="00007A62" w:rsidP="00ED36A3">
            <w:pPr>
              <w:spacing w:before="74" w:after="37"/>
              <w:ind w:left="60"/>
              <w:rPr>
                <w:rFonts w:cs="Tahoma"/>
                <w:sz w:val="22"/>
                <w:szCs w:val="22"/>
              </w:rPr>
            </w:pPr>
            <w:r w:rsidRPr="00070528">
              <w:rPr>
                <w:rFonts w:cs="Tahoma"/>
                <w:sz w:val="22"/>
                <w:szCs w:val="22"/>
              </w:rPr>
              <w:t>Date</w:t>
            </w:r>
          </w:p>
        </w:tc>
        <w:tc>
          <w:tcPr>
            <w:tcW w:w="1657" w:type="dxa"/>
          </w:tcPr>
          <w:p w14:paraId="690E0107" w14:textId="0AE89DA2" w:rsidR="00007A62" w:rsidRPr="00070528" w:rsidRDefault="00007A62" w:rsidP="006A4B36">
            <w:pPr>
              <w:spacing w:before="74" w:after="37"/>
              <w:ind w:left="337"/>
              <w:rPr>
                <w:rFonts w:cs="Tahoma"/>
                <w:sz w:val="22"/>
                <w:szCs w:val="22"/>
              </w:rPr>
            </w:pPr>
            <w:r w:rsidRPr="00070528">
              <w:rPr>
                <w:rFonts w:cs="Tahoma"/>
                <w:sz w:val="22"/>
                <w:szCs w:val="22"/>
              </w:rPr>
              <w:t>X</w:t>
            </w:r>
          </w:p>
        </w:tc>
        <w:tc>
          <w:tcPr>
            <w:tcW w:w="3731" w:type="dxa"/>
          </w:tcPr>
          <w:p w14:paraId="594A67B9" w14:textId="73BC17BA" w:rsidR="00007A62" w:rsidRPr="00070528" w:rsidRDefault="00007A62" w:rsidP="00E261F1">
            <w:pPr>
              <w:spacing w:before="74" w:after="37"/>
              <w:ind w:left="39"/>
              <w:rPr>
                <w:rFonts w:cs="Tahoma"/>
                <w:sz w:val="22"/>
                <w:szCs w:val="22"/>
              </w:rPr>
            </w:pPr>
            <w:r w:rsidRPr="00070528">
              <w:rPr>
                <w:rFonts w:cs="Tahoma"/>
                <w:sz w:val="22"/>
                <w:szCs w:val="22"/>
              </w:rPr>
              <w:t>Hiển thị ngày dự kiến hồ sơ về</w:t>
            </w:r>
          </w:p>
        </w:tc>
        <w:tc>
          <w:tcPr>
            <w:tcW w:w="4371" w:type="dxa"/>
          </w:tcPr>
          <w:p w14:paraId="07EB1D9E" w14:textId="5381F6AD" w:rsidR="00CD729F" w:rsidRPr="00070528" w:rsidRDefault="00CD729F" w:rsidP="004A1157">
            <w:pPr>
              <w:spacing w:before="74" w:after="37"/>
              <w:ind w:left="0"/>
              <w:rPr>
                <w:rFonts w:cs="Tahoma"/>
                <w:sz w:val="22"/>
                <w:szCs w:val="22"/>
              </w:rPr>
            </w:pPr>
            <w:r w:rsidRPr="00070528">
              <w:rPr>
                <w:rFonts w:cs="Tahoma"/>
                <w:sz w:val="22"/>
                <w:szCs w:val="22"/>
              </w:rPr>
              <w:t xml:space="preserve">Chỉ những hợp đồng đã </w:t>
            </w:r>
            <w:r w:rsidR="00914840" w:rsidRPr="00070528">
              <w:rPr>
                <w:rFonts w:cs="Tahoma"/>
                <w:sz w:val="22"/>
                <w:szCs w:val="22"/>
              </w:rPr>
              <w:t xml:space="preserve">được phê duyệt </w:t>
            </w:r>
            <w:r w:rsidRPr="00070528">
              <w:rPr>
                <w:rFonts w:cs="Tahoma"/>
                <w:sz w:val="22"/>
                <w:szCs w:val="22"/>
              </w:rPr>
              <w:t xml:space="preserve">giải ngân mới có ngày dự kiến về. </w:t>
            </w:r>
            <w:r w:rsidR="007567D0" w:rsidRPr="00070528">
              <w:rPr>
                <w:rFonts w:cs="Tahoma"/>
                <w:sz w:val="22"/>
                <w:szCs w:val="22"/>
              </w:rPr>
              <w:t xml:space="preserve">Với trường hợp hợp đồng về trước ngày giải ngân, vẫn ghi nhận ngày về dự kiến và ngày về thực tế. </w:t>
            </w:r>
            <w:r w:rsidRPr="00070528">
              <w:rPr>
                <w:rFonts w:cs="Tahoma"/>
                <w:sz w:val="22"/>
                <w:szCs w:val="22"/>
              </w:rPr>
              <w:t>Với các giấy tờ còn lại không có ngày dự kiến hồ sơ về.</w:t>
            </w:r>
          </w:p>
          <w:p w14:paraId="3BE13EC3" w14:textId="773AC237" w:rsidR="00914840" w:rsidRPr="00070528" w:rsidRDefault="00914840" w:rsidP="004A1157">
            <w:pPr>
              <w:spacing w:before="74" w:after="37"/>
              <w:ind w:left="0"/>
              <w:rPr>
                <w:rFonts w:cs="Tahoma"/>
                <w:sz w:val="22"/>
                <w:szCs w:val="22"/>
              </w:rPr>
            </w:pPr>
            <w:r w:rsidRPr="00070528">
              <w:rPr>
                <w:rFonts w:cs="Tahoma"/>
                <w:sz w:val="22"/>
                <w:szCs w:val="22"/>
              </w:rPr>
              <w:t>Quy tắc ghi nhận ngày về dự kiến như sau:</w:t>
            </w:r>
          </w:p>
          <w:p w14:paraId="2439A467" w14:textId="25D7014A" w:rsidR="00914840" w:rsidRPr="00070528" w:rsidRDefault="00914840" w:rsidP="00D42C4A">
            <w:pPr>
              <w:pStyle w:val="ListParagraph"/>
              <w:numPr>
                <w:ilvl w:val="0"/>
                <w:numId w:val="17"/>
              </w:numPr>
              <w:spacing w:before="74" w:after="37"/>
              <w:ind w:left="446" w:hanging="223"/>
              <w:rPr>
                <w:rFonts w:cs="Tahoma"/>
                <w:sz w:val="22"/>
                <w:szCs w:val="22"/>
              </w:rPr>
            </w:pPr>
            <w:r w:rsidRPr="00070528">
              <w:rPr>
                <w:rFonts w:cs="Tahoma"/>
                <w:sz w:val="22"/>
                <w:szCs w:val="22"/>
              </w:rPr>
              <w:t>Hồ sơ khoản vay: Ngày TTVH phê duyệt + 10</w:t>
            </w:r>
          </w:p>
          <w:p w14:paraId="4459415C" w14:textId="649BE334" w:rsidR="00914840" w:rsidRPr="00070528" w:rsidRDefault="00914840" w:rsidP="00D42C4A">
            <w:pPr>
              <w:pStyle w:val="ListParagraph"/>
              <w:numPr>
                <w:ilvl w:val="0"/>
                <w:numId w:val="17"/>
              </w:numPr>
              <w:spacing w:before="74" w:after="37"/>
              <w:ind w:left="446" w:hanging="223"/>
              <w:rPr>
                <w:rFonts w:cs="Tahoma"/>
                <w:sz w:val="22"/>
                <w:szCs w:val="22"/>
              </w:rPr>
            </w:pPr>
            <w:r w:rsidRPr="00070528">
              <w:rPr>
                <w:rFonts w:cs="Tahoma"/>
                <w:sz w:val="22"/>
                <w:szCs w:val="22"/>
              </w:rPr>
              <w:t xml:space="preserve">Cavet: Ngày TTVH phê duyệt + 30 </w:t>
            </w:r>
          </w:p>
          <w:p w14:paraId="4B683521" w14:textId="22ED7F12" w:rsidR="00914840" w:rsidRPr="00070528" w:rsidRDefault="00914840" w:rsidP="00D42C4A">
            <w:pPr>
              <w:pStyle w:val="ListParagraph"/>
              <w:numPr>
                <w:ilvl w:val="0"/>
                <w:numId w:val="17"/>
              </w:numPr>
              <w:spacing w:before="74" w:after="37"/>
              <w:ind w:left="446" w:hanging="223"/>
              <w:rPr>
                <w:rFonts w:cs="Tahoma"/>
                <w:sz w:val="22"/>
                <w:szCs w:val="22"/>
              </w:rPr>
            </w:pPr>
            <w:r w:rsidRPr="00070528">
              <w:rPr>
                <w:rFonts w:cs="Tahoma"/>
                <w:sz w:val="22"/>
                <w:szCs w:val="22"/>
              </w:rPr>
              <w:t>Update lỗi: ngày lên lỗi + 15</w:t>
            </w:r>
          </w:p>
          <w:p w14:paraId="12E65852" w14:textId="473A9BA9" w:rsidR="00914840" w:rsidRPr="00070528" w:rsidRDefault="00914840" w:rsidP="00D42C4A">
            <w:pPr>
              <w:pStyle w:val="ListParagraph"/>
              <w:numPr>
                <w:ilvl w:val="0"/>
                <w:numId w:val="17"/>
              </w:numPr>
              <w:spacing w:before="74" w:after="37"/>
              <w:ind w:left="448" w:hanging="223"/>
              <w:rPr>
                <w:rFonts w:cs="Tahoma"/>
                <w:sz w:val="22"/>
                <w:szCs w:val="22"/>
              </w:rPr>
            </w:pPr>
            <w:r w:rsidRPr="00070528">
              <w:rPr>
                <w:rFonts w:cs="Tahoma"/>
                <w:sz w:val="22"/>
                <w:szCs w:val="22"/>
              </w:rPr>
              <w:lastRenderedPageBreak/>
              <w:t>Thư cảm ơn: ngày sinh thư cảm ơn + 30</w:t>
            </w:r>
          </w:p>
          <w:p w14:paraId="1679F98E" w14:textId="59F0DA14" w:rsidR="00007A62" w:rsidRPr="00070528" w:rsidRDefault="00007A62" w:rsidP="004A1157">
            <w:pPr>
              <w:spacing w:before="74" w:after="37"/>
              <w:ind w:left="0"/>
              <w:rPr>
                <w:rFonts w:cs="Tahoma"/>
                <w:sz w:val="22"/>
                <w:szCs w:val="22"/>
              </w:rPr>
            </w:pPr>
            <w:r w:rsidRPr="00070528">
              <w:rPr>
                <w:rFonts w:cs="Tahoma"/>
                <w:sz w:val="22"/>
                <w:szCs w:val="22"/>
              </w:rPr>
              <w:t>Không cho sửa</w:t>
            </w:r>
          </w:p>
        </w:tc>
      </w:tr>
      <w:tr w:rsidR="00007A62" w:rsidRPr="00070528" w14:paraId="24EAF588" w14:textId="77777777" w:rsidTr="0051246E">
        <w:tc>
          <w:tcPr>
            <w:tcW w:w="576" w:type="dxa"/>
          </w:tcPr>
          <w:p w14:paraId="09DB0BD5" w14:textId="77777777" w:rsidR="00007A62" w:rsidRPr="00070528" w:rsidRDefault="00007A62" w:rsidP="000C1FDD">
            <w:pPr>
              <w:pStyle w:val="ListParagraph"/>
              <w:numPr>
                <w:ilvl w:val="0"/>
                <w:numId w:val="22"/>
              </w:numPr>
              <w:spacing w:before="74" w:after="37"/>
              <w:ind w:left="236" w:hanging="223"/>
              <w:rPr>
                <w:rFonts w:cs="Tahoma"/>
                <w:sz w:val="22"/>
                <w:szCs w:val="22"/>
              </w:rPr>
            </w:pPr>
          </w:p>
        </w:tc>
        <w:tc>
          <w:tcPr>
            <w:tcW w:w="2187" w:type="dxa"/>
          </w:tcPr>
          <w:p w14:paraId="33619C6F" w14:textId="0ED839FD" w:rsidR="00007A62" w:rsidRPr="00070528" w:rsidRDefault="00007A62" w:rsidP="00ED36A3">
            <w:pPr>
              <w:spacing w:before="74" w:after="37"/>
              <w:ind w:left="12"/>
              <w:rPr>
                <w:rFonts w:cs="Tahoma"/>
                <w:sz w:val="22"/>
                <w:szCs w:val="22"/>
              </w:rPr>
            </w:pPr>
            <w:r w:rsidRPr="00070528">
              <w:rPr>
                <w:rFonts w:cs="Tahoma"/>
                <w:sz w:val="22"/>
                <w:szCs w:val="22"/>
              </w:rPr>
              <w:t>Ngày nhận thực tế</w:t>
            </w:r>
          </w:p>
        </w:tc>
        <w:tc>
          <w:tcPr>
            <w:tcW w:w="2074" w:type="dxa"/>
          </w:tcPr>
          <w:p w14:paraId="42BB0EB0" w14:textId="3168A067" w:rsidR="00007A62" w:rsidRPr="00070528" w:rsidRDefault="00007A62" w:rsidP="00ED36A3">
            <w:pPr>
              <w:spacing w:before="74" w:after="37"/>
              <w:ind w:left="60"/>
              <w:rPr>
                <w:rFonts w:cs="Tahoma"/>
                <w:sz w:val="22"/>
                <w:szCs w:val="22"/>
              </w:rPr>
            </w:pPr>
            <w:r w:rsidRPr="00070528">
              <w:rPr>
                <w:rFonts w:cs="Tahoma"/>
                <w:sz w:val="22"/>
                <w:szCs w:val="22"/>
              </w:rPr>
              <w:t>Date</w:t>
            </w:r>
          </w:p>
        </w:tc>
        <w:tc>
          <w:tcPr>
            <w:tcW w:w="1657" w:type="dxa"/>
          </w:tcPr>
          <w:p w14:paraId="1D2F50E7" w14:textId="0266426E" w:rsidR="00007A62" w:rsidRPr="00070528" w:rsidRDefault="00007A62" w:rsidP="006A4B36">
            <w:pPr>
              <w:spacing w:before="74" w:after="37"/>
              <w:ind w:left="337"/>
              <w:rPr>
                <w:rFonts w:cs="Tahoma"/>
                <w:sz w:val="22"/>
                <w:szCs w:val="22"/>
              </w:rPr>
            </w:pPr>
          </w:p>
        </w:tc>
        <w:tc>
          <w:tcPr>
            <w:tcW w:w="3731" w:type="dxa"/>
          </w:tcPr>
          <w:p w14:paraId="3B3F7507" w14:textId="32BAD785" w:rsidR="00007A62" w:rsidRPr="00070528" w:rsidRDefault="00007A62" w:rsidP="00E261F1">
            <w:pPr>
              <w:spacing w:before="74" w:after="37"/>
              <w:ind w:left="39"/>
              <w:rPr>
                <w:rFonts w:cs="Tahoma"/>
                <w:sz w:val="22"/>
                <w:szCs w:val="22"/>
              </w:rPr>
            </w:pPr>
            <w:r w:rsidRPr="00070528">
              <w:rPr>
                <w:rFonts w:cs="Tahoma"/>
                <w:sz w:val="22"/>
                <w:szCs w:val="22"/>
              </w:rPr>
              <w:t>Hiển thị ngày thực tế hồ sơ về</w:t>
            </w:r>
          </w:p>
        </w:tc>
        <w:tc>
          <w:tcPr>
            <w:tcW w:w="4371" w:type="dxa"/>
          </w:tcPr>
          <w:p w14:paraId="1930E227" w14:textId="77777777" w:rsidR="00007A62" w:rsidRPr="00070528" w:rsidRDefault="00007A62" w:rsidP="004A1157">
            <w:pPr>
              <w:spacing w:before="74" w:after="37"/>
              <w:ind w:left="0"/>
              <w:rPr>
                <w:rFonts w:cs="Tahoma"/>
                <w:sz w:val="22"/>
                <w:szCs w:val="22"/>
              </w:rPr>
            </w:pPr>
            <w:r w:rsidRPr="00070528">
              <w:rPr>
                <w:rFonts w:cs="Tahoma"/>
                <w:sz w:val="22"/>
                <w:szCs w:val="22"/>
              </w:rPr>
              <w:t>Mặc định: trắng</w:t>
            </w:r>
          </w:p>
          <w:p w14:paraId="45DBA305" w14:textId="17A9AFE9" w:rsidR="00007A62" w:rsidRPr="00070528" w:rsidRDefault="00007A62" w:rsidP="004A1157">
            <w:pPr>
              <w:spacing w:before="74" w:after="37"/>
              <w:ind w:left="0"/>
              <w:rPr>
                <w:rFonts w:cs="Tahoma"/>
                <w:sz w:val="22"/>
                <w:szCs w:val="22"/>
              </w:rPr>
            </w:pPr>
            <w:r w:rsidRPr="00070528">
              <w:rPr>
                <w:rFonts w:cs="Tahoma"/>
                <w:sz w:val="22"/>
                <w:szCs w:val="22"/>
              </w:rPr>
              <w:t xml:space="preserve">Sau khi hồ sơ được lưu và </w:t>
            </w:r>
            <w:r w:rsidR="00117192" w:rsidRPr="00070528">
              <w:rPr>
                <w:rFonts w:cs="Tahoma"/>
                <w:sz w:val="22"/>
                <w:szCs w:val="22"/>
              </w:rPr>
              <w:t>chuyển</w:t>
            </w:r>
            <w:r w:rsidRPr="00070528">
              <w:rPr>
                <w:rFonts w:cs="Tahoma"/>
                <w:sz w:val="22"/>
                <w:szCs w:val="22"/>
              </w:rPr>
              <w:t>, hệ thống tự động cập nhật ngày nhận thực tế của hồ sơ là ngày hiện tại.</w:t>
            </w:r>
          </w:p>
          <w:p w14:paraId="0C794F7C" w14:textId="32F57DE8" w:rsidR="00007A62" w:rsidRPr="00070528" w:rsidRDefault="00007A62" w:rsidP="004A1157">
            <w:pPr>
              <w:spacing w:before="74" w:after="37"/>
              <w:ind w:left="0"/>
              <w:rPr>
                <w:rFonts w:cs="Tahoma"/>
                <w:sz w:val="22"/>
                <w:szCs w:val="22"/>
              </w:rPr>
            </w:pPr>
            <w:r w:rsidRPr="00070528">
              <w:rPr>
                <w:rFonts w:cs="Tahoma"/>
                <w:sz w:val="22"/>
                <w:szCs w:val="22"/>
              </w:rPr>
              <w:t>Không cho sửa</w:t>
            </w:r>
          </w:p>
        </w:tc>
      </w:tr>
      <w:tr w:rsidR="00007A62" w:rsidRPr="00070528" w14:paraId="2092452C" w14:textId="77777777" w:rsidTr="0051246E">
        <w:tc>
          <w:tcPr>
            <w:tcW w:w="576" w:type="dxa"/>
          </w:tcPr>
          <w:p w14:paraId="20CC1B81" w14:textId="77777777" w:rsidR="00007A62" w:rsidRPr="00070528" w:rsidRDefault="00007A62" w:rsidP="000C1FDD">
            <w:pPr>
              <w:pStyle w:val="ListParagraph"/>
              <w:numPr>
                <w:ilvl w:val="0"/>
                <w:numId w:val="22"/>
              </w:numPr>
              <w:spacing w:before="74" w:after="37"/>
              <w:ind w:left="236" w:hanging="223"/>
              <w:rPr>
                <w:rFonts w:cs="Tahoma"/>
                <w:sz w:val="22"/>
                <w:szCs w:val="22"/>
              </w:rPr>
            </w:pPr>
          </w:p>
        </w:tc>
        <w:tc>
          <w:tcPr>
            <w:tcW w:w="2187" w:type="dxa"/>
          </w:tcPr>
          <w:p w14:paraId="5147EEDE" w14:textId="38870E01" w:rsidR="00007A62" w:rsidRPr="00070528" w:rsidRDefault="00007A62" w:rsidP="00ED36A3">
            <w:pPr>
              <w:spacing w:before="74" w:after="37"/>
              <w:ind w:left="12"/>
              <w:rPr>
                <w:rFonts w:cs="Tahoma"/>
                <w:sz w:val="22"/>
                <w:szCs w:val="22"/>
              </w:rPr>
            </w:pPr>
            <w:r w:rsidRPr="00070528">
              <w:rPr>
                <w:rFonts w:cs="Tahoma"/>
                <w:sz w:val="22"/>
                <w:szCs w:val="22"/>
              </w:rPr>
              <w:t>Số ngày trễ</w:t>
            </w:r>
          </w:p>
        </w:tc>
        <w:tc>
          <w:tcPr>
            <w:tcW w:w="2074" w:type="dxa"/>
          </w:tcPr>
          <w:p w14:paraId="4FA38DAB" w14:textId="79B33D7E" w:rsidR="00007A62" w:rsidRPr="00070528" w:rsidRDefault="00007A62" w:rsidP="00ED36A3">
            <w:pPr>
              <w:spacing w:before="74" w:after="37"/>
              <w:ind w:left="60"/>
              <w:rPr>
                <w:rFonts w:cs="Tahoma"/>
                <w:sz w:val="22"/>
                <w:szCs w:val="22"/>
              </w:rPr>
            </w:pPr>
            <w:r w:rsidRPr="00070528">
              <w:rPr>
                <w:rFonts w:cs="Tahoma"/>
                <w:sz w:val="22"/>
                <w:szCs w:val="22"/>
              </w:rPr>
              <w:t>Number</w:t>
            </w:r>
          </w:p>
        </w:tc>
        <w:tc>
          <w:tcPr>
            <w:tcW w:w="1657" w:type="dxa"/>
          </w:tcPr>
          <w:p w14:paraId="507EBCDA" w14:textId="5043D235" w:rsidR="00007A62" w:rsidRPr="00070528" w:rsidRDefault="00007A62" w:rsidP="006A4B36">
            <w:pPr>
              <w:spacing w:before="74" w:after="37"/>
              <w:ind w:left="337"/>
              <w:rPr>
                <w:rFonts w:cs="Tahoma"/>
                <w:sz w:val="22"/>
                <w:szCs w:val="22"/>
              </w:rPr>
            </w:pPr>
          </w:p>
        </w:tc>
        <w:tc>
          <w:tcPr>
            <w:tcW w:w="3731" w:type="dxa"/>
          </w:tcPr>
          <w:p w14:paraId="291FC7F8" w14:textId="7D22F890" w:rsidR="00007A62" w:rsidRPr="00070528" w:rsidRDefault="008A42D9" w:rsidP="008A42D9">
            <w:pPr>
              <w:spacing w:before="74" w:after="37"/>
              <w:ind w:left="0"/>
              <w:rPr>
                <w:rFonts w:cs="Tahoma"/>
                <w:sz w:val="22"/>
                <w:szCs w:val="22"/>
              </w:rPr>
            </w:pPr>
            <w:r w:rsidRPr="00070528">
              <w:rPr>
                <w:rFonts w:cs="Tahoma"/>
                <w:sz w:val="22"/>
                <w:szCs w:val="22"/>
              </w:rPr>
              <w:t>Hiển thị số ngày hồ sơ về trễ so với ngày dự kiến</w:t>
            </w:r>
          </w:p>
        </w:tc>
        <w:tc>
          <w:tcPr>
            <w:tcW w:w="4371" w:type="dxa"/>
          </w:tcPr>
          <w:p w14:paraId="15174E0B" w14:textId="77777777" w:rsidR="00007A62" w:rsidRPr="00070528" w:rsidRDefault="008A42D9" w:rsidP="004A1157">
            <w:pPr>
              <w:spacing w:before="74" w:after="37"/>
              <w:ind w:left="0"/>
              <w:rPr>
                <w:rFonts w:cs="Tahoma"/>
                <w:sz w:val="22"/>
                <w:szCs w:val="22"/>
              </w:rPr>
            </w:pPr>
            <w:r w:rsidRPr="00070528">
              <w:rPr>
                <w:rFonts w:cs="Tahoma"/>
                <w:sz w:val="22"/>
                <w:szCs w:val="22"/>
              </w:rPr>
              <w:t>Mặc định: trắng</w:t>
            </w:r>
          </w:p>
          <w:p w14:paraId="27CF3D18" w14:textId="0C693E5C" w:rsidR="008A42D9" w:rsidRPr="00070528" w:rsidRDefault="008A42D9" w:rsidP="00117192">
            <w:pPr>
              <w:pStyle w:val="ListParagraph"/>
              <w:numPr>
                <w:ilvl w:val="0"/>
                <w:numId w:val="17"/>
              </w:numPr>
              <w:spacing w:before="74" w:after="37"/>
              <w:ind w:left="446" w:hanging="223"/>
              <w:rPr>
                <w:rFonts w:cs="Tahoma"/>
                <w:sz w:val="22"/>
                <w:szCs w:val="22"/>
              </w:rPr>
            </w:pPr>
            <w:r w:rsidRPr="00070528">
              <w:rPr>
                <w:rFonts w:cs="Tahoma"/>
                <w:sz w:val="22"/>
                <w:szCs w:val="22"/>
              </w:rPr>
              <w:t>Khi có ngày về thực tế, hệ thống tự động tính: nếu ngày thực tế - ngày dự kiến &gt;0, hiển thị số ngày trễ</w:t>
            </w:r>
          </w:p>
          <w:p w14:paraId="478C3AAF" w14:textId="76F4855F" w:rsidR="008A42D9" w:rsidRPr="00070528" w:rsidRDefault="008A42D9" w:rsidP="00117192">
            <w:pPr>
              <w:spacing w:before="74" w:after="37"/>
              <w:ind w:left="448"/>
              <w:rPr>
                <w:rFonts w:cs="Tahoma"/>
                <w:sz w:val="22"/>
                <w:szCs w:val="22"/>
              </w:rPr>
            </w:pPr>
            <w:r w:rsidRPr="00070528">
              <w:rPr>
                <w:rFonts w:cs="Tahoma"/>
                <w:sz w:val="22"/>
                <w:szCs w:val="22"/>
              </w:rPr>
              <w:t>Nếu ngày thực tế - ngày dự kiến &lt; 0: không hiển thị trường này</w:t>
            </w:r>
          </w:p>
          <w:p w14:paraId="1DAD8EEA" w14:textId="125FD8E2" w:rsidR="00117192" w:rsidRPr="00070528" w:rsidRDefault="00117192" w:rsidP="00117192">
            <w:pPr>
              <w:pStyle w:val="ListParagraph"/>
              <w:numPr>
                <w:ilvl w:val="0"/>
                <w:numId w:val="17"/>
              </w:numPr>
              <w:spacing w:before="74" w:after="37"/>
              <w:ind w:left="446" w:hanging="223"/>
              <w:rPr>
                <w:rFonts w:cs="Tahoma"/>
                <w:sz w:val="22"/>
                <w:szCs w:val="22"/>
              </w:rPr>
            </w:pPr>
            <w:r w:rsidRPr="00070528">
              <w:rPr>
                <w:rFonts w:cs="Tahoma"/>
                <w:sz w:val="22"/>
                <w:szCs w:val="22"/>
              </w:rPr>
              <w:t>Nếu chưa có ngày về thực tế: hệ thống tính: nếu ngày hiện tại – ngày dự kiến &gt; 0: hiển thị số ngày trễ</w:t>
            </w:r>
          </w:p>
          <w:p w14:paraId="02101558" w14:textId="35F23C41" w:rsidR="00117192" w:rsidRPr="00070528" w:rsidRDefault="00117192" w:rsidP="00117192">
            <w:pPr>
              <w:pStyle w:val="ListParagraph"/>
              <w:spacing w:before="74" w:after="37"/>
              <w:ind w:left="446"/>
              <w:rPr>
                <w:rFonts w:cs="Tahoma"/>
                <w:sz w:val="22"/>
                <w:szCs w:val="22"/>
              </w:rPr>
            </w:pPr>
            <w:r w:rsidRPr="00070528">
              <w:rPr>
                <w:rFonts w:cs="Tahoma"/>
                <w:sz w:val="22"/>
                <w:szCs w:val="22"/>
              </w:rPr>
              <w:t>Nếu ngày hiện tại – ngày dự kiến &lt; 0: không hiển thị</w:t>
            </w:r>
          </w:p>
          <w:p w14:paraId="43474797" w14:textId="0D30F83F" w:rsidR="00BE431F" w:rsidRPr="00070528" w:rsidRDefault="00AC4E7A" w:rsidP="004A1157">
            <w:pPr>
              <w:spacing w:before="74" w:after="37"/>
              <w:ind w:left="0"/>
              <w:rPr>
                <w:rFonts w:cs="Tahoma"/>
                <w:sz w:val="22"/>
                <w:szCs w:val="22"/>
              </w:rPr>
            </w:pPr>
            <w:r w:rsidRPr="00070528">
              <w:rPr>
                <w:rFonts w:cs="Tahoma"/>
                <w:sz w:val="22"/>
                <w:szCs w:val="22"/>
              </w:rPr>
              <w:t>Không cho sửa</w:t>
            </w:r>
          </w:p>
        </w:tc>
      </w:tr>
      <w:tr w:rsidR="008A42D9" w:rsidRPr="00070528" w14:paraId="4524E840" w14:textId="77777777" w:rsidTr="0051246E">
        <w:tc>
          <w:tcPr>
            <w:tcW w:w="576" w:type="dxa"/>
          </w:tcPr>
          <w:p w14:paraId="0F280C8F" w14:textId="77777777" w:rsidR="008A42D9" w:rsidRPr="00070528" w:rsidRDefault="008A42D9" w:rsidP="000C1FDD">
            <w:pPr>
              <w:pStyle w:val="ListParagraph"/>
              <w:numPr>
                <w:ilvl w:val="0"/>
                <w:numId w:val="22"/>
              </w:numPr>
              <w:spacing w:before="74" w:after="37"/>
              <w:ind w:left="236" w:hanging="223"/>
              <w:rPr>
                <w:rFonts w:cs="Tahoma"/>
                <w:sz w:val="22"/>
                <w:szCs w:val="22"/>
              </w:rPr>
            </w:pPr>
          </w:p>
        </w:tc>
        <w:tc>
          <w:tcPr>
            <w:tcW w:w="2187" w:type="dxa"/>
          </w:tcPr>
          <w:p w14:paraId="427674D3" w14:textId="77777777" w:rsidR="008A42D9" w:rsidRPr="00070528" w:rsidRDefault="000F6A59" w:rsidP="00ED36A3">
            <w:pPr>
              <w:spacing w:before="74" w:after="37"/>
              <w:ind w:left="12"/>
              <w:rPr>
                <w:rFonts w:cs="Tahoma"/>
                <w:sz w:val="22"/>
                <w:szCs w:val="22"/>
              </w:rPr>
            </w:pPr>
            <w:r w:rsidRPr="00070528">
              <w:rPr>
                <w:rFonts w:cs="Tahoma"/>
                <w:sz w:val="22"/>
                <w:szCs w:val="22"/>
              </w:rPr>
              <w:t>Update lỗi cho</w:t>
            </w:r>
          </w:p>
          <w:p w14:paraId="70B1E78B" w14:textId="77777777" w:rsidR="000F6A59" w:rsidRPr="00070528" w:rsidRDefault="000F6A59" w:rsidP="000F6A59">
            <w:pPr>
              <w:spacing w:before="74" w:after="37"/>
              <w:ind w:left="12"/>
              <w:rPr>
                <w:rFonts w:cs="Tahoma"/>
                <w:sz w:val="22"/>
                <w:szCs w:val="22"/>
              </w:rPr>
            </w:pPr>
            <w:r w:rsidRPr="00070528">
              <w:rPr>
                <w:rFonts w:cs="Tahoma"/>
                <w:sz w:val="22"/>
                <w:szCs w:val="22"/>
              </w:rPr>
              <w:t>Cavet</w:t>
            </w:r>
          </w:p>
          <w:p w14:paraId="0E767077" w14:textId="10E2F197" w:rsidR="000F6A59" w:rsidRPr="00070528" w:rsidRDefault="000F6A59" w:rsidP="000F6A59">
            <w:pPr>
              <w:spacing w:before="74" w:after="37"/>
              <w:ind w:left="12"/>
              <w:rPr>
                <w:rFonts w:cs="Tahoma"/>
                <w:sz w:val="22"/>
                <w:szCs w:val="22"/>
              </w:rPr>
            </w:pPr>
            <w:r w:rsidRPr="00070528">
              <w:rPr>
                <w:rFonts w:cs="Tahoma"/>
                <w:sz w:val="22"/>
                <w:szCs w:val="22"/>
              </w:rPr>
              <w:t>Hợp đồng</w:t>
            </w:r>
          </w:p>
        </w:tc>
        <w:tc>
          <w:tcPr>
            <w:tcW w:w="2074" w:type="dxa"/>
          </w:tcPr>
          <w:p w14:paraId="70C546A4" w14:textId="63B832AA" w:rsidR="008A42D9" w:rsidRPr="00070528" w:rsidRDefault="000F6A59" w:rsidP="00ED36A3">
            <w:pPr>
              <w:spacing w:before="74" w:after="37"/>
              <w:ind w:left="60"/>
              <w:rPr>
                <w:rFonts w:cs="Tahoma"/>
                <w:sz w:val="22"/>
                <w:szCs w:val="22"/>
              </w:rPr>
            </w:pPr>
            <w:r w:rsidRPr="00070528">
              <w:rPr>
                <w:rFonts w:cs="Tahoma"/>
                <w:sz w:val="22"/>
                <w:szCs w:val="22"/>
              </w:rPr>
              <w:t>Checkbox</w:t>
            </w:r>
          </w:p>
        </w:tc>
        <w:tc>
          <w:tcPr>
            <w:tcW w:w="1657" w:type="dxa"/>
          </w:tcPr>
          <w:p w14:paraId="5B33F15F" w14:textId="77777777" w:rsidR="008A42D9" w:rsidRPr="00070528" w:rsidRDefault="008A42D9" w:rsidP="006A4B36">
            <w:pPr>
              <w:spacing w:before="74" w:after="37"/>
              <w:ind w:left="337"/>
              <w:rPr>
                <w:rFonts w:cs="Tahoma"/>
                <w:sz w:val="22"/>
                <w:szCs w:val="22"/>
              </w:rPr>
            </w:pPr>
          </w:p>
        </w:tc>
        <w:tc>
          <w:tcPr>
            <w:tcW w:w="3731" w:type="dxa"/>
          </w:tcPr>
          <w:p w14:paraId="72BFA3A6" w14:textId="63BFF8DA" w:rsidR="008A42D9" w:rsidRPr="00070528" w:rsidRDefault="000F6A59" w:rsidP="00707547">
            <w:pPr>
              <w:spacing w:before="74" w:after="37"/>
              <w:ind w:left="0"/>
              <w:rPr>
                <w:rFonts w:cs="Tahoma"/>
                <w:sz w:val="22"/>
                <w:szCs w:val="22"/>
              </w:rPr>
            </w:pPr>
            <w:r w:rsidRPr="00070528">
              <w:rPr>
                <w:rFonts w:cs="Tahoma"/>
                <w:sz w:val="22"/>
                <w:szCs w:val="22"/>
              </w:rPr>
              <w:t xml:space="preserve">Cho phép đánh dấu update lỗi nhận về để update lỗi cho </w:t>
            </w:r>
            <w:r w:rsidR="00707547" w:rsidRPr="00070528">
              <w:rPr>
                <w:rFonts w:cs="Tahoma"/>
                <w:sz w:val="22"/>
                <w:szCs w:val="22"/>
              </w:rPr>
              <w:t>hợp đồng</w:t>
            </w:r>
            <w:r w:rsidRPr="00070528">
              <w:rPr>
                <w:rFonts w:cs="Tahoma"/>
                <w:sz w:val="22"/>
                <w:szCs w:val="22"/>
              </w:rPr>
              <w:t xml:space="preserve"> hay cavet</w:t>
            </w:r>
          </w:p>
        </w:tc>
        <w:tc>
          <w:tcPr>
            <w:tcW w:w="4371" w:type="dxa"/>
          </w:tcPr>
          <w:p w14:paraId="64C817FE" w14:textId="4FF8F2A5" w:rsidR="00BE431F" w:rsidRPr="00070528" w:rsidRDefault="00BE431F" w:rsidP="004A1157">
            <w:pPr>
              <w:spacing w:before="74" w:after="37"/>
              <w:ind w:left="0"/>
              <w:rPr>
                <w:rFonts w:cs="Tahoma"/>
                <w:sz w:val="22"/>
                <w:szCs w:val="22"/>
              </w:rPr>
            </w:pPr>
            <w:r w:rsidRPr="00070528">
              <w:rPr>
                <w:rFonts w:cs="Tahoma"/>
                <w:sz w:val="22"/>
                <w:szCs w:val="22"/>
              </w:rPr>
              <w:t xml:space="preserve">Mặc định: </w:t>
            </w:r>
            <w:r w:rsidR="0036184A" w:rsidRPr="00070528">
              <w:rPr>
                <w:rFonts w:cs="Tahoma"/>
                <w:sz w:val="22"/>
                <w:szCs w:val="22"/>
              </w:rPr>
              <w:t>căn cứ vào hợp đồng có lỗi cavet hay lỗi hợp đồng mà mặc định như sau:</w:t>
            </w:r>
          </w:p>
          <w:p w14:paraId="5A4B21F5" w14:textId="4D1CFAA4" w:rsidR="0036184A" w:rsidRPr="00070528" w:rsidRDefault="0036184A" w:rsidP="00F565CD">
            <w:pPr>
              <w:spacing w:before="74" w:after="37"/>
              <w:ind w:left="0"/>
              <w:rPr>
                <w:rFonts w:cs="Tahoma"/>
                <w:sz w:val="22"/>
                <w:szCs w:val="22"/>
              </w:rPr>
            </w:pPr>
            <w:r w:rsidRPr="00070528">
              <w:rPr>
                <w:rFonts w:cs="Tahoma"/>
                <w:sz w:val="22"/>
                <w:szCs w:val="22"/>
              </w:rPr>
              <w:t xml:space="preserve">Nếu HĐ đó chỉ có lỗi cavet =&gt; hệ thống </w:t>
            </w:r>
            <w:r w:rsidR="002B6F34" w:rsidRPr="00070528">
              <w:rPr>
                <w:rFonts w:cs="Tahoma"/>
                <w:sz w:val="22"/>
                <w:szCs w:val="22"/>
              </w:rPr>
              <w:t>mặc định check vào ô Cavet</w:t>
            </w:r>
          </w:p>
          <w:p w14:paraId="0F62915E" w14:textId="2E924779" w:rsidR="0036184A" w:rsidRPr="00070528" w:rsidRDefault="0036184A" w:rsidP="00F565CD">
            <w:pPr>
              <w:spacing w:before="74" w:after="37"/>
              <w:ind w:left="0"/>
              <w:rPr>
                <w:rFonts w:cs="Tahoma"/>
                <w:sz w:val="22"/>
                <w:szCs w:val="22"/>
              </w:rPr>
            </w:pPr>
            <w:r w:rsidRPr="00070528">
              <w:rPr>
                <w:rFonts w:cs="Tahoma"/>
                <w:sz w:val="22"/>
                <w:szCs w:val="22"/>
              </w:rPr>
              <w:t>Nếu HĐ chỉ có lỗ</w:t>
            </w:r>
            <w:r w:rsidR="002B6F34" w:rsidRPr="00070528">
              <w:rPr>
                <w:rFonts w:cs="Tahoma"/>
                <w:sz w:val="22"/>
                <w:szCs w:val="22"/>
              </w:rPr>
              <w:t>i HSKV</w:t>
            </w:r>
            <w:r w:rsidRPr="00070528">
              <w:rPr>
                <w:rFonts w:cs="Tahoma"/>
                <w:sz w:val="22"/>
                <w:szCs w:val="22"/>
              </w:rPr>
              <w:t xml:space="preserve"> =&gt; hệ thống </w:t>
            </w:r>
            <w:r w:rsidR="002B6F34" w:rsidRPr="00070528">
              <w:rPr>
                <w:rFonts w:cs="Tahoma"/>
                <w:sz w:val="22"/>
                <w:szCs w:val="22"/>
              </w:rPr>
              <w:t>mặc định check vào ô Hợp đồng</w:t>
            </w:r>
          </w:p>
          <w:p w14:paraId="0A2036C0" w14:textId="278E3B3B" w:rsidR="0036184A" w:rsidRPr="00070528" w:rsidRDefault="0036184A" w:rsidP="004A1157">
            <w:pPr>
              <w:spacing w:before="74" w:after="37"/>
              <w:ind w:left="0"/>
              <w:rPr>
                <w:rFonts w:cs="Tahoma"/>
                <w:sz w:val="22"/>
                <w:szCs w:val="22"/>
              </w:rPr>
            </w:pPr>
            <w:r w:rsidRPr="00070528">
              <w:rPr>
                <w:rFonts w:cs="Tahoma"/>
                <w:sz w:val="22"/>
                <w:szCs w:val="22"/>
              </w:rPr>
              <w:t>Nếu HĐ có cả</w:t>
            </w:r>
            <w:r w:rsidR="002B6F34" w:rsidRPr="00070528">
              <w:rPr>
                <w:rFonts w:cs="Tahoma"/>
                <w:sz w:val="22"/>
                <w:szCs w:val="22"/>
              </w:rPr>
              <w:t xml:space="preserve"> 2 lỗi</w:t>
            </w:r>
            <w:r w:rsidRPr="00070528">
              <w:rPr>
                <w:rFonts w:cs="Tahoma"/>
                <w:sz w:val="22"/>
                <w:szCs w:val="22"/>
              </w:rPr>
              <w:t xml:space="preserve"> =&gt; hệ thống để mặc định lỗi HĐ, sau đó NV nhận hồ sơ nhận </w:t>
            </w:r>
            <w:r w:rsidRPr="00070528">
              <w:rPr>
                <w:rFonts w:cs="Tahoma"/>
                <w:sz w:val="22"/>
                <w:szCs w:val="22"/>
              </w:rPr>
              <w:lastRenderedPageBreak/>
              <w:t>biết giấy tờ update lỗi cho loại nào để quyết định chọn lại</w:t>
            </w:r>
          </w:p>
          <w:p w14:paraId="7CD0C68D" w14:textId="47ABFC76" w:rsidR="000F6A59" w:rsidRPr="00070528" w:rsidRDefault="000F6A59" w:rsidP="004A1157">
            <w:pPr>
              <w:spacing w:before="74" w:after="37"/>
              <w:ind w:left="0"/>
              <w:rPr>
                <w:rFonts w:cs="Tahoma"/>
                <w:sz w:val="22"/>
                <w:szCs w:val="22"/>
              </w:rPr>
            </w:pPr>
            <w:r w:rsidRPr="00070528">
              <w:rPr>
                <w:rFonts w:cs="Tahoma"/>
                <w:sz w:val="22"/>
                <w:szCs w:val="22"/>
              </w:rPr>
              <w:t>Chỉ enable với loại giấy tờ là update lỗi.</w:t>
            </w:r>
          </w:p>
          <w:p w14:paraId="3CF604DA" w14:textId="4850F4B1" w:rsidR="008A42D9" w:rsidRPr="00070528" w:rsidRDefault="00BE431F" w:rsidP="004A1157">
            <w:pPr>
              <w:spacing w:before="74" w:after="37"/>
              <w:ind w:left="0"/>
              <w:rPr>
                <w:rFonts w:cs="Tahoma"/>
                <w:sz w:val="22"/>
                <w:szCs w:val="22"/>
              </w:rPr>
            </w:pPr>
            <w:r w:rsidRPr="00070528">
              <w:rPr>
                <w:rFonts w:cs="Tahoma"/>
                <w:sz w:val="22"/>
                <w:szCs w:val="22"/>
              </w:rPr>
              <w:t>Cho phép sửa</w:t>
            </w:r>
          </w:p>
        </w:tc>
      </w:tr>
      <w:tr w:rsidR="001F1D95" w:rsidRPr="00070528" w14:paraId="184534F6" w14:textId="77777777" w:rsidTr="0051246E">
        <w:tc>
          <w:tcPr>
            <w:tcW w:w="576" w:type="dxa"/>
          </w:tcPr>
          <w:p w14:paraId="7C8F88AB" w14:textId="77777777" w:rsidR="001F1D95" w:rsidRPr="00070528" w:rsidRDefault="001F1D95" w:rsidP="000C1FDD">
            <w:pPr>
              <w:pStyle w:val="ListParagraph"/>
              <w:numPr>
                <w:ilvl w:val="0"/>
                <w:numId w:val="22"/>
              </w:numPr>
              <w:spacing w:before="74" w:after="37"/>
              <w:ind w:left="236" w:hanging="223"/>
              <w:rPr>
                <w:rFonts w:cs="Tahoma"/>
                <w:sz w:val="22"/>
                <w:szCs w:val="22"/>
              </w:rPr>
            </w:pPr>
          </w:p>
        </w:tc>
        <w:tc>
          <w:tcPr>
            <w:tcW w:w="2187" w:type="dxa"/>
          </w:tcPr>
          <w:p w14:paraId="297AFB70" w14:textId="7D14ABD8" w:rsidR="001F1D95" w:rsidRPr="00070528" w:rsidRDefault="00E720F9" w:rsidP="00ED36A3">
            <w:pPr>
              <w:spacing w:before="74" w:after="37"/>
              <w:ind w:left="12"/>
              <w:rPr>
                <w:rFonts w:cs="Tahoma"/>
                <w:sz w:val="22"/>
                <w:szCs w:val="22"/>
              </w:rPr>
            </w:pPr>
            <w:r w:rsidRPr="00070528">
              <w:rPr>
                <w:rFonts w:cs="Tahoma"/>
                <w:sz w:val="22"/>
                <w:szCs w:val="22"/>
              </w:rPr>
              <w:t>Thoát</w:t>
            </w:r>
          </w:p>
        </w:tc>
        <w:tc>
          <w:tcPr>
            <w:tcW w:w="2074" w:type="dxa"/>
          </w:tcPr>
          <w:p w14:paraId="6E0CC024" w14:textId="728F1FCF" w:rsidR="001F1D95" w:rsidRPr="00070528" w:rsidRDefault="001F1D95" w:rsidP="00ED36A3">
            <w:pPr>
              <w:spacing w:before="74" w:after="37"/>
              <w:ind w:left="60"/>
              <w:rPr>
                <w:rFonts w:cs="Tahoma"/>
                <w:sz w:val="22"/>
                <w:szCs w:val="22"/>
              </w:rPr>
            </w:pPr>
            <w:r w:rsidRPr="00070528">
              <w:rPr>
                <w:rFonts w:cs="Tahoma"/>
                <w:sz w:val="22"/>
                <w:szCs w:val="22"/>
              </w:rPr>
              <w:t>Button</w:t>
            </w:r>
          </w:p>
        </w:tc>
        <w:tc>
          <w:tcPr>
            <w:tcW w:w="1657" w:type="dxa"/>
          </w:tcPr>
          <w:p w14:paraId="7A3417B7" w14:textId="77777777" w:rsidR="001F1D95" w:rsidRPr="00070528" w:rsidRDefault="001F1D95" w:rsidP="006A4B36">
            <w:pPr>
              <w:spacing w:before="74" w:after="37"/>
              <w:ind w:left="337"/>
              <w:rPr>
                <w:rFonts w:cs="Tahoma"/>
                <w:sz w:val="22"/>
                <w:szCs w:val="22"/>
              </w:rPr>
            </w:pPr>
          </w:p>
        </w:tc>
        <w:tc>
          <w:tcPr>
            <w:tcW w:w="3731" w:type="dxa"/>
          </w:tcPr>
          <w:p w14:paraId="3B7EC463" w14:textId="2FDF6BA9" w:rsidR="001F1D95" w:rsidRPr="00070528" w:rsidRDefault="001F1D95" w:rsidP="008A42D9">
            <w:pPr>
              <w:spacing w:before="74" w:after="37"/>
              <w:ind w:left="0"/>
              <w:rPr>
                <w:rFonts w:cs="Tahoma"/>
                <w:sz w:val="22"/>
                <w:szCs w:val="22"/>
              </w:rPr>
            </w:pPr>
            <w:r w:rsidRPr="00070528">
              <w:rPr>
                <w:rFonts w:cs="Tahoma"/>
                <w:sz w:val="22"/>
                <w:szCs w:val="22"/>
              </w:rPr>
              <w:t>Cho phép hủy tất cả các thao tác vừa thực hiện, không lưu thông tin đã nhập</w:t>
            </w:r>
            <w:r w:rsidR="00E720F9" w:rsidRPr="00070528">
              <w:rPr>
                <w:rFonts w:cs="Tahoma"/>
                <w:sz w:val="22"/>
                <w:szCs w:val="22"/>
              </w:rPr>
              <w:t>, quay lại màn hình trước đó.</w:t>
            </w:r>
          </w:p>
        </w:tc>
        <w:tc>
          <w:tcPr>
            <w:tcW w:w="4371" w:type="dxa"/>
          </w:tcPr>
          <w:p w14:paraId="0940DC04" w14:textId="77777777" w:rsidR="001F1D95" w:rsidRPr="00070528" w:rsidRDefault="001F1D95" w:rsidP="005E304A">
            <w:pPr>
              <w:spacing w:before="74" w:after="37"/>
              <w:ind w:left="0"/>
              <w:rPr>
                <w:rFonts w:cs="Tahoma"/>
                <w:sz w:val="22"/>
                <w:szCs w:val="22"/>
              </w:rPr>
            </w:pPr>
          </w:p>
        </w:tc>
      </w:tr>
      <w:tr w:rsidR="00BE431F" w:rsidRPr="00070528" w14:paraId="57827842" w14:textId="77777777" w:rsidTr="0051246E">
        <w:tc>
          <w:tcPr>
            <w:tcW w:w="576" w:type="dxa"/>
          </w:tcPr>
          <w:p w14:paraId="0FC023FE" w14:textId="77777777" w:rsidR="00BE431F" w:rsidRPr="00070528" w:rsidRDefault="00BE431F" w:rsidP="000C1FDD">
            <w:pPr>
              <w:pStyle w:val="ListParagraph"/>
              <w:numPr>
                <w:ilvl w:val="0"/>
                <w:numId w:val="22"/>
              </w:numPr>
              <w:spacing w:before="74" w:after="37"/>
              <w:ind w:left="236" w:hanging="223"/>
              <w:rPr>
                <w:rFonts w:cs="Tahoma"/>
                <w:sz w:val="22"/>
                <w:szCs w:val="22"/>
              </w:rPr>
            </w:pPr>
          </w:p>
        </w:tc>
        <w:tc>
          <w:tcPr>
            <w:tcW w:w="2187" w:type="dxa"/>
          </w:tcPr>
          <w:p w14:paraId="593188C2" w14:textId="5D343E3E" w:rsidR="00BE431F" w:rsidRPr="00070528" w:rsidRDefault="00BE431F" w:rsidP="00ED36A3">
            <w:pPr>
              <w:spacing w:before="74" w:after="37"/>
              <w:ind w:left="12"/>
              <w:rPr>
                <w:rFonts w:cs="Tahoma"/>
                <w:sz w:val="22"/>
                <w:szCs w:val="22"/>
              </w:rPr>
            </w:pPr>
            <w:r w:rsidRPr="00070528">
              <w:rPr>
                <w:rFonts w:cs="Tahoma"/>
                <w:sz w:val="22"/>
                <w:szCs w:val="22"/>
              </w:rPr>
              <w:t>Xóa</w:t>
            </w:r>
          </w:p>
        </w:tc>
        <w:tc>
          <w:tcPr>
            <w:tcW w:w="2074" w:type="dxa"/>
          </w:tcPr>
          <w:p w14:paraId="5C58713D" w14:textId="46BCBC7D" w:rsidR="00BE431F" w:rsidRPr="00070528" w:rsidRDefault="00BE431F" w:rsidP="00ED36A3">
            <w:pPr>
              <w:spacing w:before="74" w:after="37"/>
              <w:ind w:left="60"/>
              <w:rPr>
                <w:rFonts w:cs="Tahoma"/>
                <w:sz w:val="22"/>
                <w:szCs w:val="22"/>
              </w:rPr>
            </w:pPr>
            <w:r w:rsidRPr="00070528">
              <w:rPr>
                <w:rFonts w:cs="Tahoma"/>
                <w:sz w:val="22"/>
                <w:szCs w:val="22"/>
              </w:rPr>
              <w:t>Button</w:t>
            </w:r>
          </w:p>
        </w:tc>
        <w:tc>
          <w:tcPr>
            <w:tcW w:w="1657" w:type="dxa"/>
          </w:tcPr>
          <w:p w14:paraId="47FD072D" w14:textId="77777777" w:rsidR="00BE431F" w:rsidRPr="00070528" w:rsidRDefault="00BE431F" w:rsidP="006A4B36">
            <w:pPr>
              <w:spacing w:before="74" w:after="37"/>
              <w:ind w:left="337"/>
              <w:rPr>
                <w:rFonts w:cs="Tahoma"/>
                <w:sz w:val="22"/>
                <w:szCs w:val="22"/>
              </w:rPr>
            </w:pPr>
          </w:p>
        </w:tc>
        <w:tc>
          <w:tcPr>
            <w:tcW w:w="3731" w:type="dxa"/>
          </w:tcPr>
          <w:p w14:paraId="51093744" w14:textId="7DAD68C8" w:rsidR="00BE431F" w:rsidRPr="00070528" w:rsidRDefault="00BE431F" w:rsidP="008A42D9">
            <w:pPr>
              <w:spacing w:before="74" w:after="37"/>
              <w:ind w:left="0"/>
              <w:rPr>
                <w:rFonts w:cs="Tahoma"/>
                <w:sz w:val="22"/>
                <w:szCs w:val="22"/>
              </w:rPr>
            </w:pPr>
            <w:r w:rsidRPr="00070528">
              <w:rPr>
                <w:rFonts w:cs="Tahoma"/>
                <w:sz w:val="22"/>
                <w:szCs w:val="22"/>
              </w:rPr>
              <w:t>Cho phép xóa các giấy tờ đã chọn trong bảng</w:t>
            </w:r>
          </w:p>
        </w:tc>
        <w:tc>
          <w:tcPr>
            <w:tcW w:w="4371" w:type="dxa"/>
          </w:tcPr>
          <w:p w14:paraId="699A1773" w14:textId="518BC0C5" w:rsidR="00BE431F" w:rsidRPr="00070528" w:rsidRDefault="00BE431F" w:rsidP="005E304A">
            <w:pPr>
              <w:spacing w:before="74" w:after="37"/>
              <w:ind w:left="0"/>
              <w:rPr>
                <w:rFonts w:cs="Tahoma"/>
                <w:sz w:val="22"/>
                <w:szCs w:val="22"/>
              </w:rPr>
            </w:pPr>
          </w:p>
        </w:tc>
      </w:tr>
      <w:tr w:rsidR="0051246E" w:rsidRPr="00070528" w14:paraId="2C356270" w14:textId="77777777" w:rsidTr="0051246E">
        <w:tc>
          <w:tcPr>
            <w:tcW w:w="576" w:type="dxa"/>
          </w:tcPr>
          <w:p w14:paraId="3278B1E3" w14:textId="77777777" w:rsidR="0051246E" w:rsidRPr="00070528" w:rsidRDefault="0051246E" w:rsidP="000C1FDD">
            <w:pPr>
              <w:pStyle w:val="ListParagraph"/>
              <w:numPr>
                <w:ilvl w:val="0"/>
                <w:numId w:val="22"/>
              </w:numPr>
              <w:spacing w:before="74" w:after="37"/>
              <w:ind w:left="236" w:hanging="223"/>
              <w:rPr>
                <w:rFonts w:cs="Tahoma"/>
                <w:sz w:val="22"/>
                <w:szCs w:val="22"/>
              </w:rPr>
            </w:pPr>
          </w:p>
        </w:tc>
        <w:tc>
          <w:tcPr>
            <w:tcW w:w="2187" w:type="dxa"/>
          </w:tcPr>
          <w:p w14:paraId="5B4D2CBA" w14:textId="0851B8A2" w:rsidR="0051246E" w:rsidRPr="00070528" w:rsidRDefault="0051246E" w:rsidP="00ED36A3">
            <w:pPr>
              <w:spacing w:before="74" w:after="37"/>
              <w:ind w:left="12"/>
              <w:rPr>
                <w:rFonts w:cs="Tahoma"/>
                <w:sz w:val="22"/>
                <w:szCs w:val="22"/>
              </w:rPr>
            </w:pPr>
            <w:r w:rsidRPr="00070528">
              <w:rPr>
                <w:rFonts w:cs="Tahoma"/>
                <w:sz w:val="22"/>
                <w:szCs w:val="22"/>
              </w:rPr>
              <w:t>Lưu</w:t>
            </w:r>
          </w:p>
        </w:tc>
        <w:tc>
          <w:tcPr>
            <w:tcW w:w="2074" w:type="dxa"/>
          </w:tcPr>
          <w:p w14:paraId="3AB9BE8D" w14:textId="67BDBB18" w:rsidR="0051246E" w:rsidRPr="00070528" w:rsidRDefault="0051246E" w:rsidP="00ED36A3">
            <w:pPr>
              <w:spacing w:before="74" w:after="37"/>
              <w:ind w:left="60"/>
              <w:rPr>
                <w:rFonts w:cs="Tahoma"/>
                <w:sz w:val="22"/>
                <w:szCs w:val="22"/>
              </w:rPr>
            </w:pPr>
            <w:r w:rsidRPr="00070528">
              <w:rPr>
                <w:rFonts w:cs="Tahoma"/>
                <w:sz w:val="22"/>
                <w:szCs w:val="22"/>
              </w:rPr>
              <w:t>Button</w:t>
            </w:r>
          </w:p>
        </w:tc>
        <w:tc>
          <w:tcPr>
            <w:tcW w:w="1657" w:type="dxa"/>
          </w:tcPr>
          <w:p w14:paraId="02CFFF0B" w14:textId="77777777" w:rsidR="0051246E" w:rsidRPr="00070528" w:rsidRDefault="0051246E" w:rsidP="006A4B36">
            <w:pPr>
              <w:spacing w:before="74" w:after="37"/>
              <w:ind w:left="337"/>
              <w:rPr>
                <w:rFonts w:cs="Tahoma"/>
                <w:sz w:val="22"/>
                <w:szCs w:val="22"/>
              </w:rPr>
            </w:pPr>
          </w:p>
        </w:tc>
        <w:tc>
          <w:tcPr>
            <w:tcW w:w="3731" w:type="dxa"/>
          </w:tcPr>
          <w:p w14:paraId="0077F7FB" w14:textId="7B8A1661" w:rsidR="0051246E" w:rsidRPr="00070528" w:rsidRDefault="0051246E" w:rsidP="008A42D9">
            <w:pPr>
              <w:spacing w:before="74" w:after="37"/>
              <w:ind w:left="0"/>
              <w:rPr>
                <w:rFonts w:cs="Tahoma"/>
                <w:sz w:val="22"/>
                <w:szCs w:val="22"/>
              </w:rPr>
            </w:pPr>
            <w:r w:rsidRPr="00070528">
              <w:rPr>
                <w:rFonts w:cs="Tahoma"/>
                <w:sz w:val="22"/>
                <w:szCs w:val="22"/>
              </w:rPr>
              <w:t>Cho phép lưu các thông tin đã nhập</w:t>
            </w:r>
          </w:p>
        </w:tc>
        <w:tc>
          <w:tcPr>
            <w:tcW w:w="4371" w:type="dxa"/>
          </w:tcPr>
          <w:p w14:paraId="15710765" w14:textId="77777777" w:rsidR="0051246E" w:rsidRPr="00070528" w:rsidRDefault="0051246E" w:rsidP="005E304A">
            <w:pPr>
              <w:spacing w:before="74" w:after="37"/>
              <w:ind w:left="0"/>
              <w:rPr>
                <w:rFonts w:cs="Tahoma"/>
                <w:sz w:val="22"/>
                <w:szCs w:val="22"/>
              </w:rPr>
            </w:pPr>
          </w:p>
        </w:tc>
      </w:tr>
      <w:tr w:rsidR="001F1D95" w:rsidRPr="00070528" w14:paraId="4FDA4475" w14:textId="77777777" w:rsidTr="0051246E">
        <w:tc>
          <w:tcPr>
            <w:tcW w:w="576" w:type="dxa"/>
          </w:tcPr>
          <w:p w14:paraId="634565D6" w14:textId="77777777" w:rsidR="001F1D95" w:rsidRPr="00070528" w:rsidRDefault="001F1D95" w:rsidP="000C1FDD">
            <w:pPr>
              <w:pStyle w:val="ListParagraph"/>
              <w:numPr>
                <w:ilvl w:val="0"/>
                <w:numId w:val="22"/>
              </w:numPr>
              <w:spacing w:before="74" w:after="37"/>
              <w:ind w:left="236" w:hanging="223"/>
              <w:rPr>
                <w:rFonts w:cs="Tahoma"/>
                <w:sz w:val="22"/>
                <w:szCs w:val="22"/>
              </w:rPr>
            </w:pPr>
          </w:p>
        </w:tc>
        <w:tc>
          <w:tcPr>
            <w:tcW w:w="2187" w:type="dxa"/>
          </w:tcPr>
          <w:p w14:paraId="7860B9CD" w14:textId="77777777" w:rsidR="001F1D95" w:rsidRPr="00070528" w:rsidRDefault="001F1D95" w:rsidP="002A1BB3">
            <w:pPr>
              <w:spacing w:before="74" w:after="37"/>
              <w:ind w:left="12"/>
              <w:rPr>
                <w:rFonts w:cs="Tahoma"/>
                <w:sz w:val="22"/>
                <w:szCs w:val="22"/>
              </w:rPr>
            </w:pPr>
            <w:r w:rsidRPr="00070528">
              <w:rPr>
                <w:rFonts w:cs="Tahoma"/>
                <w:sz w:val="22"/>
                <w:szCs w:val="22"/>
              </w:rPr>
              <w:t>Lưu và chuyển</w:t>
            </w:r>
          </w:p>
        </w:tc>
        <w:tc>
          <w:tcPr>
            <w:tcW w:w="2074" w:type="dxa"/>
          </w:tcPr>
          <w:p w14:paraId="31C4DF5D" w14:textId="77777777" w:rsidR="001F1D95" w:rsidRPr="00070528" w:rsidRDefault="001F1D95" w:rsidP="002A1BB3">
            <w:pPr>
              <w:spacing w:before="74" w:after="37"/>
              <w:ind w:left="60"/>
              <w:rPr>
                <w:rFonts w:cs="Tahoma"/>
                <w:sz w:val="22"/>
                <w:szCs w:val="22"/>
              </w:rPr>
            </w:pPr>
            <w:r w:rsidRPr="00070528">
              <w:rPr>
                <w:rFonts w:cs="Tahoma"/>
                <w:sz w:val="22"/>
                <w:szCs w:val="22"/>
              </w:rPr>
              <w:t>Button</w:t>
            </w:r>
          </w:p>
        </w:tc>
        <w:tc>
          <w:tcPr>
            <w:tcW w:w="1657" w:type="dxa"/>
          </w:tcPr>
          <w:p w14:paraId="68B9D038" w14:textId="77777777" w:rsidR="001F1D95" w:rsidRPr="00070528" w:rsidRDefault="001F1D95" w:rsidP="002A1BB3">
            <w:pPr>
              <w:spacing w:before="74" w:after="37"/>
              <w:ind w:left="337"/>
              <w:rPr>
                <w:rFonts w:cs="Tahoma"/>
                <w:sz w:val="22"/>
                <w:szCs w:val="22"/>
              </w:rPr>
            </w:pPr>
          </w:p>
        </w:tc>
        <w:tc>
          <w:tcPr>
            <w:tcW w:w="3731" w:type="dxa"/>
          </w:tcPr>
          <w:p w14:paraId="3B75E197" w14:textId="77777777" w:rsidR="001F1D95" w:rsidRPr="00070528" w:rsidRDefault="001F1D95" w:rsidP="002A1BB3">
            <w:pPr>
              <w:spacing w:before="74" w:after="37"/>
              <w:ind w:left="0"/>
              <w:rPr>
                <w:rFonts w:cs="Tahoma"/>
                <w:sz w:val="22"/>
                <w:szCs w:val="22"/>
              </w:rPr>
            </w:pPr>
            <w:r w:rsidRPr="00070528">
              <w:rPr>
                <w:rFonts w:cs="Tahoma"/>
                <w:sz w:val="22"/>
                <w:szCs w:val="22"/>
              </w:rPr>
              <w:t>Cho phép ghi nhận các giấy tờ đã chọn trong bảng đã được nhận và tự động chuyển giấy tờ đến bước tiếp theo</w:t>
            </w:r>
          </w:p>
        </w:tc>
        <w:tc>
          <w:tcPr>
            <w:tcW w:w="4371" w:type="dxa"/>
          </w:tcPr>
          <w:p w14:paraId="345C3140" w14:textId="77777777" w:rsidR="001F1D95" w:rsidRPr="00070528" w:rsidRDefault="001F1D95" w:rsidP="002A1BB3">
            <w:pPr>
              <w:spacing w:before="74" w:after="37"/>
              <w:ind w:left="0"/>
              <w:rPr>
                <w:rFonts w:cs="Tahoma"/>
                <w:sz w:val="22"/>
                <w:szCs w:val="22"/>
              </w:rPr>
            </w:pPr>
          </w:p>
        </w:tc>
      </w:tr>
    </w:tbl>
    <w:p w14:paraId="7BD46366" w14:textId="77777777" w:rsidR="006B0698" w:rsidRPr="00070528" w:rsidRDefault="006B0698" w:rsidP="001227F8"/>
    <w:p w14:paraId="2B7EE960" w14:textId="03AC15FE" w:rsidR="00BE4BC1" w:rsidRPr="00070528" w:rsidRDefault="00BE4BC1" w:rsidP="00F565CD">
      <w:pPr>
        <w:pStyle w:val="BodyText"/>
        <w:numPr>
          <w:ilvl w:val="3"/>
          <w:numId w:val="68"/>
        </w:numPr>
        <w:ind w:left="1276"/>
        <w:outlineLvl w:val="3"/>
        <w:rPr>
          <w:sz w:val="22"/>
          <w:szCs w:val="20"/>
          <w:lang w:val="en-US" w:eastAsia="en-AU"/>
        </w:rPr>
      </w:pPr>
      <w:bookmarkStart w:id="27" w:name="_Toc522716967"/>
      <w:r w:rsidRPr="00070528">
        <w:rPr>
          <w:sz w:val="22"/>
          <w:szCs w:val="20"/>
          <w:lang w:val="en-US" w:eastAsia="en-AU"/>
        </w:rPr>
        <w:t>Luồng xử lý</w:t>
      </w:r>
      <w:bookmarkEnd w:id="27"/>
    </w:p>
    <w:tbl>
      <w:tblPr>
        <w:tblStyle w:val="TableGrid"/>
        <w:tblW w:w="14601" w:type="dxa"/>
        <w:tblInd w:w="-5" w:type="dxa"/>
        <w:tblLayout w:type="fixed"/>
        <w:tblLook w:val="04A0" w:firstRow="1" w:lastRow="0" w:firstColumn="1" w:lastColumn="0" w:noHBand="0" w:noVBand="1"/>
      </w:tblPr>
      <w:tblGrid>
        <w:gridCol w:w="851"/>
        <w:gridCol w:w="1538"/>
        <w:gridCol w:w="4176"/>
        <w:gridCol w:w="4176"/>
        <w:gridCol w:w="3860"/>
      </w:tblGrid>
      <w:tr w:rsidR="00ED7D3C" w:rsidRPr="00070528" w14:paraId="571B00F6" w14:textId="41CE1A9A" w:rsidTr="00CB02FA">
        <w:trPr>
          <w:tblHeader/>
        </w:trPr>
        <w:tc>
          <w:tcPr>
            <w:tcW w:w="851" w:type="dxa"/>
            <w:shd w:val="clear" w:color="auto" w:fill="D9D9D9" w:themeFill="background1" w:themeFillShade="D9"/>
          </w:tcPr>
          <w:p w14:paraId="7A71F9D3" w14:textId="022F396E" w:rsidR="00ED7D3C" w:rsidRPr="00070528" w:rsidRDefault="00ED7D3C" w:rsidP="00EE7021">
            <w:pPr>
              <w:spacing w:before="74" w:after="37"/>
              <w:ind w:left="0"/>
              <w:jc w:val="center"/>
              <w:rPr>
                <w:rFonts w:cs="Tahoma"/>
                <w:b/>
                <w:sz w:val="22"/>
                <w:szCs w:val="22"/>
              </w:rPr>
            </w:pPr>
            <w:r w:rsidRPr="00070528">
              <w:rPr>
                <w:rFonts w:cs="Tahoma"/>
                <w:b/>
                <w:sz w:val="22"/>
                <w:szCs w:val="22"/>
              </w:rPr>
              <w:t>Bước</w:t>
            </w:r>
          </w:p>
        </w:tc>
        <w:tc>
          <w:tcPr>
            <w:tcW w:w="1538" w:type="dxa"/>
            <w:shd w:val="clear" w:color="auto" w:fill="D9D9D9" w:themeFill="background1" w:themeFillShade="D9"/>
          </w:tcPr>
          <w:p w14:paraId="1452A6BB" w14:textId="6D381EBC" w:rsidR="00ED7D3C" w:rsidRPr="00070528" w:rsidRDefault="00ED7D3C" w:rsidP="00EE7021">
            <w:pPr>
              <w:spacing w:before="74" w:after="37"/>
              <w:ind w:left="0"/>
              <w:jc w:val="center"/>
              <w:rPr>
                <w:rFonts w:cs="Tahoma"/>
                <w:b/>
                <w:sz w:val="22"/>
                <w:szCs w:val="22"/>
              </w:rPr>
            </w:pPr>
            <w:r w:rsidRPr="00070528">
              <w:rPr>
                <w:rFonts w:cs="Tahoma"/>
                <w:b/>
                <w:sz w:val="22"/>
                <w:szCs w:val="22"/>
              </w:rPr>
              <w:t>Thao tác</w:t>
            </w:r>
          </w:p>
        </w:tc>
        <w:tc>
          <w:tcPr>
            <w:tcW w:w="4176" w:type="dxa"/>
            <w:shd w:val="clear" w:color="auto" w:fill="D9D9D9" w:themeFill="background1" w:themeFillShade="D9"/>
          </w:tcPr>
          <w:p w14:paraId="41D302B0" w14:textId="34A64397" w:rsidR="00ED7D3C" w:rsidRPr="00070528" w:rsidRDefault="00ED7D3C" w:rsidP="00EE7021">
            <w:pPr>
              <w:spacing w:before="74" w:after="37"/>
              <w:ind w:left="0"/>
              <w:jc w:val="center"/>
              <w:rPr>
                <w:rFonts w:cs="Tahoma"/>
                <w:b/>
                <w:sz w:val="22"/>
                <w:szCs w:val="22"/>
              </w:rPr>
            </w:pPr>
            <w:r w:rsidRPr="00070528">
              <w:rPr>
                <w:rFonts w:cs="Tahoma"/>
                <w:b/>
                <w:sz w:val="22"/>
                <w:szCs w:val="22"/>
              </w:rPr>
              <w:t xml:space="preserve">Luồng </w:t>
            </w:r>
            <w:r w:rsidR="00A70A45" w:rsidRPr="00070528">
              <w:rPr>
                <w:rFonts w:cs="Tahoma"/>
                <w:b/>
                <w:sz w:val="22"/>
                <w:szCs w:val="22"/>
              </w:rPr>
              <w:t>HSKV</w:t>
            </w:r>
          </w:p>
        </w:tc>
        <w:tc>
          <w:tcPr>
            <w:tcW w:w="4176" w:type="dxa"/>
            <w:shd w:val="clear" w:color="auto" w:fill="D9D9D9" w:themeFill="background1" w:themeFillShade="D9"/>
          </w:tcPr>
          <w:p w14:paraId="62636341" w14:textId="4721FB80" w:rsidR="00ED7D3C" w:rsidRPr="00070528" w:rsidRDefault="00ED7D3C" w:rsidP="00EE7021">
            <w:pPr>
              <w:spacing w:before="74" w:after="37"/>
              <w:ind w:left="0"/>
              <w:jc w:val="center"/>
              <w:rPr>
                <w:rFonts w:cs="Tahoma"/>
                <w:b/>
                <w:sz w:val="22"/>
                <w:szCs w:val="22"/>
              </w:rPr>
            </w:pPr>
            <w:r w:rsidRPr="00070528">
              <w:rPr>
                <w:rFonts w:cs="Tahoma"/>
                <w:b/>
                <w:sz w:val="22"/>
                <w:szCs w:val="22"/>
              </w:rPr>
              <w:t>Luồng update lỗi</w:t>
            </w:r>
            <w:r w:rsidR="00570BA2" w:rsidRPr="00070528">
              <w:rPr>
                <w:rFonts w:cs="Tahoma"/>
                <w:b/>
                <w:sz w:val="22"/>
                <w:szCs w:val="22"/>
              </w:rPr>
              <w:t xml:space="preserve"> (HĐ và Cavet)</w:t>
            </w:r>
          </w:p>
        </w:tc>
        <w:tc>
          <w:tcPr>
            <w:tcW w:w="3860" w:type="dxa"/>
            <w:shd w:val="clear" w:color="auto" w:fill="D9D9D9" w:themeFill="background1" w:themeFillShade="D9"/>
          </w:tcPr>
          <w:p w14:paraId="1ADF60E9" w14:textId="7237957F" w:rsidR="00ED7D3C" w:rsidRPr="00070528" w:rsidRDefault="00ED7D3C" w:rsidP="00EE7021">
            <w:pPr>
              <w:spacing w:before="74" w:after="37"/>
              <w:ind w:left="0"/>
              <w:jc w:val="center"/>
              <w:rPr>
                <w:rFonts w:cs="Tahoma"/>
                <w:b/>
                <w:sz w:val="22"/>
                <w:szCs w:val="22"/>
              </w:rPr>
            </w:pPr>
            <w:r w:rsidRPr="00070528">
              <w:rPr>
                <w:rFonts w:cs="Tahoma"/>
                <w:b/>
                <w:sz w:val="22"/>
                <w:szCs w:val="22"/>
              </w:rPr>
              <w:t>Luồng Cavet</w:t>
            </w:r>
            <w:r w:rsidR="00723348" w:rsidRPr="00070528">
              <w:rPr>
                <w:rFonts w:cs="Tahoma"/>
                <w:b/>
                <w:sz w:val="22"/>
                <w:szCs w:val="22"/>
              </w:rPr>
              <w:t xml:space="preserve"> và Thư cảm ơn</w:t>
            </w:r>
          </w:p>
        </w:tc>
      </w:tr>
      <w:tr w:rsidR="0051246E" w:rsidRPr="00070528" w14:paraId="1DA39A2D" w14:textId="069591C1" w:rsidTr="00CB02FA">
        <w:tc>
          <w:tcPr>
            <w:tcW w:w="851" w:type="dxa"/>
          </w:tcPr>
          <w:p w14:paraId="27B2DB1F" w14:textId="32132749" w:rsidR="0051246E" w:rsidRPr="00070528" w:rsidRDefault="0051246E" w:rsidP="000C1FDD">
            <w:pPr>
              <w:pStyle w:val="ListParagraph"/>
              <w:numPr>
                <w:ilvl w:val="0"/>
                <w:numId w:val="23"/>
              </w:numPr>
              <w:spacing w:before="74" w:after="37"/>
              <w:ind w:left="446" w:hanging="223"/>
              <w:rPr>
                <w:sz w:val="22"/>
              </w:rPr>
            </w:pPr>
          </w:p>
        </w:tc>
        <w:tc>
          <w:tcPr>
            <w:tcW w:w="1538" w:type="dxa"/>
          </w:tcPr>
          <w:p w14:paraId="4200D434" w14:textId="5456ACC1" w:rsidR="0051246E" w:rsidRPr="00070528" w:rsidRDefault="0051246E" w:rsidP="00EE7021">
            <w:pPr>
              <w:spacing w:before="74" w:after="37"/>
              <w:ind w:left="0"/>
              <w:rPr>
                <w:sz w:val="22"/>
              </w:rPr>
            </w:pPr>
            <w:r w:rsidRPr="00070528">
              <w:rPr>
                <w:sz w:val="22"/>
              </w:rPr>
              <w:t>Người dùng đăng nhập hệ thống, mở màn hình SC01</w:t>
            </w:r>
          </w:p>
        </w:tc>
        <w:tc>
          <w:tcPr>
            <w:tcW w:w="12212" w:type="dxa"/>
            <w:gridSpan w:val="3"/>
          </w:tcPr>
          <w:p w14:paraId="33055B0D" w14:textId="6F425E4A" w:rsidR="0051246E" w:rsidRPr="00070528" w:rsidRDefault="0051246E" w:rsidP="00EE7021">
            <w:pPr>
              <w:spacing w:before="74" w:after="37"/>
              <w:ind w:left="0"/>
              <w:rPr>
                <w:sz w:val="22"/>
              </w:rPr>
            </w:pPr>
            <w:r w:rsidRPr="00070528">
              <w:rPr>
                <w:sz w:val="22"/>
              </w:rPr>
              <w:t>Hệ thống hiển thị màn hình SC01 với các thông tin mặc định như mô tả ở phần mô tả màn hình. Bảng danh sách giấy tờ phía dưới để trố</w:t>
            </w:r>
            <w:r w:rsidR="003E7748" w:rsidRPr="00070528">
              <w:rPr>
                <w:sz w:val="22"/>
              </w:rPr>
              <w:t>ng hoặc hiển thị các thông tin mà user đã nhập và lưu nhưng chưa chọn “Lưu và chuyển” đến bước tiếp theo.</w:t>
            </w:r>
          </w:p>
        </w:tc>
      </w:tr>
      <w:tr w:rsidR="00ED7D3C" w:rsidRPr="00070528" w14:paraId="6C2DA1DC" w14:textId="6F82D591" w:rsidTr="00CB02FA">
        <w:tc>
          <w:tcPr>
            <w:tcW w:w="851" w:type="dxa"/>
          </w:tcPr>
          <w:p w14:paraId="206971EA" w14:textId="425ABC15" w:rsidR="00ED7D3C" w:rsidRPr="00070528" w:rsidRDefault="00ED7D3C" w:rsidP="000C1FDD">
            <w:pPr>
              <w:pStyle w:val="ListParagraph"/>
              <w:numPr>
                <w:ilvl w:val="0"/>
                <w:numId w:val="23"/>
              </w:numPr>
              <w:spacing w:before="74" w:after="37"/>
              <w:ind w:left="446" w:hanging="223"/>
              <w:rPr>
                <w:sz w:val="22"/>
              </w:rPr>
            </w:pPr>
          </w:p>
        </w:tc>
        <w:tc>
          <w:tcPr>
            <w:tcW w:w="1538" w:type="dxa"/>
          </w:tcPr>
          <w:p w14:paraId="65537451" w14:textId="49FEF212" w:rsidR="00ED7D3C" w:rsidRPr="00070528" w:rsidRDefault="00ED7D3C" w:rsidP="002251ED">
            <w:pPr>
              <w:spacing w:before="74" w:after="37"/>
              <w:ind w:left="0"/>
              <w:rPr>
                <w:sz w:val="22"/>
              </w:rPr>
            </w:pPr>
            <w:r w:rsidRPr="00070528">
              <w:rPr>
                <w:sz w:val="22"/>
              </w:rPr>
              <w:t xml:space="preserve">Người dùng chọn loại giấy tờ sau đó nhập </w:t>
            </w:r>
            <w:r w:rsidR="0051246E" w:rsidRPr="00070528">
              <w:rPr>
                <w:sz w:val="22"/>
              </w:rPr>
              <w:t xml:space="preserve">thông tin để tìm kiếm hợp đồng tương </w:t>
            </w:r>
            <w:r w:rsidR="0051246E" w:rsidRPr="00070528">
              <w:rPr>
                <w:sz w:val="22"/>
              </w:rPr>
              <w:lastRenderedPageBreak/>
              <w:t>ứng</w:t>
            </w:r>
            <w:r w:rsidRPr="00070528">
              <w:rPr>
                <w:sz w:val="22"/>
              </w:rPr>
              <w:t>. Chọn nút “Thêm mới”</w:t>
            </w:r>
            <w:r w:rsidR="008A589F" w:rsidRPr="00070528">
              <w:rPr>
                <w:sz w:val="22"/>
              </w:rPr>
              <w:t xml:space="preserve">. </w:t>
            </w:r>
          </w:p>
          <w:p w14:paraId="285E761C" w14:textId="64F8AE2C" w:rsidR="00ED7D3C" w:rsidRPr="00070528" w:rsidRDefault="00ED7D3C" w:rsidP="002251ED">
            <w:pPr>
              <w:spacing w:before="74" w:after="37"/>
              <w:ind w:left="0"/>
              <w:rPr>
                <w:sz w:val="22"/>
              </w:rPr>
            </w:pPr>
          </w:p>
        </w:tc>
        <w:tc>
          <w:tcPr>
            <w:tcW w:w="4176" w:type="dxa"/>
          </w:tcPr>
          <w:p w14:paraId="7D8F5E9C" w14:textId="277BA068" w:rsidR="00ED7D3C" w:rsidRPr="00070528" w:rsidRDefault="008F4EEB" w:rsidP="00EE7021">
            <w:pPr>
              <w:spacing w:before="74" w:after="37"/>
              <w:ind w:left="0"/>
              <w:rPr>
                <w:sz w:val="22"/>
              </w:rPr>
            </w:pPr>
            <w:r w:rsidRPr="00070528">
              <w:rPr>
                <w:sz w:val="22"/>
              </w:rPr>
              <w:lastRenderedPageBreak/>
              <w:t xml:space="preserve">Hệ thống hiển thị thông tin của hợp đồng như </w:t>
            </w:r>
            <w:r w:rsidR="00FB43A2" w:rsidRPr="00070528">
              <w:rPr>
                <w:sz w:val="22"/>
              </w:rPr>
              <w:t>bảng thông tin trên màn hình. Đồng thời, h</w:t>
            </w:r>
            <w:r w:rsidR="00ED7D3C" w:rsidRPr="00070528">
              <w:rPr>
                <w:sz w:val="22"/>
              </w:rPr>
              <w:t>ệ thống kiểm tra loại giấy tờ theo số hợp đồ</w:t>
            </w:r>
            <w:r w:rsidR="003E7748" w:rsidRPr="00070528">
              <w:rPr>
                <w:sz w:val="22"/>
              </w:rPr>
              <w:t>ng/</w:t>
            </w:r>
            <w:r w:rsidR="00ED7D3C" w:rsidRPr="00070528">
              <w:rPr>
                <w:sz w:val="22"/>
              </w:rPr>
              <w:t>số case</w:t>
            </w:r>
            <w:r w:rsidR="003E7748" w:rsidRPr="00070528">
              <w:rPr>
                <w:sz w:val="22"/>
              </w:rPr>
              <w:t>/số CMND</w:t>
            </w:r>
            <w:r w:rsidR="00ED7D3C" w:rsidRPr="00070528">
              <w:rPr>
                <w:sz w:val="22"/>
              </w:rPr>
              <w:t xml:space="preserve"> đã nhập:</w:t>
            </w:r>
          </w:p>
          <w:p w14:paraId="61B95D65" w14:textId="6E0E0EE6" w:rsidR="00ED7D3C" w:rsidRPr="00070528" w:rsidRDefault="00ED7D3C" w:rsidP="000C1FDD">
            <w:pPr>
              <w:pStyle w:val="ListParagraph"/>
              <w:numPr>
                <w:ilvl w:val="0"/>
                <w:numId w:val="25"/>
              </w:numPr>
              <w:spacing w:before="74" w:after="37"/>
              <w:ind w:left="328" w:hanging="223"/>
              <w:rPr>
                <w:sz w:val="22"/>
              </w:rPr>
            </w:pPr>
            <w:r w:rsidRPr="00070528">
              <w:rPr>
                <w:sz w:val="22"/>
              </w:rPr>
              <w:lastRenderedPageBreak/>
              <w:t xml:space="preserve">Nếu </w:t>
            </w:r>
            <w:r w:rsidR="002C6E4B" w:rsidRPr="00070528">
              <w:rPr>
                <w:sz w:val="22"/>
              </w:rPr>
              <w:t>hợp đồng</w:t>
            </w:r>
            <w:r w:rsidRPr="00070528">
              <w:rPr>
                <w:sz w:val="22"/>
              </w:rPr>
              <w:t xml:space="preserve"> vừa nhập có trạng thái “</w:t>
            </w:r>
            <w:r w:rsidR="002C6E4B" w:rsidRPr="00070528">
              <w:rPr>
                <w:sz w:val="22"/>
              </w:rPr>
              <w:t>Đã lưu kho_Hoàn chỉnh</w:t>
            </w:r>
            <w:r w:rsidRPr="00070528">
              <w:rPr>
                <w:sz w:val="22"/>
              </w:rPr>
              <w:t>”</w:t>
            </w:r>
            <w:r w:rsidR="003109FE" w:rsidRPr="00070528">
              <w:rPr>
                <w:sz w:val="22"/>
              </w:rPr>
              <w:t>. Hệ thống tiến hành check cavet của số hợp đồng đó có trạng thái “Đã lưu kho_Cần update lỗi” hay không?</w:t>
            </w:r>
          </w:p>
          <w:p w14:paraId="3F6ADBA7" w14:textId="25FD60E9" w:rsidR="003109FE" w:rsidRPr="00070528" w:rsidRDefault="003109FE" w:rsidP="000C1FDD">
            <w:pPr>
              <w:pStyle w:val="ListParagraph"/>
              <w:numPr>
                <w:ilvl w:val="0"/>
                <w:numId w:val="49"/>
              </w:numPr>
              <w:spacing w:before="74" w:after="37"/>
              <w:ind w:left="390" w:hanging="223"/>
              <w:rPr>
                <w:sz w:val="22"/>
              </w:rPr>
            </w:pPr>
            <w:r w:rsidRPr="00070528">
              <w:rPr>
                <w:sz w:val="22"/>
              </w:rPr>
              <w:t>Nếu có: hệ thống báo lỗi “Số hợp đồng vừa nhập đã được lưu kho hoàn chỉnh.</w:t>
            </w:r>
            <w:r w:rsidR="008A589F" w:rsidRPr="00070528">
              <w:rPr>
                <w:sz w:val="22"/>
              </w:rPr>
              <w:t xml:space="preserve"> </w:t>
            </w:r>
            <w:r w:rsidR="004C642B" w:rsidRPr="00070528">
              <w:rPr>
                <w:sz w:val="22"/>
              </w:rPr>
              <w:t>Vui lòng chọn tác vụ tiếp theo</w:t>
            </w:r>
            <w:r w:rsidRPr="00070528">
              <w:rPr>
                <w:sz w:val="22"/>
              </w:rPr>
              <w:t>”</w:t>
            </w:r>
          </w:p>
          <w:p w14:paraId="70DCABB4" w14:textId="047B8804" w:rsidR="003109FE" w:rsidRPr="00070528" w:rsidRDefault="004C642B" w:rsidP="004C642B">
            <w:pPr>
              <w:pStyle w:val="ListParagraph"/>
              <w:spacing w:before="74" w:after="37"/>
              <w:ind w:left="0"/>
              <w:rPr>
                <w:sz w:val="22"/>
              </w:rPr>
            </w:pPr>
            <w:r w:rsidRPr="00070528">
              <w:rPr>
                <w:noProof/>
              </w:rPr>
              <w:t xml:space="preserve"> </w:t>
            </w:r>
            <w:r w:rsidR="00E84F37" w:rsidRPr="00070528">
              <w:rPr>
                <w:noProof/>
              </w:rPr>
              <w:drawing>
                <wp:inline distT="0" distB="0" distL="0" distR="0" wp14:anchorId="50F1ED5A" wp14:editId="6C2B833D">
                  <wp:extent cx="2514600" cy="1456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1456690"/>
                          </a:xfrm>
                          <a:prstGeom prst="rect">
                            <a:avLst/>
                          </a:prstGeom>
                        </pic:spPr>
                      </pic:pic>
                    </a:graphicData>
                  </a:graphic>
                </wp:inline>
              </w:drawing>
            </w:r>
          </w:p>
          <w:p w14:paraId="0FB8ABA1" w14:textId="1F33CBB7" w:rsidR="00E84F37" w:rsidRPr="00070528" w:rsidRDefault="003109FE" w:rsidP="00CB02FA">
            <w:pPr>
              <w:pStyle w:val="ListParagraph"/>
              <w:numPr>
                <w:ilvl w:val="0"/>
                <w:numId w:val="61"/>
              </w:numPr>
              <w:spacing w:before="74" w:after="37"/>
              <w:ind w:left="775" w:hanging="223"/>
              <w:rPr>
                <w:sz w:val="22"/>
              </w:rPr>
            </w:pPr>
            <w:r w:rsidRPr="00070528">
              <w:rPr>
                <w:sz w:val="22"/>
              </w:rPr>
              <w:t xml:space="preserve">Nếu chọn </w:t>
            </w:r>
            <w:r w:rsidR="00E84F37" w:rsidRPr="00070528">
              <w:rPr>
                <w:sz w:val="22"/>
              </w:rPr>
              <w:t>1:</w:t>
            </w:r>
            <w:r w:rsidRPr="00070528">
              <w:rPr>
                <w:sz w:val="22"/>
              </w:rPr>
              <w:t xml:space="preserve"> chuyển loại giấy tờ sang </w:t>
            </w:r>
            <w:r w:rsidR="00291283" w:rsidRPr="00070528">
              <w:rPr>
                <w:sz w:val="22"/>
              </w:rPr>
              <w:t>“U</w:t>
            </w:r>
            <w:r w:rsidRPr="00070528">
              <w:rPr>
                <w:sz w:val="22"/>
              </w:rPr>
              <w:t>pdate lỗi</w:t>
            </w:r>
            <w:r w:rsidR="00291283" w:rsidRPr="00070528">
              <w:rPr>
                <w:sz w:val="22"/>
              </w:rPr>
              <w:t>” và đánh dấu update lỗi cho</w:t>
            </w:r>
            <w:r w:rsidRPr="00070528">
              <w:rPr>
                <w:sz w:val="22"/>
              </w:rPr>
              <w:t xml:space="preserve"> Cavet</w:t>
            </w:r>
          </w:p>
          <w:p w14:paraId="4713CC6D" w14:textId="3867E485" w:rsidR="00F628D2" w:rsidRPr="00070528" w:rsidRDefault="003109FE">
            <w:pPr>
              <w:pStyle w:val="ListParagraph"/>
              <w:numPr>
                <w:ilvl w:val="0"/>
                <w:numId w:val="61"/>
              </w:numPr>
              <w:spacing w:before="74" w:after="37"/>
              <w:ind w:left="775" w:hanging="223"/>
              <w:rPr>
                <w:sz w:val="22"/>
              </w:rPr>
            </w:pPr>
            <w:r w:rsidRPr="00070528">
              <w:rPr>
                <w:sz w:val="22"/>
              </w:rPr>
              <w:t xml:space="preserve">Nếu chọn </w:t>
            </w:r>
            <w:r w:rsidR="00E84F37" w:rsidRPr="00070528">
              <w:rPr>
                <w:sz w:val="22"/>
              </w:rPr>
              <w:t>2</w:t>
            </w:r>
            <w:r w:rsidRPr="00070528">
              <w:rPr>
                <w:sz w:val="22"/>
              </w:rPr>
              <w:t xml:space="preserve">: </w:t>
            </w:r>
            <w:r w:rsidR="00E84F37" w:rsidRPr="00070528">
              <w:rPr>
                <w:sz w:val="22"/>
              </w:rPr>
              <w:t>g</w:t>
            </w:r>
            <w:r w:rsidR="00F628D2" w:rsidRPr="00070528">
              <w:rPr>
                <w:sz w:val="22"/>
              </w:rPr>
              <w:t>hi nhận lịch sử hợp đồng về lần 2. Nhân viên chuyển bản cứng sang lưu kho cùng mã với HĐ đã lưu</w:t>
            </w:r>
          </w:p>
          <w:p w14:paraId="10F9131A" w14:textId="04B6A1B4" w:rsidR="00F628D2" w:rsidRPr="00070528" w:rsidRDefault="00F628D2" w:rsidP="000C1FDD">
            <w:pPr>
              <w:pStyle w:val="ListParagraph"/>
              <w:numPr>
                <w:ilvl w:val="0"/>
                <w:numId w:val="61"/>
              </w:numPr>
              <w:spacing w:before="74" w:after="37"/>
              <w:ind w:left="775" w:hanging="223"/>
              <w:rPr>
                <w:sz w:val="22"/>
              </w:rPr>
            </w:pPr>
            <w:r w:rsidRPr="00070528">
              <w:rPr>
                <w:sz w:val="22"/>
              </w:rPr>
              <w:t xml:space="preserve">Nếu chọn </w:t>
            </w:r>
            <w:r w:rsidR="00E84F37" w:rsidRPr="00070528">
              <w:rPr>
                <w:sz w:val="22"/>
              </w:rPr>
              <w:t>3</w:t>
            </w:r>
            <w:r w:rsidRPr="00070528">
              <w:rPr>
                <w:sz w:val="22"/>
              </w:rPr>
              <w:t>: không ghi nhận giấy tờ vào hệ thống</w:t>
            </w:r>
          </w:p>
          <w:p w14:paraId="217291F0" w14:textId="73223786" w:rsidR="00ED7D3C" w:rsidRPr="00070528" w:rsidRDefault="003109FE" w:rsidP="000C1FDD">
            <w:pPr>
              <w:pStyle w:val="ListParagraph"/>
              <w:numPr>
                <w:ilvl w:val="0"/>
                <w:numId w:val="24"/>
              </w:numPr>
              <w:spacing w:before="74" w:after="37"/>
              <w:ind w:left="446" w:hanging="223"/>
              <w:rPr>
                <w:rFonts w:cs="Tahoma"/>
                <w:sz w:val="22"/>
                <w:szCs w:val="22"/>
              </w:rPr>
            </w:pPr>
            <w:r w:rsidRPr="00070528">
              <w:rPr>
                <w:sz w:val="22"/>
              </w:rPr>
              <w:t xml:space="preserve">Nếu không: </w:t>
            </w:r>
            <w:r w:rsidR="00ED7D3C" w:rsidRPr="00070528">
              <w:rPr>
                <w:rFonts w:cs="Tahoma"/>
                <w:sz w:val="22"/>
                <w:szCs w:val="22"/>
              </w:rPr>
              <w:t>Hệ thống báo lỗi “Số hợp đồ</w:t>
            </w:r>
            <w:r w:rsidRPr="00070528">
              <w:rPr>
                <w:rFonts w:cs="Tahoma"/>
                <w:sz w:val="22"/>
                <w:szCs w:val="22"/>
              </w:rPr>
              <w:t>ng vừa</w:t>
            </w:r>
            <w:r w:rsidR="00ED7D3C" w:rsidRPr="00070528">
              <w:rPr>
                <w:rFonts w:cs="Tahoma"/>
                <w:sz w:val="22"/>
                <w:szCs w:val="22"/>
              </w:rPr>
              <w:t xml:space="preserve"> nhập đã được lưu kho</w:t>
            </w:r>
            <w:r w:rsidRPr="00070528">
              <w:rPr>
                <w:rFonts w:cs="Tahoma"/>
                <w:sz w:val="22"/>
                <w:szCs w:val="22"/>
              </w:rPr>
              <w:t xml:space="preserve"> hoàn chỉnh</w:t>
            </w:r>
            <w:r w:rsidR="00ED7D3C" w:rsidRPr="00070528">
              <w:rPr>
                <w:rFonts w:cs="Tahoma"/>
                <w:sz w:val="22"/>
                <w:szCs w:val="22"/>
              </w:rPr>
              <w:t xml:space="preserve">. </w:t>
            </w:r>
            <w:r w:rsidR="00F628D2" w:rsidRPr="00070528">
              <w:rPr>
                <w:rFonts w:cs="Tahoma"/>
                <w:sz w:val="22"/>
                <w:szCs w:val="22"/>
              </w:rPr>
              <w:t>Bạn có muốn chuyển sang bộ phận lưu kho?</w:t>
            </w:r>
            <w:r w:rsidR="00ED7D3C" w:rsidRPr="00070528">
              <w:rPr>
                <w:rFonts w:cs="Tahoma"/>
                <w:sz w:val="22"/>
                <w:szCs w:val="22"/>
              </w:rPr>
              <w:t xml:space="preserve">”. </w:t>
            </w:r>
          </w:p>
          <w:p w14:paraId="05A9DACE" w14:textId="02B8FFC7" w:rsidR="00ED7D3C" w:rsidRPr="00070528" w:rsidRDefault="00F628D2" w:rsidP="00B83923">
            <w:pPr>
              <w:pStyle w:val="ListParagraph"/>
              <w:spacing w:before="74" w:after="37"/>
              <w:ind w:left="446"/>
              <w:rPr>
                <w:rFonts w:cs="Tahoma"/>
                <w:sz w:val="22"/>
                <w:szCs w:val="22"/>
              </w:rPr>
            </w:pPr>
            <w:r w:rsidRPr="00070528">
              <w:rPr>
                <w:noProof/>
              </w:rPr>
              <w:lastRenderedPageBreak/>
              <w:t xml:space="preserve"> </w:t>
            </w:r>
            <w:r w:rsidRPr="00070528">
              <w:rPr>
                <w:noProof/>
              </w:rPr>
              <w:drawing>
                <wp:inline distT="0" distB="0" distL="0" distR="0" wp14:anchorId="716D83E1" wp14:editId="11694085">
                  <wp:extent cx="1619250"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9250" cy="876300"/>
                          </a:xfrm>
                          <a:prstGeom prst="rect">
                            <a:avLst/>
                          </a:prstGeom>
                        </pic:spPr>
                      </pic:pic>
                    </a:graphicData>
                  </a:graphic>
                </wp:inline>
              </w:drawing>
            </w:r>
          </w:p>
          <w:p w14:paraId="5C38568B" w14:textId="5D5376EE" w:rsidR="00F628D2" w:rsidRPr="00070528" w:rsidRDefault="00F628D2" w:rsidP="000C1FDD">
            <w:pPr>
              <w:pStyle w:val="ListParagraph"/>
              <w:numPr>
                <w:ilvl w:val="0"/>
                <w:numId w:val="62"/>
              </w:numPr>
              <w:spacing w:before="74" w:after="37"/>
              <w:ind w:left="892" w:hanging="223"/>
              <w:rPr>
                <w:rFonts w:cs="Tahoma"/>
                <w:sz w:val="22"/>
                <w:szCs w:val="22"/>
              </w:rPr>
            </w:pPr>
            <w:r w:rsidRPr="00070528">
              <w:rPr>
                <w:rFonts w:cs="Tahoma"/>
                <w:sz w:val="22"/>
                <w:szCs w:val="22"/>
              </w:rPr>
              <w:t xml:space="preserve">Nếu </w:t>
            </w:r>
            <w:r w:rsidRPr="00070528">
              <w:rPr>
                <w:sz w:val="22"/>
              </w:rPr>
              <w:t>chọn “Yes”: ghi nhận lịch sử hợp đồng về lần 2. Nhân viên chuyển bản cứng sang lưu kho cùng mã với HĐ đã lưu</w:t>
            </w:r>
          </w:p>
          <w:p w14:paraId="50739084" w14:textId="53BB719A" w:rsidR="00ED7D3C" w:rsidRPr="00070528" w:rsidRDefault="00F628D2" w:rsidP="000C1FDD">
            <w:pPr>
              <w:pStyle w:val="ListParagraph"/>
              <w:numPr>
                <w:ilvl w:val="0"/>
                <w:numId w:val="62"/>
              </w:numPr>
              <w:spacing w:before="74" w:after="37"/>
              <w:ind w:left="892" w:hanging="223"/>
              <w:rPr>
                <w:rFonts w:cs="Tahoma"/>
                <w:sz w:val="22"/>
                <w:szCs w:val="22"/>
              </w:rPr>
            </w:pPr>
            <w:r w:rsidRPr="00070528">
              <w:rPr>
                <w:sz w:val="22"/>
              </w:rPr>
              <w:t>Nếu chọn “No”: không ghi nhận giấy tờ vào hệ thốn</w:t>
            </w:r>
            <w:r w:rsidRPr="00070528">
              <w:rPr>
                <w:rFonts w:cs="Tahoma"/>
                <w:sz w:val="22"/>
                <w:szCs w:val="22"/>
              </w:rPr>
              <w:t>g</w:t>
            </w:r>
            <w:r w:rsidR="00CB6A79" w:rsidRPr="00070528">
              <w:rPr>
                <w:rFonts w:cs="Tahoma"/>
                <w:sz w:val="22"/>
                <w:szCs w:val="22"/>
              </w:rPr>
              <w:t>.</w:t>
            </w:r>
          </w:p>
          <w:p w14:paraId="60A32437" w14:textId="2563FD7D" w:rsidR="00570BA2" w:rsidRPr="00070528" w:rsidRDefault="002C6E4B" w:rsidP="000C1FDD">
            <w:pPr>
              <w:pStyle w:val="ListParagraph"/>
              <w:numPr>
                <w:ilvl w:val="0"/>
                <w:numId w:val="25"/>
              </w:numPr>
              <w:spacing w:before="74" w:after="37"/>
              <w:ind w:left="399" w:hanging="223"/>
              <w:rPr>
                <w:rFonts w:cs="Tahoma"/>
                <w:sz w:val="22"/>
                <w:szCs w:val="22"/>
              </w:rPr>
            </w:pPr>
            <w:r w:rsidRPr="00070528">
              <w:rPr>
                <w:rFonts w:cs="Tahoma"/>
                <w:sz w:val="22"/>
                <w:szCs w:val="22"/>
              </w:rPr>
              <w:t xml:space="preserve">Nếu hợp đồng vừa nhập có trạng thái “Đã lưu kho_Cần update lỗi”. </w:t>
            </w:r>
            <w:r w:rsidR="00E84F37" w:rsidRPr="00070528">
              <w:rPr>
                <w:rFonts w:cs="Tahoma"/>
                <w:sz w:val="22"/>
                <w:szCs w:val="22"/>
              </w:rPr>
              <w:t>Hệ thống kiểm tra Cavet của hợp đồng có lỗi hay không:</w:t>
            </w:r>
          </w:p>
          <w:p w14:paraId="5C26EDE5" w14:textId="0B06B68D" w:rsidR="002C6E4B" w:rsidRPr="00070528" w:rsidRDefault="00E84F37" w:rsidP="000C1FDD">
            <w:pPr>
              <w:pStyle w:val="ListParagraph"/>
              <w:numPr>
                <w:ilvl w:val="0"/>
                <w:numId w:val="24"/>
              </w:numPr>
              <w:spacing w:before="74" w:after="37"/>
              <w:ind w:left="446" w:hanging="223"/>
              <w:rPr>
                <w:rFonts w:cs="Tahoma"/>
                <w:sz w:val="22"/>
                <w:szCs w:val="22"/>
              </w:rPr>
            </w:pPr>
            <w:r w:rsidRPr="00070528">
              <w:rPr>
                <w:rFonts w:cs="Tahoma"/>
                <w:sz w:val="22"/>
                <w:szCs w:val="22"/>
              </w:rPr>
              <w:t xml:space="preserve">Nếu có: </w:t>
            </w:r>
            <w:r w:rsidR="002C6E4B" w:rsidRPr="00070528">
              <w:rPr>
                <w:rFonts w:cs="Tahoma"/>
                <w:sz w:val="22"/>
                <w:szCs w:val="22"/>
              </w:rPr>
              <w:t>Hệ thống báo lỗi</w:t>
            </w:r>
            <w:r w:rsidR="00AD1AC3" w:rsidRPr="00070528">
              <w:rPr>
                <w:rFonts w:cs="Tahoma"/>
                <w:sz w:val="22"/>
                <w:szCs w:val="22"/>
              </w:rPr>
              <w:t>:</w:t>
            </w:r>
          </w:p>
          <w:p w14:paraId="677A5DA0" w14:textId="1B96074E" w:rsidR="002C6E4B" w:rsidRPr="00070528" w:rsidRDefault="00AD1AC3" w:rsidP="00AD1AC3">
            <w:pPr>
              <w:pStyle w:val="ListParagraph"/>
              <w:spacing w:before="74" w:after="37"/>
              <w:ind w:left="0"/>
              <w:rPr>
                <w:rFonts w:cs="Tahoma"/>
                <w:sz w:val="22"/>
                <w:szCs w:val="22"/>
              </w:rPr>
            </w:pPr>
            <w:r w:rsidRPr="00070528">
              <w:rPr>
                <w:noProof/>
              </w:rPr>
              <w:t xml:space="preserve"> </w:t>
            </w:r>
            <w:r w:rsidRPr="00070528">
              <w:rPr>
                <w:noProof/>
              </w:rPr>
              <w:drawing>
                <wp:inline distT="0" distB="0" distL="0" distR="0" wp14:anchorId="5D559548" wp14:editId="374CC79E">
                  <wp:extent cx="2514600" cy="1450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600" cy="1450975"/>
                          </a:xfrm>
                          <a:prstGeom prst="rect">
                            <a:avLst/>
                          </a:prstGeom>
                        </pic:spPr>
                      </pic:pic>
                    </a:graphicData>
                  </a:graphic>
                </wp:inline>
              </w:drawing>
            </w:r>
          </w:p>
          <w:p w14:paraId="1FBB4C59" w14:textId="65A30B22" w:rsidR="00570BA2" w:rsidRPr="00070528" w:rsidRDefault="00570BA2" w:rsidP="00CB02FA">
            <w:pPr>
              <w:pStyle w:val="ListParagraph"/>
              <w:numPr>
                <w:ilvl w:val="0"/>
                <w:numId w:val="94"/>
              </w:numPr>
              <w:spacing w:before="74" w:after="37"/>
              <w:ind w:left="488"/>
              <w:rPr>
                <w:sz w:val="22"/>
              </w:rPr>
            </w:pPr>
            <w:r w:rsidRPr="00070528">
              <w:rPr>
                <w:sz w:val="22"/>
              </w:rPr>
              <w:t xml:space="preserve">Nếu chọn </w:t>
            </w:r>
            <w:r w:rsidR="00AD1AC3" w:rsidRPr="00070528">
              <w:rPr>
                <w:sz w:val="22"/>
              </w:rPr>
              <w:t>1</w:t>
            </w:r>
            <w:r w:rsidRPr="00070528">
              <w:rPr>
                <w:sz w:val="22"/>
              </w:rPr>
              <w:t>: chuyển loại giấy tờ sang “Update lỗi”</w:t>
            </w:r>
            <w:r w:rsidR="00413C91" w:rsidRPr="00070528">
              <w:rPr>
                <w:sz w:val="22"/>
              </w:rPr>
              <w:t xml:space="preserve"> với đánh dấu là update lỗi cho hợp đồng.</w:t>
            </w:r>
          </w:p>
          <w:p w14:paraId="6075B8E6" w14:textId="55E2A418" w:rsidR="00AD1AC3" w:rsidRPr="00070528" w:rsidRDefault="00AD1AC3" w:rsidP="00CB02FA">
            <w:pPr>
              <w:pStyle w:val="ListParagraph"/>
              <w:numPr>
                <w:ilvl w:val="0"/>
                <w:numId w:val="94"/>
              </w:numPr>
              <w:spacing w:before="74" w:after="37"/>
              <w:ind w:left="488"/>
              <w:rPr>
                <w:sz w:val="22"/>
              </w:rPr>
            </w:pPr>
            <w:r w:rsidRPr="00070528">
              <w:rPr>
                <w:sz w:val="22"/>
              </w:rPr>
              <w:t>Nếu chọn 2: chuyển loại giấy tờ sang “Update lỗi” với đánh dấu là update lỗi cho cavet.</w:t>
            </w:r>
          </w:p>
          <w:p w14:paraId="32A748C6" w14:textId="3AEF025A" w:rsidR="0058388D" w:rsidRPr="00070528" w:rsidRDefault="00570BA2" w:rsidP="00CB02FA">
            <w:pPr>
              <w:pStyle w:val="ListParagraph"/>
              <w:numPr>
                <w:ilvl w:val="0"/>
                <w:numId w:val="94"/>
              </w:numPr>
              <w:spacing w:before="74" w:after="37"/>
              <w:ind w:left="488"/>
              <w:rPr>
                <w:sz w:val="22"/>
              </w:rPr>
            </w:pPr>
            <w:r w:rsidRPr="00070528">
              <w:rPr>
                <w:sz w:val="22"/>
              </w:rPr>
              <w:lastRenderedPageBreak/>
              <w:t xml:space="preserve">Nếu chọn </w:t>
            </w:r>
            <w:r w:rsidR="00AD1AC3" w:rsidRPr="00070528">
              <w:rPr>
                <w:sz w:val="22"/>
              </w:rPr>
              <w:t>3</w:t>
            </w:r>
            <w:r w:rsidRPr="00070528">
              <w:rPr>
                <w:sz w:val="22"/>
              </w:rPr>
              <w:t>: không nhận giấy tờ vào hệ thốn</w:t>
            </w:r>
            <w:r w:rsidR="0058388D" w:rsidRPr="00070528">
              <w:rPr>
                <w:sz w:val="22"/>
              </w:rPr>
              <w:t>g</w:t>
            </w:r>
          </w:p>
          <w:p w14:paraId="0BDF09E2" w14:textId="40FF4107" w:rsidR="00AD1AC3" w:rsidRPr="00070528" w:rsidRDefault="00AD1AC3" w:rsidP="00CB02FA">
            <w:pPr>
              <w:pStyle w:val="ListParagraph"/>
              <w:numPr>
                <w:ilvl w:val="0"/>
                <w:numId w:val="24"/>
              </w:numPr>
              <w:spacing w:before="74" w:after="37"/>
              <w:rPr>
                <w:sz w:val="22"/>
              </w:rPr>
            </w:pPr>
            <w:r w:rsidRPr="00070528">
              <w:rPr>
                <w:sz w:val="22"/>
              </w:rPr>
              <w:t>Nếu không, hệ thống báo lỗi:</w:t>
            </w:r>
          </w:p>
          <w:p w14:paraId="1B6E6EDB" w14:textId="3B8B66FB" w:rsidR="00AD1AC3" w:rsidRPr="00070528" w:rsidRDefault="00AD1AC3" w:rsidP="00CB02FA">
            <w:pPr>
              <w:spacing w:before="74" w:after="37"/>
              <w:ind w:left="0"/>
              <w:rPr>
                <w:sz w:val="22"/>
              </w:rPr>
            </w:pPr>
            <w:r w:rsidRPr="00070528">
              <w:rPr>
                <w:noProof/>
              </w:rPr>
              <w:drawing>
                <wp:inline distT="0" distB="0" distL="0" distR="0" wp14:anchorId="6D94DFF6" wp14:editId="0360C021">
                  <wp:extent cx="2514600" cy="1130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600" cy="1130935"/>
                          </a:xfrm>
                          <a:prstGeom prst="rect">
                            <a:avLst/>
                          </a:prstGeom>
                        </pic:spPr>
                      </pic:pic>
                    </a:graphicData>
                  </a:graphic>
                </wp:inline>
              </w:drawing>
            </w:r>
          </w:p>
          <w:p w14:paraId="76085633" w14:textId="77777777" w:rsidR="00AD1AC3" w:rsidRPr="00070528" w:rsidRDefault="00AD1AC3" w:rsidP="00AD1AC3">
            <w:pPr>
              <w:pStyle w:val="ListParagraph"/>
              <w:numPr>
                <w:ilvl w:val="0"/>
                <w:numId w:val="94"/>
              </w:numPr>
              <w:spacing w:before="74" w:after="37"/>
              <w:ind w:left="488"/>
              <w:rPr>
                <w:sz w:val="22"/>
              </w:rPr>
            </w:pPr>
            <w:r w:rsidRPr="00070528">
              <w:rPr>
                <w:sz w:val="22"/>
              </w:rPr>
              <w:t>Nếu chọn 1: Nếu chọn 1: chuyển loại giấy tờ sang “Update lỗi” với đánh dấu là update lỗi cho hợp đồng.</w:t>
            </w:r>
          </w:p>
          <w:p w14:paraId="6DFA70B7" w14:textId="060320A1" w:rsidR="00AD1AC3" w:rsidRPr="00070528" w:rsidRDefault="00AD1AC3" w:rsidP="00CB02FA">
            <w:pPr>
              <w:pStyle w:val="ListParagraph"/>
              <w:numPr>
                <w:ilvl w:val="0"/>
                <w:numId w:val="94"/>
              </w:numPr>
              <w:spacing w:before="74" w:after="37"/>
              <w:ind w:left="488"/>
              <w:rPr>
                <w:sz w:val="22"/>
              </w:rPr>
            </w:pPr>
            <w:r w:rsidRPr="00070528">
              <w:rPr>
                <w:sz w:val="22"/>
              </w:rPr>
              <w:t xml:space="preserve">Nếu chọn </w:t>
            </w:r>
            <w:r w:rsidR="009828E5" w:rsidRPr="00070528">
              <w:rPr>
                <w:sz w:val="22"/>
              </w:rPr>
              <w:t>2</w:t>
            </w:r>
            <w:r w:rsidRPr="00070528">
              <w:rPr>
                <w:sz w:val="22"/>
              </w:rPr>
              <w:t>: không nhận giấy tờ vào hệ thống</w:t>
            </w:r>
          </w:p>
          <w:p w14:paraId="28B77A33" w14:textId="77777777" w:rsidR="00BB253D" w:rsidRPr="00070528" w:rsidRDefault="0058388D" w:rsidP="00BB253D">
            <w:pPr>
              <w:pStyle w:val="ListParagraph"/>
              <w:numPr>
                <w:ilvl w:val="0"/>
                <w:numId w:val="25"/>
              </w:numPr>
              <w:spacing w:before="74" w:after="37"/>
              <w:ind w:left="399" w:hanging="223"/>
              <w:rPr>
                <w:rFonts w:cs="Tahoma"/>
                <w:sz w:val="22"/>
                <w:szCs w:val="22"/>
              </w:rPr>
            </w:pPr>
            <w:r w:rsidRPr="00070528">
              <w:rPr>
                <w:sz w:val="22"/>
              </w:rPr>
              <w:t xml:space="preserve">Nếu hợp đồng vừa nhập có trạng thái “Mới nhận_Chờ kiểm tra” hoặc “Chờ lưu kho_Cần update lỗi” hoặc “Chờ lưu kho_Hoàn chỉnh”. </w:t>
            </w:r>
            <w:r w:rsidR="00BB253D" w:rsidRPr="00070528">
              <w:rPr>
                <w:rFonts w:cs="Tahoma"/>
                <w:sz w:val="22"/>
                <w:szCs w:val="22"/>
              </w:rPr>
              <w:t>Hệ thống kiểm tra Cavet của hợp đồng có lỗi hay không:</w:t>
            </w:r>
          </w:p>
          <w:p w14:paraId="21D7B22C" w14:textId="77777777" w:rsidR="00BB253D" w:rsidRPr="00070528" w:rsidRDefault="00BB253D" w:rsidP="00BB253D">
            <w:pPr>
              <w:pStyle w:val="ListParagraph"/>
              <w:numPr>
                <w:ilvl w:val="0"/>
                <w:numId w:val="24"/>
              </w:numPr>
              <w:spacing w:before="74" w:after="37"/>
              <w:ind w:left="446" w:hanging="223"/>
              <w:rPr>
                <w:rFonts w:cs="Tahoma"/>
                <w:sz w:val="22"/>
                <w:szCs w:val="22"/>
              </w:rPr>
            </w:pPr>
            <w:r w:rsidRPr="00070528">
              <w:rPr>
                <w:rFonts w:cs="Tahoma"/>
                <w:sz w:val="22"/>
                <w:szCs w:val="22"/>
              </w:rPr>
              <w:t>Nếu có: Hệ thống báo lỗi:</w:t>
            </w:r>
          </w:p>
          <w:p w14:paraId="6ADB0BF0" w14:textId="7900527B" w:rsidR="00BB253D" w:rsidRPr="00070528" w:rsidRDefault="00BB253D" w:rsidP="00BB253D">
            <w:pPr>
              <w:pStyle w:val="ListParagraph"/>
              <w:spacing w:before="74" w:after="37"/>
              <w:ind w:left="0"/>
              <w:rPr>
                <w:rFonts w:cs="Tahoma"/>
                <w:sz w:val="22"/>
                <w:szCs w:val="22"/>
              </w:rPr>
            </w:pPr>
            <w:r w:rsidRPr="00070528">
              <w:rPr>
                <w:noProof/>
              </w:rPr>
              <w:lastRenderedPageBreak/>
              <w:t xml:space="preserve"> </w:t>
            </w:r>
            <w:r w:rsidRPr="00070528">
              <w:rPr>
                <w:noProof/>
              </w:rPr>
              <w:drawing>
                <wp:inline distT="0" distB="0" distL="0" distR="0" wp14:anchorId="1C6933F1" wp14:editId="0AFA76C0">
                  <wp:extent cx="2514600" cy="1755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600" cy="1755775"/>
                          </a:xfrm>
                          <a:prstGeom prst="rect">
                            <a:avLst/>
                          </a:prstGeom>
                        </pic:spPr>
                      </pic:pic>
                    </a:graphicData>
                  </a:graphic>
                </wp:inline>
              </w:drawing>
            </w:r>
          </w:p>
          <w:p w14:paraId="7065DABD" w14:textId="77777777" w:rsidR="00BB253D" w:rsidRPr="00070528" w:rsidRDefault="00BB253D" w:rsidP="00BB253D">
            <w:pPr>
              <w:pStyle w:val="ListParagraph"/>
              <w:numPr>
                <w:ilvl w:val="0"/>
                <w:numId w:val="94"/>
              </w:numPr>
              <w:spacing w:before="74" w:after="37"/>
              <w:ind w:left="488"/>
              <w:rPr>
                <w:sz w:val="22"/>
              </w:rPr>
            </w:pPr>
            <w:r w:rsidRPr="00070528">
              <w:rPr>
                <w:sz w:val="22"/>
              </w:rPr>
              <w:t>Nếu chọn 1: chuyển loại giấy tờ sang “Update lỗi” với đánh dấu là update lỗi cho hợp đồng.</w:t>
            </w:r>
          </w:p>
          <w:p w14:paraId="0E857BE0" w14:textId="38D998DF" w:rsidR="00BB253D" w:rsidRPr="00070528" w:rsidRDefault="00BB253D" w:rsidP="00BB253D">
            <w:pPr>
              <w:pStyle w:val="ListParagraph"/>
              <w:numPr>
                <w:ilvl w:val="0"/>
                <w:numId w:val="94"/>
              </w:numPr>
              <w:spacing w:before="74" w:after="37"/>
              <w:ind w:left="488"/>
              <w:rPr>
                <w:sz w:val="22"/>
              </w:rPr>
            </w:pPr>
            <w:r w:rsidRPr="00070528">
              <w:rPr>
                <w:sz w:val="22"/>
              </w:rPr>
              <w:t>Nếu chọn 2: chuyển loại giấy tờ sang “Update lỗi” với đánh dấu là update lỗi cho cavet.</w:t>
            </w:r>
          </w:p>
          <w:p w14:paraId="0ECA63FA" w14:textId="5243E865" w:rsidR="00BB253D" w:rsidRPr="00070528" w:rsidRDefault="00BB253D" w:rsidP="00BB253D">
            <w:pPr>
              <w:pStyle w:val="ListParagraph"/>
              <w:numPr>
                <w:ilvl w:val="0"/>
                <w:numId w:val="94"/>
              </w:numPr>
              <w:spacing w:before="74" w:after="37"/>
              <w:ind w:left="488"/>
              <w:rPr>
                <w:sz w:val="22"/>
              </w:rPr>
            </w:pPr>
            <w:r w:rsidRPr="00070528">
              <w:rPr>
                <w:sz w:val="22"/>
              </w:rPr>
              <w:t>Nếu chọn 3: Nhận giấy tờ vào hệ thống, lưu lịch sử nhận giấy tờ nhiều lần. Chuyển sang màn hình phân bổ như bình thường.</w:t>
            </w:r>
          </w:p>
          <w:p w14:paraId="31EDF38D" w14:textId="438F15EA" w:rsidR="00BB253D" w:rsidRPr="00070528" w:rsidRDefault="00BB253D" w:rsidP="00BB253D">
            <w:pPr>
              <w:pStyle w:val="ListParagraph"/>
              <w:numPr>
                <w:ilvl w:val="0"/>
                <w:numId w:val="94"/>
              </w:numPr>
              <w:spacing w:before="74" w:after="37"/>
              <w:ind w:left="488"/>
              <w:rPr>
                <w:sz w:val="22"/>
              </w:rPr>
            </w:pPr>
            <w:r w:rsidRPr="00070528">
              <w:rPr>
                <w:sz w:val="22"/>
              </w:rPr>
              <w:t>Nếu chọn 4: không nhận giấy tờ vào hệ thống</w:t>
            </w:r>
          </w:p>
          <w:p w14:paraId="10A54463" w14:textId="77777777" w:rsidR="00BB253D" w:rsidRPr="00070528" w:rsidRDefault="00BB253D" w:rsidP="00BB253D">
            <w:pPr>
              <w:pStyle w:val="ListParagraph"/>
              <w:numPr>
                <w:ilvl w:val="0"/>
                <w:numId w:val="24"/>
              </w:numPr>
              <w:spacing w:before="74" w:after="37"/>
              <w:rPr>
                <w:sz w:val="22"/>
              </w:rPr>
            </w:pPr>
            <w:r w:rsidRPr="00070528">
              <w:rPr>
                <w:sz w:val="22"/>
              </w:rPr>
              <w:t>Nếu không, hệ thống báo lỗi:</w:t>
            </w:r>
          </w:p>
          <w:p w14:paraId="2F3D4D7A" w14:textId="414FC658" w:rsidR="00BB253D" w:rsidRPr="00070528" w:rsidRDefault="009828E5" w:rsidP="00BB253D">
            <w:pPr>
              <w:spacing w:before="74" w:after="37"/>
              <w:ind w:left="0"/>
              <w:rPr>
                <w:sz w:val="22"/>
              </w:rPr>
            </w:pPr>
            <w:r w:rsidRPr="00070528">
              <w:rPr>
                <w:noProof/>
              </w:rPr>
              <w:lastRenderedPageBreak/>
              <w:drawing>
                <wp:inline distT="0" distB="0" distL="0" distR="0" wp14:anchorId="2C78F902" wp14:editId="37F58FCD">
                  <wp:extent cx="2514600" cy="1571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600" cy="1571625"/>
                          </a:xfrm>
                          <a:prstGeom prst="rect">
                            <a:avLst/>
                          </a:prstGeom>
                        </pic:spPr>
                      </pic:pic>
                    </a:graphicData>
                  </a:graphic>
                </wp:inline>
              </w:drawing>
            </w:r>
          </w:p>
          <w:p w14:paraId="5DD20E0C" w14:textId="7FEF0AEE" w:rsidR="00BB253D" w:rsidRPr="00070528" w:rsidRDefault="00BB253D" w:rsidP="00BB253D">
            <w:pPr>
              <w:pStyle w:val="ListParagraph"/>
              <w:numPr>
                <w:ilvl w:val="0"/>
                <w:numId w:val="94"/>
              </w:numPr>
              <w:spacing w:before="74" w:after="37"/>
              <w:ind w:left="488"/>
              <w:rPr>
                <w:sz w:val="22"/>
              </w:rPr>
            </w:pPr>
            <w:r w:rsidRPr="00070528">
              <w:rPr>
                <w:sz w:val="22"/>
              </w:rPr>
              <w:t>Nếu chọn 1: Nếu chọn 1: chuyển loại giấy tờ sang “Update lỗi” với đánh dấu là update lỗi cho hợp đồng.</w:t>
            </w:r>
          </w:p>
          <w:p w14:paraId="10835AD4" w14:textId="1F91E5EA" w:rsidR="009828E5" w:rsidRPr="00070528" w:rsidRDefault="009828E5">
            <w:pPr>
              <w:pStyle w:val="ListParagraph"/>
              <w:numPr>
                <w:ilvl w:val="0"/>
                <w:numId w:val="94"/>
              </w:numPr>
              <w:spacing w:before="74" w:after="37"/>
              <w:ind w:left="488"/>
              <w:rPr>
                <w:sz w:val="22"/>
              </w:rPr>
            </w:pPr>
            <w:r w:rsidRPr="00070528">
              <w:rPr>
                <w:sz w:val="22"/>
              </w:rPr>
              <w:t>Nếu chọn 2: Nhận giấy tờ vào hệ thống, lưu lịch sử nhận giấy tờ nhiều lần. Chuyển sang màn hình phân bổ như bình thường.</w:t>
            </w:r>
          </w:p>
          <w:p w14:paraId="5E71BC32" w14:textId="77777777" w:rsidR="00BB253D" w:rsidRPr="00070528" w:rsidRDefault="00BB253D" w:rsidP="00BB253D">
            <w:pPr>
              <w:pStyle w:val="ListParagraph"/>
              <w:numPr>
                <w:ilvl w:val="0"/>
                <w:numId w:val="94"/>
              </w:numPr>
              <w:spacing w:before="74" w:after="37"/>
              <w:ind w:left="488"/>
              <w:rPr>
                <w:sz w:val="22"/>
              </w:rPr>
            </w:pPr>
            <w:r w:rsidRPr="00070528">
              <w:rPr>
                <w:sz w:val="22"/>
              </w:rPr>
              <w:t>Nếu chọn 3: không nhận giấy tờ vào hệ thống</w:t>
            </w:r>
          </w:p>
          <w:p w14:paraId="38F1556A" w14:textId="4F02538C" w:rsidR="00352D95" w:rsidRPr="00070528" w:rsidRDefault="00352D95" w:rsidP="00CB02FA">
            <w:pPr>
              <w:pStyle w:val="ListParagraph"/>
              <w:numPr>
                <w:ilvl w:val="0"/>
                <w:numId w:val="25"/>
              </w:numPr>
              <w:rPr>
                <w:sz w:val="22"/>
              </w:rPr>
            </w:pPr>
            <w:r w:rsidRPr="00070528">
              <w:rPr>
                <w:sz w:val="22"/>
              </w:rPr>
              <w:t>Nếu HSKV có trạng thái “Hoàn trả_Giấy tờ chưa về”</w:t>
            </w:r>
          </w:p>
          <w:p w14:paraId="274C1361" w14:textId="131EBEA9" w:rsidR="00352D95" w:rsidRPr="00070528" w:rsidRDefault="00352D95" w:rsidP="00CB02FA">
            <w:pPr>
              <w:pStyle w:val="ListParagraph"/>
              <w:numPr>
                <w:ilvl w:val="0"/>
                <w:numId w:val="24"/>
              </w:numPr>
              <w:ind w:left="563"/>
              <w:rPr>
                <w:sz w:val="22"/>
              </w:rPr>
            </w:pPr>
            <w:r w:rsidRPr="00070528">
              <w:rPr>
                <w:sz w:val="22"/>
              </w:rPr>
              <w:t xml:space="preserve">Hệ thống cho phép ghi nhận giấy tờ </w:t>
            </w:r>
            <w:r w:rsidR="00081078" w:rsidRPr="00070528">
              <w:rPr>
                <w:sz w:val="22"/>
              </w:rPr>
              <w:t>vào hệ thống như một luồng mới thông thường</w:t>
            </w:r>
            <w:r w:rsidR="0044557D" w:rsidRPr="00070528">
              <w:rPr>
                <w:sz w:val="22"/>
              </w:rPr>
              <w:t>. Chỉ ghi nhận lịch sử giấy tờ về</w:t>
            </w:r>
          </w:p>
          <w:p w14:paraId="710F8D0D" w14:textId="6AF5DC92" w:rsidR="00ED7D3C" w:rsidRPr="00070528" w:rsidRDefault="00ED7D3C" w:rsidP="00CB02FA">
            <w:pPr>
              <w:pStyle w:val="ListParagraph"/>
              <w:numPr>
                <w:ilvl w:val="0"/>
                <w:numId w:val="25"/>
              </w:numPr>
              <w:rPr>
                <w:sz w:val="22"/>
              </w:rPr>
            </w:pPr>
            <w:r w:rsidRPr="00070528">
              <w:rPr>
                <w:sz w:val="22"/>
              </w:rPr>
              <w:t>Nếu người dùng chưa nhập số hợp đồng/</w:t>
            </w:r>
            <w:r w:rsidR="00CB6A79" w:rsidRPr="00070528">
              <w:rPr>
                <w:sz w:val="22"/>
              </w:rPr>
              <w:t>số case</w:t>
            </w:r>
            <w:r w:rsidR="00DF1AFE" w:rsidRPr="00070528">
              <w:rPr>
                <w:sz w:val="22"/>
              </w:rPr>
              <w:t>/số CMND</w:t>
            </w:r>
          </w:p>
          <w:p w14:paraId="5697527C" w14:textId="46B4BC82" w:rsidR="00ED7D3C" w:rsidRPr="00070528" w:rsidRDefault="00ED7D3C" w:rsidP="000C1FDD">
            <w:pPr>
              <w:pStyle w:val="ListParagraph"/>
              <w:numPr>
                <w:ilvl w:val="0"/>
                <w:numId w:val="24"/>
              </w:numPr>
              <w:spacing w:before="74" w:after="37"/>
              <w:ind w:left="446" w:hanging="223"/>
              <w:rPr>
                <w:sz w:val="22"/>
              </w:rPr>
            </w:pPr>
            <w:r w:rsidRPr="00070528">
              <w:rPr>
                <w:sz w:val="22"/>
              </w:rPr>
              <w:t>Hệ thống báo lỗi “Vui lòng nhậ</w:t>
            </w:r>
            <w:r w:rsidR="00CB6A79" w:rsidRPr="00070528">
              <w:rPr>
                <w:sz w:val="22"/>
              </w:rPr>
              <w:t>p thông tin tìm kiếm</w:t>
            </w:r>
            <w:r w:rsidRPr="00070528">
              <w:rPr>
                <w:sz w:val="22"/>
              </w:rPr>
              <w:t>”</w:t>
            </w:r>
          </w:p>
          <w:p w14:paraId="3BB559F4" w14:textId="6D04D029" w:rsidR="00ED7D3C" w:rsidRPr="00070528" w:rsidRDefault="00CB6A79" w:rsidP="00B83923">
            <w:pPr>
              <w:pStyle w:val="ListParagraph"/>
              <w:spacing w:before="74" w:after="37"/>
              <w:ind w:left="446"/>
              <w:rPr>
                <w:sz w:val="22"/>
              </w:rPr>
            </w:pPr>
            <w:r w:rsidRPr="00070528">
              <w:rPr>
                <w:noProof/>
              </w:rPr>
              <w:lastRenderedPageBreak/>
              <w:drawing>
                <wp:inline distT="0" distB="0" distL="0" distR="0" wp14:anchorId="6CB2B41F" wp14:editId="1EB4F396">
                  <wp:extent cx="1962150" cy="105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1057275"/>
                          </a:xfrm>
                          <a:prstGeom prst="rect">
                            <a:avLst/>
                          </a:prstGeom>
                        </pic:spPr>
                      </pic:pic>
                    </a:graphicData>
                  </a:graphic>
                </wp:inline>
              </w:drawing>
            </w:r>
          </w:p>
          <w:p w14:paraId="5A4258CE" w14:textId="30B4BC12" w:rsidR="00ED7D3C" w:rsidRPr="00070528" w:rsidRDefault="00ED7D3C" w:rsidP="000C1FDD">
            <w:pPr>
              <w:pStyle w:val="ListParagraph"/>
              <w:numPr>
                <w:ilvl w:val="0"/>
                <w:numId w:val="25"/>
              </w:numPr>
              <w:spacing w:before="74" w:after="37"/>
              <w:ind w:left="328" w:hanging="223"/>
              <w:rPr>
                <w:sz w:val="22"/>
              </w:rPr>
            </w:pPr>
            <w:r w:rsidRPr="00070528">
              <w:rPr>
                <w:sz w:val="22"/>
              </w:rPr>
              <w:t xml:space="preserve">Nếu số hợp đồng/số </w:t>
            </w:r>
            <w:r w:rsidR="00CB6A79" w:rsidRPr="00070528">
              <w:rPr>
                <w:sz w:val="22"/>
              </w:rPr>
              <w:t>case</w:t>
            </w:r>
            <w:r w:rsidR="00DF1AFE" w:rsidRPr="00070528">
              <w:rPr>
                <w:sz w:val="22"/>
              </w:rPr>
              <w:t>/số CMND</w:t>
            </w:r>
            <w:r w:rsidR="00CB6A79" w:rsidRPr="00070528">
              <w:rPr>
                <w:sz w:val="22"/>
              </w:rPr>
              <w:t xml:space="preserve"> </w:t>
            </w:r>
            <w:r w:rsidRPr="00070528">
              <w:rPr>
                <w:sz w:val="22"/>
              </w:rPr>
              <w:t>không tồn tại</w:t>
            </w:r>
            <w:r w:rsidR="001A3B9B" w:rsidRPr="00070528">
              <w:rPr>
                <w:sz w:val="22"/>
              </w:rPr>
              <w:t xml:space="preserve"> </w:t>
            </w:r>
            <w:r w:rsidR="0035477B" w:rsidRPr="00070528">
              <w:rPr>
                <w:sz w:val="22"/>
              </w:rPr>
              <w:t>hoặc số hợp đồng/số case đã bị hủy</w:t>
            </w:r>
          </w:p>
          <w:p w14:paraId="6B9E47B3" w14:textId="60359E8B" w:rsidR="00ED7D3C" w:rsidRPr="00070528" w:rsidRDefault="00ED7D3C" w:rsidP="000C1FDD">
            <w:pPr>
              <w:pStyle w:val="ListParagraph"/>
              <w:numPr>
                <w:ilvl w:val="0"/>
                <w:numId w:val="24"/>
              </w:numPr>
              <w:spacing w:before="74" w:after="37"/>
              <w:ind w:left="446" w:hanging="223"/>
              <w:rPr>
                <w:sz w:val="22"/>
              </w:rPr>
            </w:pPr>
            <w:r w:rsidRPr="00070528">
              <w:rPr>
                <w:sz w:val="22"/>
              </w:rPr>
              <w:t>Hệ thống báo lỗi “</w:t>
            </w:r>
            <w:r w:rsidR="00CB6A79" w:rsidRPr="00070528">
              <w:rPr>
                <w:sz w:val="22"/>
              </w:rPr>
              <w:t>Thông tin tìm kiếm</w:t>
            </w:r>
            <w:r w:rsidRPr="00070528">
              <w:rPr>
                <w:sz w:val="22"/>
              </w:rPr>
              <w:t xml:space="preserve"> không tồn tại”</w:t>
            </w:r>
          </w:p>
          <w:p w14:paraId="700E3FD1" w14:textId="2321BD28" w:rsidR="00ED7D3C" w:rsidRPr="00070528" w:rsidRDefault="00CB6A79" w:rsidP="00B83923">
            <w:pPr>
              <w:pStyle w:val="ListParagraph"/>
              <w:spacing w:before="74" w:after="37"/>
              <w:ind w:left="446"/>
              <w:rPr>
                <w:sz w:val="22"/>
              </w:rPr>
            </w:pPr>
            <w:r w:rsidRPr="00070528">
              <w:rPr>
                <w:noProof/>
              </w:rPr>
              <w:drawing>
                <wp:inline distT="0" distB="0" distL="0" distR="0" wp14:anchorId="60626A37" wp14:editId="3A91B325">
                  <wp:extent cx="1981200" cy="107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1076325"/>
                          </a:xfrm>
                          <a:prstGeom prst="rect">
                            <a:avLst/>
                          </a:prstGeom>
                        </pic:spPr>
                      </pic:pic>
                    </a:graphicData>
                  </a:graphic>
                </wp:inline>
              </w:drawing>
            </w:r>
          </w:p>
          <w:p w14:paraId="7BC2C315" w14:textId="4F64EB65" w:rsidR="007F254C" w:rsidRPr="00070528" w:rsidRDefault="007F254C" w:rsidP="000C1FDD">
            <w:pPr>
              <w:pStyle w:val="ListParagraph"/>
              <w:numPr>
                <w:ilvl w:val="0"/>
                <w:numId w:val="25"/>
              </w:numPr>
              <w:spacing w:before="74" w:after="37"/>
              <w:ind w:left="328" w:hanging="223"/>
              <w:rPr>
                <w:sz w:val="22"/>
              </w:rPr>
            </w:pPr>
            <w:r w:rsidRPr="00070528">
              <w:rPr>
                <w:sz w:val="22"/>
              </w:rPr>
              <w:t>Nếu hợp đồng đang cho mượn</w:t>
            </w:r>
          </w:p>
          <w:p w14:paraId="4E6761CD" w14:textId="7A754D50" w:rsidR="007F254C" w:rsidRPr="00070528" w:rsidRDefault="007F254C" w:rsidP="00CB02FA">
            <w:pPr>
              <w:pStyle w:val="ListParagraph"/>
              <w:numPr>
                <w:ilvl w:val="0"/>
                <w:numId w:val="24"/>
              </w:numPr>
              <w:spacing w:before="74" w:after="37"/>
              <w:ind w:left="488"/>
              <w:rPr>
                <w:sz w:val="22"/>
              </w:rPr>
            </w:pPr>
            <w:r w:rsidRPr="00070528">
              <w:rPr>
                <w:sz w:val="22"/>
              </w:rPr>
              <w:t>Hệ thống thống báo “HSKV đang được cho mượn. Vui lòng chuyển về bộ phận lưu kho</w:t>
            </w:r>
            <w:proofErr w:type="gramStart"/>
            <w:r w:rsidRPr="00070528">
              <w:rPr>
                <w:sz w:val="22"/>
              </w:rPr>
              <w:t>”.Người</w:t>
            </w:r>
            <w:proofErr w:type="gramEnd"/>
            <w:r w:rsidRPr="00070528">
              <w:rPr>
                <w:sz w:val="22"/>
              </w:rPr>
              <w:t xml:space="preserve"> dùng chuyển sang bộ phận lưu kho. Hệ thống không ghi nhận giấy tờ vào hệ thống</w:t>
            </w:r>
          </w:p>
          <w:p w14:paraId="581471CB" w14:textId="110CD250" w:rsidR="00ED7D3C" w:rsidRPr="00070528" w:rsidRDefault="00ED7D3C" w:rsidP="000C1FDD">
            <w:pPr>
              <w:pStyle w:val="ListParagraph"/>
              <w:numPr>
                <w:ilvl w:val="0"/>
                <w:numId w:val="25"/>
              </w:numPr>
              <w:spacing w:before="74" w:after="37"/>
              <w:ind w:left="328" w:hanging="223"/>
              <w:rPr>
                <w:sz w:val="22"/>
              </w:rPr>
            </w:pPr>
            <w:r w:rsidRPr="00070528">
              <w:rPr>
                <w:sz w:val="22"/>
              </w:rPr>
              <w:t xml:space="preserve">Nếu số hợp đồng/số </w:t>
            </w:r>
            <w:r w:rsidR="00CB6A79" w:rsidRPr="00070528">
              <w:rPr>
                <w:sz w:val="22"/>
              </w:rPr>
              <w:t>case</w:t>
            </w:r>
            <w:r w:rsidR="00DF1AFE" w:rsidRPr="00070528">
              <w:rPr>
                <w:sz w:val="22"/>
              </w:rPr>
              <w:t>/số CMND</w:t>
            </w:r>
            <w:r w:rsidRPr="00070528">
              <w:rPr>
                <w:sz w:val="22"/>
              </w:rPr>
              <w:t xml:space="preserve"> có tồn tại và không thuộc các trường hợp nêu trên</w:t>
            </w:r>
          </w:p>
          <w:p w14:paraId="4AE5C7C5" w14:textId="6FEA019A" w:rsidR="00ED7D3C" w:rsidRPr="00070528" w:rsidRDefault="00ED7D3C" w:rsidP="000C1FDD">
            <w:pPr>
              <w:pStyle w:val="ListParagraph"/>
              <w:numPr>
                <w:ilvl w:val="0"/>
                <w:numId w:val="24"/>
              </w:numPr>
              <w:spacing w:before="74" w:after="37"/>
              <w:ind w:left="446" w:hanging="223"/>
              <w:rPr>
                <w:sz w:val="22"/>
              </w:rPr>
            </w:pPr>
            <w:r w:rsidRPr="00070528">
              <w:rPr>
                <w:sz w:val="22"/>
              </w:rPr>
              <w:t>Hệ thống truy xuất thông tin hợp đồng trên BPM và hiển thị các thông tin theo bảng dữ liệu phía dưới màn hình.</w:t>
            </w:r>
          </w:p>
        </w:tc>
        <w:tc>
          <w:tcPr>
            <w:tcW w:w="4176" w:type="dxa"/>
          </w:tcPr>
          <w:p w14:paraId="780D4970" w14:textId="1E88870D" w:rsidR="00ED7D3C" w:rsidRPr="00070528" w:rsidRDefault="00ED7D3C" w:rsidP="00ED7D3C">
            <w:pPr>
              <w:spacing w:before="74" w:after="37"/>
              <w:ind w:left="0"/>
              <w:rPr>
                <w:sz w:val="22"/>
              </w:rPr>
            </w:pPr>
            <w:r w:rsidRPr="00070528">
              <w:rPr>
                <w:sz w:val="22"/>
              </w:rPr>
              <w:lastRenderedPageBreak/>
              <w:t xml:space="preserve">Hệ thống kiểm tra loại giấy tờ theo </w:t>
            </w:r>
            <w:r w:rsidR="003E7748" w:rsidRPr="00070528">
              <w:rPr>
                <w:sz w:val="22"/>
              </w:rPr>
              <w:t>điều kiện tìm kiếm</w:t>
            </w:r>
            <w:r w:rsidRPr="00070528">
              <w:rPr>
                <w:sz w:val="22"/>
              </w:rPr>
              <w:t xml:space="preserve"> đã nhập:</w:t>
            </w:r>
          </w:p>
          <w:p w14:paraId="43C51638" w14:textId="21CE28D8" w:rsidR="00CB6A79" w:rsidRPr="00070528" w:rsidRDefault="00CB6A79" w:rsidP="000C1FDD">
            <w:pPr>
              <w:pStyle w:val="ListParagraph"/>
              <w:numPr>
                <w:ilvl w:val="0"/>
                <w:numId w:val="47"/>
              </w:numPr>
              <w:spacing w:before="74" w:after="37"/>
              <w:ind w:left="256" w:hanging="223"/>
              <w:rPr>
                <w:sz w:val="22"/>
              </w:rPr>
            </w:pPr>
            <w:r w:rsidRPr="00070528">
              <w:rPr>
                <w:sz w:val="22"/>
              </w:rPr>
              <w:t>Nếu người dùng chưa nhập số khung/số máy</w:t>
            </w:r>
            <w:r w:rsidR="00297BE4" w:rsidRPr="00070528">
              <w:rPr>
                <w:sz w:val="22"/>
              </w:rPr>
              <w:t>/số case/số hợp đồng</w:t>
            </w:r>
            <w:r w:rsidR="001A3B9B" w:rsidRPr="00070528">
              <w:rPr>
                <w:sz w:val="22"/>
              </w:rPr>
              <w:t>/số CMND</w:t>
            </w:r>
          </w:p>
          <w:p w14:paraId="7AF246E5" w14:textId="77777777" w:rsidR="00CB6A79" w:rsidRPr="00070528" w:rsidRDefault="00CB6A79" w:rsidP="000C1FDD">
            <w:pPr>
              <w:pStyle w:val="ListParagraph"/>
              <w:numPr>
                <w:ilvl w:val="0"/>
                <w:numId w:val="24"/>
              </w:numPr>
              <w:spacing w:before="74" w:after="37"/>
              <w:ind w:left="446" w:hanging="223"/>
              <w:rPr>
                <w:sz w:val="22"/>
              </w:rPr>
            </w:pPr>
            <w:r w:rsidRPr="00070528">
              <w:rPr>
                <w:sz w:val="22"/>
              </w:rPr>
              <w:lastRenderedPageBreak/>
              <w:t>Hệ thống báo lỗi “Vui lòng nhập thông tin tìm kiếm”</w:t>
            </w:r>
          </w:p>
          <w:p w14:paraId="3B96B641" w14:textId="77777777" w:rsidR="00CB6A79" w:rsidRPr="00070528" w:rsidRDefault="00CB6A79" w:rsidP="00CB6A79">
            <w:pPr>
              <w:pStyle w:val="ListParagraph"/>
              <w:spacing w:before="74" w:after="37"/>
              <w:ind w:left="446"/>
              <w:rPr>
                <w:sz w:val="22"/>
              </w:rPr>
            </w:pPr>
            <w:r w:rsidRPr="00070528">
              <w:rPr>
                <w:noProof/>
              </w:rPr>
              <w:drawing>
                <wp:inline distT="0" distB="0" distL="0" distR="0" wp14:anchorId="0509792D" wp14:editId="577A633A">
                  <wp:extent cx="1962150" cy="1057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1057275"/>
                          </a:xfrm>
                          <a:prstGeom prst="rect">
                            <a:avLst/>
                          </a:prstGeom>
                        </pic:spPr>
                      </pic:pic>
                    </a:graphicData>
                  </a:graphic>
                </wp:inline>
              </w:drawing>
            </w:r>
          </w:p>
          <w:p w14:paraId="1FDAA738" w14:textId="3F23355C" w:rsidR="00CB6A79" w:rsidRPr="00070528" w:rsidRDefault="00CB6A79" w:rsidP="000C1FDD">
            <w:pPr>
              <w:pStyle w:val="ListParagraph"/>
              <w:numPr>
                <w:ilvl w:val="0"/>
                <w:numId w:val="47"/>
              </w:numPr>
              <w:spacing w:before="74" w:after="37"/>
              <w:ind w:left="328" w:hanging="223"/>
              <w:rPr>
                <w:sz w:val="22"/>
              </w:rPr>
            </w:pPr>
            <w:r w:rsidRPr="00070528">
              <w:rPr>
                <w:sz w:val="22"/>
              </w:rPr>
              <w:t>Nếu số hợp đồng/số case/số khung/số máy</w:t>
            </w:r>
            <w:r w:rsidR="003E7748" w:rsidRPr="00070528">
              <w:rPr>
                <w:sz w:val="22"/>
              </w:rPr>
              <w:t>/số CMND</w:t>
            </w:r>
            <w:r w:rsidRPr="00070528">
              <w:rPr>
                <w:sz w:val="22"/>
              </w:rPr>
              <w:t xml:space="preserve"> không tồn tại</w:t>
            </w:r>
          </w:p>
          <w:p w14:paraId="224DCD63" w14:textId="77777777" w:rsidR="00CB6A79" w:rsidRPr="00070528" w:rsidRDefault="00CB6A79" w:rsidP="000C1FDD">
            <w:pPr>
              <w:pStyle w:val="ListParagraph"/>
              <w:numPr>
                <w:ilvl w:val="0"/>
                <w:numId w:val="24"/>
              </w:numPr>
              <w:spacing w:before="74" w:after="37"/>
              <w:ind w:left="446" w:hanging="223"/>
              <w:rPr>
                <w:sz w:val="22"/>
              </w:rPr>
            </w:pPr>
            <w:r w:rsidRPr="00070528">
              <w:rPr>
                <w:sz w:val="22"/>
              </w:rPr>
              <w:t>Hệ thống báo lỗi “Thông tin tìm kiếm không tồn tại”</w:t>
            </w:r>
          </w:p>
          <w:p w14:paraId="1DCD11BA" w14:textId="77777777" w:rsidR="00CB6A79" w:rsidRPr="00070528" w:rsidRDefault="00CB6A79" w:rsidP="00CB6A79">
            <w:pPr>
              <w:pStyle w:val="ListParagraph"/>
              <w:spacing w:before="74" w:after="37"/>
              <w:ind w:left="446"/>
              <w:rPr>
                <w:sz w:val="22"/>
              </w:rPr>
            </w:pPr>
            <w:r w:rsidRPr="00070528">
              <w:rPr>
                <w:noProof/>
              </w:rPr>
              <w:drawing>
                <wp:inline distT="0" distB="0" distL="0" distR="0" wp14:anchorId="0D3D8489" wp14:editId="0C1234CB">
                  <wp:extent cx="1981200" cy="107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1076325"/>
                          </a:xfrm>
                          <a:prstGeom prst="rect">
                            <a:avLst/>
                          </a:prstGeom>
                        </pic:spPr>
                      </pic:pic>
                    </a:graphicData>
                  </a:graphic>
                </wp:inline>
              </w:drawing>
            </w:r>
          </w:p>
          <w:p w14:paraId="2D123073" w14:textId="59CBA960" w:rsidR="00413225" w:rsidRPr="00070528" w:rsidRDefault="00413225" w:rsidP="000C1FDD">
            <w:pPr>
              <w:pStyle w:val="ListParagraph"/>
              <w:numPr>
                <w:ilvl w:val="0"/>
                <w:numId w:val="47"/>
              </w:numPr>
              <w:spacing w:before="74" w:after="37"/>
              <w:ind w:left="328" w:hanging="223"/>
              <w:rPr>
                <w:sz w:val="22"/>
              </w:rPr>
            </w:pPr>
            <w:r w:rsidRPr="00070528">
              <w:rPr>
                <w:sz w:val="22"/>
              </w:rPr>
              <w:t>Nếu số hợp đồng/số case/số khung/số máy</w:t>
            </w:r>
            <w:r w:rsidR="003E7748" w:rsidRPr="00070528">
              <w:rPr>
                <w:sz w:val="22"/>
              </w:rPr>
              <w:t>/số CMND</w:t>
            </w:r>
            <w:r w:rsidRPr="00070528">
              <w:rPr>
                <w:sz w:val="22"/>
              </w:rPr>
              <w:t xml:space="preserve"> có tồn tại</w:t>
            </w:r>
            <w:r w:rsidR="007A0E30" w:rsidRPr="00070528">
              <w:rPr>
                <w:sz w:val="22"/>
              </w:rPr>
              <w:t xml:space="preserve"> tuy nhiên hợp đồng/cavet tương ứng chưa được nhận vào hệ thống lưu kho. Báo lỗi “Chưa có hợp đồng/cavet tương ứng với giấy tờ vừa nhập tại kho. Vui lòng kiểm tra lại”</w:t>
            </w:r>
          </w:p>
          <w:p w14:paraId="5A96D05E" w14:textId="0FCDC2D8" w:rsidR="007A0E30" w:rsidRPr="00070528" w:rsidRDefault="007A0E30" w:rsidP="00066503">
            <w:pPr>
              <w:pStyle w:val="ListParagraph"/>
              <w:spacing w:before="74" w:after="37"/>
              <w:ind w:left="328"/>
              <w:rPr>
                <w:sz w:val="22"/>
              </w:rPr>
            </w:pPr>
            <w:r w:rsidRPr="00070528">
              <w:rPr>
                <w:noProof/>
              </w:rPr>
              <w:lastRenderedPageBreak/>
              <w:drawing>
                <wp:inline distT="0" distB="0" distL="0" distR="0" wp14:anchorId="1671CCFC" wp14:editId="26D1A0A9">
                  <wp:extent cx="19812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200" cy="1066800"/>
                          </a:xfrm>
                          <a:prstGeom prst="rect">
                            <a:avLst/>
                          </a:prstGeom>
                        </pic:spPr>
                      </pic:pic>
                    </a:graphicData>
                  </a:graphic>
                </wp:inline>
              </w:drawing>
            </w:r>
          </w:p>
          <w:p w14:paraId="63B883DA" w14:textId="21A124EE" w:rsidR="007A0E30" w:rsidRPr="00070528" w:rsidRDefault="007A0E30" w:rsidP="00066503">
            <w:pPr>
              <w:pStyle w:val="ListParagraph"/>
              <w:spacing w:before="74" w:after="37"/>
              <w:ind w:left="328"/>
              <w:rPr>
                <w:sz w:val="22"/>
              </w:rPr>
            </w:pPr>
            <w:r w:rsidRPr="00070528">
              <w:rPr>
                <w:sz w:val="22"/>
              </w:rPr>
              <w:t>Người dùng “Đóng”, hệ thống không ghi nhận giấy tờ vừa nhập. Người dùng chuyển sang bộ phận tổng hợp lỗi để tiến hành quản lý bằng tay.</w:t>
            </w:r>
          </w:p>
          <w:p w14:paraId="3E128E1C" w14:textId="360A8A82" w:rsidR="00295C2F" w:rsidRPr="00070528" w:rsidRDefault="00295C2F" w:rsidP="00CB02FA">
            <w:pPr>
              <w:pStyle w:val="ListParagraph"/>
              <w:numPr>
                <w:ilvl w:val="0"/>
                <w:numId w:val="47"/>
              </w:numPr>
              <w:spacing w:before="74" w:after="37"/>
              <w:ind w:left="414"/>
              <w:rPr>
                <w:sz w:val="22"/>
              </w:rPr>
            </w:pPr>
            <w:r w:rsidRPr="00070528">
              <w:rPr>
                <w:sz w:val="22"/>
              </w:rPr>
              <w:t xml:space="preserve">Nếu </w:t>
            </w:r>
            <w:r w:rsidR="00AC4B52" w:rsidRPr="00070528">
              <w:rPr>
                <w:sz w:val="22"/>
              </w:rPr>
              <w:t>Hợp đồng và cavet tương ứng với điều kiện tìm kiếm không có lỗi</w:t>
            </w:r>
          </w:p>
          <w:p w14:paraId="6EA0DAD1" w14:textId="0822EFBC" w:rsidR="0044557D" w:rsidRPr="00070528" w:rsidRDefault="00AC4B52" w:rsidP="00CB02FA">
            <w:pPr>
              <w:pStyle w:val="ListParagraph"/>
              <w:numPr>
                <w:ilvl w:val="0"/>
                <w:numId w:val="24"/>
              </w:numPr>
              <w:spacing w:before="74" w:after="37"/>
              <w:ind w:left="556"/>
              <w:rPr>
                <w:sz w:val="22"/>
              </w:rPr>
            </w:pPr>
            <w:r w:rsidRPr="00070528">
              <w:rPr>
                <w:sz w:val="22"/>
              </w:rPr>
              <w:t>Hệ thống ghi nhận giấy tờ về, lưu lịch sử giấy tờ về. Hệ thống chuyển thẳng giấy tờ sang lưu kho. Người dùng chuyển bản cứng cho nhân viên lưu kho.</w:t>
            </w:r>
          </w:p>
          <w:p w14:paraId="6CF2A820" w14:textId="66F977C8" w:rsidR="0044557D" w:rsidRPr="00070528" w:rsidRDefault="0044557D" w:rsidP="00CB02FA">
            <w:pPr>
              <w:pStyle w:val="ListParagraph"/>
              <w:numPr>
                <w:ilvl w:val="0"/>
                <w:numId w:val="47"/>
              </w:numPr>
              <w:ind w:left="347"/>
              <w:rPr>
                <w:sz w:val="22"/>
              </w:rPr>
            </w:pPr>
            <w:r w:rsidRPr="00070528">
              <w:rPr>
                <w:sz w:val="22"/>
              </w:rPr>
              <w:t>Nếu giấy tờ có trạng thái “Hoàn trả_Giấy tờ chưa về”</w:t>
            </w:r>
          </w:p>
          <w:p w14:paraId="06079BDA" w14:textId="0C80BE41" w:rsidR="0044557D" w:rsidRPr="00070528" w:rsidRDefault="0044557D" w:rsidP="00CB02FA">
            <w:pPr>
              <w:pStyle w:val="ListParagraph"/>
              <w:numPr>
                <w:ilvl w:val="0"/>
                <w:numId w:val="24"/>
              </w:numPr>
              <w:ind w:left="563"/>
              <w:rPr>
                <w:sz w:val="22"/>
              </w:rPr>
            </w:pPr>
            <w:r w:rsidRPr="00070528">
              <w:rPr>
                <w:sz w:val="22"/>
              </w:rPr>
              <w:t>Hệ thống cho phép ghi nhận giấy tờ vào hệ thống như một luồng mới thông thường. Chỉ ghi nhận lịch sử giấy tờ về</w:t>
            </w:r>
          </w:p>
          <w:p w14:paraId="5F2DE057" w14:textId="33ECF824" w:rsidR="00CB6A79" w:rsidRPr="00070528" w:rsidRDefault="00CB6A79" w:rsidP="000C1FDD">
            <w:pPr>
              <w:pStyle w:val="ListParagraph"/>
              <w:numPr>
                <w:ilvl w:val="0"/>
                <w:numId w:val="47"/>
              </w:numPr>
              <w:spacing w:before="74" w:after="37"/>
              <w:ind w:left="328" w:hanging="223"/>
              <w:rPr>
                <w:sz w:val="22"/>
              </w:rPr>
            </w:pPr>
            <w:r w:rsidRPr="00070528">
              <w:rPr>
                <w:sz w:val="22"/>
              </w:rPr>
              <w:t>Nếu số hợp đồng/số case/số khung/số máy</w:t>
            </w:r>
            <w:r w:rsidR="00DF1AFE" w:rsidRPr="00070528">
              <w:rPr>
                <w:sz w:val="22"/>
              </w:rPr>
              <w:t>/số CMND</w:t>
            </w:r>
            <w:r w:rsidRPr="00070528">
              <w:rPr>
                <w:sz w:val="22"/>
              </w:rPr>
              <w:t xml:space="preserve"> có tồn tại và không thuộc các trường hợp nêu trên</w:t>
            </w:r>
          </w:p>
          <w:p w14:paraId="16A974F0" w14:textId="66BA24B3" w:rsidR="00ED7D3C" w:rsidRPr="00070528" w:rsidRDefault="00CB6A79" w:rsidP="000C1FDD">
            <w:pPr>
              <w:pStyle w:val="ListParagraph"/>
              <w:numPr>
                <w:ilvl w:val="0"/>
                <w:numId w:val="24"/>
              </w:numPr>
              <w:spacing w:before="74" w:after="37"/>
              <w:ind w:left="446" w:hanging="223"/>
              <w:rPr>
                <w:sz w:val="22"/>
              </w:rPr>
            </w:pPr>
            <w:r w:rsidRPr="00070528">
              <w:rPr>
                <w:sz w:val="22"/>
              </w:rPr>
              <w:t>Hệ thống truy xuất thông tin hợp đồng trên BPM và hiển thị các thông tin theo bảng dữ liệu phía dưới màn hình.</w:t>
            </w:r>
          </w:p>
        </w:tc>
        <w:tc>
          <w:tcPr>
            <w:tcW w:w="3860" w:type="dxa"/>
          </w:tcPr>
          <w:p w14:paraId="7D0E85CD" w14:textId="2F41B334" w:rsidR="00ED7D3C" w:rsidRPr="00070528" w:rsidRDefault="00ED7D3C" w:rsidP="00EE7021">
            <w:pPr>
              <w:spacing w:before="74" w:after="37"/>
              <w:ind w:left="0"/>
              <w:rPr>
                <w:sz w:val="22"/>
              </w:rPr>
            </w:pPr>
            <w:r w:rsidRPr="00070528">
              <w:rPr>
                <w:sz w:val="22"/>
              </w:rPr>
              <w:lastRenderedPageBreak/>
              <w:t xml:space="preserve">Hệ thống kiểm tra </w:t>
            </w:r>
            <w:r w:rsidR="003E7748" w:rsidRPr="00070528">
              <w:rPr>
                <w:sz w:val="22"/>
              </w:rPr>
              <w:t>điều kiện tìm kiếm đã</w:t>
            </w:r>
            <w:r w:rsidRPr="00070528">
              <w:rPr>
                <w:sz w:val="22"/>
              </w:rPr>
              <w:t xml:space="preserve"> nhập:</w:t>
            </w:r>
          </w:p>
          <w:p w14:paraId="660C0FA7" w14:textId="3173A0C0" w:rsidR="00297BE4" w:rsidRPr="00070528" w:rsidRDefault="00297BE4" w:rsidP="000C1FDD">
            <w:pPr>
              <w:pStyle w:val="ListParagraph"/>
              <w:numPr>
                <w:ilvl w:val="0"/>
                <w:numId w:val="48"/>
              </w:numPr>
              <w:spacing w:before="74" w:after="37"/>
              <w:ind w:left="399" w:hanging="223"/>
              <w:rPr>
                <w:sz w:val="22"/>
              </w:rPr>
            </w:pPr>
            <w:r w:rsidRPr="00070528">
              <w:rPr>
                <w:sz w:val="22"/>
              </w:rPr>
              <w:t>Nếu người dùng chưa nhập số khung/số máy</w:t>
            </w:r>
            <w:r w:rsidR="003E7748" w:rsidRPr="00070528">
              <w:rPr>
                <w:sz w:val="22"/>
              </w:rPr>
              <w:t>/số case/số hợp đồng</w:t>
            </w:r>
            <w:r w:rsidR="001A3B9B" w:rsidRPr="00070528">
              <w:rPr>
                <w:sz w:val="22"/>
              </w:rPr>
              <w:t>/số CMND</w:t>
            </w:r>
          </w:p>
          <w:p w14:paraId="77C1609E" w14:textId="77777777" w:rsidR="00297BE4" w:rsidRPr="00070528" w:rsidRDefault="00297BE4" w:rsidP="000C1FDD">
            <w:pPr>
              <w:pStyle w:val="ListParagraph"/>
              <w:numPr>
                <w:ilvl w:val="0"/>
                <w:numId w:val="24"/>
              </w:numPr>
              <w:spacing w:before="74" w:after="37"/>
              <w:ind w:left="446" w:hanging="223"/>
              <w:rPr>
                <w:sz w:val="22"/>
              </w:rPr>
            </w:pPr>
            <w:r w:rsidRPr="00070528">
              <w:rPr>
                <w:sz w:val="22"/>
              </w:rPr>
              <w:lastRenderedPageBreak/>
              <w:t>Hệ thống báo lỗi “Vui lòng nhập thông tin tìm kiếm”</w:t>
            </w:r>
          </w:p>
          <w:p w14:paraId="50A47D44" w14:textId="77777777" w:rsidR="00297BE4" w:rsidRPr="00070528" w:rsidRDefault="00297BE4" w:rsidP="00297BE4">
            <w:pPr>
              <w:pStyle w:val="ListParagraph"/>
              <w:spacing w:before="74" w:after="37"/>
              <w:ind w:left="446"/>
              <w:rPr>
                <w:sz w:val="22"/>
              </w:rPr>
            </w:pPr>
            <w:r w:rsidRPr="00070528">
              <w:rPr>
                <w:noProof/>
              </w:rPr>
              <w:drawing>
                <wp:inline distT="0" distB="0" distL="0" distR="0" wp14:anchorId="00AE9D99" wp14:editId="45E0AFD4">
                  <wp:extent cx="1962150" cy="105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1057275"/>
                          </a:xfrm>
                          <a:prstGeom prst="rect">
                            <a:avLst/>
                          </a:prstGeom>
                        </pic:spPr>
                      </pic:pic>
                    </a:graphicData>
                  </a:graphic>
                </wp:inline>
              </w:drawing>
            </w:r>
          </w:p>
          <w:p w14:paraId="51667AE2" w14:textId="330DC72B" w:rsidR="00297BE4" w:rsidRPr="00070528" w:rsidRDefault="00297BE4" w:rsidP="000C1FDD">
            <w:pPr>
              <w:pStyle w:val="ListParagraph"/>
              <w:numPr>
                <w:ilvl w:val="0"/>
                <w:numId w:val="48"/>
              </w:numPr>
              <w:spacing w:before="74" w:after="37"/>
              <w:ind w:left="328" w:hanging="223"/>
              <w:rPr>
                <w:sz w:val="22"/>
              </w:rPr>
            </w:pPr>
            <w:r w:rsidRPr="00070528">
              <w:rPr>
                <w:sz w:val="22"/>
              </w:rPr>
              <w:t>Nếu số hợp đồng/số case/số khung/số máy</w:t>
            </w:r>
            <w:r w:rsidR="003E7748" w:rsidRPr="00070528">
              <w:rPr>
                <w:sz w:val="22"/>
              </w:rPr>
              <w:t>/số CMND</w:t>
            </w:r>
            <w:r w:rsidRPr="00070528">
              <w:rPr>
                <w:sz w:val="22"/>
              </w:rPr>
              <w:t xml:space="preserve"> không tồn tại</w:t>
            </w:r>
          </w:p>
          <w:p w14:paraId="6385207E" w14:textId="77777777" w:rsidR="00297BE4" w:rsidRPr="00070528" w:rsidRDefault="00297BE4" w:rsidP="000C1FDD">
            <w:pPr>
              <w:pStyle w:val="ListParagraph"/>
              <w:numPr>
                <w:ilvl w:val="0"/>
                <w:numId w:val="24"/>
              </w:numPr>
              <w:spacing w:before="74" w:after="37"/>
              <w:ind w:left="446" w:hanging="223"/>
              <w:rPr>
                <w:sz w:val="22"/>
              </w:rPr>
            </w:pPr>
            <w:r w:rsidRPr="00070528">
              <w:rPr>
                <w:sz w:val="22"/>
              </w:rPr>
              <w:t>Hệ thống báo lỗi “Thông tin tìm kiếm không tồn tại”</w:t>
            </w:r>
          </w:p>
          <w:p w14:paraId="053C6D4D" w14:textId="77777777" w:rsidR="00297BE4" w:rsidRPr="00070528" w:rsidRDefault="00297BE4" w:rsidP="00297BE4">
            <w:pPr>
              <w:pStyle w:val="ListParagraph"/>
              <w:spacing w:before="74" w:after="37"/>
              <w:ind w:left="446"/>
              <w:rPr>
                <w:sz w:val="22"/>
              </w:rPr>
            </w:pPr>
            <w:r w:rsidRPr="00070528">
              <w:rPr>
                <w:noProof/>
              </w:rPr>
              <w:drawing>
                <wp:inline distT="0" distB="0" distL="0" distR="0" wp14:anchorId="57C6292A" wp14:editId="68260AB2">
                  <wp:extent cx="1981200" cy="1076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1076325"/>
                          </a:xfrm>
                          <a:prstGeom prst="rect">
                            <a:avLst/>
                          </a:prstGeom>
                        </pic:spPr>
                      </pic:pic>
                    </a:graphicData>
                  </a:graphic>
                </wp:inline>
              </w:drawing>
            </w:r>
          </w:p>
          <w:p w14:paraId="55FFD8E4" w14:textId="24F855F2" w:rsidR="00AC4B52" w:rsidRPr="00070528" w:rsidRDefault="00AC4B52" w:rsidP="000C1FDD">
            <w:pPr>
              <w:pStyle w:val="ListParagraph"/>
              <w:numPr>
                <w:ilvl w:val="0"/>
                <w:numId w:val="48"/>
              </w:numPr>
              <w:spacing w:before="74" w:after="37"/>
              <w:ind w:left="328" w:hanging="223"/>
              <w:rPr>
                <w:sz w:val="22"/>
              </w:rPr>
            </w:pPr>
            <w:r w:rsidRPr="00070528">
              <w:rPr>
                <w:sz w:val="22"/>
              </w:rPr>
              <w:t>Nếu Cavet đã được nhận vào hệ thống và có trạng thái “Chờ lưu kho_Hoàn chỉnh” hoặc “Đã lưu kho_Hoàn chỉnh”</w:t>
            </w:r>
            <w:r w:rsidR="00283B3D" w:rsidRPr="00070528">
              <w:rPr>
                <w:sz w:val="22"/>
              </w:rPr>
              <w:t>.</w:t>
            </w:r>
          </w:p>
          <w:p w14:paraId="2256D844" w14:textId="6ED9C4DA" w:rsidR="00AC4B52" w:rsidRPr="00070528" w:rsidRDefault="00AC4B52" w:rsidP="00CB02FA">
            <w:pPr>
              <w:pStyle w:val="ListParagraph"/>
              <w:numPr>
                <w:ilvl w:val="0"/>
                <w:numId w:val="24"/>
              </w:numPr>
              <w:spacing w:before="74" w:after="37"/>
              <w:ind w:left="355"/>
              <w:rPr>
                <w:sz w:val="22"/>
              </w:rPr>
            </w:pPr>
            <w:r w:rsidRPr="00070528">
              <w:rPr>
                <w:sz w:val="22"/>
              </w:rPr>
              <w:t>Hệ thống thông báo “Cavet đã được nhận vào hệ thống. Vui lòng kiểm tra lại”</w:t>
            </w:r>
          </w:p>
          <w:p w14:paraId="2CBADF25" w14:textId="773F8353" w:rsidR="00AC4B52" w:rsidRPr="00070528" w:rsidRDefault="00AC4B52" w:rsidP="00CB02FA">
            <w:pPr>
              <w:pStyle w:val="ListParagraph"/>
              <w:spacing w:before="74" w:after="37"/>
              <w:ind w:left="0"/>
              <w:rPr>
                <w:sz w:val="22"/>
              </w:rPr>
            </w:pPr>
            <w:r w:rsidRPr="00070528">
              <w:rPr>
                <w:noProof/>
              </w:rPr>
              <w:lastRenderedPageBreak/>
              <w:drawing>
                <wp:inline distT="0" distB="0" distL="0" distR="0" wp14:anchorId="5A9E11EB" wp14:editId="7D224D7E">
                  <wp:extent cx="2313940" cy="12198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3940" cy="1219835"/>
                          </a:xfrm>
                          <a:prstGeom prst="rect">
                            <a:avLst/>
                          </a:prstGeom>
                        </pic:spPr>
                      </pic:pic>
                    </a:graphicData>
                  </a:graphic>
                </wp:inline>
              </w:drawing>
            </w:r>
          </w:p>
          <w:p w14:paraId="34ECCF93" w14:textId="1C08D735" w:rsidR="00334D77" w:rsidRPr="00070528" w:rsidRDefault="00334D77" w:rsidP="00CB02FA">
            <w:pPr>
              <w:spacing w:before="74" w:after="37"/>
              <w:ind w:left="0"/>
              <w:rPr>
                <w:sz w:val="22"/>
              </w:rPr>
            </w:pPr>
            <w:r w:rsidRPr="00070528">
              <w:rPr>
                <w:sz w:val="22"/>
              </w:rPr>
              <w:t>Người dùng chọn “Đóng”, hệ thống không ghi nhận Cavet vào hệ thống.</w:t>
            </w:r>
          </w:p>
          <w:p w14:paraId="03FCD6E2" w14:textId="7FDA38A7" w:rsidR="008533AC" w:rsidRPr="00070528" w:rsidRDefault="008533AC" w:rsidP="00CB02FA">
            <w:pPr>
              <w:pStyle w:val="ListParagraph"/>
              <w:numPr>
                <w:ilvl w:val="0"/>
                <w:numId w:val="48"/>
              </w:numPr>
              <w:spacing w:before="74" w:after="37"/>
              <w:ind w:left="355"/>
              <w:rPr>
                <w:sz w:val="22"/>
              </w:rPr>
            </w:pPr>
            <w:r w:rsidRPr="00070528">
              <w:rPr>
                <w:sz w:val="22"/>
              </w:rPr>
              <w:t xml:space="preserve">Nếu Cavet đã được nhận vào hệ thống và có trạng thái “Chờ lưu kho_Cần update lỗi” hoặc “Đã lưu kho_Cần update lỗi”. </w:t>
            </w:r>
          </w:p>
          <w:p w14:paraId="1A34D46A" w14:textId="21E56EF4" w:rsidR="008533AC" w:rsidRPr="00070528" w:rsidRDefault="008533AC" w:rsidP="00CB02FA">
            <w:pPr>
              <w:pStyle w:val="ListParagraph"/>
              <w:numPr>
                <w:ilvl w:val="0"/>
                <w:numId w:val="24"/>
              </w:numPr>
              <w:spacing w:before="74" w:after="37"/>
              <w:ind w:left="355"/>
              <w:rPr>
                <w:sz w:val="22"/>
              </w:rPr>
            </w:pPr>
            <w:r w:rsidRPr="00070528">
              <w:rPr>
                <w:sz w:val="22"/>
              </w:rPr>
              <w:t xml:space="preserve">Hệ thống thông báo </w:t>
            </w:r>
            <w:r w:rsidR="00283B3D" w:rsidRPr="00070528">
              <w:rPr>
                <w:sz w:val="22"/>
              </w:rPr>
              <w:t>ghi nhận cavet về, chuyển phân bổ như luồng thông thường, lưu log lịch sử cavet về.</w:t>
            </w:r>
          </w:p>
          <w:p w14:paraId="058531FC" w14:textId="61FCD5D3" w:rsidR="0044557D" w:rsidRPr="00070528" w:rsidRDefault="0044557D" w:rsidP="00CB02FA">
            <w:pPr>
              <w:pStyle w:val="ListParagraph"/>
              <w:numPr>
                <w:ilvl w:val="0"/>
                <w:numId w:val="48"/>
              </w:numPr>
              <w:ind w:left="401"/>
              <w:rPr>
                <w:sz w:val="22"/>
              </w:rPr>
            </w:pPr>
            <w:r w:rsidRPr="00070528">
              <w:rPr>
                <w:sz w:val="22"/>
              </w:rPr>
              <w:t>Nếu HSKV có trạng thái “Hoàn trả_Giấy tờ chưa về”</w:t>
            </w:r>
          </w:p>
          <w:p w14:paraId="61DB491E" w14:textId="0FBF738F" w:rsidR="0044557D" w:rsidRPr="00070528" w:rsidRDefault="0044557D" w:rsidP="0044557D">
            <w:pPr>
              <w:pStyle w:val="ListParagraph"/>
              <w:numPr>
                <w:ilvl w:val="0"/>
                <w:numId w:val="24"/>
              </w:numPr>
              <w:ind w:left="563"/>
              <w:rPr>
                <w:sz w:val="22"/>
              </w:rPr>
            </w:pPr>
            <w:r w:rsidRPr="00070528">
              <w:rPr>
                <w:sz w:val="22"/>
              </w:rPr>
              <w:t>Hệ thống cho phép ghi nhận giấy tờ vào hệ thống</w:t>
            </w:r>
            <w:r w:rsidR="00283B3D" w:rsidRPr="00070528">
              <w:rPr>
                <w:sz w:val="22"/>
              </w:rPr>
              <w:t xml:space="preserve"> chuyển phân bổ</w:t>
            </w:r>
            <w:r w:rsidRPr="00070528">
              <w:rPr>
                <w:sz w:val="22"/>
              </w:rPr>
              <w:t xml:space="preserve"> như một luồng mới thông thường. </w:t>
            </w:r>
            <w:r w:rsidR="00283B3D" w:rsidRPr="00070528">
              <w:rPr>
                <w:sz w:val="22"/>
              </w:rPr>
              <w:t>G</w:t>
            </w:r>
            <w:r w:rsidRPr="00070528">
              <w:rPr>
                <w:sz w:val="22"/>
              </w:rPr>
              <w:t xml:space="preserve">hi nhận </w:t>
            </w:r>
            <w:r w:rsidR="00283B3D" w:rsidRPr="00070528">
              <w:rPr>
                <w:sz w:val="22"/>
              </w:rPr>
              <w:t xml:space="preserve">log </w:t>
            </w:r>
            <w:r w:rsidRPr="00070528">
              <w:rPr>
                <w:sz w:val="22"/>
              </w:rPr>
              <w:t>lịch sử giấy tờ về</w:t>
            </w:r>
          </w:p>
          <w:p w14:paraId="7A39C92F" w14:textId="0A27D396" w:rsidR="00297BE4" w:rsidRPr="00070528" w:rsidRDefault="00297BE4" w:rsidP="00CB02FA">
            <w:pPr>
              <w:pStyle w:val="ListParagraph"/>
              <w:numPr>
                <w:ilvl w:val="0"/>
                <w:numId w:val="48"/>
              </w:numPr>
              <w:spacing w:before="74" w:after="37"/>
              <w:ind w:left="328" w:hanging="223"/>
              <w:rPr>
                <w:sz w:val="22"/>
              </w:rPr>
            </w:pPr>
            <w:r w:rsidRPr="00070528">
              <w:rPr>
                <w:sz w:val="22"/>
              </w:rPr>
              <w:t>Nếu số hợp đồng/số case/số khung/số máy</w:t>
            </w:r>
            <w:r w:rsidR="003E7748" w:rsidRPr="00070528">
              <w:rPr>
                <w:sz w:val="22"/>
              </w:rPr>
              <w:t>/số CMND</w:t>
            </w:r>
            <w:r w:rsidRPr="00070528">
              <w:rPr>
                <w:sz w:val="22"/>
              </w:rPr>
              <w:t xml:space="preserve"> có tồn tại và không thuộc các 3 trường hợp nêu trên</w:t>
            </w:r>
          </w:p>
          <w:p w14:paraId="0947FF56" w14:textId="5065F94C" w:rsidR="00ED7D3C" w:rsidRPr="00070528" w:rsidRDefault="00297BE4" w:rsidP="000C1FDD">
            <w:pPr>
              <w:pStyle w:val="ListParagraph"/>
              <w:numPr>
                <w:ilvl w:val="0"/>
                <w:numId w:val="24"/>
              </w:numPr>
              <w:spacing w:before="74" w:after="37"/>
              <w:ind w:left="446" w:hanging="223"/>
              <w:rPr>
                <w:sz w:val="22"/>
              </w:rPr>
            </w:pPr>
            <w:r w:rsidRPr="00070528">
              <w:rPr>
                <w:sz w:val="22"/>
              </w:rPr>
              <w:t>Hệ thống truy xuất thông tin hợp đồng trên BPM và hiển thị các thông tin theo bảng dữ liệu phía dưới màn hình.</w:t>
            </w:r>
          </w:p>
        </w:tc>
      </w:tr>
      <w:tr w:rsidR="00570BA2" w:rsidRPr="00070528" w14:paraId="7BEF1883" w14:textId="2A1B29D6" w:rsidTr="00CB02FA">
        <w:tc>
          <w:tcPr>
            <w:tcW w:w="851" w:type="dxa"/>
          </w:tcPr>
          <w:p w14:paraId="2C8A8680" w14:textId="170A4A94" w:rsidR="00570BA2" w:rsidRPr="00070528" w:rsidRDefault="00570BA2" w:rsidP="00CE6D3C">
            <w:pPr>
              <w:spacing w:before="74" w:after="37"/>
              <w:ind w:left="223"/>
              <w:rPr>
                <w:sz w:val="22"/>
              </w:rPr>
            </w:pPr>
            <w:r w:rsidRPr="00070528">
              <w:rPr>
                <w:sz w:val="22"/>
              </w:rPr>
              <w:lastRenderedPageBreak/>
              <w:t>2.</w:t>
            </w:r>
          </w:p>
        </w:tc>
        <w:tc>
          <w:tcPr>
            <w:tcW w:w="1538" w:type="dxa"/>
          </w:tcPr>
          <w:p w14:paraId="2DA77833" w14:textId="7BF78B11" w:rsidR="00570BA2" w:rsidRPr="00070528" w:rsidRDefault="00570BA2" w:rsidP="00EE7021">
            <w:pPr>
              <w:spacing w:before="74" w:after="37"/>
              <w:ind w:left="0"/>
              <w:rPr>
                <w:sz w:val="22"/>
              </w:rPr>
            </w:pPr>
            <w:r w:rsidRPr="00070528">
              <w:rPr>
                <w:sz w:val="22"/>
              </w:rPr>
              <w:t>Người dùng thực hiện lặp lại bước 2 nhiều lần để nhập nhiều giấy tờ vào hệ thống</w:t>
            </w:r>
          </w:p>
        </w:tc>
        <w:tc>
          <w:tcPr>
            <w:tcW w:w="12212" w:type="dxa"/>
            <w:gridSpan w:val="3"/>
          </w:tcPr>
          <w:p w14:paraId="6F20B4EE" w14:textId="4B7620EC" w:rsidR="00570BA2" w:rsidRPr="00070528" w:rsidRDefault="00570BA2" w:rsidP="00EE7021">
            <w:pPr>
              <w:spacing w:before="74" w:after="37"/>
              <w:ind w:left="0"/>
              <w:rPr>
                <w:sz w:val="22"/>
              </w:rPr>
            </w:pPr>
            <w:r w:rsidRPr="00070528">
              <w:rPr>
                <w:sz w:val="22"/>
              </w:rPr>
              <w:t>Hệ thống thực hiện kiểm tra và hiển thị loại giấy tờ và các thông tin tương ứng xuống bảng dữ liệu theo số thứ tự tăng dần</w:t>
            </w:r>
          </w:p>
        </w:tc>
      </w:tr>
      <w:tr w:rsidR="00570BA2" w:rsidRPr="00070528" w14:paraId="6F8A7AA9" w14:textId="54CA0585" w:rsidTr="00CB02FA">
        <w:tc>
          <w:tcPr>
            <w:tcW w:w="851" w:type="dxa"/>
          </w:tcPr>
          <w:p w14:paraId="6D7476A9" w14:textId="41ECAAB3" w:rsidR="00570BA2" w:rsidRPr="00070528" w:rsidRDefault="00570BA2" w:rsidP="000C1FDD">
            <w:pPr>
              <w:pStyle w:val="ListParagraph"/>
              <w:numPr>
                <w:ilvl w:val="0"/>
                <w:numId w:val="23"/>
              </w:numPr>
              <w:spacing w:before="74" w:after="37"/>
              <w:ind w:left="446" w:hanging="223"/>
              <w:rPr>
                <w:sz w:val="22"/>
              </w:rPr>
            </w:pPr>
          </w:p>
        </w:tc>
        <w:tc>
          <w:tcPr>
            <w:tcW w:w="1538" w:type="dxa"/>
          </w:tcPr>
          <w:p w14:paraId="1E8C5D8A" w14:textId="06A6E9B4" w:rsidR="00570BA2" w:rsidRPr="00070528" w:rsidRDefault="00570BA2" w:rsidP="00EE7021">
            <w:pPr>
              <w:spacing w:before="74" w:after="37"/>
              <w:ind w:left="0"/>
              <w:rPr>
                <w:sz w:val="22"/>
              </w:rPr>
            </w:pPr>
            <w:r w:rsidRPr="00070528">
              <w:rPr>
                <w:sz w:val="22"/>
              </w:rPr>
              <w:t>Chọn 1 hoặc nhiều hàng thông tin</w:t>
            </w:r>
          </w:p>
        </w:tc>
        <w:tc>
          <w:tcPr>
            <w:tcW w:w="12212" w:type="dxa"/>
            <w:gridSpan w:val="3"/>
          </w:tcPr>
          <w:p w14:paraId="010AB63D" w14:textId="1A31B8D1" w:rsidR="00570BA2" w:rsidRPr="00070528" w:rsidRDefault="00570BA2" w:rsidP="00570BA2">
            <w:pPr>
              <w:pStyle w:val="ListParagraph"/>
              <w:numPr>
                <w:ilvl w:val="0"/>
                <w:numId w:val="17"/>
              </w:numPr>
              <w:spacing w:before="74" w:after="37"/>
              <w:ind w:left="446" w:hanging="223"/>
              <w:rPr>
                <w:sz w:val="22"/>
              </w:rPr>
            </w:pPr>
            <w:r w:rsidRPr="00070528">
              <w:rPr>
                <w:sz w:val="22"/>
              </w:rPr>
              <w:t>Tại bảng dữ liệu, người dùng có thể chọn từng giấy tờ bằng cách click vào check box ở cột đầu tiên của từng hàng thông tin</w:t>
            </w:r>
          </w:p>
          <w:p w14:paraId="12FDFB55" w14:textId="22FA998F" w:rsidR="00570BA2" w:rsidRPr="00070528" w:rsidRDefault="00570BA2" w:rsidP="00570BA2">
            <w:pPr>
              <w:pStyle w:val="ListParagraph"/>
              <w:numPr>
                <w:ilvl w:val="0"/>
                <w:numId w:val="17"/>
              </w:numPr>
              <w:spacing w:before="74" w:after="37"/>
              <w:ind w:left="446" w:hanging="223"/>
              <w:rPr>
                <w:sz w:val="22"/>
              </w:rPr>
            </w:pPr>
            <w:r w:rsidRPr="00070528">
              <w:rPr>
                <w:sz w:val="22"/>
              </w:rPr>
              <w:t>Hoặc người dùng chọn tất cả giấy tờ bằng cách click vào checkbox ở hàng đầu tiên của cột đầu tiên.</w:t>
            </w:r>
          </w:p>
          <w:p w14:paraId="02E1D380" w14:textId="3558D3D2" w:rsidR="0035477B" w:rsidRPr="00070528" w:rsidRDefault="0035477B" w:rsidP="00570BA2">
            <w:pPr>
              <w:pStyle w:val="ListParagraph"/>
              <w:numPr>
                <w:ilvl w:val="0"/>
                <w:numId w:val="17"/>
              </w:numPr>
              <w:spacing w:before="74" w:after="37"/>
              <w:ind w:left="446" w:hanging="223"/>
              <w:rPr>
                <w:sz w:val="22"/>
              </w:rPr>
            </w:pPr>
            <w:r w:rsidRPr="00070528">
              <w:rPr>
                <w:sz w:val="22"/>
              </w:rPr>
              <w:t>Hoặc người dùng chọn tất cả giấy tờ bằng cách click vào checkbox ở hàng đầu tiên của cột đầu tiên và bỏ tick ở một số hàng để chọn các giấy tờ mong muốn</w:t>
            </w:r>
          </w:p>
          <w:p w14:paraId="6542B148" w14:textId="421AF954" w:rsidR="00570BA2" w:rsidRPr="00070528" w:rsidRDefault="00570BA2" w:rsidP="00570BA2">
            <w:pPr>
              <w:pStyle w:val="ListParagraph"/>
              <w:numPr>
                <w:ilvl w:val="0"/>
                <w:numId w:val="17"/>
              </w:numPr>
              <w:spacing w:before="74" w:after="37"/>
              <w:ind w:left="446" w:hanging="223"/>
              <w:rPr>
                <w:sz w:val="22"/>
              </w:rPr>
            </w:pPr>
            <w:r w:rsidRPr="00070528">
              <w:rPr>
                <w:sz w:val="22"/>
              </w:rPr>
              <w:t>Người dùng có thể chọn hàng dữ liệu đầu tiên, nhấn phím Shift rồi chọn hàng cuối cùng: hệ thống tự động chọn tất cả các hàng từ hàng đầu tiên đến hàng cuối cùng</w:t>
            </w:r>
          </w:p>
        </w:tc>
      </w:tr>
      <w:tr w:rsidR="00570BA2" w:rsidRPr="00070528" w14:paraId="4E1F0206" w14:textId="4A97FB8F" w:rsidTr="00CB02FA">
        <w:tc>
          <w:tcPr>
            <w:tcW w:w="851" w:type="dxa"/>
          </w:tcPr>
          <w:p w14:paraId="5314E4CC" w14:textId="77777777" w:rsidR="00570BA2" w:rsidRPr="00070528" w:rsidRDefault="00570BA2" w:rsidP="000C1FDD">
            <w:pPr>
              <w:pStyle w:val="ListParagraph"/>
              <w:numPr>
                <w:ilvl w:val="0"/>
                <w:numId w:val="23"/>
              </w:numPr>
              <w:spacing w:before="74" w:after="37"/>
              <w:ind w:left="446" w:hanging="223"/>
              <w:rPr>
                <w:sz w:val="22"/>
              </w:rPr>
            </w:pPr>
          </w:p>
        </w:tc>
        <w:tc>
          <w:tcPr>
            <w:tcW w:w="1538" w:type="dxa"/>
          </w:tcPr>
          <w:p w14:paraId="639A5860" w14:textId="3167C132" w:rsidR="00570BA2" w:rsidRPr="00070528" w:rsidRDefault="00570BA2" w:rsidP="00EE7021">
            <w:pPr>
              <w:spacing w:before="74" w:after="37"/>
              <w:ind w:left="0"/>
              <w:rPr>
                <w:sz w:val="22"/>
              </w:rPr>
            </w:pPr>
            <w:r w:rsidRPr="00070528">
              <w:rPr>
                <w:sz w:val="22"/>
              </w:rPr>
              <w:t xml:space="preserve">Người dùng chọn “Thoát” </w:t>
            </w:r>
          </w:p>
        </w:tc>
        <w:tc>
          <w:tcPr>
            <w:tcW w:w="12212" w:type="dxa"/>
            <w:gridSpan w:val="3"/>
          </w:tcPr>
          <w:p w14:paraId="41FB7516" w14:textId="0BCFE895" w:rsidR="0035477B" w:rsidRPr="00070528" w:rsidRDefault="0035477B" w:rsidP="004266C1">
            <w:pPr>
              <w:spacing w:before="74" w:after="37"/>
              <w:ind w:left="0"/>
              <w:rPr>
                <w:sz w:val="22"/>
              </w:rPr>
            </w:pPr>
            <w:r w:rsidRPr="00070528">
              <w:rPr>
                <w:sz w:val="22"/>
              </w:rPr>
              <w:t>Hệ thống hiển thị cảnh báo “Tất cả dữ liệu chưa lưu sẽ bị xóa. Bạn có muốn tiếp tục?”</w:t>
            </w:r>
          </w:p>
          <w:p w14:paraId="07DF1A16" w14:textId="1C817C0F" w:rsidR="00570BA2" w:rsidRPr="00070528" w:rsidRDefault="0035477B" w:rsidP="00F565CD">
            <w:pPr>
              <w:pStyle w:val="ListParagraph"/>
              <w:numPr>
                <w:ilvl w:val="0"/>
                <w:numId w:val="17"/>
              </w:numPr>
              <w:spacing w:before="74" w:after="37"/>
              <w:ind w:left="446" w:hanging="223"/>
              <w:rPr>
                <w:sz w:val="22"/>
              </w:rPr>
            </w:pPr>
            <w:r w:rsidRPr="00070528">
              <w:rPr>
                <w:sz w:val="22"/>
              </w:rPr>
              <w:t xml:space="preserve">Nếu chọn “yes” </w:t>
            </w:r>
            <w:r w:rsidR="0000318E" w:rsidRPr="00070528">
              <w:rPr>
                <w:sz w:val="22"/>
              </w:rPr>
              <w:t>h</w:t>
            </w:r>
            <w:r w:rsidR="00570BA2" w:rsidRPr="00070528">
              <w:rPr>
                <w:sz w:val="22"/>
              </w:rPr>
              <w:t>ệ thống xóa tất cả các dữ liệu đã nhập, màn hình trở về màn hình khởi tạo khi vào chức năng.</w:t>
            </w:r>
          </w:p>
          <w:p w14:paraId="439A8613" w14:textId="19EF2673" w:rsidR="0000318E" w:rsidRPr="00070528" w:rsidRDefault="0000318E" w:rsidP="00F565CD">
            <w:pPr>
              <w:pStyle w:val="ListParagraph"/>
              <w:numPr>
                <w:ilvl w:val="0"/>
                <w:numId w:val="17"/>
              </w:numPr>
              <w:spacing w:before="74" w:after="37"/>
              <w:ind w:left="446" w:hanging="223"/>
              <w:rPr>
                <w:sz w:val="22"/>
              </w:rPr>
            </w:pPr>
            <w:r w:rsidRPr="00070528">
              <w:rPr>
                <w:sz w:val="22"/>
              </w:rPr>
              <w:t>Nếu chọn “No” giữ nguyên màn hình hiện tại</w:t>
            </w:r>
          </w:p>
        </w:tc>
      </w:tr>
      <w:tr w:rsidR="00A0013C" w:rsidRPr="00070528" w14:paraId="4DAB075B" w14:textId="77777777" w:rsidTr="00CB02FA">
        <w:tc>
          <w:tcPr>
            <w:tcW w:w="851" w:type="dxa"/>
          </w:tcPr>
          <w:p w14:paraId="07479CBC" w14:textId="77777777" w:rsidR="00A0013C" w:rsidRPr="00070528" w:rsidRDefault="00A0013C" w:rsidP="000C1FDD">
            <w:pPr>
              <w:pStyle w:val="ListParagraph"/>
              <w:numPr>
                <w:ilvl w:val="0"/>
                <w:numId w:val="23"/>
              </w:numPr>
              <w:spacing w:before="74" w:after="37"/>
              <w:ind w:left="446" w:hanging="223"/>
              <w:rPr>
                <w:sz w:val="22"/>
              </w:rPr>
            </w:pPr>
          </w:p>
        </w:tc>
        <w:tc>
          <w:tcPr>
            <w:tcW w:w="1538" w:type="dxa"/>
          </w:tcPr>
          <w:p w14:paraId="615479F0" w14:textId="30193AFC" w:rsidR="00A0013C" w:rsidRPr="00070528" w:rsidRDefault="00A0013C" w:rsidP="00EE7021">
            <w:pPr>
              <w:spacing w:before="74" w:after="37"/>
              <w:ind w:left="0"/>
              <w:rPr>
                <w:sz w:val="22"/>
              </w:rPr>
            </w:pPr>
            <w:r w:rsidRPr="00070528">
              <w:rPr>
                <w:sz w:val="22"/>
              </w:rPr>
              <w:t>Người dùng chọn “Lưu”</w:t>
            </w:r>
          </w:p>
        </w:tc>
        <w:tc>
          <w:tcPr>
            <w:tcW w:w="12212" w:type="dxa"/>
            <w:gridSpan w:val="3"/>
          </w:tcPr>
          <w:p w14:paraId="00D6DB63" w14:textId="65540EC6" w:rsidR="00A0013C" w:rsidRPr="00070528" w:rsidRDefault="00A0013C" w:rsidP="004266C1">
            <w:pPr>
              <w:spacing w:before="74" w:after="37"/>
              <w:ind w:left="0"/>
              <w:rPr>
                <w:sz w:val="22"/>
              </w:rPr>
            </w:pPr>
            <w:r w:rsidRPr="00070528">
              <w:rPr>
                <w:sz w:val="22"/>
              </w:rPr>
              <w:t>Hệ thống lưu tất cả các thông tin đã nhập. Nếu tắt hệ thống đi rồi mở lại, hiển thị các thông tin đã nhập trước khi chọn “Lưu”</w:t>
            </w:r>
          </w:p>
        </w:tc>
      </w:tr>
      <w:tr w:rsidR="00570BA2" w:rsidRPr="00070528" w14:paraId="74D2F27F" w14:textId="1A165AAD" w:rsidTr="00CB02FA">
        <w:tc>
          <w:tcPr>
            <w:tcW w:w="851" w:type="dxa"/>
          </w:tcPr>
          <w:p w14:paraId="1BAEC667" w14:textId="3B2D4DF5" w:rsidR="00570BA2" w:rsidRPr="00070528" w:rsidRDefault="00570BA2" w:rsidP="000C1FDD">
            <w:pPr>
              <w:pStyle w:val="ListParagraph"/>
              <w:numPr>
                <w:ilvl w:val="0"/>
                <w:numId w:val="23"/>
              </w:numPr>
              <w:spacing w:before="74" w:after="37"/>
              <w:ind w:left="446" w:hanging="223"/>
              <w:rPr>
                <w:sz w:val="22"/>
              </w:rPr>
            </w:pPr>
          </w:p>
        </w:tc>
        <w:tc>
          <w:tcPr>
            <w:tcW w:w="1538" w:type="dxa"/>
          </w:tcPr>
          <w:p w14:paraId="2E90A898" w14:textId="6F726BBD" w:rsidR="00570BA2" w:rsidRPr="00070528" w:rsidRDefault="00570BA2" w:rsidP="00EE7021">
            <w:pPr>
              <w:spacing w:before="74" w:after="37"/>
              <w:ind w:left="0"/>
              <w:rPr>
                <w:sz w:val="22"/>
              </w:rPr>
            </w:pPr>
            <w:r w:rsidRPr="00070528">
              <w:rPr>
                <w:sz w:val="22"/>
              </w:rPr>
              <w:t>Người dùng chọn “Xóa”</w:t>
            </w:r>
          </w:p>
        </w:tc>
        <w:tc>
          <w:tcPr>
            <w:tcW w:w="12212" w:type="dxa"/>
            <w:gridSpan w:val="3"/>
          </w:tcPr>
          <w:p w14:paraId="748BD19D" w14:textId="77777777" w:rsidR="00570BA2" w:rsidRPr="00070528" w:rsidRDefault="00570BA2" w:rsidP="000C1FDD">
            <w:pPr>
              <w:pStyle w:val="ListParagraph"/>
              <w:numPr>
                <w:ilvl w:val="0"/>
                <w:numId w:val="26"/>
              </w:numPr>
              <w:spacing w:before="74" w:after="37"/>
              <w:ind w:left="446" w:hanging="223"/>
              <w:rPr>
                <w:sz w:val="22"/>
              </w:rPr>
            </w:pPr>
            <w:r w:rsidRPr="00070528">
              <w:rPr>
                <w:sz w:val="22"/>
              </w:rPr>
              <w:t>Nếu người dùng chưa chọn giấy tờ, hệ thống báo lỗi “Vui lòng chọn giấy tờ muốn xóa”</w:t>
            </w:r>
          </w:p>
          <w:p w14:paraId="32F57BF5" w14:textId="77777777" w:rsidR="00570BA2" w:rsidRPr="00070528" w:rsidRDefault="00570BA2" w:rsidP="004266C1">
            <w:pPr>
              <w:pStyle w:val="ListParagraph"/>
              <w:spacing w:before="74" w:after="37"/>
              <w:ind w:left="446"/>
              <w:rPr>
                <w:sz w:val="22"/>
              </w:rPr>
            </w:pPr>
            <w:r w:rsidRPr="00070528">
              <w:rPr>
                <w:noProof/>
              </w:rPr>
              <w:drawing>
                <wp:inline distT="0" distB="0" distL="0" distR="0" wp14:anchorId="201A83B3" wp14:editId="343B284B">
                  <wp:extent cx="1990725" cy="106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1066800"/>
                          </a:xfrm>
                          <a:prstGeom prst="rect">
                            <a:avLst/>
                          </a:prstGeom>
                        </pic:spPr>
                      </pic:pic>
                    </a:graphicData>
                  </a:graphic>
                </wp:inline>
              </w:drawing>
            </w:r>
          </w:p>
          <w:p w14:paraId="0EA12CAA" w14:textId="77777777" w:rsidR="00570BA2" w:rsidRPr="00070528" w:rsidRDefault="00570BA2" w:rsidP="000C1FDD">
            <w:pPr>
              <w:pStyle w:val="ListParagraph"/>
              <w:numPr>
                <w:ilvl w:val="0"/>
                <w:numId w:val="26"/>
              </w:numPr>
              <w:spacing w:before="74" w:after="37"/>
              <w:ind w:left="446" w:hanging="223"/>
              <w:rPr>
                <w:sz w:val="22"/>
              </w:rPr>
            </w:pPr>
            <w:r w:rsidRPr="00070528">
              <w:rPr>
                <w:sz w:val="22"/>
              </w:rPr>
              <w:t>Nếu người dùng đã chọn giấy tờ, hệ thống hiển thị pop up confirm “Bạn có chắc chắn xóa các giấy tờ đã chọn?”</w:t>
            </w:r>
          </w:p>
          <w:p w14:paraId="583B343F" w14:textId="7B46ACF1" w:rsidR="00570BA2" w:rsidRPr="00070528" w:rsidRDefault="00570BA2" w:rsidP="00B83923">
            <w:pPr>
              <w:pStyle w:val="ListParagraph"/>
              <w:spacing w:before="74" w:after="37"/>
              <w:ind w:left="446"/>
              <w:rPr>
                <w:sz w:val="22"/>
              </w:rPr>
            </w:pPr>
            <w:r w:rsidRPr="00070528">
              <w:rPr>
                <w:noProof/>
              </w:rPr>
              <w:lastRenderedPageBreak/>
              <w:drawing>
                <wp:inline distT="0" distB="0" distL="0" distR="0" wp14:anchorId="6165884B" wp14:editId="0F2A9112">
                  <wp:extent cx="1971675" cy="107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1675" cy="1076325"/>
                          </a:xfrm>
                          <a:prstGeom prst="rect">
                            <a:avLst/>
                          </a:prstGeom>
                        </pic:spPr>
                      </pic:pic>
                    </a:graphicData>
                  </a:graphic>
                </wp:inline>
              </w:drawing>
            </w:r>
          </w:p>
          <w:p w14:paraId="72504174" w14:textId="1026C9BE" w:rsidR="00570BA2" w:rsidRPr="00070528" w:rsidRDefault="00570BA2" w:rsidP="00814A2D">
            <w:pPr>
              <w:pStyle w:val="ListParagraph"/>
              <w:numPr>
                <w:ilvl w:val="0"/>
                <w:numId w:val="17"/>
              </w:numPr>
              <w:spacing w:before="74" w:after="37"/>
              <w:ind w:left="446" w:hanging="223"/>
              <w:rPr>
                <w:sz w:val="22"/>
              </w:rPr>
            </w:pPr>
            <w:r w:rsidRPr="00070528">
              <w:rPr>
                <w:sz w:val="22"/>
              </w:rPr>
              <w:t>Nếu chọn “Yes”: hệ thống xóa các giấy tờ đã chọn khỏi danh sách</w:t>
            </w:r>
          </w:p>
          <w:p w14:paraId="66A1552B" w14:textId="4A26CF8A" w:rsidR="00570BA2" w:rsidRPr="00070528" w:rsidRDefault="00570BA2" w:rsidP="00570BA2">
            <w:pPr>
              <w:pStyle w:val="ListParagraph"/>
              <w:numPr>
                <w:ilvl w:val="0"/>
                <w:numId w:val="17"/>
              </w:numPr>
              <w:spacing w:before="74" w:after="37"/>
              <w:ind w:left="446" w:hanging="223"/>
              <w:rPr>
                <w:sz w:val="22"/>
              </w:rPr>
            </w:pPr>
            <w:r w:rsidRPr="00070528">
              <w:rPr>
                <w:sz w:val="22"/>
              </w:rPr>
              <w:t>Nếu chọn “No”: hệ thống giữ nguyên màn hình</w:t>
            </w:r>
          </w:p>
        </w:tc>
      </w:tr>
      <w:tr w:rsidR="00ED7D3C" w:rsidRPr="00070528" w14:paraId="4D0A9EED" w14:textId="564D46E9" w:rsidTr="00CB02FA">
        <w:tc>
          <w:tcPr>
            <w:tcW w:w="851" w:type="dxa"/>
          </w:tcPr>
          <w:p w14:paraId="1F87969E" w14:textId="5086CD8D" w:rsidR="00ED7D3C" w:rsidRPr="00070528" w:rsidRDefault="00ED7D3C" w:rsidP="000C1FDD">
            <w:pPr>
              <w:pStyle w:val="ListParagraph"/>
              <w:numPr>
                <w:ilvl w:val="0"/>
                <w:numId w:val="23"/>
              </w:numPr>
              <w:spacing w:before="74" w:after="37"/>
              <w:ind w:left="446" w:hanging="223"/>
              <w:rPr>
                <w:sz w:val="22"/>
              </w:rPr>
            </w:pPr>
          </w:p>
        </w:tc>
        <w:tc>
          <w:tcPr>
            <w:tcW w:w="1538" w:type="dxa"/>
          </w:tcPr>
          <w:p w14:paraId="5BADF1BD" w14:textId="113486CB" w:rsidR="00ED7D3C" w:rsidRPr="00070528" w:rsidRDefault="00ED7D3C" w:rsidP="00EE7021">
            <w:pPr>
              <w:spacing w:before="74" w:after="37"/>
              <w:ind w:left="0"/>
              <w:rPr>
                <w:sz w:val="22"/>
              </w:rPr>
            </w:pPr>
            <w:r w:rsidRPr="00070528">
              <w:rPr>
                <w:sz w:val="22"/>
              </w:rPr>
              <w:t>Người dùng chọn “Lưu và chuyển”</w:t>
            </w:r>
          </w:p>
        </w:tc>
        <w:tc>
          <w:tcPr>
            <w:tcW w:w="4176" w:type="dxa"/>
          </w:tcPr>
          <w:p w14:paraId="02E7782A" w14:textId="77777777" w:rsidR="00ED7D3C" w:rsidRPr="00070528" w:rsidRDefault="00ED7D3C" w:rsidP="000C1FDD">
            <w:pPr>
              <w:pStyle w:val="ListParagraph"/>
              <w:numPr>
                <w:ilvl w:val="0"/>
                <w:numId w:val="27"/>
              </w:numPr>
              <w:spacing w:before="74" w:after="37"/>
              <w:ind w:left="446" w:hanging="223"/>
              <w:rPr>
                <w:sz w:val="22"/>
              </w:rPr>
            </w:pPr>
            <w:r w:rsidRPr="00070528">
              <w:rPr>
                <w:sz w:val="22"/>
              </w:rPr>
              <w:t>Nếu người dùng chưa chọn giấy tờ, hệ thống báo lỗi “Vui lòng chọn giấy tờ”</w:t>
            </w:r>
          </w:p>
          <w:p w14:paraId="739ECCE6" w14:textId="77777777" w:rsidR="00ED7D3C" w:rsidRPr="00070528" w:rsidRDefault="00ED7D3C" w:rsidP="000C1FDD">
            <w:pPr>
              <w:pStyle w:val="ListParagraph"/>
              <w:numPr>
                <w:ilvl w:val="0"/>
                <w:numId w:val="27"/>
              </w:numPr>
              <w:spacing w:before="74" w:after="37"/>
              <w:ind w:left="446" w:hanging="223"/>
              <w:rPr>
                <w:sz w:val="22"/>
              </w:rPr>
            </w:pPr>
            <w:r w:rsidRPr="00070528">
              <w:rPr>
                <w:sz w:val="22"/>
              </w:rPr>
              <w:t>Nếu người dùng đã chọn giấy tờ, hệ thống thực hiện:</w:t>
            </w:r>
          </w:p>
          <w:p w14:paraId="12A04768" w14:textId="77777777" w:rsidR="00ED7D3C" w:rsidRPr="00070528" w:rsidRDefault="00ED7D3C" w:rsidP="00814A2D">
            <w:pPr>
              <w:pStyle w:val="ListParagraph"/>
              <w:numPr>
                <w:ilvl w:val="0"/>
                <w:numId w:val="17"/>
              </w:numPr>
              <w:spacing w:before="74" w:after="37"/>
              <w:ind w:left="446" w:hanging="223"/>
              <w:rPr>
                <w:sz w:val="22"/>
              </w:rPr>
            </w:pPr>
            <w:r w:rsidRPr="00070528">
              <w:rPr>
                <w:sz w:val="22"/>
              </w:rPr>
              <w:t>Update ngày nhận thực tế là ngày hiện tại cho tất cả các loại giấy tờ</w:t>
            </w:r>
          </w:p>
          <w:p w14:paraId="1A59DD4E" w14:textId="77777777" w:rsidR="00ED7D3C" w:rsidRPr="00070528" w:rsidRDefault="00ED7D3C" w:rsidP="0085401E">
            <w:pPr>
              <w:pStyle w:val="ListParagraph"/>
              <w:numPr>
                <w:ilvl w:val="0"/>
                <w:numId w:val="17"/>
              </w:numPr>
              <w:spacing w:before="74" w:after="37"/>
              <w:ind w:left="446" w:hanging="223"/>
              <w:rPr>
                <w:sz w:val="22"/>
              </w:rPr>
            </w:pPr>
            <w:r w:rsidRPr="00070528">
              <w:rPr>
                <w:sz w:val="22"/>
              </w:rPr>
              <w:t xml:space="preserve">Update trạng thái cho các </w:t>
            </w:r>
            <w:r w:rsidR="00570BA2" w:rsidRPr="00070528">
              <w:rPr>
                <w:sz w:val="22"/>
              </w:rPr>
              <w:t xml:space="preserve">hợp đồng </w:t>
            </w:r>
            <w:r w:rsidR="0085401E" w:rsidRPr="00070528">
              <w:rPr>
                <w:sz w:val="22"/>
              </w:rPr>
              <w:t>sang</w:t>
            </w:r>
            <w:r w:rsidRPr="00070528">
              <w:rPr>
                <w:sz w:val="22"/>
              </w:rPr>
              <w:t xml:space="preserve"> </w:t>
            </w:r>
            <w:r w:rsidR="0085401E" w:rsidRPr="00070528">
              <w:rPr>
                <w:sz w:val="22"/>
              </w:rPr>
              <w:t>“</w:t>
            </w:r>
            <w:r w:rsidRPr="00070528">
              <w:rPr>
                <w:sz w:val="22"/>
              </w:rPr>
              <w:t>Mới nhậ</w:t>
            </w:r>
            <w:r w:rsidR="0085401E" w:rsidRPr="00070528">
              <w:rPr>
                <w:sz w:val="22"/>
              </w:rPr>
              <w:t>n_</w:t>
            </w:r>
            <w:r w:rsidRPr="00070528">
              <w:rPr>
                <w:sz w:val="22"/>
              </w:rPr>
              <w:t>chờ</w:t>
            </w:r>
            <w:r w:rsidR="00570BA2" w:rsidRPr="00070528">
              <w:rPr>
                <w:sz w:val="22"/>
              </w:rPr>
              <w:t xml:space="preserve"> check</w:t>
            </w:r>
            <w:r w:rsidR="0085401E" w:rsidRPr="00070528">
              <w:rPr>
                <w:sz w:val="22"/>
              </w:rPr>
              <w:t>”</w:t>
            </w:r>
          </w:p>
          <w:p w14:paraId="3B1FC663" w14:textId="516F539A" w:rsidR="00DB5C24" w:rsidRPr="00070528" w:rsidRDefault="00DB5C24" w:rsidP="0085401E">
            <w:pPr>
              <w:pStyle w:val="ListParagraph"/>
              <w:numPr>
                <w:ilvl w:val="0"/>
                <w:numId w:val="17"/>
              </w:numPr>
              <w:spacing w:before="74" w:after="37"/>
              <w:ind w:left="446" w:hanging="223"/>
              <w:rPr>
                <w:sz w:val="22"/>
              </w:rPr>
            </w:pPr>
            <w:r w:rsidRPr="00070528">
              <w:rPr>
                <w:sz w:val="22"/>
              </w:rPr>
              <w:t>Chuyển giấy tờ sang màn hình phân bổ</w:t>
            </w:r>
          </w:p>
        </w:tc>
        <w:tc>
          <w:tcPr>
            <w:tcW w:w="4176" w:type="dxa"/>
          </w:tcPr>
          <w:p w14:paraId="25CA12E2" w14:textId="559AFBF5" w:rsidR="00570BA2" w:rsidRPr="00070528" w:rsidRDefault="00570BA2" w:rsidP="000C1FDD">
            <w:pPr>
              <w:pStyle w:val="ListParagraph"/>
              <w:numPr>
                <w:ilvl w:val="0"/>
                <w:numId w:val="50"/>
              </w:numPr>
              <w:spacing w:before="74" w:after="37"/>
              <w:ind w:left="446" w:hanging="223"/>
              <w:rPr>
                <w:sz w:val="22"/>
              </w:rPr>
            </w:pPr>
            <w:r w:rsidRPr="00070528">
              <w:rPr>
                <w:sz w:val="22"/>
              </w:rPr>
              <w:t>Nếu người dùng chưa chọn giấy tờ, hệ thống báo lỗi “Vui lòng chọn giấy tờ”</w:t>
            </w:r>
          </w:p>
          <w:p w14:paraId="740BA4EA" w14:textId="21086F1E" w:rsidR="00570BA2" w:rsidRPr="00070528" w:rsidRDefault="00570BA2" w:rsidP="000C1FDD">
            <w:pPr>
              <w:pStyle w:val="ListParagraph"/>
              <w:numPr>
                <w:ilvl w:val="0"/>
                <w:numId w:val="50"/>
              </w:numPr>
              <w:spacing w:before="74" w:after="37"/>
              <w:ind w:left="446" w:hanging="223"/>
              <w:rPr>
                <w:sz w:val="22"/>
              </w:rPr>
            </w:pPr>
            <w:r w:rsidRPr="00070528">
              <w:rPr>
                <w:sz w:val="22"/>
              </w:rPr>
              <w:t>Nếu người dùng đã chọn giấy tờ, hệ thống thực hiện:</w:t>
            </w:r>
          </w:p>
          <w:p w14:paraId="7DC28DE7" w14:textId="77777777" w:rsidR="00570BA2" w:rsidRPr="00070528" w:rsidRDefault="00570BA2" w:rsidP="00570BA2">
            <w:pPr>
              <w:pStyle w:val="ListParagraph"/>
              <w:numPr>
                <w:ilvl w:val="0"/>
                <w:numId w:val="17"/>
              </w:numPr>
              <w:spacing w:before="74" w:after="37"/>
              <w:ind w:left="446" w:hanging="223"/>
              <w:rPr>
                <w:sz w:val="22"/>
              </w:rPr>
            </w:pPr>
            <w:r w:rsidRPr="00070528">
              <w:rPr>
                <w:sz w:val="22"/>
              </w:rPr>
              <w:t>Update ngày nhận thực tế là ngày hiện tại cho tất cả các loại giấy tờ</w:t>
            </w:r>
          </w:p>
          <w:p w14:paraId="2C837305" w14:textId="77777777" w:rsidR="00ED7D3C" w:rsidRPr="00070528" w:rsidRDefault="00570BA2" w:rsidP="0085401E">
            <w:pPr>
              <w:pStyle w:val="ListParagraph"/>
              <w:numPr>
                <w:ilvl w:val="0"/>
                <w:numId w:val="17"/>
              </w:numPr>
              <w:spacing w:before="74" w:after="37"/>
              <w:ind w:left="446" w:hanging="223"/>
              <w:rPr>
                <w:sz w:val="22"/>
              </w:rPr>
            </w:pPr>
            <w:r w:rsidRPr="00070528">
              <w:rPr>
                <w:sz w:val="22"/>
              </w:rPr>
              <w:t xml:space="preserve">Update trạng thái cho các </w:t>
            </w:r>
            <w:r w:rsidR="0085401E" w:rsidRPr="00070528">
              <w:rPr>
                <w:sz w:val="22"/>
              </w:rPr>
              <w:t>giấy tờ update lỗi sang “Mới nhận_Chờ check”</w:t>
            </w:r>
          </w:p>
          <w:p w14:paraId="6BD5E596" w14:textId="77412375" w:rsidR="00DB5C24" w:rsidRPr="00070528" w:rsidRDefault="00DB5C24" w:rsidP="0085401E">
            <w:pPr>
              <w:pStyle w:val="ListParagraph"/>
              <w:numPr>
                <w:ilvl w:val="0"/>
                <w:numId w:val="17"/>
              </w:numPr>
              <w:spacing w:before="74" w:after="37"/>
              <w:ind w:left="446" w:hanging="223"/>
              <w:rPr>
                <w:sz w:val="22"/>
              </w:rPr>
            </w:pPr>
            <w:r w:rsidRPr="00070528">
              <w:rPr>
                <w:sz w:val="22"/>
              </w:rPr>
              <w:t>Chuyển giấy tờ sang màn hình phân bổ</w:t>
            </w:r>
          </w:p>
        </w:tc>
        <w:tc>
          <w:tcPr>
            <w:tcW w:w="3860" w:type="dxa"/>
          </w:tcPr>
          <w:p w14:paraId="31834D62" w14:textId="142CC790" w:rsidR="00570BA2" w:rsidRPr="00070528" w:rsidRDefault="00570BA2" w:rsidP="000C1FDD">
            <w:pPr>
              <w:pStyle w:val="ListParagraph"/>
              <w:numPr>
                <w:ilvl w:val="0"/>
                <w:numId w:val="51"/>
              </w:numPr>
              <w:spacing w:before="74" w:after="37"/>
              <w:ind w:left="446" w:hanging="223"/>
              <w:rPr>
                <w:sz w:val="22"/>
              </w:rPr>
            </w:pPr>
            <w:r w:rsidRPr="00070528">
              <w:rPr>
                <w:sz w:val="22"/>
              </w:rPr>
              <w:t>Nếu người dùng chưa chọn giấy tờ, hệ thống báo lỗi “Vui lòng chọn giấy tờ”</w:t>
            </w:r>
          </w:p>
          <w:p w14:paraId="153C7422" w14:textId="77777777" w:rsidR="00570BA2" w:rsidRPr="00070528" w:rsidRDefault="00570BA2" w:rsidP="000C1FDD">
            <w:pPr>
              <w:pStyle w:val="ListParagraph"/>
              <w:numPr>
                <w:ilvl w:val="0"/>
                <w:numId w:val="51"/>
              </w:numPr>
              <w:spacing w:before="74" w:after="37"/>
              <w:ind w:left="446" w:hanging="223"/>
              <w:rPr>
                <w:sz w:val="22"/>
              </w:rPr>
            </w:pPr>
            <w:r w:rsidRPr="00070528">
              <w:rPr>
                <w:sz w:val="22"/>
              </w:rPr>
              <w:t>Nếu người dùng đã chọn giấy tờ, hệ thống thực hiện:</w:t>
            </w:r>
          </w:p>
          <w:p w14:paraId="4B3FF36C" w14:textId="77777777" w:rsidR="00570BA2" w:rsidRPr="00070528" w:rsidRDefault="00570BA2" w:rsidP="00570BA2">
            <w:pPr>
              <w:pStyle w:val="ListParagraph"/>
              <w:numPr>
                <w:ilvl w:val="0"/>
                <w:numId w:val="17"/>
              </w:numPr>
              <w:spacing w:before="74" w:after="37"/>
              <w:ind w:left="446" w:hanging="223"/>
              <w:rPr>
                <w:sz w:val="22"/>
              </w:rPr>
            </w:pPr>
            <w:r w:rsidRPr="00070528">
              <w:rPr>
                <w:sz w:val="22"/>
              </w:rPr>
              <w:t>Update ngày nhận thực tế là ngày hiện tại cho tất cả các loại giấy tờ</w:t>
            </w:r>
          </w:p>
          <w:p w14:paraId="6F6A637A" w14:textId="2DC3138E" w:rsidR="00570BA2" w:rsidRPr="00070528" w:rsidRDefault="00570BA2" w:rsidP="00570BA2">
            <w:pPr>
              <w:pStyle w:val="ListParagraph"/>
              <w:numPr>
                <w:ilvl w:val="0"/>
                <w:numId w:val="17"/>
              </w:numPr>
              <w:spacing w:before="74" w:after="37"/>
              <w:ind w:left="446" w:hanging="223"/>
              <w:rPr>
                <w:sz w:val="22"/>
              </w:rPr>
            </w:pPr>
            <w:r w:rsidRPr="00070528">
              <w:rPr>
                <w:sz w:val="22"/>
              </w:rPr>
              <w:t xml:space="preserve">Update trạng thái cho </w:t>
            </w:r>
            <w:r w:rsidR="0085401E" w:rsidRPr="00070528">
              <w:rPr>
                <w:sz w:val="22"/>
              </w:rPr>
              <w:t>Cavet</w:t>
            </w:r>
            <w:r w:rsidRPr="00070528">
              <w:rPr>
                <w:sz w:val="22"/>
              </w:rPr>
              <w:t xml:space="preserve"> như sau:</w:t>
            </w:r>
          </w:p>
          <w:p w14:paraId="5F773914" w14:textId="44BCAFDE" w:rsidR="00570BA2" w:rsidRPr="00070528" w:rsidRDefault="0085401E" w:rsidP="000C1FDD">
            <w:pPr>
              <w:pStyle w:val="ListParagraph"/>
              <w:numPr>
                <w:ilvl w:val="0"/>
                <w:numId w:val="52"/>
              </w:numPr>
              <w:spacing w:before="74" w:after="37"/>
              <w:ind w:left="827" w:hanging="223"/>
              <w:rPr>
                <w:sz w:val="22"/>
              </w:rPr>
            </w:pPr>
            <w:r w:rsidRPr="00070528">
              <w:rPr>
                <w:sz w:val="22"/>
              </w:rPr>
              <w:t>Cavet mới về lần đầu: “</w:t>
            </w:r>
            <w:r w:rsidR="00570BA2" w:rsidRPr="00070528">
              <w:rPr>
                <w:sz w:val="22"/>
              </w:rPr>
              <w:t>Mới nhận, chờ</w:t>
            </w:r>
            <w:r w:rsidRPr="00070528">
              <w:rPr>
                <w:sz w:val="22"/>
              </w:rPr>
              <w:t xml:space="preserve"> check”</w:t>
            </w:r>
          </w:p>
          <w:p w14:paraId="3B7340C5" w14:textId="3EC0E1C2" w:rsidR="0085401E" w:rsidRPr="00070528" w:rsidRDefault="00DB5C24" w:rsidP="000C1FDD">
            <w:pPr>
              <w:pStyle w:val="ListParagraph"/>
              <w:numPr>
                <w:ilvl w:val="0"/>
                <w:numId w:val="28"/>
              </w:numPr>
              <w:spacing w:before="74" w:after="37"/>
              <w:ind w:left="835" w:hanging="223"/>
              <w:rPr>
                <w:sz w:val="22"/>
              </w:rPr>
            </w:pPr>
            <w:r w:rsidRPr="00070528">
              <w:rPr>
                <w:sz w:val="22"/>
              </w:rPr>
              <w:t>Đã l</w:t>
            </w:r>
            <w:r w:rsidR="0085401E" w:rsidRPr="00070528">
              <w:rPr>
                <w:sz w:val="22"/>
              </w:rPr>
              <w:t>ưu kho_Cần</w:t>
            </w:r>
            <w:r w:rsidR="00570BA2" w:rsidRPr="00070528">
              <w:rPr>
                <w:sz w:val="22"/>
              </w:rPr>
              <w:t xml:space="preserve"> update lỗ</w:t>
            </w:r>
            <w:r w:rsidR="0085401E" w:rsidRPr="00070528">
              <w:rPr>
                <w:sz w:val="22"/>
              </w:rPr>
              <w:t>i_Đ</w:t>
            </w:r>
            <w:r w:rsidR="00570BA2" w:rsidRPr="00070528">
              <w:rPr>
                <w:sz w:val="22"/>
              </w:rPr>
              <w:t xml:space="preserve">ang cho mượn </w:t>
            </w:r>
            <w:r w:rsidR="00570BA2" w:rsidRPr="00070528">
              <w:rPr>
                <w:sz w:val="22"/>
              </w:rPr>
              <w:sym w:font="Wingdings" w:char="F0E0"/>
            </w:r>
            <w:r w:rsidR="0085401E" w:rsidRPr="00070528">
              <w:rPr>
                <w:sz w:val="22"/>
              </w:rPr>
              <w:t xml:space="preserve"> </w:t>
            </w:r>
            <w:r w:rsidR="00462CA3" w:rsidRPr="00070528">
              <w:rPr>
                <w:sz w:val="22"/>
              </w:rPr>
              <w:t>Đã l</w:t>
            </w:r>
            <w:r w:rsidR="0085401E" w:rsidRPr="00070528">
              <w:rPr>
                <w:sz w:val="22"/>
              </w:rPr>
              <w:t>ưu kho_C</w:t>
            </w:r>
            <w:r w:rsidRPr="00070528">
              <w:rPr>
                <w:sz w:val="22"/>
              </w:rPr>
              <w:t>ần</w:t>
            </w:r>
            <w:r w:rsidR="00570BA2" w:rsidRPr="00070528">
              <w:rPr>
                <w:sz w:val="22"/>
              </w:rPr>
              <w:t xml:space="preserve"> update lỗ</w:t>
            </w:r>
            <w:r w:rsidR="0085401E" w:rsidRPr="00070528">
              <w:rPr>
                <w:sz w:val="22"/>
              </w:rPr>
              <w:t>i_Đ</w:t>
            </w:r>
            <w:r w:rsidRPr="00070528">
              <w:rPr>
                <w:sz w:val="22"/>
              </w:rPr>
              <w:t>ang cho mượn</w:t>
            </w:r>
          </w:p>
          <w:p w14:paraId="031297B6" w14:textId="08A19AC8" w:rsidR="00ED7D3C" w:rsidRPr="00070528" w:rsidRDefault="00DB5C24" w:rsidP="000C1FDD">
            <w:pPr>
              <w:pStyle w:val="ListParagraph"/>
              <w:numPr>
                <w:ilvl w:val="0"/>
                <w:numId w:val="28"/>
              </w:numPr>
              <w:spacing w:before="74" w:after="37"/>
              <w:ind w:left="835" w:hanging="223"/>
              <w:rPr>
                <w:sz w:val="22"/>
              </w:rPr>
            </w:pPr>
            <w:r w:rsidRPr="00070528">
              <w:rPr>
                <w:sz w:val="22"/>
              </w:rPr>
              <w:t>Đã l</w:t>
            </w:r>
            <w:r w:rsidR="00570BA2" w:rsidRPr="00070528">
              <w:rPr>
                <w:sz w:val="22"/>
              </w:rPr>
              <w:t xml:space="preserve">ưu kho – </w:t>
            </w:r>
            <w:r w:rsidR="0085401E" w:rsidRPr="00070528">
              <w:rPr>
                <w:sz w:val="22"/>
              </w:rPr>
              <w:t xml:space="preserve">hoàn chỉnh - </w:t>
            </w:r>
            <w:r w:rsidR="00570BA2" w:rsidRPr="00070528">
              <w:rPr>
                <w:sz w:val="22"/>
              </w:rPr>
              <w:t xml:space="preserve">đang cho mượn </w:t>
            </w:r>
            <w:r w:rsidR="00570BA2" w:rsidRPr="00070528">
              <w:rPr>
                <w:sz w:val="22"/>
              </w:rPr>
              <w:sym w:font="Wingdings" w:char="F0E0"/>
            </w:r>
            <w:r w:rsidR="00570BA2" w:rsidRPr="00070528">
              <w:rPr>
                <w:sz w:val="22"/>
              </w:rPr>
              <w:t xml:space="preserve"> </w:t>
            </w:r>
            <w:r w:rsidR="00462CA3" w:rsidRPr="00070528">
              <w:rPr>
                <w:sz w:val="22"/>
              </w:rPr>
              <w:t>Đã l</w:t>
            </w:r>
            <w:r w:rsidR="0085401E" w:rsidRPr="00070528">
              <w:rPr>
                <w:sz w:val="22"/>
              </w:rPr>
              <w:t>ưu kho_Hoàn chỉnh_</w:t>
            </w:r>
            <w:r w:rsidRPr="00070528">
              <w:rPr>
                <w:sz w:val="22"/>
              </w:rPr>
              <w:t>Đang cho mượn</w:t>
            </w:r>
          </w:p>
          <w:p w14:paraId="31D97AB7" w14:textId="4CABFEB2" w:rsidR="00984F52" w:rsidRPr="00070528" w:rsidRDefault="00984F52" w:rsidP="000C1FDD">
            <w:pPr>
              <w:pStyle w:val="ListParagraph"/>
              <w:numPr>
                <w:ilvl w:val="0"/>
                <w:numId w:val="28"/>
              </w:numPr>
              <w:spacing w:before="74" w:after="37"/>
              <w:ind w:left="835" w:hanging="223"/>
              <w:rPr>
                <w:sz w:val="22"/>
              </w:rPr>
            </w:pPr>
            <w:r w:rsidRPr="00070528">
              <w:rPr>
                <w:sz w:val="22"/>
              </w:rPr>
              <w:t xml:space="preserve">Đã xuất trả </w:t>
            </w:r>
            <w:r w:rsidRPr="00070528">
              <w:rPr>
                <w:sz w:val="22"/>
              </w:rPr>
              <w:sym w:font="Wingdings" w:char="F0E0"/>
            </w:r>
            <w:r w:rsidRPr="00070528">
              <w:rPr>
                <w:sz w:val="22"/>
              </w:rPr>
              <w:t xml:space="preserve"> </w:t>
            </w:r>
            <w:r w:rsidR="00F00F49" w:rsidRPr="00070528">
              <w:rPr>
                <w:sz w:val="22"/>
              </w:rPr>
              <w:t xml:space="preserve">Chờ lưu kho_Thư hoàn. Hệ thống chuyển giấy tờ sang màn </w:t>
            </w:r>
            <w:r w:rsidR="00F00F49" w:rsidRPr="00070528">
              <w:rPr>
                <w:sz w:val="22"/>
              </w:rPr>
              <w:lastRenderedPageBreak/>
              <w:t>hình lưu kho. Người dùng chuyển giấy tờ bản cứng sang bộ phận lưu kho. Hệ thống lưu log lịch sử giấy tờ hoàn về VH2.</w:t>
            </w:r>
          </w:p>
          <w:p w14:paraId="4E02BD17" w14:textId="77777777" w:rsidR="00723348" w:rsidRPr="00070528" w:rsidRDefault="00DB5C24">
            <w:pPr>
              <w:pStyle w:val="ListParagraph"/>
              <w:numPr>
                <w:ilvl w:val="0"/>
                <w:numId w:val="17"/>
              </w:numPr>
              <w:spacing w:before="74" w:after="37"/>
              <w:ind w:left="446" w:hanging="223"/>
              <w:rPr>
                <w:sz w:val="22"/>
              </w:rPr>
            </w:pPr>
            <w:r w:rsidRPr="00070528">
              <w:rPr>
                <w:sz w:val="22"/>
              </w:rPr>
              <w:t>Chuyển giấy tờ sang màn hình phân bổ</w:t>
            </w:r>
          </w:p>
          <w:p w14:paraId="6DA62EE2" w14:textId="12ED250B" w:rsidR="00723348" w:rsidRPr="00070528" w:rsidRDefault="00723348" w:rsidP="00F565CD">
            <w:pPr>
              <w:spacing w:before="74" w:after="37"/>
              <w:ind w:left="0"/>
              <w:rPr>
                <w:sz w:val="22"/>
              </w:rPr>
            </w:pPr>
            <w:r w:rsidRPr="00070528">
              <w:rPr>
                <w:sz w:val="22"/>
              </w:rPr>
              <w:t>Riêng với luồng thư cảm ơn: hệ thống update trạng thái cho Thư cảm ơn từ “Chưa nhận” về “Chờ lưu kho – hoàn chỉnh”</w:t>
            </w:r>
          </w:p>
        </w:tc>
      </w:tr>
      <w:tr w:rsidR="00CE55EC" w:rsidRPr="00070528" w14:paraId="68B172DC" w14:textId="77777777" w:rsidTr="00677684">
        <w:tc>
          <w:tcPr>
            <w:tcW w:w="851" w:type="dxa"/>
          </w:tcPr>
          <w:p w14:paraId="062F2E0B" w14:textId="77777777" w:rsidR="00CE55EC" w:rsidRPr="00070528" w:rsidRDefault="00CE55EC" w:rsidP="000C1FDD">
            <w:pPr>
              <w:pStyle w:val="ListParagraph"/>
              <w:numPr>
                <w:ilvl w:val="0"/>
                <w:numId w:val="23"/>
              </w:numPr>
              <w:spacing w:before="74" w:after="37"/>
              <w:ind w:left="446" w:hanging="223"/>
              <w:rPr>
                <w:sz w:val="22"/>
              </w:rPr>
            </w:pPr>
          </w:p>
        </w:tc>
        <w:tc>
          <w:tcPr>
            <w:tcW w:w="1538" w:type="dxa"/>
          </w:tcPr>
          <w:p w14:paraId="5B0610F8" w14:textId="46C9102A" w:rsidR="00CE55EC" w:rsidRPr="00070528" w:rsidRDefault="00CE55EC" w:rsidP="00EE7021">
            <w:pPr>
              <w:spacing w:before="74" w:after="37"/>
              <w:ind w:left="0"/>
              <w:rPr>
                <w:sz w:val="22"/>
              </w:rPr>
            </w:pPr>
            <w:r w:rsidRPr="00070528">
              <w:rPr>
                <w:sz w:val="22"/>
              </w:rPr>
              <w:t>Người dùng chọn “Return”</w:t>
            </w:r>
          </w:p>
        </w:tc>
        <w:tc>
          <w:tcPr>
            <w:tcW w:w="12212" w:type="dxa"/>
            <w:gridSpan w:val="3"/>
          </w:tcPr>
          <w:p w14:paraId="3A6E79B7" w14:textId="77777777" w:rsidR="00CE55EC" w:rsidRPr="00070528" w:rsidRDefault="00CE55EC" w:rsidP="00CB02FA">
            <w:pPr>
              <w:spacing w:before="74" w:after="37"/>
              <w:ind w:left="0"/>
              <w:rPr>
                <w:sz w:val="22"/>
              </w:rPr>
            </w:pPr>
            <w:r w:rsidRPr="00070528">
              <w:rPr>
                <w:sz w:val="22"/>
              </w:rPr>
              <w:t xml:space="preserve">Hệ thống hiển thị thông báo “Bạn có chắc chắn muốn hoàn trả các hồ sơ đã chọn cho bộ phận nhận hồ sơ?” </w:t>
            </w:r>
          </w:p>
          <w:p w14:paraId="21662F8E" w14:textId="4B889521" w:rsidR="00AC612F" w:rsidRPr="00070528" w:rsidRDefault="00CE55EC" w:rsidP="00CB02FA">
            <w:pPr>
              <w:pStyle w:val="ListParagraph"/>
              <w:numPr>
                <w:ilvl w:val="0"/>
                <w:numId w:val="17"/>
              </w:numPr>
              <w:spacing w:before="74" w:after="37"/>
              <w:rPr>
                <w:sz w:val="22"/>
              </w:rPr>
            </w:pPr>
            <w:r w:rsidRPr="00070528">
              <w:rPr>
                <w:sz w:val="22"/>
              </w:rPr>
              <w:t xml:space="preserve">Nếu chọn “Yes”: Chuyển trạng thái </w:t>
            </w:r>
            <w:r w:rsidR="00AC612F" w:rsidRPr="00070528">
              <w:rPr>
                <w:sz w:val="22"/>
              </w:rPr>
              <w:t xml:space="preserve">hồ sơ về “Hoàn trả_giấy tờ chưa về”. Không hiển thị hồ sơ trên màn hình nữa và không hiển thị trên các màn hình tác vụ khác. </w:t>
            </w:r>
            <w:r w:rsidR="00D05D81" w:rsidRPr="00070528">
              <w:rPr>
                <w:sz w:val="22"/>
              </w:rPr>
              <w:t>Người dùng có thể chuyển trạng thái hồ sơ tại màn hình nhận hồ sơ về.</w:t>
            </w:r>
          </w:p>
          <w:p w14:paraId="08135506" w14:textId="5412FA0F" w:rsidR="00CE55EC" w:rsidRPr="00070528" w:rsidRDefault="00D05D81" w:rsidP="00CB02FA">
            <w:pPr>
              <w:pStyle w:val="ListParagraph"/>
              <w:numPr>
                <w:ilvl w:val="0"/>
                <w:numId w:val="17"/>
              </w:numPr>
              <w:spacing w:before="74" w:after="37"/>
              <w:rPr>
                <w:sz w:val="22"/>
              </w:rPr>
            </w:pPr>
            <w:r w:rsidRPr="00070528">
              <w:rPr>
                <w:sz w:val="22"/>
              </w:rPr>
              <w:t>Nếu chọn “No”: Không chuyển trạng thái hồ sơ, giữ nguyên như màn hình hiện tại.</w:t>
            </w:r>
            <w:r w:rsidR="00CE55EC" w:rsidRPr="00070528">
              <w:rPr>
                <w:sz w:val="22"/>
              </w:rPr>
              <w:t xml:space="preserve"> </w:t>
            </w:r>
          </w:p>
        </w:tc>
      </w:tr>
    </w:tbl>
    <w:p w14:paraId="7C85659E" w14:textId="683B0DAF" w:rsidR="006B0698" w:rsidRPr="00070528" w:rsidRDefault="00C83A23" w:rsidP="00F565CD">
      <w:pPr>
        <w:pStyle w:val="BodyText"/>
        <w:numPr>
          <w:ilvl w:val="2"/>
          <w:numId w:val="68"/>
        </w:numPr>
        <w:spacing w:before="240"/>
        <w:ind w:left="2127"/>
        <w:outlineLvl w:val="2"/>
        <w:rPr>
          <w:i/>
          <w:sz w:val="22"/>
          <w:lang w:val="en-US" w:eastAsia="en-AU"/>
        </w:rPr>
      </w:pPr>
      <w:bookmarkStart w:id="28" w:name="_Toc522716968"/>
      <w:r w:rsidRPr="00070528">
        <w:rPr>
          <w:i/>
          <w:sz w:val="22"/>
          <w:lang w:val="en-US" w:eastAsia="en-AU"/>
        </w:rPr>
        <w:t>F2</w:t>
      </w:r>
      <w:r w:rsidR="001227F8" w:rsidRPr="00070528">
        <w:rPr>
          <w:i/>
          <w:sz w:val="22"/>
          <w:lang w:val="en-US" w:eastAsia="en-AU"/>
        </w:rPr>
        <w:t>: Theo dõi hồ sơ</w:t>
      </w:r>
      <w:bookmarkEnd w:id="28"/>
    </w:p>
    <w:p w14:paraId="10582ED1" w14:textId="060FB578" w:rsidR="006B0698" w:rsidRPr="00070528" w:rsidRDefault="00A5311F" w:rsidP="00F565CD">
      <w:pPr>
        <w:pStyle w:val="BodyText"/>
        <w:numPr>
          <w:ilvl w:val="3"/>
          <w:numId w:val="68"/>
        </w:numPr>
        <w:ind w:left="1701" w:hanging="283"/>
        <w:outlineLvl w:val="3"/>
        <w:rPr>
          <w:sz w:val="22"/>
          <w:szCs w:val="20"/>
          <w:lang w:val="en-US" w:eastAsia="en-AU"/>
        </w:rPr>
      </w:pPr>
      <w:bookmarkStart w:id="29" w:name="_Toc522716969"/>
      <w:r w:rsidRPr="00070528">
        <w:rPr>
          <w:sz w:val="22"/>
          <w:szCs w:val="20"/>
          <w:lang w:val="en-US" w:eastAsia="en-AU"/>
        </w:rPr>
        <w:t>Giao diện và mô tả giao diện</w:t>
      </w:r>
      <w:bookmarkEnd w:id="29"/>
    </w:p>
    <w:p w14:paraId="46876BB6" w14:textId="77777777" w:rsidR="00826E31" w:rsidRPr="00070528" w:rsidRDefault="006F1360" w:rsidP="00F565CD">
      <w:pPr>
        <w:pStyle w:val="BodyText"/>
        <w:ind w:left="0"/>
        <w:outlineLvl w:val="3"/>
        <w:rPr>
          <w:b/>
          <w:sz w:val="22"/>
          <w:lang w:eastAsia="en-AU"/>
        </w:rPr>
      </w:pPr>
      <w:bookmarkStart w:id="30" w:name="_Toc522716970"/>
      <w:r w:rsidRPr="00070528">
        <w:rPr>
          <w:b/>
          <w:sz w:val="22"/>
          <w:szCs w:val="20"/>
          <w:lang w:val="en-US" w:eastAsia="en-AU"/>
        </w:rPr>
        <w:t>SC02_Theo dõi hồ sơ</w:t>
      </w:r>
      <w:bookmarkEnd w:id="30"/>
      <w:r w:rsidR="00623370" w:rsidRPr="00070528">
        <w:rPr>
          <w:b/>
          <w:sz w:val="22"/>
          <w:szCs w:val="20"/>
          <w:lang w:val="en-US" w:eastAsia="en-AU"/>
        </w:rPr>
        <w:t xml:space="preserve"> </w:t>
      </w:r>
    </w:p>
    <w:p w14:paraId="714BC405" w14:textId="6915E7B5" w:rsidR="00826E31" w:rsidRPr="00070528" w:rsidRDefault="00826E31" w:rsidP="00F565CD">
      <w:pPr>
        <w:rPr>
          <w:sz w:val="22"/>
        </w:rPr>
      </w:pPr>
      <w:r w:rsidRPr="00070528">
        <w:rPr>
          <w:sz w:val="22"/>
        </w:rPr>
        <w:t>Mục đích:</w:t>
      </w:r>
    </w:p>
    <w:p w14:paraId="369C06B9" w14:textId="508B75C9" w:rsidR="00C202FC" w:rsidRPr="00070528" w:rsidRDefault="00826E31" w:rsidP="00F565CD">
      <w:pPr>
        <w:rPr>
          <w:sz w:val="22"/>
        </w:rPr>
      </w:pPr>
      <w:r w:rsidRPr="00070528">
        <w:rPr>
          <w:sz w:val="22"/>
        </w:rPr>
        <w:t>- Theo dõi các giấy tờ đã về của 1 hợp đồng</w:t>
      </w:r>
    </w:p>
    <w:p w14:paraId="1A65E4C6" w14:textId="29E074D0" w:rsidR="00A5311F" w:rsidRPr="00070528" w:rsidRDefault="007F0540" w:rsidP="00F565CD">
      <w:pPr>
        <w:ind w:left="0"/>
        <w:jc w:val="center"/>
      </w:pPr>
      <w:r w:rsidRPr="00070528">
        <w:rPr>
          <w:noProof/>
        </w:rPr>
        <w:lastRenderedPageBreak/>
        <w:drawing>
          <wp:inline distT="0" distB="0" distL="0" distR="0" wp14:anchorId="19ADA7BD" wp14:editId="186D619B">
            <wp:extent cx="8877300" cy="4627245"/>
            <wp:effectExtent l="19050" t="19050" r="1905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77300" cy="4627245"/>
                    </a:xfrm>
                    <a:prstGeom prst="rect">
                      <a:avLst/>
                    </a:prstGeom>
                    <a:ln>
                      <a:solidFill>
                        <a:schemeClr val="tx1"/>
                      </a:solidFill>
                    </a:ln>
                  </pic:spPr>
                </pic:pic>
              </a:graphicData>
            </a:graphic>
          </wp:inline>
        </w:drawing>
      </w:r>
    </w:p>
    <w:tbl>
      <w:tblPr>
        <w:tblStyle w:val="TableGrid"/>
        <w:tblW w:w="14087" w:type="dxa"/>
        <w:tblLook w:val="04A0" w:firstRow="1" w:lastRow="0" w:firstColumn="1" w:lastColumn="0" w:noHBand="0" w:noVBand="1"/>
      </w:tblPr>
      <w:tblGrid>
        <w:gridCol w:w="704"/>
        <w:gridCol w:w="2187"/>
        <w:gridCol w:w="2074"/>
        <w:gridCol w:w="1657"/>
        <w:gridCol w:w="3731"/>
        <w:gridCol w:w="3734"/>
      </w:tblGrid>
      <w:tr w:rsidR="00A5311F" w:rsidRPr="00070528" w14:paraId="637EE959" w14:textId="77777777" w:rsidTr="00F565CD">
        <w:trPr>
          <w:tblHeader/>
        </w:trPr>
        <w:tc>
          <w:tcPr>
            <w:tcW w:w="704" w:type="dxa"/>
            <w:shd w:val="clear" w:color="auto" w:fill="BFBFBF" w:themeFill="background1" w:themeFillShade="BF"/>
            <w:vAlign w:val="center"/>
          </w:tcPr>
          <w:p w14:paraId="5C5C55AD" w14:textId="77777777" w:rsidR="00A5311F" w:rsidRPr="00070528" w:rsidRDefault="00A5311F" w:rsidP="002166A9">
            <w:pPr>
              <w:spacing w:before="74" w:after="37"/>
              <w:ind w:left="0"/>
              <w:jc w:val="center"/>
              <w:rPr>
                <w:rFonts w:cs="Tahoma"/>
                <w:b/>
                <w:sz w:val="22"/>
                <w:szCs w:val="22"/>
              </w:rPr>
            </w:pPr>
            <w:r w:rsidRPr="00070528">
              <w:rPr>
                <w:rFonts w:cs="Tahoma"/>
                <w:b/>
                <w:sz w:val="22"/>
                <w:szCs w:val="22"/>
              </w:rPr>
              <w:t>#</w:t>
            </w:r>
          </w:p>
        </w:tc>
        <w:tc>
          <w:tcPr>
            <w:tcW w:w="2187" w:type="dxa"/>
            <w:shd w:val="clear" w:color="auto" w:fill="BFBFBF" w:themeFill="background1" w:themeFillShade="BF"/>
            <w:vAlign w:val="center"/>
          </w:tcPr>
          <w:p w14:paraId="5D4FC030" w14:textId="77777777" w:rsidR="00A5311F" w:rsidRPr="00070528" w:rsidRDefault="00A5311F" w:rsidP="002166A9">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578CD252" w14:textId="77777777" w:rsidR="00A5311F" w:rsidRPr="00070528" w:rsidRDefault="00A5311F" w:rsidP="002166A9">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506D684F" w14:textId="77777777" w:rsidR="00A5311F" w:rsidRPr="00070528" w:rsidRDefault="00A5311F" w:rsidP="002166A9">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10477458" w14:textId="77777777" w:rsidR="00A5311F" w:rsidRPr="00070528" w:rsidRDefault="00A5311F" w:rsidP="002166A9">
            <w:pPr>
              <w:spacing w:before="74" w:after="37"/>
              <w:ind w:left="0"/>
              <w:jc w:val="center"/>
              <w:rPr>
                <w:rFonts w:cs="Tahoma"/>
                <w:b/>
                <w:sz w:val="22"/>
                <w:szCs w:val="22"/>
              </w:rPr>
            </w:pPr>
            <w:r w:rsidRPr="00070528">
              <w:rPr>
                <w:rFonts w:cs="Tahoma"/>
                <w:b/>
                <w:sz w:val="22"/>
                <w:szCs w:val="22"/>
              </w:rPr>
              <w:t>Mô tả</w:t>
            </w:r>
          </w:p>
        </w:tc>
        <w:tc>
          <w:tcPr>
            <w:tcW w:w="3734" w:type="dxa"/>
            <w:shd w:val="clear" w:color="auto" w:fill="BFBFBF" w:themeFill="background1" w:themeFillShade="BF"/>
            <w:vAlign w:val="center"/>
          </w:tcPr>
          <w:p w14:paraId="20471F0D" w14:textId="77777777" w:rsidR="00A5311F" w:rsidRPr="00070528" w:rsidRDefault="00A5311F" w:rsidP="002166A9">
            <w:pPr>
              <w:spacing w:before="74" w:after="37"/>
              <w:ind w:left="0"/>
              <w:jc w:val="center"/>
              <w:rPr>
                <w:rFonts w:cs="Tahoma"/>
                <w:b/>
                <w:sz w:val="22"/>
                <w:szCs w:val="22"/>
              </w:rPr>
            </w:pPr>
            <w:r w:rsidRPr="00070528">
              <w:rPr>
                <w:rFonts w:cs="Tahoma"/>
                <w:b/>
                <w:sz w:val="22"/>
                <w:szCs w:val="22"/>
              </w:rPr>
              <w:t>Validation</w:t>
            </w:r>
          </w:p>
        </w:tc>
      </w:tr>
      <w:tr w:rsidR="00A5311F" w:rsidRPr="00070528" w14:paraId="7F3E20B2" w14:textId="77777777" w:rsidTr="00F565CD">
        <w:tc>
          <w:tcPr>
            <w:tcW w:w="14087" w:type="dxa"/>
            <w:gridSpan w:val="6"/>
          </w:tcPr>
          <w:p w14:paraId="16CADAF2" w14:textId="2595DEFE" w:rsidR="00A5311F" w:rsidRPr="00070528" w:rsidRDefault="00A5311F" w:rsidP="00A5311F">
            <w:pPr>
              <w:spacing w:before="74" w:after="37"/>
              <w:ind w:left="0"/>
              <w:rPr>
                <w:rFonts w:cs="Tahoma"/>
                <w:sz w:val="22"/>
                <w:szCs w:val="22"/>
              </w:rPr>
            </w:pPr>
            <w:r w:rsidRPr="00070528">
              <w:rPr>
                <w:rFonts w:cs="Tahoma"/>
                <w:sz w:val="22"/>
                <w:szCs w:val="22"/>
              </w:rPr>
              <w:t>Phần tìm kiếm</w:t>
            </w:r>
          </w:p>
        </w:tc>
      </w:tr>
      <w:tr w:rsidR="00A5311F" w:rsidRPr="00070528" w14:paraId="60263AD0" w14:textId="77777777" w:rsidTr="00F565CD">
        <w:tc>
          <w:tcPr>
            <w:tcW w:w="704" w:type="dxa"/>
          </w:tcPr>
          <w:p w14:paraId="0D794201" w14:textId="7A7A4A77" w:rsidR="00A5311F" w:rsidRPr="00070528" w:rsidRDefault="00A5311F" w:rsidP="000C1FDD">
            <w:pPr>
              <w:pStyle w:val="ListParagraph"/>
              <w:numPr>
                <w:ilvl w:val="0"/>
                <w:numId w:val="30"/>
              </w:numPr>
              <w:spacing w:before="74" w:after="37"/>
              <w:ind w:left="236" w:hanging="223"/>
              <w:rPr>
                <w:rFonts w:cs="Tahoma"/>
                <w:sz w:val="22"/>
                <w:szCs w:val="22"/>
              </w:rPr>
            </w:pPr>
          </w:p>
        </w:tc>
        <w:tc>
          <w:tcPr>
            <w:tcW w:w="2187" w:type="dxa"/>
          </w:tcPr>
          <w:p w14:paraId="7FE5E538" w14:textId="77777777" w:rsidR="00A5311F" w:rsidRPr="00070528" w:rsidRDefault="00A5311F" w:rsidP="002166A9">
            <w:pPr>
              <w:spacing w:before="74" w:after="37"/>
              <w:ind w:left="12"/>
              <w:rPr>
                <w:rFonts w:cs="Tahoma"/>
                <w:sz w:val="22"/>
                <w:szCs w:val="22"/>
              </w:rPr>
            </w:pPr>
            <w:r w:rsidRPr="00070528">
              <w:rPr>
                <w:rFonts w:cs="Tahoma"/>
                <w:sz w:val="22"/>
                <w:szCs w:val="22"/>
              </w:rPr>
              <w:t>User</w:t>
            </w:r>
          </w:p>
        </w:tc>
        <w:tc>
          <w:tcPr>
            <w:tcW w:w="2074" w:type="dxa"/>
          </w:tcPr>
          <w:p w14:paraId="319792C6" w14:textId="77777777" w:rsidR="00A5311F" w:rsidRPr="00070528" w:rsidRDefault="00A5311F" w:rsidP="002166A9">
            <w:pPr>
              <w:spacing w:before="74" w:after="37"/>
              <w:ind w:left="60"/>
              <w:rPr>
                <w:rFonts w:cs="Tahoma"/>
                <w:sz w:val="22"/>
                <w:szCs w:val="22"/>
              </w:rPr>
            </w:pPr>
            <w:r w:rsidRPr="00070528">
              <w:rPr>
                <w:rFonts w:cs="Tahoma"/>
                <w:sz w:val="22"/>
                <w:szCs w:val="22"/>
              </w:rPr>
              <w:t>Text</w:t>
            </w:r>
          </w:p>
        </w:tc>
        <w:tc>
          <w:tcPr>
            <w:tcW w:w="1657" w:type="dxa"/>
          </w:tcPr>
          <w:p w14:paraId="1EE69278" w14:textId="09F07CE9" w:rsidR="00A5311F" w:rsidRPr="00070528" w:rsidRDefault="00047337" w:rsidP="002166A9">
            <w:pPr>
              <w:spacing w:before="74" w:after="37"/>
              <w:ind w:left="337"/>
              <w:rPr>
                <w:rFonts w:cs="Tahoma"/>
                <w:sz w:val="22"/>
                <w:szCs w:val="22"/>
              </w:rPr>
            </w:pPr>
            <w:r w:rsidRPr="00070528">
              <w:rPr>
                <w:rFonts w:cs="Tahoma"/>
                <w:sz w:val="22"/>
                <w:szCs w:val="22"/>
              </w:rPr>
              <w:t>X</w:t>
            </w:r>
          </w:p>
        </w:tc>
        <w:tc>
          <w:tcPr>
            <w:tcW w:w="3731" w:type="dxa"/>
          </w:tcPr>
          <w:p w14:paraId="0E8DC596" w14:textId="77777777" w:rsidR="00A5311F" w:rsidRPr="00070528" w:rsidRDefault="00A5311F" w:rsidP="002166A9">
            <w:pPr>
              <w:spacing w:before="74" w:after="37"/>
              <w:ind w:left="39"/>
              <w:rPr>
                <w:rFonts w:cs="Tahoma"/>
                <w:sz w:val="22"/>
                <w:szCs w:val="22"/>
              </w:rPr>
            </w:pPr>
            <w:r w:rsidRPr="00070528">
              <w:rPr>
                <w:rFonts w:cs="Tahoma"/>
                <w:sz w:val="22"/>
                <w:szCs w:val="22"/>
              </w:rPr>
              <w:t>Hiển thị tên user đang đăng nhập hệ thống</w:t>
            </w:r>
          </w:p>
        </w:tc>
        <w:tc>
          <w:tcPr>
            <w:tcW w:w="3734" w:type="dxa"/>
          </w:tcPr>
          <w:p w14:paraId="6FE1C39C" w14:textId="77777777" w:rsidR="00A5311F" w:rsidRPr="00070528" w:rsidRDefault="00A5311F" w:rsidP="002166A9">
            <w:pPr>
              <w:spacing w:before="74" w:after="37"/>
              <w:ind w:left="0"/>
              <w:rPr>
                <w:rFonts w:cs="Tahoma"/>
                <w:sz w:val="22"/>
                <w:szCs w:val="22"/>
              </w:rPr>
            </w:pPr>
            <w:r w:rsidRPr="00070528">
              <w:rPr>
                <w:rFonts w:cs="Tahoma"/>
                <w:sz w:val="22"/>
                <w:szCs w:val="22"/>
              </w:rPr>
              <w:t>Mặc định: tên user đang đăng nhập và thao tác.</w:t>
            </w:r>
          </w:p>
          <w:p w14:paraId="431A39BF" w14:textId="77777777" w:rsidR="00A5311F" w:rsidRPr="00070528" w:rsidRDefault="00A5311F" w:rsidP="002166A9">
            <w:pPr>
              <w:spacing w:before="74" w:after="37"/>
              <w:ind w:left="0"/>
              <w:rPr>
                <w:rFonts w:cs="Tahoma"/>
                <w:sz w:val="22"/>
                <w:szCs w:val="22"/>
              </w:rPr>
            </w:pPr>
            <w:r w:rsidRPr="00070528">
              <w:rPr>
                <w:rFonts w:cs="Tahoma"/>
                <w:sz w:val="22"/>
                <w:szCs w:val="22"/>
              </w:rPr>
              <w:t>Disable, không cho sửa</w:t>
            </w:r>
          </w:p>
        </w:tc>
      </w:tr>
      <w:tr w:rsidR="00A5311F" w:rsidRPr="00070528" w14:paraId="6C71AC0F" w14:textId="77777777" w:rsidTr="00F565CD">
        <w:tc>
          <w:tcPr>
            <w:tcW w:w="704" w:type="dxa"/>
          </w:tcPr>
          <w:p w14:paraId="35AB2304" w14:textId="77777777" w:rsidR="00A5311F" w:rsidRPr="00070528" w:rsidRDefault="00A5311F" w:rsidP="000C1FDD">
            <w:pPr>
              <w:pStyle w:val="ListParagraph"/>
              <w:numPr>
                <w:ilvl w:val="0"/>
                <w:numId w:val="30"/>
              </w:numPr>
              <w:spacing w:before="74" w:after="37"/>
              <w:ind w:left="236" w:hanging="223"/>
              <w:rPr>
                <w:rFonts w:cs="Tahoma"/>
                <w:sz w:val="22"/>
                <w:szCs w:val="22"/>
              </w:rPr>
            </w:pPr>
          </w:p>
        </w:tc>
        <w:tc>
          <w:tcPr>
            <w:tcW w:w="2187" w:type="dxa"/>
          </w:tcPr>
          <w:p w14:paraId="016B280C" w14:textId="77777777" w:rsidR="00A5311F" w:rsidRPr="00070528" w:rsidRDefault="00A5311F" w:rsidP="002166A9">
            <w:pPr>
              <w:spacing w:before="74" w:after="37"/>
              <w:ind w:left="12"/>
              <w:rPr>
                <w:rFonts w:cs="Tahoma"/>
                <w:sz w:val="22"/>
                <w:szCs w:val="22"/>
              </w:rPr>
            </w:pPr>
            <w:r w:rsidRPr="00070528">
              <w:rPr>
                <w:rFonts w:cs="Tahoma"/>
                <w:sz w:val="22"/>
                <w:szCs w:val="22"/>
              </w:rPr>
              <w:t>Số hợp đồng</w:t>
            </w:r>
          </w:p>
        </w:tc>
        <w:tc>
          <w:tcPr>
            <w:tcW w:w="2074" w:type="dxa"/>
          </w:tcPr>
          <w:p w14:paraId="06EC14CD" w14:textId="77777777" w:rsidR="00A5311F" w:rsidRPr="00070528" w:rsidRDefault="00A5311F" w:rsidP="002166A9">
            <w:pPr>
              <w:spacing w:before="74" w:after="37"/>
              <w:ind w:left="60"/>
              <w:rPr>
                <w:rFonts w:cs="Tahoma"/>
                <w:sz w:val="22"/>
                <w:szCs w:val="22"/>
              </w:rPr>
            </w:pPr>
            <w:r w:rsidRPr="00070528">
              <w:rPr>
                <w:rFonts w:cs="Tahoma"/>
                <w:sz w:val="22"/>
                <w:szCs w:val="22"/>
              </w:rPr>
              <w:t>Text</w:t>
            </w:r>
          </w:p>
        </w:tc>
        <w:tc>
          <w:tcPr>
            <w:tcW w:w="1657" w:type="dxa"/>
          </w:tcPr>
          <w:p w14:paraId="29E6B80B" w14:textId="77777777" w:rsidR="00A5311F" w:rsidRPr="00070528" w:rsidRDefault="00A5311F" w:rsidP="002166A9">
            <w:pPr>
              <w:spacing w:before="74" w:after="37"/>
              <w:ind w:left="337"/>
              <w:rPr>
                <w:rFonts w:cs="Tahoma"/>
                <w:sz w:val="22"/>
                <w:szCs w:val="22"/>
              </w:rPr>
            </w:pPr>
          </w:p>
        </w:tc>
        <w:tc>
          <w:tcPr>
            <w:tcW w:w="3731" w:type="dxa"/>
          </w:tcPr>
          <w:p w14:paraId="132F4C7D" w14:textId="560B1E2B" w:rsidR="00A5311F" w:rsidRPr="00070528" w:rsidRDefault="00A5311F" w:rsidP="00A75F70">
            <w:pPr>
              <w:spacing w:before="74" w:after="37"/>
              <w:ind w:left="39"/>
              <w:rPr>
                <w:rFonts w:cs="Tahoma"/>
                <w:sz w:val="22"/>
                <w:szCs w:val="22"/>
              </w:rPr>
            </w:pPr>
            <w:r w:rsidRPr="00070528">
              <w:rPr>
                <w:rFonts w:cs="Tahoma"/>
                <w:sz w:val="22"/>
                <w:szCs w:val="22"/>
              </w:rPr>
              <w:t>Số hợp đồng do người dùng nhập hoặc đọc từ mã Barcode trên h</w:t>
            </w:r>
            <w:r w:rsidR="00A75F70" w:rsidRPr="00070528">
              <w:rPr>
                <w:rFonts w:cs="Tahoma"/>
                <w:sz w:val="22"/>
                <w:szCs w:val="22"/>
              </w:rPr>
              <w:t>ợp đồng</w:t>
            </w:r>
          </w:p>
        </w:tc>
        <w:tc>
          <w:tcPr>
            <w:tcW w:w="3734" w:type="dxa"/>
          </w:tcPr>
          <w:p w14:paraId="18960202" w14:textId="0E079A60" w:rsidR="00A5311F" w:rsidRPr="00070528" w:rsidRDefault="00A5311F" w:rsidP="002166A9">
            <w:pPr>
              <w:spacing w:before="74" w:after="37"/>
              <w:ind w:left="8"/>
              <w:rPr>
                <w:rFonts w:cs="Tahoma"/>
                <w:sz w:val="22"/>
                <w:szCs w:val="22"/>
              </w:rPr>
            </w:pPr>
            <w:r w:rsidRPr="00070528">
              <w:rPr>
                <w:rFonts w:cs="Tahoma"/>
                <w:sz w:val="22"/>
                <w:szCs w:val="22"/>
              </w:rPr>
              <w:t>Mặc định: trắng</w:t>
            </w:r>
          </w:p>
          <w:p w14:paraId="4212C820" w14:textId="77777777" w:rsidR="00A75F70" w:rsidRPr="00070528" w:rsidRDefault="00A5311F" w:rsidP="00A75F70">
            <w:pPr>
              <w:spacing w:before="74" w:after="37"/>
              <w:ind w:left="8"/>
              <w:rPr>
                <w:rFonts w:cs="Tahoma"/>
                <w:sz w:val="22"/>
                <w:szCs w:val="22"/>
              </w:rPr>
            </w:pPr>
            <w:r w:rsidRPr="00070528">
              <w:rPr>
                <w:rFonts w:cs="Tahoma"/>
                <w:sz w:val="22"/>
                <w:szCs w:val="22"/>
              </w:rPr>
              <w:t>Enable, cho phép sửa</w:t>
            </w:r>
          </w:p>
          <w:p w14:paraId="4DD7D776" w14:textId="48C8BCC3" w:rsidR="00A75F70" w:rsidRPr="00070528" w:rsidRDefault="00A75F70" w:rsidP="00A75F70">
            <w:pPr>
              <w:spacing w:before="74" w:after="37"/>
              <w:ind w:left="8"/>
              <w:rPr>
                <w:rFonts w:cs="Tahoma"/>
                <w:sz w:val="22"/>
                <w:szCs w:val="22"/>
              </w:rPr>
            </w:pPr>
            <w:r w:rsidRPr="00070528">
              <w:rPr>
                <w:rFonts w:cs="Tahoma"/>
                <w:sz w:val="22"/>
                <w:szCs w:val="22"/>
              </w:rPr>
              <w:t>Hoặc mặc định: số HĐ đã chọn từ màn hình SC01. Không cho sửa</w:t>
            </w:r>
          </w:p>
        </w:tc>
      </w:tr>
      <w:tr w:rsidR="00A5311F" w:rsidRPr="00070528" w14:paraId="3F072BA5" w14:textId="77777777" w:rsidTr="00F565CD">
        <w:tc>
          <w:tcPr>
            <w:tcW w:w="704" w:type="dxa"/>
          </w:tcPr>
          <w:p w14:paraId="5FE2AA0B" w14:textId="77777777" w:rsidR="00A5311F" w:rsidRPr="00070528" w:rsidRDefault="00A5311F" w:rsidP="000C1FDD">
            <w:pPr>
              <w:pStyle w:val="ListParagraph"/>
              <w:numPr>
                <w:ilvl w:val="0"/>
                <w:numId w:val="30"/>
              </w:numPr>
              <w:spacing w:before="74" w:after="37"/>
              <w:ind w:left="236" w:hanging="223"/>
              <w:rPr>
                <w:rFonts w:cs="Tahoma"/>
                <w:sz w:val="22"/>
                <w:szCs w:val="22"/>
              </w:rPr>
            </w:pPr>
          </w:p>
        </w:tc>
        <w:tc>
          <w:tcPr>
            <w:tcW w:w="2187" w:type="dxa"/>
          </w:tcPr>
          <w:p w14:paraId="15A245BC" w14:textId="20A06923" w:rsidR="00A5311F" w:rsidRPr="00070528" w:rsidRDefault="00A75F70" w:rsidP="002166A9">
            <w:pPr>
              <w:spacing w:before="74" w:after="37"/>
              <w:ind w:left="12"/>
              <w:rPr>
                <w:rFonts w:cs="Tahoma"/>
                <w:sz w:val="22"/>
                <w:szCs w:val="22"/>
              </w:rPr>
            </w:pPr>
            <w:r w:rsidRPr="00070528">
              <w:rPr>
                <w:rFonts w:cs="Tahoma"/>
                <w:sz w:val="22"/>
                <w:szCs w:val="22"/>
              </w:rPr>
              <w:t xml:space="preserve">Số </w:t>
            </w:r>
            <w:r w:rsidR="00623370" w:rsidRPr="00070528">
              <w:rPr>
                <w:rFonts w:cs="Tahoma"/>
                <w:sz w:val="22"/>
                <w:szCs w:val="22"/>
              </w:rPr>
              <w:t>khung</w:t>
            </w:r>
          </w:p>
        </w:tc>
        <w:tc>
          <w:tcPr>
            <w:tcW w:w="2074" w:type="dxa"/>
          </w:tcPr>
          <w:p w14:paraId="0D59F9B1" w14:textId="44EE2966" w:rsidR="00A5311F" w:rsidRPr="00070528" w:rsidRDefault="00066503" w:rsidP="002166A9">
            <w:pPr>
              <w:spacing w:before="74" w:after="37"/>
              <w:ind w:left="60"/>
              <w:rPr>
                <w:rFonts w:cs="Tahoma"/>
                <w:sz w:val="22"/>
                <w:szCs w:val="22"/>
              </w:rPr>
            </w:pPr>
            <w:r w:rsidRPr="00070528">
              <w:rPr>
                <w:rFonts w:cs="Tahoma"/>
                <w:sz w:val="22"/>
                <w:szCs w:val="22"/>
              </w:rPr>
              <w:t>Text</w:t>
            </w:r>
          </w:p>
        </w:tc>
        <w:tc>
          <w:tcPr>
            <w:tcW w:w="1657" w:type="dxa"/>
          </w:tcPr>
          <w:p w14:paraId="4FCCBE36" w14:textId="1831639A" w:rsidR="00A5311F" w:rsidRPr="00070528" w:rsidRDefault="00A5311F" w:rsidP="002166A9">
            <w:pPr>
              <w:spacing w:before="74" w:after="37"/>
              <w:ind w:left="337"/>
              <w:rPr>
                <w:rFonts w:cs="Tahoma"/>
                <w:sz w:val="22"/>
                <w:szCs w:val="22"/>
              </w:rPr>
            </w:pPr>
          </w:p>
        </w:tc>
        <w:tc>
          <w:tcPr>
            <w:tcW w:w="3731" w:type="dxa"/>
          </w:tcPr>
          <w:p w14:paraId="7CA9FF52" w14:textId="2C0157BE" w:rsidR="00A5311F" w:rsidRPr="00070528" w:rsidRDefault="00556B90" w:rsidP="002166A9">
            <w:pPr>
              <w:spacing w:before="74" w:after="37"/>
              <w:ind w:left="39"/>
              <w:rPr>
                <w:rFonts w:cs="Tahoma"/>
                <w:sz w:val="22"/>
                <w:szCs w:val="22"/>
              </w:rPr>
            </w:pPr>
            <w:r w:rsidRPr="00070528">
              <w:rPr>
                <w:rFonts w:cs="Tahoma"/>
                <w:sz w:val="22"/>
                <w:szCs w:val="22"/>
              </w:rPr>
              <w:t>Cho phép nhập số khung trên giấy tờ để tìm kiếm</w:t>
            </w:r>
          </w:p>
        </w:tc>
        <w:tc>
          <w:tcPr>
            <w:tcW w:w="3734" w:type="dxa"/>
          </w:tcPr>
          <w:p w14:paraId="20B4E799" w14:textId="5B8689E0" w:rsidR="00A5311F" w:rsidRPr="00070528" w:rsidRDefault="00A5311F" w:rsidP="002166A9">
            <w:pPr>
              <w:spacing w:before="74" w:after="37"/>
              <w:ind w:left="8"/>
              <w:rPr>
                <w:rFonts w:cs="Tahoma"/>
                <w:sz w:val="22"/>
                <w:szCs w:val="22"/>
              </w:rPr>
            </w:pPr>
            <w:r w:rsidRPr="00070528">
              <w:rPr>
                <w:rFonts w:cs="Tahoma"/>
                <w:sz w:val="22"/>
                <w:szCs w:val="22"/>
              </w:rPr>
              <w:t xml:space="preserve">Mặc định: </w:t>
            </w:r>
            <w:r w:rsidR="00A75F70" w:rsidRPr="00070528">
              <w:rPr>
                <w:rFonts w:cs="Tahoma"/>
                <w:sz w:val="22"/>
                <w:szCs w:val="22"/>
              </w:rPr>
              <w:t>trắng</w:t>
            </w:r>
          </w:p>
          <w:p w14:paraId="69961DEE" w14:textId="77777777" w:rsidR="00A5311F" w:rsidRPr="00070528" w:rsidRDefault="00A5311F" w:rsidP="002166A9">
            <w:pPr>
              <w:spacing w:before="74" w:after="37"/>
              <w:ind w:left="8"/>
              <w:rPr>
                <w:rFonts w:cs="Tahoma"/>
                <w:sz w:val="22"/>
                <w:szCs w:val="22"/>
              </w:rPr>
            </w:pPr>
            <w:r w:rsidRPr="00070528">
              <w:rPr>
                <w:rFonts w:cs="Tahoma"/>
                <w:sz w:val="22"/>
                <w:szCs w:val="22"/>
              </w:rPr>
              <w:t>Enable, cho phép sửa</w:t>
            </w:r>
          </w:p>
        </w:tc>
      </w:tr>
      <w:tr w:rsidR="00556B90" w:rsidRPr="00070528" w14:paraId="2B13D8DD" w14:textId="77777777" w:rsidTr="00F565CD">
        <w:tc>
          <w:tcPr>
            <w:tcW w:w="704" w:type="dxa"/>
          </w:tcPr>
          <w:p w14:paraId="7F4F68A0"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246DB824" w14:textId="440548BC" w:rsidR="00556B90" w:rsidRPr="00070528" w:rsidRDefault="00556B90" w:rsidP="00556B90">
            <w:pPr>
              <w:spacing w:before="74" w:after="37"/>
              <w:ind w:left="12"/>
              <w:rPr>
                <w:rFonts w:cs="Tahoma"/>
                <w:sz w:val="22"/>
                <w:szCs w:val="22"/>
              </w:rPr>
            </w:pPr>
            <w:r w:rsidRPr="00070528">
              <w:rPr>
                <w:rFonts w:cs="Tahoma"/>
                <w:sz w:val="22"/>
                <w:szCs w:val="22"/>
              </w:rPr>
              <w:t>Số máy</w:t>
            </w:r>
          </w:p>
        </w:tc>
        <w:tc>
          <w:tcPr>
            <w:tcW w:w="2074" w:type="dxa"/>
          </w:tcPr>
          <w:p w14:paraId="203DF3DA" w14:textId="1F522D04" w:rsidR="00556B90" w:rsidRPr="00070528" w:rsidDel="00556B90"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03C0C392" w14:textId="77777777" w:rsidR="00556B90" w:rsidRPr="00070528" w:rsidRDefault="00556B90" w:rsidP="00556B90">
            <w:pPr>
              <w:spacing w:before="74" w:after="37"/>
              <w:ind w:left="337"/>
              <w:rPr>
                <w:rFonts w:cs="Tahoma"/>
                <w:sz w:val="22"/>
                <w:szCs w:val="22"/>
              </w:rPr>
            </w:pPr>
          </w:p>
        </w:tc>
        <w:tc>
          <w:tcPr>
            <w:tcW w:w="3731" w:type="dxa"/>
          </w:tcPr>
          <w:p w14:paraId="151B758F" w14:textId="4B8E32CC" w:rsidR="00556B90" w:rsidRPr="00070528" w:rsidDel="00556B90" w:rsidRDefault="00556B90">
            <w:pPr>
              <w:spacing w:before="74" w:after="37"/>
              <w:ind w:left="39"/>
              <w:rPr>
                <w:rFonts w:cs="Tahoma"/>
                <w:sz w:val="22"/>
                <w:szCs w:val="22"/>
              </w:rPr>
            </w:pPr>
            <w:r w:rsidRPr="00070528">
              <w:rPr>
                <w:rFonts w:cs="Tahoma"/>
                <w:sz w:val="22"/>
                <w:szCs w:val="22"/>
              </w:rPr>
              <w:t>Cho phép nhập số máy trên giấy tờ để tìm kiếm</w:t>
            </w:r>
          </w:p>
        </w:tc>
        <w:tc>
          <w:tcPr>
            <w:tcW w:w="3734" w:type="dxa"/>
          </w:tcPr>
          <w:p w14:paraId="2529B423" w14:textId="77777777" w:rsidR="00556B90" w:rsidRPr="00070528" w:rsidRDefault="00556B90" w:rsidP="00556B90">
            <w:pPr>
              <w:spacing w:before="74" w:after="37"/>
              <w:ind w:left="8"/>
              <w:rPr>
                <w:rFonts w:cs="Tahoma"/>
                <w:sz w:val="22"/>
                <w:szCs w:val="22"/>
              </w:rPr>
            </w:pPr>
            <w:r w:rsidRPr="00070528">
              <w:rPr>
                <w:rFonts w:cs="Tahoma"/>
                <w:sz w:val="22"/>
                <w:szCs w:val="22"/>
              </w:rPr>
              <w:t>Mặc định: trắng</w:t>
            </w:r>
          </w:p>
          <w:p w14:paraId="5979A74B" w14:textId="4BF07C54" w:rsidR="00556B90" w:rsidRPr="00070528" w:rsidRDefault="00556B90" w:rsidP="00556B90">
            <w:pPr>
              <w:spacing w:before="74" w:after="37"/>
              <w:ind w:left="8"/>
              <w:rPr>
                <w:rFonts w:cs="Tahoma"/>
                <w:sz w:val="22"/>
                <w:szCs w:val="22"/>
              </w:rPr>
            </w:pPr>
            <w:r w:rsidRPr="00070528">
              <w:rPr>
                <w:rFonts w:cs="Tahoma"/>
                <w:sz w:val="22"/>
                <w:szCs w:val="22"/>
              </w:rPr>
              <w:t>Enable, cho phép sửa</w:t>
            </w:r>
          </w:p>
        </w:tc>
      </w:tr>
      <w:tr w:rsidR="00556B90" w:rsidRPr="00070528" w14:paraId="513C5B1F" w14:textId="77777777" w:rsidTr="00F565CD">
        <w:tc>
          <w:tcPr>
            <w:tcW w:w="704" w:type="dxa"/>
          </w:tcPr>
          <w:p w14:paraId="066360F0"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2D8A8545" w14:textId="620FB657" w:rsidR="00556B90" w:rsidRPr="00070528" w:rsidRDefault="00556B90" w:rsidP="00556B90">
            <w:pPr>
              <w:spacing w:before="74" w:after="37"/>
              <w:ind w:left="12"/>
              <w:rPr>
                <w:rFonts w:cs="Tahoma"/>
                <w:sz w:val="22"/>
                <w:szCs w:val="22"/>
              </w:rPr>
            </w:pPr>
            <w:r w:rsidRPr="00070528">
              <w:rPr>
                <w:rFonts w:cs="Tahoma"/>
                <w:sz w:val="22"/>
                <w:szCs w:val="22"/>
              </w:rPr>
              <w:t>Số case</w:t>
            </w:r>
          </w:p>
        </w:tc>
        <w:tc>
          <w:tcPr>
            <w:tcW w:w="2074" w:type="dxa"/>
          </w:tcPr>
          <w:p w14:paraId="362776BE" w14:textId="3D50D7E0"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2303263A" w14:textId="77777777" w:rsidR="00556B90" w:rsidRPr="00070528" w:rsidRDefault="00556B90" w:rsidP="00556B90">
            <w:pPr>
              <w:spacing w:before="74" w:after="37"/>
              <w:ind w:left="337"/>
              <w:rPr>
                <w:rFonts w:cs="Tahoma"/>
                <w:sz w:val="22"/>
                <w:szCs w:val="22"/>
              </w:rPr>
            </w:pPr>
          </w:p>
        </w:tc>
        <w:tc>
          <w:tcPr>
            <w:tcW w:w="3731" w:type="dxa"/>
          </w:tcPr>
          <w:p w14:paraId="4ADE3252" w14:textId="57A0E726" w:rsidR="00556B90" w:rsidRPr="00070528" w:rsidRDefault="00556B90" w:rsidP="00556B90">
            <w:pPr>
              <w:spacing w:before="74" w:after="37"/>
              <w:ind w:left="39"/>
              <w:rPr>
                <w:rFonts w:cs="Tahoma"/>
                <w:sz w:val="22"/>
                <w:szCs w:val="22"/>
              </w:rPr>
            </w:pPr>
            <w:r w:rsidRPr="00070528">
              <w:rPr>
                <w:rFonts w:cs="Tahoma"/>
                <w:sz w:val="22"/>
                <w:szCs w:val="22"/>
              </w:rPr>
              <w:t>Cho phép nhập số case để tìm kiếm</w:t>
            </w:r>
          </w:p>
        </w:tc>
        <w:tc>
          <w:tcPr>
            <w:tcW w:w="3734" w:type="dxa"/>
          </w:tcPr>
          <w:p w14:paraId="0DF6B682" w14:textId="77777777" w:rsidR="00556B90" w:rsidRPr="00070528" w:rsidRDefault="00556B90" w:rsidP="00556B90">
            <w:pPr>
              <w:spacing w:before="74" w:after="37"/>
              <w:ind w:left="8"/>
              <w:rPr>
                <w:rFonts w:cs="Tahoma"/>
                <w:sz w:val="22"/>
                <w:szCs w:val="22"/>
              </w:rPr>
            </w:pPr>
            <w:r w:rsidRPr="00070528">
              <w:rPr>
                <w:rFonts w:cs="Tahoma"/>
                <w:sz w:val="22"/>
                <w:szCs w:val="22"/>
              </w:rPr>
              <w:t>Mặc định: trắng</w:t>
            </w:r>
          </w:p>
          <w:p w14:paraId="493D56EB" w14:textId="4CC462E1" w:rsidR="00556B90" w:rsidRPr="00070528" w:rsidRDefault="00556B90" w:rsidP="00556B90">
            <w:pPr>
              <w:spacing w:before="74" w:after="37"/>
              <w:ind w:left="8"/>
              <w:rPr>
                <w:rFonts w:cs="Tahoma"/>
                <w:sz w:val="22"/>
                <w:szCs w:val="22"/>
              </w:rPr>
            </w:pPr>
            <w:r w:rsidRPr="00070528">
              <w:rPr>
                <w:rFonts w:cs="Tahoma"/>
                <w:sz w:val="22"/>
                <w:szCs w:val="22"/>
              </w:rPr>
              <w:t>Enable, cho phép sửa</w:t>
            </w:r>
          </w:p>
        </w:tc>
      </w:tr>
      <w:tr w:rsidR="00556B90" w:rsidRPr="00070528" w14:paraId="7ADEE354" w14:textId="77777777" w:rsidTr="00F565CD">
        <w:tc>
          <w:tcPr>
            <w:tcW w:w="704" w:type="dxa"/>
          </w:tcPr>
          <w:p w14:paraId="5854E082"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4B35D223" w14:textId="1582B06B" w:rsidR="00556B90" w:rsidRPr="00070528" w:rsidRDefault="00556B90" w:rsidP="00556B90">
            <w:pPr>
              <w:spacing w:before="74" w:after="37"/>
              <w:ind w:left="12"/>
              <w:rPr>
                <w:rFonts w:cs="Tahoma"/>
                <w:sz w:val="22"/>
                <w:szCs w:val="22"/>
              </w:rPr>
            </w:pPr>
            <w:r w:rsidRPr="00070528">
              <w:rPr>
                <w:rFonts w:cs="Tahoma"/>
                <w:sz w:val="22"/>
                <w:szCs w:val="22"/>
              </w:rPr>
              <w:t>CMND/CCCD</w:t>
            </w:r>
          </w:p>
        </w:tc>
        <w:tc>
          <w:tcPr>
            <w:tcW w:w="2074" w:type="dxa"/>
          </w:tcPr>
          <w:p w14:paraId="6ACB6CAB" w14:textId="16370171"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1914C1CD" w14:textId="77777777" w:rsidR="00556B90" w:rsidRPr="00070528" w:rsidRDefault="00556B90" w:rsidP="00556B90">
            <w:pPr>
              <w:spacing w:before="74" w:after="37"/>
              <w:ind w:left="337"/>
              <w:rPr>
                <w:rFonts w:cs="Tahoma"/>
                <w:sz w:val="22"/>
                <w:szCs w:val="22"/>
              </w:rPr>
            </w:pPr>
          </w:p>
        </w:tc>
        <w:tc>
          <w:tcPr>
            <w:tcW w:w="3731" w:type="dxa"/>
          </w:tcPr>
          <w:p w14:paraId="4C5B9BAE" w14:textId="44CFC17B" w:rsidR="00556B90" w:rsidRPr="00070528" w:rsidRDefault="00556B90" w:rsidP="00556B90">
            <w:pPr>
              <w:spacing w:before="74" w:after="37"/>
              <w:ind w:left="39"/>
              <w:rPr>
                <w:rFonts w:cs="Tahoma"/>
                <w:sz w:val="22"/>
                <w:szCs w:val="22"/>
              </w:rPr>
            </w:pPr>
            <w:r w:rsidRPr="00070528">
              <w:rPr>
                <w:rFonts w:cs="Tahoma"/>
                <w:sz w:val="22"/>
                <w:szCs w:val="22"/>
              </w:rPr>
              <w:t>Cho phép nhập số CMND/CCCD để tìm kiếm</w:t>
            </w:r>
          </w:p>
        </w:tc>
        <w:tc>
          <w:tcPr>
            <w:tcW w:w="3734" w:type="dxa"/>
          </w:tcPr>
          <w:p w14:paraId="60633975" w14:textId="77777777" w:rsidR="00556B90" w:rsidRPr="00070528" w:rsidRDefault="00556B90" w:rsidP="00556B90">
            <w:pPr>
              <w:spacing w:before="74" w:after="37"/>
              <w:ind w:left="8"/>
              <w:rPr>
                <w:rFonts w:cs="Tahoma"/>
                <w:sz w:val="22"/>
                <w:szCs w:val="22"/>
              </w:rPr>
            </w:pPr>
            <w:r w:rsidRPr="00070528">
              <w:rPr>
                <w:rFonts w:cs="Tahoma"/>
                <w:sz w:val="22"/>
                <w:szCs w:val="22"/>
              </w:rPr>
              <w:t>Mặc định: trắng</w:t>
            </w:r>
          </w:p>
          <w:p w14:paraId="7170439D" w14:textId="59A019E4" w:rsidR="00556B90" w:rsidRPr="00070528" w:rsidRDefault="00556B90" w:rsidP="00556B90">
            <w:pPr>
              <w:spacing w:before="74" w:after="37"/>
              <w:ind w:left="8"/>
              <w:rPr>
                <w:rFonts w:cs="Tahoma"/>
                <w:sz w:val="22"/>
                <w:szCs w:val="22"/>
              </w:rPr>
            </w:pPr>
            <w:r w:rsidRPr="00070528">
              <w:rPr>
                <w:rFonts w:cs="Tahoma"/>
                <w:sz w:val="22"/>
                <w:szCs w:val="22"/>
              </w:rPr>
              <w:t>Enable, cho phép sửa</w:t>
            </w:r>
          </w:p>
        </w:tc>
      </w:tr>
      <w:tr w:rsidR="00556B90" w:rsidRPr="00070528" w14:paraId="0DAF812F" w14:textId="77777777" w:rsidTr="00F565CD">
        <w:tc>
          <w:tcPr>
            <w:tcW w:w="704" w:type="dxa"/>
          </w:tcPr>
          <w:p w14:paraId="669FBF34"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19772B9F" w14:textId="226D5866" w:rsidR="00556B90" w:rsidRPr="00070528" w:rsidRDefault="00556B90" w:rsidP="00556B90">
            <w:pPr>
              <w:spacing w:before="74" w:after="37"/>
              <w:ind w:left="12"/>
              <w:rPr>
                <w:rFonts w:cs="Tahoma"/>
                <w:sz w:val="22"/>
                <w:szCs w:val="22"/>
              </w:rPr>
            </w:pPr>
            <w:r w:rsidRPr="00070528">
              <w:rPr>
                <w:rFonts w:cs="Tahoma"/>
                <w:sz w:val="22"/>
                <w:szCs w:val="22"/>
              </w:rPr>
              <w:t>Tìm kiếm</w:t>
            </w:r>
          </w:p>
        </w:tc>
        <w:tc>
          <w:tcPr>
            <w:tcW w:w="2074" w:type="dxa"/>
          </w:tcPr>
          <w:p w14:paraId="0BD144A9" w14:textId="175DB443" w:rsidR="00556B90" w:rsidRPr="00070528" w:rsidRDefault="00556B90" w:rsidP="00556B90">
            <w:pPr>
              <w:spacing w:before="74" w:after="37"/>
              <w:ind w:left="60"/>
              <w:rPr>
                <w:rFonts w:cs="Tahoma"/>
                <w:sz w:val="22"/>
                <w:szCs w:val="22"/>
              </w:rPr>
            </w:pPr>
            <w:r w:rsidRPr="00070528">
              <w:rPr>
                <w:rFonts w:cs="Tahoma"/>
                <w:sz w:val="22"/>
                <w:szCs w:val="22"/>
              </w:rPr>
              <w:t>Button</w:t>
            </w:r>
          </w:p>
        </w:tc>
        <w:tc>
          <w:tcPr>
            <w:tcW w:w="1657" w:type="dxa"/>
          </w:tcPr>
          <w:p w14:paraId="7643CF53" w14:textId="04B2BB2D"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22758B61" w14:textId="53E47208" w:rsidR="00556B90" w:rsidRPr="00070528" w:rsidRDefault="00556B90" w:rsidP="00556B90">
            <w:pPr>
              <w:spacing w:before="74" w:after="37"/>
              <w:ind w:left="39"/>
              <w:rPr>
                <w:rFonts w:cs="Tahoma"/>
                <w:sz w:val="22"/>
                <w:szCs w:val="22"/>
              </w:rPr>
            </w:pPr>
            <w:r w:rsidRPr="00070528">
              <w:rPr>
                <w:rFonts w:cs="Tahoma"/>
                <w:sz w:val="22"/>
                <w:szCs w:val="22"/>
              </w:rPr>
              <w:t>Cho phép tìm kiếm hợp đồng theo số hợp đồng hoặc số cavet đã nhập</w:t>
            </w:r>
          </w:p>
        </w:tc>
        <w:tc>
          <w:tcPr>
            <w:tcW w:w="3734" w:type="dxa"/>
          </w:tcPr>
          <w:p w14:paraId="1270D531" w14:textId="77777777" w:rsidR="00556B90" w:rsidRPr="00070528" w:rsidRDefault="00556B90" w:rsidP="00556B90">
            <w:pPr>
              <w:spacing w:before="74" w:after="37"/>
              <w:ind w:left="8"/>
              <w:rPr>
                <w:rFonts w:cs="Tahoma"/>
                <w:sz w:val="22"/>
                <w:szCs w:val="22"/>
              </w:rPr>
            </w:pPr>
          </w:p>
        </w:tc>
      </w:tr>
      <w:tr w:rsidR="00556B90" w:rsidRPr="00070528" w14:paraId="5DAE4944" w14:textId="77777777" w:rsidTr="00F565CD">
        <w:tc>
          <w:tcPr>
            <w:tcW w:w="14087" w:type="dxa"/>
            <w:gridSpan w:val="6"/>
          </w:tcPr>
          <w:p w14:paraId="62E09B2F" w14:textId="23A35C83" w:rsidR="00556B90" w:rsidRPr="00070528" w:rsidRDefault="00556B90" w:rsidP="00556B90">
            <w:pPr>
              <w:spacing w:before="74" w:after="37"/>
              <w:ind w:left="8"/>
              <w:rPr>
                <w:rFonts w:cs="Tahoma"/>
                <w:sz w:val="22"/>
                <w:szCs w:val="22"/>
              </w:rPr>
            </w:pPr>
            <w:r w:rsidRPr="00070528">
              <w:rPr>
                <w:rFonts w:cs="Tahoma"/>
                <w:sz w:val="22"/>
                <w:szCs w:val="22"/>
              </w:rPr>
              <w:t>Phần thông tin hợp đồng</w:t>
            </w:r>
          </w:p>
        </w:tc>
      </w:tr>
      <w:tr w:rsidR="00556B90" w:rsidRPr="00070528" w14:paraId="25975CEE" w14:textId="77777777" w:rsidTr="00F565CD">
        <w:tc>
          <w:tcPr>
            <w:tcW w:w="704" w:type="dxa"/>
          </w:tcPr>
          <w:p w14:paraId="2555D49A"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68C9E44C" w14:textId="2E048E73" w:rsidR="00556B90" w:rsidRPr="00070528" w:rsidRDefault="00556B90" w:rsidP="00556B90">
            <w:pPr>
              <w:spacing w:before="74" w:after="37"/>
              <w:ind w:left="12"/>
              <w:rPr>
                <w:rFonts w:cs="Tahoma"/>
                <w:sz w:val="22"/>
                <w:szCs w:val="22"/>
              </w:rPr>
            </w:pPr>
            <w:r w:rsidRPr="00070528">
              <w:rPr>
                <w:rFonts w:cs="Tahoma"/>
                <w:sz w:val="22"/>
                <w:szCs w:val="22"/>
              </w:rPr>
              <w:t>Số hợp đồng</w:t>
            </w:r>
          </w:p>
        </w:tc>
        <w:tc>
          <w:tcPr>
            <w:tcW w:w="2074" w:type="dxa"/>
          </w:tcPr>
          <w:p w14:paraId="244814F9" w14:textId="0AA2D721"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7C59545E" w14:textId="0F2A425E"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0A069808" w14:textId="01E89E8E" w:rsidR="00556B90" w:rsidRPr="00070528" w:rsidRDefault="00556B90" w:rsidP="00556B90">
            <w:pPr>
              <w:spacing w:before="74" w:after="37"/>
              <w:ind w:left="39"/>
              <w:rPr>
                <w:rFonts w:cs="Tahoma"/>
                <w:sz w:val="22"/>
                <w:szCs w:val="22"/>
              </w:rPr>
            </w:pPr>
            <w:r w:rsidRPr="00070528">
              <w:rPr>
                <w:rFonts w:cs="Tahoma"/>
                <w:sz w:val="22"/>
                <w:szCs w:val="22"/>
              </w:rPr>
              <w:t>Hiển thị số hợp đồng đã tìm kiếm được</w:t>
            </w:r>
          </w:p>
        </w:tc>
        <w:tc>
          <w:tcPr>
            <w:tcW w:w="3734" w:type="dxa"/>
          </w:tcPr>
          <w:p w14:paraId="3A032460" w14:textId="14D53290"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0570858D" w14:textId="77777777" w:rsidTr="00F565CD">
        <w:tc>
          <w:tcPr>
            <w:tcW w:w="704" w:type="dxa"/>
          </w:tcPr>
          <w:p w14:paraId="3F6B1977"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0ABCD1C9" w14:textId="07FA065B" w:rsidR="00556B90" w:rsidRPr="00070528" w:rsidRDefault="00556B90" w:rsidP="00556B90">
            <w:pPr>
              <w:spacing w:before="74" w:after="37"/>
              <w:ind w:left="12"/>
              <w:rPr>
                <w:rFonts w:cs="Tahoma"/>
                <w:sz w:val="22"/>
                <w:szCs w:val="22"/>
              </w:rPr>
            </w:pPr>
            <w:r w:rsidRPr="00070528">
              <w:rPr>
                <w:rFonts w:cs="Tahoma"/>
                <w:sz w:val="22"/>
                <w:szCs w:val="22"/>
              </w:rPr>
              <w:t>Số case</w:t>
            </w:r>
          </w:p>
        </w:tc>
        <w:tc>
          <w:tcPr>
            <w:tcW w:w="2074" w:type="dxa"/>
          </w:tcPr>
          <w:p w14:paraId="08C8C08C" w14:textId="0C8CB088"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188F7B00" w14:textId="7FFB4F10" w:rsidR="00556B90" w:rsidRPr="00070528" w:rsidRDefault="00047337" w:rsidP="00556B90">
            <w:pPr>
              <w:spacing w:before="74" w:after="37"/>
              <w:ind w:left="337"/>
              <w:rPr>
                <w:rFonts w:cs="Tahoma"/>
                <w:sz w:val="22"/>
                <w:szCs w:val="22"/>
              </w:rPr>
            </w:pPr>
            <w:r w:rsidRPr="00070528">
              <w:rPr>
                <w:rFonts w:cs="Tahoma"/>
                <w:sz w:val="22"/>
                <w:szCs w:val="22"/>
              </w:rPr>
              <w:t>X</w:t>
            </w:r>
            <w:r w:rsidR="00556B90" w:rsidRPr="00070528">
              <w:rPr>
                <w:rFonts w:cs="Tahoma"/>
                <w:sz w:val="22"/>
                <w:szCs w:val="22"/>
              </w:rPr>
              <w:t xml:space="preserve"> </w:t>
            </w:r>
          </w:p>
        </w:tc>
        <w:tc>
          <w:tcPr>
            <w:tcW w:w="3731" w:type="dxa"/>
          </w:tcPr>
          <w:p w14:paraId="536E750F" w14:textId="43679F5A" w:rsidR="00556B90" w:rsidRPr="00070528" w:rsidRDefault="00556B90" w:rsidP="00556B90">
            <w:pPr>
              <w:spacing w:before="74" w:after="37"/>
              <w:ind w:left="39"/>
              <w:rPr>
                <w:rFonts w:cs="Tahoma"/>
                <w:sz w:val="22"/>
                <w:szCs w:val="22"/>
              </w:rPr>
            </w:pPr>
            <w:r w:rsidRPr="00070528">
              <w:rPr>
                <w:rFonts w:cs="Tahoma"/>
                <w:sz w:val="22"/>
                <w:szCs w:val="22"/>
              </w:rPr>
              <w:t>Hiển thị số case tương ứng với số hợp đồng trên BPM</w:t>
            </w:r>
          </w:p>
        </w:tc>
        <w:tc>
          <w:tcPr>
            <w:tcW w:w="3734" w:type="dxa"/>
          </w:tcPr>
          <w:p w14:paraId="4F8D93EB" w14:textId="54E6EAD6"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7AC18F3B" w14:textId="77777777" w:rsidTr="00F565CD">
        <w:tc>
          <w:tcPr>
            <w:tcW w:w="704" w:type="dxa"/>
          </w:tcPr>
          <w:p w14:paraId="6AED3798"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297AB529" w14:textId="5FF9AE35" w:rsidR="00556B90" w:rsidRPr="00070528" w:rsidRDefault="00556B90" w:rsidP="00556B90">
            <w:pPr>
              <w:spacing w:before="74" w:after="37"/>
              <w:ind w:left="12"/>
              <w:rPr>
                <w:rFonts w:cs="Tahoma"/>
                <w:sz w:val="22"/>
                <w:szCs w:val="22"/>
              </w:rPr>
            </w:pPr>
            <w:r w:rsidRPr="00070528">
              <w:rPr>
                <w:rFonts w:cs="Tahoma"/>
                <w:sz w:val="22"/>
                <w:szCs w:val="22"/>
              </w:rPr>
              <w:t>Tên khách hàng</w:t>
            </w:r>
          </w:p>
        </w:tc>
        <w:tc>
          <w:tcPr>
            <w:tcW w:w="2074" w:type="dxa"/>
          </w:tcPr>
          <w:p w14:paraId="6384B1F2" w14:textId="7105DBAF"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74AB78C3" w14:textId="6C76A7E6"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7144C799" w14:textId="4D03EF76" w:rsidR="00556B90" w:rsidRPr="00070528" w:rsidRDefault="00556B90" w:rsidP="00556B90">
            <w:pPr>
              <w:spacing w:before="74" w:after="37"/>
              <w:ind w:left="39"/>
              <w:rPr>
                <w:rFonts w:cs="Tahoma"/>
                <w:sz w:val="22"/>
                <w:szCs w:val="22"/>
              </w:rPr>
            </w:pPr>
            <w:r w:rsidRPr="00070528">
              <w:rPr>
                <w:rFonts w:cs="Tahoma"/>
                <w:sz w:val="22"/>
                <w:szCs w:val="22"/>
              </w:rPr>
              <w:t>Hiển thị tên khách hàng tương ứng với hợp đồng</w:t>
            </w:r>
          </w:p>
        </w:tc>
        <w:tc>
          <w:tcPr>
            <w:tcW w:w="3734" w:type="dxa"/>
          </w:tcPr>
          <w:p w14:paraId="76AA3509" w14:textId="009F4A92"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4ABFA1C2" w14:textId="77777777" w:rsidTr="00F565CD">
        <w:tc>
          <w:tcPr>
            <w:tcW w:w="704" w:type="dxa"/>
          </w:tcPr>
          <w:p w14:paraId="4AF053D8"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00CD5306" w14:textId="06EAF634" w:rsidR="00556B90" w:rsidRPr="00070528" w:rsidRDefault="00556B90" w:rsidP="00BE74CA">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2074" w:type="dxa"/>
          </w:tcPr>
          <w:p w14:paraId="5FF6C094" w14:textId="3E8A5EAA"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1846DED6" w14:textId="232580FB"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71DF7A5A" w14:textId="626BA65D" w:rsidR="00556B90" w:rsidRPr="00070528" w:rsidRDefault="00556B90" w:rsidP="00556B90">
            <w:pPr>
              <w:spacing w:before="74" w:after="37"/>
              <w:ind w:left="39"/>
              <w:rPr>
                <w:rFonts w:cs="Tahoma"/>
                <w:sz w:val="22"/>
                <w:szCs w:val="22"/>
              </w:rPr>
            </w:pPr>
            <w:r w:rsidRPr="00070528">
              <w:rPr>
                <w:rFonts w:cs="Tahoma"/>
                <w:sz w:val="22"/>
                <w:szCs w:val="22"/>
              </w:rPr>
              <w:t>Hiển thị mã POS</w:t>
            </w:r>
            <w:r w:rsidR="00BE74CA" w:rsidRPr="00070528">
              <w:rPr>
                <w:rFonts w:cs="Tahoma"/>
                <w:sz w:val="22"/>
                <w:szCs w:val="22"/>
              </w:rPr>
              <w:t>/HUB</w:t>
            </w:r>
            <w:r w:rsidRPr="00070528">
              <w:rPr>
                <w:rFonts w:cs="Tahoma"/>
                <w:sz w:val="22"/>
                <w:szCs w:val="22"/>
              </w:rPr>
              <w:t xml:space="preserve"> của hợp đồng</w:t>
            </w:r>
          </w:p>
        </w:tc>
        <w:tc>
          <w:tcPr>
            <w:tcW w:w="3734" w:type="dxa"/>
          </w:tcPr>
          <w:p w14:paraId="2565BAE5" w14:textId="33F3937D"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22F6CAA1" w14:textId="77777777" w:rsidTr="00F565CD">
        <w:tc>
          <w:tcPr>
            <w:tcW w:w="704" w:type="dxa"/>
          </w:tcPr>
          <w:p w14:paraId="236B00DB"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5B0CA254" w14:textId="2C06001E" w:rsidR="00556B90" w:rsidRPr="00070528" w:rsidRDefault="00556B90" w:rsidP="00556B90">
            <w:pPr>
              <w:spacing w:before="74" w:after="37"/>
              <w:ind w:left="12"/>
              <w:rPr>
                <w:rFonts w:cs="Tahoma"/>
                <w:sz w:val="22"/>
                <w:szCs w:val="22"/>
              </w:rPr>
            </w:pPr>
            <w:r w:rsidRPr="00070528">
              <w:rPr>
                <w:rFonts w:cs="Tahoma"/>
                <w:sz w:val="22"/>
                <w:szCs w:val="22"/>
              </w:rPr>
              <w:t>Tên NVKD</w:t>
            </w:r>
          </w:p>
        </w:tc>
        <w:tc>
          <w:tcPr>
            <w:tcW w:w="2074" w:type="dxa"/>
          </w:tcPr>
          <w:p w14:paraId="0EBC6961" w14:textId="0A57EC2F"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6D236130" w14:textId="6D921359"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01545C10" w14:textId="611DA78A" w:rsidR="00556B90" w:rsidRPr="00070528" w:rsidRDefault="00556B90" w:rsidP="00556B90">
            <w:pPr>
              <w:spacing w:before="74" w:after="37"/>
              <w:ind w:left="39"/>
              <w:rPr>
                <w:rFonts w:cs="Tahoma"/>
                <w:sz w:val="22"/>
                <w:szCs w:val="22"/>
              </w:rPr>
            </w:pPr>
            <w:r w:rsidRPr="00070528">
              <w:rPr>
                <w:rFonts w:cs="Tahoma"/>
                <w:sz w:val="22"/>
                <w:szCs w:val="22"/>
              </w:rPr>
              <w:t>Hiển thị tên nhân viên kinh doanh phụ trách hợp đồng</w:t>
            </w:r>
          </w:p>
        </w:tc>
        <w:tc>
          <w:tcPr>
            <w:tcW w:w="3734" w:type="dxa"/>
          </w:tcPr>
          <w:p w14:paraId="1C5C7B66" w14:textId="333F4212"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24E6E18B" w14:textId="77777777" w:rsidTr="00F565CD">
        <w:tc>
          <w:tcPr>
            <w:tcW w:w="704" w:type="dxa"/>
          </w:tcPr>
          <w:p w14:paraId="23D98FF0"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6C73AE85" w14:textId="65F49F74" w:rsidR="00556B90" w:rsidRPr="00070528" w:rsidRDefault="00556B90" w:rsidP="00556B90">
            <w:pPr>
              <w:spacing w:before="74" w:after="37"/>
              <w:ind w:left="12"/>
              <w:rPr>
                <w:rFonts w:cs="Tahoma"/>
                <w:sz w:val="22"/>
                <w:szCs w:val="22"/>
              </w:rPr>
            </w:pPr>
            <w:r w:rsidRPr="00070528">
              <w:rPr>
                <w:rFonts w:cs="Tahoma"/>
                <w:sz w:val="22"/>
                <w:szCs w:val="22"/>
              </w:rPr>
              <w:t>Số điện thoại NVKD</w:t>
            </w:r>
          </w:p>
        </w:tc>
        <w:tc>
          <w:tcPr>
            <w:tcW w:w="2074" w:type="dxa"/>
          </w:tcPr>
          <w:p w14:paraId="2CFB1755" w14:textId="39D9C2EC" w:rsidR="00556B90" w:rsidRPr="00070528" w:rsidRDefault="00556B90" w:rsidP="00556B90">
            <w:pPr>
              <w:spacing w:before="74" w:after="37"/>
              <w:ind w:left="60"/>
              <w:rPr>
                <w:rFonts w:cs="Tahoma"/>
                <w:sz w:val="22"/>
                <w:szCs w:val="22"/>
              </w:rPr>
            </w:pPr>
            <w:r w:rsidRPr="00070528">
              <w:rPr>
                <w:rFonts w:cs="Tahoma"/>
                <w:sz w:val="22"/>
                <w:szCs w:val="22"/>
              </w:rPr>
              <w:t>Number</w:t>
            </w:r>
          </w:p>
        </w:tc>
        <w:tc>
          <w:tcPr>
            <w:tcW w:w="1657" w:type="dxa"/>
          </w:tcPr>
          <w:p w14:paraId="37BAEAD3" w14:textId="32119BCB"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18CF7D6B" w14:textId="3654A886" w:rsidR="00556B90" w:rsidRPr="00070528" w:rsidRDefault="00556B90" w:rsidP="00556B90">
            <w:pPr>
              <w:spacing w:before="74" w:after="37"/>
              <w:ind w:left="39"/>
              <w:rPr>
                <w:rFonts w:cs="Tahoma"/>
                <w:sz w:val="22"/>
                <w:szCs w:val="22"/>
              </w:rPr>
            </w:pPr>
            <w:r w:rsidRPr="00070528">
              <w:rPr>
                <w:rFonts w:cs="Tahoma"/>
                <w:sz w:val="22"/>
                <w:szCs w:val="22"/>
              </w:rPr>
              <w:t>Hiển thị số điện thoại của nhân viên kinh doanh phụ trách hợp đồng</w:t>
            </w:r>
          </w:p>
        </w:tc>
        <w:tc>
          <w:tcPr>
            <w:tcW w:w="3734" w:type="dxa"/>
          </w:tcPr>
          <w:p w14:paraId="6B0B2066" w14:textId="2B690478"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60B7F79E" w14:textId="77777777" w:rsidTr="00F565CD">
        <w:tc>
          <w:tcPr>
            <w:tcW w:w="704" w:type="dxa"/>
          </w:tcPr>
          <w:p w14:paraId="61CE65B4"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46209398" w14:textId="03FC4F59" w:rsidR="00556B90" w:rsidRPr="00070528" w:rsidRDefault="003973F1" w:rsidP="00556B90">
            <w:pPr>
              <w:spacing w:before="74" w:after="37"/>
              <w:ind w:left="12"/>
              <w:rPr>
                <w:rFonts w:cs="Tahoma"/>
                <w:sz w:val="22"/>
                <w:szCs w:val="22"/>
              </w:rPr>
            </w:pPr>
            <w:r w:rsidRPr="00070528">
              <w:rPr>
                <w:rFonts w:cs="Tahoma"/>
                <w:sz w:val="22"/>
                <w:szCs w:val="22"/>
              </w:rPr>
              <w:t>Luồng</w:t>
            </w:r>
          </w:p>
        </w:tc>
        <w:tc>
          <w:tcPr>
            <w:tcW w:w="2074" w:type="dxa"/>
          </w:tcPr>
          <w:p w14:paraId="6ACAF998" w14:textId="2AF970A3"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07D63216" w14:textId="583A9A07" w:rsidR="00556B90" w:rsidRPr="00070528" w:rsidRDefault="00047337" w:rsidP="00556B90">
            <w:pPr>
              <w:spacing w:before="74" w:after="37"/>
              <w:ind w:left="337"/>
              <w:rPr>
                <w:rFonts w:cs="Tahoma"/>
                <w:sz w:val="22"/>
                <w:szCs w:val="22"/>
              </w:rPr>
            </w:pPr>
            <w:r w:rsidRPr="00070528">
              <w:rPr>
                <w:rFonts w:cs="Tahoma"/>
                <w:sz w:val="22"/>
                <w:szCs w:val="22"/>
              </w:rPr>
              <w:t>X</w:t>
            </w:r>
            <w:r w:rsidR="00556B90" w:rsidRPr="00070528">
              <w:rPr>
                <w:rFonts w:cs="Tahoma"/>
                <w:sz w:val="22"/>
                <w:szCs w:val="22"/>
              </w:rPr>
              <w:t xml:space="preserve"> </w:t>
            </w:r>
          </w:p>
        </w:tc>
        <w:tc>
          <w:tcPr>
            <w:tcW w:w="3731" w:type="dxa"/>
          </w:tcPr>
          <w:p w14:paraId="3F4C1ED4" w14:textId="298F4600" w:rsidR="00556B90" w:rsidRPr="00070528" w:rsidRDefault="00556B90">
            <w:pPr>
              <w:spacing w:before="74" w:after="37"/>
              <w:ind w:left="39"/>
              <w:rPr>
                <w:rFonts w:cs="Tahoma"/>
                <w:sz w:val="22"/>
                <w:szCs w:val="22"/>
              </w:rPr>
            </w:pPr>
            <w:r w:rsidRPr="00070528">
              <w:rPr>
                <w:rFonts w:cs="Tahoma"/>
                <w:sz w:val="22"/>
                <w:szCs w:val="22"/>
              </w:rPr>
              <w:t xml:space="preserve">Hiển thị </w:t>
            </w:r>
            <w:r w:rsidR="00200016" w:rsidRPr="00070528">
              <w:rPr>
                <w:rFonts w:cs="Tahoma"/>
                <w:sz w:val="22"/>
                <w:szCs w:val="22"/>
              </w:rPr>
              <w:t>luồng</w:t>
            </w:r>
            <w:r w:rsidRPr="00070528">
              <w:rPr>
                <w:rFonts w:cs="Tahoma"/>
                <w:sz w:val="22"/>
                <w:szCs w:val="22"/>
              </w:rPr>
              <w:t xml:space="preserve"> của hợp đồng: hợp đồng vay tiền mặt hoặc hợp đồng trả góp</w:t>
            </w:r>
          </w:p>
        </w:tc>
        <w:tc>
          <w:tcPr>
            <w:tcW w:w="3734" w:type="dxa"/>
          </w:tcPr>
          <w:p w14:paraId="664784A1" w14:textId="32E00BCC"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43D4E5D4" w14:textId="77777777" w:rsidTr="00F565CD">
        <w:tc>
          <w:tcPr>
            <w:tcW w:w="704" w:type="dxa"/>
          </w:tcPr>
          <w:p w14:paraId="7D809231" w14:textId="77777777" w:rsidR="00556B90" w:rsidRPr="00070528" w:rsidRDefault="00556B90" w:rsidP="000C1FDD">
            <w:pPr>
              <w:pStyle w:val="ListParagraph"/>
              <w:numPr>
                <w:ilvl w:val="0"/>
                <w:numId w:val="30"/>
              </w:numPr>
              <w:spacing w:before="74" w:after="37"/>
              <w:ind w:left="236" w:hanging="223"/>
              <w:rPr>
                <w:rFonts w:cs="Tahoma"/>
                <w:sz w:val="22"/>
                <w:szCs w:val="22"/>
              </w:rPr>
            </w:pPr>
          </w:p>
        </w:tc>
        <w:tc>
          <w:tcPr>
            <w:tcW w:w="2187" w:type="dxa"/>
          </w:tcPr>
          <w:p w14:paraId="48756CCB" w14:textId="48F1E8FE" w:rsidR="00556B90" w:rsidRPr="00070528" w:rsidRDefault="00556B90" w:rsidP="00556B90">
            <w:pPr>
              <w:spacing w:before="74" w:after="37"/>
              <w:ind w:left="12"/>
              <w:rPr>
                <w:rFonts w:cs="Tahoma"/>
                <w:sz w:val="22"/>
                <w:szCs w:val="22"/>
              </w:rPr>
            </w:pPr>
            <w:r w:rsidRPr="00070528">
              <w:rPr>
                <w:rFonts w:cs="Tahoma"/>
                <w:sz w:val="22"/>
                <w:szCs w:val="22"/>
              </w:rPr>
              <w:t>Trạng thái BPM</w:t>
            </w:r>
          </w:p>
        </w:tc>
        <w:tc>
          <w:tcPr>
            <w:tcW w:w="2074" w:type="dxa"/>
          </w:tcPr>
          <w:p w14:paraId="5BDB7F7C" w14:textId="78EC3844"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0EB6ACCA" w14:textId="5B37AE3B" w:rsidR="00556B90" w:rsidRPr="00070528" w:rsidRDefault="00047337" w:rsidP="00556B90">
            <w:pPr>
              <w:spacing w:before="74" w:after="37"/>
              <w:ind w:left="337"/>
              <w:rPr>
                <w:rFonts w:cs="Tahoma"/>
                <w:sz w:val="22"/>
                <w:szCs w:val="22"/>
              </w:rPr>
            </w:pPr>
            <w:r w:rsidRPr="00070528">
              <w:rPr>
                <w:rFonts w:cs="Tahoma"/>
                <w:sz w:val="22"/>
                <w:szCs w:val="22"/>
              </w:rPr>
              <w:t>X</w:t>
            </w:r>
          </w:p>
        </w:tc>
        <w:tc>
          <w:tcPr>
            <w:tcW w:w="3731" w:type="dxa"/>
          </w:tcPr>
          <w:p w14:paraId="110F74B6" w14:textId="6C972B32" w:rsidR="00556B90" w:rsidRPr="00070528" w:rsidRDefault="00556B90" w:rsidP="00556B90">
            <w:pPr>
              <w:spacing w:before="74" w:after="37"/>
              <w:ind w:left="39"/>
              <w:rPr>
                <w:rFonts w:cs="Tahoma"/>
                <w:sz w:val="22"/>
                <w:szCs w:val="22"/>
              </w:rPr>
            </w:pPr>
            <w:r w:rsidRPr="00070528">
              <w:rPr>
                <w:rFonts w:cs="Tahoma"/>
                <w:sz w:val="22"/>
                <w:szCs w:val="22"/>
              </w:rPr>
              <w:t>Hiển thị trạng thái trên BPM của hợp đồng</w:t>
            </w:r>
          </w:p>
        </w:tc>
        <w:tc>
          <w:tcPr>
            <w:tcW w:w="3734" w:type="dxa"/>
          </w:tcPr>
          <w:p w14:paraId="18FD2DDB" w14:textId="1334F708"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7F0540" w:rsidRPr="00070528" w14:paraId="201BDEC6" w14:textId="77777777" w:rsidTr="00F565CD">
        <w:tc>
          <w:tcPr>
            <w:tcW w:w="704" w:type="dxa"/>
          </w:tcPr>
          <w:p w14:paraId="7BF893AE" w14:textId="77777777" w:rsidR="007F0540" w:rsidRPr="00070528" w:rsidRDefault="007F0540" w:rsidP="007F0540">
            <w:pPr>
              <w:pStyle w:val="ListParagraph"/>
              <w:numPr>
                <w:ilvl w:val="0"/>
                <w:numId w:val="30"/>
              </w:numPr>
              <w:spacing w:before="74" w:after="37"/>
              <w:ind w:left="236" w:hanging="223"/>
              <w:rPr>
                <w:rFonts w:cs="Tahoma"/>
                <w:sz w:val="22"/>
                <w:szCs w:val="22"/>
              </w:rPr>
            </w:pPr>
          </w:p>
        </w:tc>
        <w:tc>
          <w:tcPr>
            <w:tcW w:w="2187" w:type="dxa"/>
          </w:tcPr>
          <w:p w14:paraId="0A466A15" w14:textId="2DD19831" w:rsidR="007F0540" w:rsidRPr="00070528" w:rsidRDefault="007F0540" w:rsidP="007F0540">
            <w:pPr>
              <w:spacing w:before="74" w:after="37"/>
              <w:ind w:left="12"/>
              <w:rPr>
                <w:rFonts w:cs="Tahoma"/>
                <w:sz w:val="22"/>
                <w:szCs w:val="22"/>
              </w:rPr>
            </w:pPr>
            <w:r w:rsidRPr="00070528">
              <w:rPr>
                <w:rFonts w:cs="Tahoma"/>
                <w:sz w:val="22"/>
                <w:szCs w:val="22"/>
              </w:rPr>
              <w:t>Tên BDS</w:t>
            </w:r>
          </w:p>
        </w:tc>
        <w:tc>
          <w:tcPr>
            <w:tcW w:w="2074" w:type="dxa"/>
          </w:tcPr>
          <w:p w14:paraId="4A606273" w14:textId="251C4182" w:rsidR="007F0540" w:rsidRPr="00070528" w:rsidRDefault="007F0540" w:rsidP="007F0540">
            <w:pPr>
              <w:spacing w:before="74" w:after="37"/>
              <w:ind w:left="60"/>
              <w:rPr>
                <w:rFonts w:cs="Tahoma"/>
                <w:sz w:val="22"/>
                <w:szCs w:val="22"/>
              </w:rPr>
            </w:pPr>
            <w:r w:rsidRPr="00070528">
              <w:rPr>
                <w:rFonts w:cs="Tahoma"/>
                <w:sz w:val="22"/>
                <w:szCs w:val="22"/>
              </w:rPr>
              <w:t>Text</w:t>
            </w:r>
          </w:p>
        </w:tc>
        <w:tc>
          <w:tcPr>
            <w:tcW w:w="1657" w:type="dxa"/>
          </w:tcPr>
          <w:p w14:paraId="6EAD9FCE" w14:textId="2200E3CA" w:rsidR="007F0540" w:rsidRPr="00070528" w:rsidRDefault="007F0540" w:rsidP="007F0540">
            <w:pPr>
              <w:spacing w:before="74" w:after="37"/>
              <w:ind w:left="337"/>
              <w:rPr>
                <w:rFonts w:cs="Tahoma"/>
                <w:sz w:val="22"/>
                <w:szCs w:val="22"/>
              </w:rPr>
            </w:pPr>
            <w:r w:rsidRPr="00070528">
              <w:rPr>
                <w:rFonts w:cs="Tahoma"/>
                <w:sz w:val="22"/>
                <w:szCs w:val="22"/>
              </w:rPr>
              <w:t>X</w:t>
            </w:r>
          </w:p>
        </w:tc>
        <w:tc>
          <w:tcPr>
            <w:tcW w:w="3731" w:type="dxa"/>
          </w:tcPr>
          <w:p w14:paraId="15D88D5C" w14:textId="044A66B1" w:rsidR="007F0540" w:rsidRPr="00070528" w:rsidRDefault="007F0540" w:rsidP="007F0540">
            <w:pPr>
              <w:spacing w:before="74" w:after="37"/>
              <w:ind w:left="39"/>
              <w:rPr>
                <w:rFonts w:cs="Tahoma"/>
                <w:sz w:val="22"/>
                <w:szCs w:val="22"/>
              </w:rPr>
            </w:pPr>
            <w:r w:rsidRPr="00070528">
              <w:rPr>
                <w:rFonts w:cs="Tahoma"/>
                <w:sz w:val="22"/>
                <w:szCs w:val="22"/>
              </w:rPr>
              <w:t>Hiển thị tên BDS quản lý NVKD</w:t>
            </w:r>
          </w:p>
        </w:tc>
        <w:tc>
          <w:tcPr>
            <w:tcW w:w="3734" w:type="dxa"/>
          </w:tcPr>
          <w:p w14:paraId="2FB3CF13" w14:textId="005D770B" w:rsidR="007F0540" w:rsidRPr="00070528" w:rsidRDefault="007F0540" w:rsidP="007F0540">
            <w:pPr>
              <w:spacing w:before="74" w:after="37"/>
              <w:ind w:left="8"/>
              <w:rPr>
                <w:rFonts w:cs="Tahoma"/>
                <w:sz w:val="22"/>
                <w:szCs w:val="22"/>
              </w:rPr>
            </w:pPr>
            <w:r w:rsidRPr="00070528">
              <w:rPr>
                <w:rFonts w:cs="Tahoma"/>
                <w:sz w:val="22"/>
                <w:szCs w:val="22"/>
              </w:rPr>
              <w:t>Không cho sửa</w:t>
            </w:r>
          </w:p>
        </w:tc>
      </w:tr>
      <w:tr w:rsidR="007F0540" w:rsidRPr="00070528" w14:paraId="68CADAE2" w14:textId="77777777" w:rsidTr="00F565CD">
        <w:tc>
          <w:tcPr>
            <w:tcW w:w="704" w:type="dxa"/>
          </w:tcPr>
          <w:p w14:paraId="39DEE87D" w14:textId="77777777" w:rsidR="007F0540" w:rsidRPr="00070528" w:rsidRDefault="007F0540" w:rsidP="007F0540">
            <w:pPr>
              <w:pStyle w:val="ListParagraph"/>
              <w:numPr>
                <w:ilvl w:val="0"/>
                <w:numId w:val="30"/>
              </w:numPr>
              <w:spacing w:before="74" w:after="37"/>
              <w:ind w:left="236" w:hanging="223"/>
              <w:rPr>
                <w:rFonts w:cs="Tahoma"/>
                <w:sz w:val="22"/>
                <w:szCs w:val="22"/>
              </w:rPr>
            </w:pPr>
          </w:p>
        </w:tc>
        <w:tc>
          <w:tcPr>
            <w:tcW w:w="2187" w:type="dxa"/>
          </w:tcPr>
          <w:p w14:paraId="3789DA67" w14:textId="19561CF7" w:rsidR="007F0540" w:rsidRPr="00070528" w:rsidRDefault="007F0540" w:rsidP="007F0540">
            <w:pPr>
              <w:spacing w:before="74" w:after="37"/>
              <w:ind w:left="12"/>
              <w:rPr>
                <w:rFonts w:cs="Tahoma"/>
                <w:sz w:val="22"/>
                <w:szCs w:val="22"/>
              </w:rPr>
            </w:pPr>
            <w:r w:rsidRPr="00070528">
              <w:rPr>
                <w:rFonts w:cs="Tahoma"/>
                <w:sz w:val="22"/>
                <w:szCs w:val="22"/>
              </w:rPr>
              <w:t>Email BDS</w:t>
            </w:r>
          </w:p>
        </w:tc>
        <w:tc>
          <w:tcPr>
            <w:tcW w:w="2074" w:type="dxa"/>
          </w:tcPr>
          <w:p w14:paraId="3E8C76D6" w14:textId="0F2AC78C" w:rsidR="007F0540" w:rsidRPr="00070528" w:rsidRDefault="007F0540" w:rsidP="007F0540">
            <w:pPr>
              <w:spacing w:before="74" w:after="37"/>
              <w:ind w:left="60"/>
              <w:rPr>
                <w:rFonts w:cs="Tahoma"/>
                <w:sz w:val="22"/>
                <w:szCs w:val="22"/>
              </w:rPr>
            </w:pPr>
            <w:r w:rsidRPr="00070528">
              <w:rPr>
                <w:rFonts w:cs="Tahoma"/>
                <w:sz w:val="22"/>
                <w:szCs w:val="22"/>
              </w:rPr>
              <w:t>Text</w:t>
            </w:r>
          </w:p>
        </w:tc>
        <w:tc>
          <w:tcPr>
            <w:tcW w:w="1657" w:type="dxa"/>
          </w:tcPr>
          <w:p w14:paraId="2DB7CC48" w14:textId="12A0CD2F" w:rsidR="007F0540" w:rsidRPr="00070528" w:rsidRDefault="007F0540" w:rsidP="007F0540">
            <w:pPr>
              <w:spacing w:before="74" w:after="37"/>
              <w:ind w:left="337"/>
              <w:rPr>
                <w:rFonts w:cs="Tahoma"/>
                <w:sz w:val="22"/>
                <w:szCs w:val="22"/>
              </w:rPr>
            </w:pPr>
            <w:r w:rsidRPr="00070528">
              <w:rPr>
                <w:rFonts w:cs="Tahoma"/>
                <w:sz w:val="22"/>
                <w:szCs w:val="22"/>
              </w:rPr>
              <w:t>X</w:t>
            </w:r>
          </w:p>
        </w:tc>
        <w:tc>
          <w:tcPr>
            <w:tcW w:w="3731" w:type="dxa"/>
          </w:tcPr>
          <w:p w14:paraId="7F24A624" w14:textId="6E86FD6F" w:rsidR="007F0540" w:rsidRPr="00070528" w:rsidRDefault="007F0540" w:rsidP="007F0540">
            <w:pPr>
              <w:spacing w:before="74" w:after="37"/>
              <w:ind w:left="39"/>
              <w:rPr>
                <w:rFonts w:cs="Tahoma"/>
                <w:sz w:val="22"/>
                <w:szCs w:val="22"/>
              </w:rPr>
            </w:pPr>
            <w:r w:rsidRPr="00070528">
              <w:rPr>
                <w:rFonts w:cs="Tahoma"/>
                <w:sz w:val="22"/>
                <w:szCs w:val="22"/>
              </w:rPr>
              <w:t>Hiển thị email của BDS quản lý nhân viên kinh doanh</w:t>
            </w:r>
          </w:p>
        </w:tc>
        <w:tc>
          <w:tcPr>
            <w:tcW w:w="3734" w:type="dxa"/>
          </w:tcPr>
          <w:p w14:paraId="3C06B7ED" w14:textId="1CAC7FB8" w:rsidR="007F0540" w:rsidRPr="00070528" w:rsidRDefault="007F0540" w:rsidP="007F0540">
            <w:pPr>
              <w:spacing w:before="74" w:after="37"/>
              <w:ind w:left="8"/>
              <w:rPr>
                <w:rFonts w:cs="Tahoma"/>
                <w:sz w:val="22"/>
                <w:szCs w:val="22"/>
              </w:rPr>
            </w:pPr>
            <w:r w:rsidRPr="00070528">
              <w:rPr>
                <w:rFonts w:cs="Tahoma"/>
                <w:sz w:val="22"/>
                <w:szCs w:val="22"/>
              </w:rPr>
              <w:t>Không cho sửa</w:t>
            </w:r>
          </w:p>
        </w:tc>
      </w:tr>
      <w:tr w:rsidR="007F0540" w:rsidRPr="00070528" w14:paraId="5A4E24AD" w14:textId="77777777" w:rsidTr="00F565CD">
        <w:tc>
          <w:tcPr>
            <w:tcW w:w="704" w:type="dxa"/>
          </w:tcPr>
          <w:p w14:paraId="032774B5" w14:textId="77777777" w:rsidR="007F0540" w:rsidRPr="00070528" w:rsidRDefault="007F0540" w:rsidP="007F0540">
            <w:pPr>
              <w:pStyle w:val="ListParagraph"/>
              <w:numPr>
                <w:ilvl w:val="0"/>
                <w:numId w:val="30"/>
              </w:numPr>
              <w:spacing w:before="74" w:after="37"/>
              <w:ind w:left="236" w:hanging="223"/>
              <w:rPr>
                <w:rFonts w:cs="Tahoma"/>
                <w:sz w:val="22"/>
                <w:szCs w:val="22"/>
              </w:rPr>
            </w:pPr>
          </w:p>
        </w:tc>
        <w:tc>
          <w:tcPr>
            <w:tcW w:w="2187" w:type="dxa"/>
          </w:tcPr>
          <w:p w14:paraId="1BB4F296" w14:textId="13B81BD2" w:rsidR="007F0540" w:rsidRPr="00070528" w:rsidRDefault="007F0540" w:rsidP="007F0540">
            <w:pPr>
              <w:spacing w:before="74" w:after="37"/>
              <w:ind w:left="12"/>
              <w:rPr>
                <w:rFonts w:cs="Tahoma"/>
                <w:sz w:val="22"/>
                <w:szCs w:val="22"/>
              </w:rPr>
            </w:pPr>
            <w:r w:rsidRPr="00070528">
              <w:rPr>
                <w:rFonts w:cs="Tahoma"/>
                <w:sz w:val="22"/>
                <w:szCs w:val="22"/>
              </w:rPr>
              <w:t>Số điện thoại BDS</w:t>
            </w:r>
          </w:p>
        </w:tc>
        <w:tc>
          <w:tcPr>
            <w:tcW w:w="2074" w:type="dxa"/>
          </w:tcPr>
          <w:p w14:paraId="07CB2C21" w14:textId="2F83B537" w:rsidR="007F0540" w:rsidRPr="00070528" w:rsidRDefault="007F0540" w:rsidP="007F0540">
            <w:pPr>
              <w:spacing w:before="74" w:after="37"/>
              <w:ind w:left="60"/>
              <w:rPr>
                <w:rFonts w:cs="Tahoma"/>
                <w:sz w:val="22"/>
                <w:szCs w:val="22"/>
              </w:rPr>
            </w:pPr>
            <w:r w:rsidRPr="00070528">
              <w:rPr>
                <w:rFonts w:cs="Tahoma"/>
                <w:sz w:val="22"/>
                <w:szCs w:val="22"/>
              </w:rPr>
              <w:t>Number</w:t>
            </w:r>
          </w:p>
        </w:tc>
        <w:tc>
          <w:tcPr>
            <w:tcW w:w="1657" w:type="dxa"/>
          </w:tcPr>
          <w:p w14:paraId="1868AAFC" w14:textId="36EDD965" w:rsidR="007F0540" w:rsidRPr="00070528" w:rsidRDefault="007F0540" w:rsidP="007F0540">
            <w:pPr>
              <w:spacing w:before="74" w:after="37"/>
              <w:ind w:left="337"/>
              <w:rPr>
                <w:rFonts w:cs="Tahoma"/>
                <w:sz w:val="22"/>
                <w:szCs w:val="22"/>
              </w:rPr>
            </w:pPr>
            <w:r w:rsidRPr="00070528">
              <w:rPr>
                <w:rFonts w:cs="Tahoma"/>
                <w:sz w:val="22"/>
                <w:szCs w:val="22"/>
              </w:rPr>
              <w:t>X</w:t>
            </w:r>
          </w:p>
        </w:tc>
        <w:tc>
          <w:tcPr>
            <w:tcW w:w="3731" w:type="dxa"/>
          </w:tcPr>
          <w:p w14:paraId="0274337B" w14:textId="773CBE9A" w:rsidR="007F0540" w:rsidRPr="00070528" w:rsidRDefault="007F0540" w:rsidP="007F0540">
            <w:pPr>
              <w:spacing w:before="74" w:after="37"/>
              <w:ind w:left="39"/>
              <w:rPr>
                <w:rFonts w:cs="Tahoma"/>
                <w:sz w:val="22"/>
                <w:szCs w:val="22"/>
              </w:rPr>
            </w:pPr>
            <w:r w:rsidRPr="00070528">
              <w:rPr>
                <w:rFonts w:cs="Tahoma"/>
                <w:sz w:val="22"/>
                <w:szCs w:val="22"/>
              </w:rPr>
              <w:t>Hiển thị số điện thoại của BDS quản lý nhân viên kinh doanh</w:t>
            </w:r>
          </w:p>
        </w:tc>
        <w:tc>
          <w:tcPr>
            <w:tcW w:w="3734" w:type="dxa"/>
          </w:tcPr>
          <w:p w14:paraId="3EE7B66C" w14:textId="20AC7B75" w:rsidR="007F0540" w:rsidRPr="00070528" w:rsidRDefault="007F0540" w:rsidP="007F0540">
            <w:pPr>
              <w:spacing w:before="74" w:after="37"/>
              <w:ind w:left="8"/>
              <w:rPr>
                <w:rFonts w:cs="Tahoma"/>
                <w:sz w:val="22"/>
                <w:szCs w:val="22"/>
              </w:rPr>
            </w:pPr>
            <w:r w:rsidRPr="00070528">
              <w:rPr>
                <w:rFonts w:cs="Tahoma"/>
                <w:sz w:val="22"/>
                <w:szCs w:val="22"/>
              </w:rPr>
              <w:t>Không cho sửa</w:t>
            </w:r>
          </w:p>
        </w:tc>
      </w:tr>
      <w:tr w:rsidR="00556B90" w:rsidRPr="00070528" w14:paraId="68069205" w14:textId="77777777" w:rsidTr="00F565CD">
        <w:tc>
          <w:tcPr>
            <w:tcW w:w="14087" w:type="dxa"/>
            <w:gridSpan w:val="6"/>
          </w:tcPr>
          <w:p w14:paraId="31E98E58" w14:textId="3E6386D6" w:rsidR="00556B90" w:rsidRPr="00070528" w:rsidRDefault="00556B90" w:rsidP="00556B90">
            <w:pPr>
              <w:spacing w:before="74" w:after="37"/>
              <w:ind w:left="8"/>
              <w:rPr>
                <w:rFonts w:cs="Tahoma"/>
                <w:sz w:val="22"/>
                <w:szCs w:val="22"/>
              </w:rPr>
            </w:pPr>
            <w:r w:rsidRPr="00070528">
              <w:rPr>
                <w:rFonts w:cs="Tahoma"/>
                <w:sz w:val="22"/>
                <w:szCs w:val="22"/>
              </w:rPr>
              <w:t>Theo dõi hồ sơ</w:t>
            </w:r>
          </w:p>
        </w:tc>
      </w:tr>
      <w:tr w:rsidR="00556B90" w:rsidRPr="00070528" w14:paraId="602C31BD" w14:textId="77777777" w:rsidTr="00F565CD">
        <w:tc>
          <w:tcPr>
            <w:tcW w:w="704" w:type="dxa"/>
          </w:tcPr>
          <w:p w14:paraId="25293AC4" w14:textId="77777777" w:rsidR="00556B90" w:rsidRPr="00070528" w:rsidRDefault="00556B90" w:rsidP="00C77F5B">
            <w:pPr>
              <w:pStyle w:val="ListParagraph"/>
              <w:numPr>
                <w:ilvl w:val="0"/>
                <w:numId w:val="30"/>
              </w:numPr>
              <w:spacing w:before="74" w:after="37"/>
              <w:ind w:left="13" w:firstLine="0"/>
              <w:rPr>
                <w:rFonts w:cs="Tahoma"/>
                <w:sz w:val="22"/>
                <w:szCs w:val="22"/>
              </w:rPr>
            </w:pPr>
          </w:p>
        </w:tc>
        <w:tc>
          <w:tcPr>
            <w:tcW w:w="2187" w:type="dxa"/>
          </w:tcPr>
          <w:p w14:paraId="39C02E92" w14:textId="7FA9CB42" w:rsidR="00556B90" w:rsidRPr="00070528" w:rsidRDefault="00556B90" w:rsidP="00556B90">
            <w:pPr>
              <w:spacing w:before="74" w:after="37"/>
              <w:ind w:left="12"/>
              <w:rPr>
                <w:rFonts w:cs="Tahoma"/>
                <w:sz w:val="22"/>
                <w:szCs w:val="22"/>
              </w:rPr>
            </w:pPr>
            <w:r w:rsidRPr="00070528">
              <w:rPr>
                <w:rFonts w:cs="Tahoma"/>
                <w:sz w:val="22"/>
                <w:szCs w:val="22"/>
              </w:rPr>
              <w:t>STT</w:t>
            </w:r>
          </w:p>
        </w:tc>
        <w:tc>
          <w:tcPr>
            <w:tcW w:w="2074" w:type="dxa"/>
          </w:tcPr>
          <w:p w14:paraId="1CC767D0" w14:textId="44A85436" w:rsidR="00556B90" w:rsidRPr="00070528" w:rsidRDefault="00556B90" w:rsidP="00556B90">
            <w:pPr>
              <w:spacing w:before="74" w:after="37"/>
              <w:ind w:left="60"/>
              <w:rPr>
                <w:rFonts w:cs="Tahoma"/>
                <w:sz w:val="22"/>
                <w:szCs w:val="22"/>
              </w:rPr>
            </w:pPr>
            <w:r w:rsidRPr="00070528">
              <w:rPr>
                <w:rFonts w:cs="Tahoma"/>
                <w:sz w:val="22"/>
                <w:szCs w:val="22"/>
              </w:rPr>
              <w:t xml:space="preserve">Number </w:t>
            </w:r>
          </w:p>
        </w:tc>
        <w:tc>
          <w:tcPr>
            <w:tcW w:w="1657" w:type="dxa"/>
          </w:tcPr>
          <w:p w14:paraId="28E6690F" w14:textId="77777777" w:rsidR="00556B90" w:rsidRPr="00070528" w:rsidRDefault="00556B90" w:rsidP="00556B90">
            <w:pPr>
              <w:spacing w:before="74" w:after="37"/>
              <w:ind w:left="337"/>
              <w:rPr>
                <w:rFonts w:cs="Tahoma"/>
                <w:sz w:val="22"/>
                <w:szCs w:val="22"/>
              </w:rPr>
            </w:pPr>
          </w:p>
        </w:tc>
        <w:tc>
          <w:tcPr>
            <w:tcW w:w="3731" w:type="dxa"/>
          </w:tcPr>
          <w:p w14:paraId="2A593DC4" w14:textId="1528A6AD" w:rsidR="00556B90" w:rsidRPr="00070528" w:rsidRDefault="00556B90" w:rsidP="00556B90">
            <w:pPr>
              <w:spacing w:before="74" w:after="37"/>
              <w:ind w:left="39"/>
              <w:rPr>
                <w:rFonts w:cs="Tahoma"/>
                <w:sz w:val="22"/>
                <w:szCs w:val="22"/>
              </w:rPr>
            </w:pPr>
            <w:r w:rsidRPr="00070528">
              <w:rPr>
                <w:rFonts w:cs="Tahoma"/>
                <w:sz w:val="22"/>
                <w:szCs w:val="22"/>
              </w:rPr>
              <w:t>Hiển thị số thứ tự của các loại giấy tờ</w:t>
            </w:r>
          </w:p>
        </w:tc>
        <w:tc>
          <w:tcPr>
            <w:tcW w:w="3734" w:type="dxa"/>
          </w:tcPr>
          <w:p w14:paraId="3CA34F76" w14:textId="285A6A85"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3A2C7175" w14:textId="77777777" w:rsidTr="00F565CD">
        <w:tc>
          <w:tcPr>
            <w:tcW w:w="704" w:type="dxa"/>
          </w:tcPr>
          <w:p w14:paraId="0FB6E48F"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766AFB91" w14:textId="01129D6F" w:rsidR="00556B90" w:rsidRPr="00070528" w:rsidRDefault="00556B90" w:rsidP="00556B90">
            <w:pPr>
              <w:spacing w:before="74" w:after="37"/>
              <w:ind w:left="12"/>
              <w:rPr>
                <w:rFonts w:cs="Tahoma"/>
                <w:sz w:val="22"/>
                <w:szCs w:val="22"/>
              </w:rPr>
            </w:pPr>
            <w:r w:rsidRPr="00070528">
              <w:rPr>
                <w:rFonts w:cs="Tahoma"/>
                <w:sz w:val="22"/>
                <w:szCs w:val="22"/>
              </w:rPr>
              <w:t>Loại giấy tờ</w:t>
            </w:r>
          </w:p>
        </w:tc>
        <w:tc>
          <w:tcPr>
            <w:tcW w:w="2074" w:type="dxa"/>
          </w:tcPr>
          <w:p w14:paraId="0141DDAB" w14:textId="01EB0546"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56E1A37D" w14:textId="77777777" w:rsidR="00556B90" w:rsidRPr="00070528" w:rsidRDefault="00556B90" w:rsidP="00556B90">
            <w:pPr>
              <w:spacing w:before="74" w:after="37"/>
              <w:ind w:left="0"/>
              <w:rPr>
                <w:rFonts w:cs="Tahoma"/>
                <w:sz w:val="22"/>
                <w:szCs w:val="22"/>
              </w:rPr>
            </w:pPr>
          </w:p>
        </w:tc>
        <w:tc>
          <w:tcPr>
            <w:tcW w:w="3731" w:type="dxa"/>
          </w:tcPr>
          <w:p w14:paraId="2949DF5C" w14:textId="632A7CE7" w:rsidR="00556B90" w:rsidRPr="00070528" w:rsidRDefault="00556B90" w:rsidP="00973121">
            <w:pPr>
              <w:spacing w:before="74" w:after="37"/>
              <w:ind w:left="39"/>
              <w:rPr>
                <w:rFonts w:cs="Tahoma"/>
                <w:sz w:val="22"/>
                <w:szCs w:val="22"/>
              </w:rPr>
            </w:pPr>
            <w:r w:rsidRPr="00070528">
              <w:rPr>
                <w:rFonts w:cs="Tahoma"/>
                <w:sz w:val="22"/>
                <w:szCs w:val="22"/>
              </w:rPr>
              <w:t xml:space="preserve">Hiển thị loại giấy tờ </w:t>
            </w:r>
            <w:r w:rsidR="00514023" w:rsidRPr="00070528">
              <w:rPr>
                <w:rFonts w:cs="Tahoma"/>
                <w:sz w:val="22"/>
                <w:szCs w:val="22"/>
              </w:rPr>
              <w:t xml:space="preserve">cần nhận về hoặc </w:t>
            </w:r>
            <w:r w:rsidR="00973121" w:rsidRPr="00070528">
              <w:rPr>
                <w:rFonts w:cs="Tahoma"/>
                <w:sz w:val="22"/>
                <w:szCs w:val="22"/>
              </w:rPr>
              <w:t xml:space="preserve">đã </w:t>
            </w:r>
            <w:r w:rsidRPr="00070528">
              <w:rPr>
                <w:rFonts w:cs="Tahoma"/>
                <w:sz w:val="22"/>
                <w:szCs w:val="22"/>
              </w:rPr>
              <w:t xml:space="preserve">nhận về </w:t>
            </w:r>
            <w:r w:rsidR="00973121" w:rsidRPr="00070528">
              <w:rPr>
                <w:rFonts w:cs="Tahoma"/>
                <w:sz w:val="22"/>
                <w:szCs w:val="22"/>
              </w:rPr>
              <w:t xml:space="preserve">hoặc đã </w:t>
            </w:r>
            <w:r w:rsidRPr="00070528">
              <w:rPr>
                <w:rFonts w:cs="Tahoma"/>
                <w:sz w:val="22"/>
                <w:szCs w:val="22"/>
              </w:rPr>
              <w:t>lưu kho theo số HĐ</w:t>
            </w:r>
          </w:p>
        </w:tc>
        <w:tc>
          <w:tcPr>
            <w:tcW w:w="3734" w:type="dxa"/>
          </w:tcPr>
          <w:p w14:paraId="47F97D13" w14:textId="77777777" w:rsidR="00251B4C" w:rsidRPr="00070528" w:rsidRDefault="00973121" w:rsidP="00556B90">
            <w:pPr>
              <w:spacing w:before="74" w:after="37"/>
              <w:ind w:left="8"/>
              <w:rPr>
                <w:rFonts w:cs="Tahoma"/>
                <w:sz w:val="22"/>
                <w:szCs w:val="22"/>
              </w:rPr>
            </w:pPr>
            <w:r w:rsidRPr="00070528">
              <w:rPr>
                <w:rFonts w:cs="Tahoma"/>
                <w:sz w:val="22"/>
                <w:szCs w:val="22"/>
              </w:rPr>
              <w:t xml:space="preserve">Với hợp đồng có sản phẩm </w:t>
            </w:r>
            <w:r w:rsidR="00251B4C" w:rsidRPr="00070528">
              <w:rPr>
                <w:rFonts w:cs="Tahoma"/>
                <w:sz w:val="22"/>
                <w:szCs w:val="22"/>
              </w:rPr>
              <w:t>thuộc scheme TW và loại hàng hóa là xe máy hoặc xe máy điện, giấy tờ cần về là Hồ sơ khoản vay và Cavet</w:t>
            </w:r>
          </w:p>
          <w:p w14:paraId="7D0BA3BD" w14:textId="77777777" w:rsidR="00251B4C" w:rsidRPr="00070528" w:rsidRDefault="00251B4C" w:rsidP="00556B90">
            <w:pPr>
              <w:spacing w:before="74" w:after="37"/>
              <w:ind w:left="8"/>
              <w:rPr>
                <w:rFonts w:cs="Tahoma"/>
                <w:sz w:val="22"/>
                <w:szCs w:val="22"/>
              </w:rPr>
            </w:pPr>
            <w:r w:rsidRPr="00070528">
              <w:rPr>
                <w:rFonts w:cs="Tahoma"/>
                <w:sz w:val="22"/>
                <w:szCs w:val="22"/>
              </w:rPr>
              <w:t>Với các hợp đồng còn lại, giấy tờ cần về là Hồ sơ khoản vay</w:t>
            </w:r>
          </w:p>
          <w:p w14:paraId="597C4544" w14:textId="77777777" w:rsidR="00251B4C" w:rsidRPr="00070528" w:rsidRDefault="00251B4C" w:rsidP="00556B90">
            <w:pPr>
              <w:spacing w:before="74" w:after="37"/>
              <w:ind w:left="8"/>
              <w:rPr>
                <w:rFonts w:cs="Tahoma"/>
                <w:sz w:val="22"/>
                <w:szCs w:val="22"/>
              </w:rPr>
            </w:pPr>
            <w:r w:rsidRPr="00070528">
              <w:rPr>
                <w:rFonts w:cs="Tahoma"/>
                <w:sz w:val="22"/>
                <w:szCs w:val="22"/>
              </w:rPr>
              <w:t>Nếu hợp đồng/cavet có lỗi: giấy tờ cần về là update lỗi</w:t>
            </w:r>
          </w:p>
          <w:p w14:paraId="0B0901E2" w14:textId="446BBE57" w:rsidR="00973121" w:rsidRPr="00070528" w:rsidRDefault="00251B4C" w:rsidP="00556B90">
            <w:pPr>
              <w:spacing w:before="74" w:after="37"/>
              <w:ind w:left="8"/>
              <w:rPr>
                <w:rFonts w:cs="Tahoma"/>
                <w:sz w:val="22"/>
                <w:szCs w:val="22"/>
              </w:rPr>
            </w:pPr>
            <w:r w:rsidRPr="00070528">
              <w:rPr>
                <w:rFonts w:cs="Tahoma"/>
                <w:sz w:val="22"/>
                <w:szCs w:val="22"/>
              </w:rPr>
              <w:t>Nếu hợp đồng đã xuất Thư cảm ơn, giấy tờ cần về là Thư cảm ơn</w:t>
            </w:r>
            <w:r w:rsidR="00973121" w:rsidRPr="00070528">
              <w:rPr>
                <w:rFonts w:cs="Tahoma"/>
                <w:sz w:val="22"/>
                <w:szCs w:val="22"/>
              </w:rPr>
              <w:t xml:space="preserve"> </w:t>
            </w:r>
          </w:p>
          <w:p w14:paraId="120A8F69" w14:textId="5BC0B5BD"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66801828" w14:textId="77777777" w:rsidTr="00F565CD">
        <w:tc>
          <w:tcPr>
            <w:tcW w:w="704" w:type="dxa"/>
          </w:tcPr>
          <w:p w14:paraId="695A23F2"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4221F067" w14:textId="39604427" w:rsidR="00556B90" w:rsidRPr="00070528" w:rsidRDefault="00556B90" w:rsidP="00556B90">
            <w:pPr>
              <w:spacing w:before="74" w:after="37"/>
              <w:ind w:left="12"/>
              <w:rPr>
                <w:rFonts w:cs="Tahoma"/>
                <w:sz w:val="22"/>
                <w:szCs w:val="22"/>
              </w:rPr>
            </w:pPr>
            <w:r w:rsidRPr="00070528">
              <w:rPr>
                <w:rFonts w:cs="Tahoma"/>
                <w:sz w:val="22"/>
                <w:szCs w:val="22"/>
              </w:rPr>
              <w:t>Trạng thái lưu kho</w:t>
            </w:r>
          </w:p>
        </w:tc>
        <w:tc>
          <w:tcPr>
            <w:tcW w:w="2074" w:type="dxa"/>
          </w:tcPr>
          <w:p w14:paraId="2B107211" w14:textId="240506AC"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30F4B711" w14:textId="77777777" w:rsidR="00556B90" w:rsidRPr="00070528" w:rsidRDefault="00556B90" w:rsidP="00556B90">
            <w:pPr>
              <w:spacing w:before="74" w:after="37"/>
              <w:ind w:left="337"/>
              <w:rPr>
                <w:rFonts w:cs="Tahoma"/>
                <w:sz w:val="22"/>
                <w:szCs w:val="22"/>
              </w:rPr>
            </w:pPr>
          </w:p>
        </w:tc>
        <w:tc>
          <w:tcPr>
            <w:tcW w:w="3731" w:type="dxa"/>
          </w:tcPr>
          <w:p w14:paraId="371FC631" w14:textId="26A92D26" w:rsidR="00556B90" w:rsidRPr="00070528" w:rsidRDefault="00556B90" w:rsidP="00556B90">
            <w:pPr>
              <w:spacing w:before="74" w:after="37"/>
              <w:ind w:left="39"/>
              <w:rPr>
                <w:rFonts w:cs="Tahoma"/>
                <w:sz w:val="22"/>
                <w:szCs w:val="22"/>
              </w:rPr>
            </w:pPr>
            <w:r w:rsidRPr="00070528">
              <w:rPr>
                <w:rFonts w:cs="Tahoma"/>
                <w:sz w:val="22"/>
                <w:szCs w:val="22"/>
              </w:rPr>
              <w:t>Hiển thị trạng thái lưu kho hiện tại của giấy tờ trong hệ thống</w:t>
            </w:r>
          </w:p>
        </w:tc>
        <w:tc>
          <w:tcPr>
            <w:tcW w:w="3734" w:type="dxa"/>
          </w:tcPr>
          <w:p w14:paraId="5903166C" w14:textId="485454B1"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7184735E" w14:textId="77777777" w:rsidTr="00F565CD">
        <w:tc>
          <w:tcPr>
            <w:tcW w:w="704" w:type="dxa"/>
          </w:tcPr>
          <w:p w14:paraId="303DC743"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4D122DC1" w14:textId="6EE0D5BF" w:rsidR="00556B90" w:rsidRPr="00070528" w:rsidRDefault="00556B90" w:rsidP="00556B90">
            <w:pPr>
              <w:spacing w:before="74" w:after="37"/>
              <w:ind w:left="12"/>
              <w:rPr>
                <w:rFonts w:cs="Tahoma"/>
                <w:sz w:val="22"/>
                <w:szCs w:val="22"/>
              </w:rPr>
            </w:pPr>
            <w:r w:rsidRPr="00070528">
              <w:rPr>
                <w:rFonts w:cs="Tahoma"/>
                <w:sz w:val="22"/>
                <w:szCs w:val="22"/>
              </w:rPr>
              <w:t xml:space="preserve">Mã lưu kho </w:t>
            </w:r>
          </w:p>
        </w:tc>
        <w:tc>
          <w:tcPr>
            <w:tcW w:w="2074" w:type="dxa"/>
          </w:tcPr>
          <w:p w14:paraId="4D722BD7" w14:textId="27B4C0B1"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3008B212" w14:textId="77777777" w:rsidR="00556B90" w:rsidRPr="00070528" w:rsidRDefault="00556B90" w:rsidP="00556B90">
            <w:pPr>
              <w:spacing w:before="74" w:after="37"/>
              <w:ind w:left="337"/>
              <w:rPr>
                <w:rFonts w:cs="Tahoma"/>
                <w:sz w:val="22"/>
                <w:szCs w:val="22"/>
              </w:rPr>
            </w:pPr>
          </w:p>
        </w:tc>
        <w:tc>
          <w:tcPr>
            <w:tcW w:w="3731" w:type="dxa"/>
          </w:tcPr>
          <w:p w14:paraId="58A423A5" w14:textId="7E19DAA6" w:rsidR="00556B90" w:rsidRPr="00070528" w:rsidRDefault="00556B90" w:rsidP="00556B90">
            <w:pPr>
              <w:spacing w:before="74" w:after="37"/>
              <w:ind w:left="39"/>
              <w:rPr>
                <w:rFonts w:cs="Tahoma"/>
                <w:sz w:val="22"/>
                <w:szCs w:val="22"/>
              </w:rPr>
            </w:pPr>
            <w:r w:rsidRPr="00070528">
              <w:rPr>
                <w:rFonts w:cs="Tahoma"/>
                <w:sz w:val="22"/>
                <w:szCs w:val="22"/>
              </w:rPr>
              <w:t>Hiển thị mã lưu kho của giấy tờ nếu giấy tờ đã được lưu kho</w:t>
            </w:r>
          </w:p>
        </w:tc>
        <w:tc>
          <w:tcPr>
            <w:tcW w:w="3734" w:type="dxa"/>
          </w:tcPr>
          <w:p w14:paraId="2BF8593E" w14:textId="12FF3FF8"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44F73DE2" w14:textId="77777777" w:rsidTr="00F565CD">
        <w:tc>
          <w:tcPr>
            <w:tcW w:w="704" w:type="dxa"/>
          </w:tcPr>
          <w:p w14:paraId="3D29534A"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756D00F1" w14:textId="21BF68ED" w:rsidR="00556B90" w:rsidRPr="00070528" w:rsidRDefault="00556B90" w:rsidP="00556B90">
            <w:pPr>
              <w:spacing w:before="74" w:after="37"/>
              <w:ind w:left="12"/>
              <w:rPr>
                <w:rFonts w:cs="Tahoma"/>
                <w:sz w:val="22"/>
                <w:szCs w:val="22"/>
              </w:rPr>
            </w:pPr>
            <w:r w:rsidRPr="00070528">
              <w:rPr>
                <w:rFonts w:cs="Tahoma"/>
                <w:sz w:val="22"/>
                <w:szCs w:val="22"/>
              </w:rPr>
              <w:t xml:space="preserve">Ngày nhận dự kiến </w:t>
            </w:r>
          </w:p>
        </w:tc>
        <w:tc>
          <w:tcPr>
            <w:tcW w:w="2074" w:type="dxa"/>
          </w:tcPr>
          <w:p w14:paraId="71CA0D31" w14:textId="4305D79E" w:rsidR="00556B90" w:rsidRPr="00070528" w:rsidRDefault="00556B90" w:rsidP="00556B90">
            <w:pPr>
              <w:spacing w:before="74" w:after="37"/>
              <w:ind w:left="60"/>
              <w:rPr>
                <w:rFonts w:cs="Tahoma"/>
                <w:sz w:val="22"/>
                <w:szCs w:val="22"/>
              </w:rPr>
            </w:pPr>
            <w:r w:rsidRPr="00070528">
              <w:rPr>
                <w:rFonts w:cs="Tahoma"/>
                <w:sz w:val="22"/>
                <w:szCs w:val="22"/>
              </w:rPr>
              <w:t>Date</w:t>
            </w:r>
          </w:p>
        </w:tc>
        <w:tc>
          <w:tcPr>
            <w:tcW w:w="1657" w:type="dxa"/>
          </w:tcPr>
          <w:p w14:paraId="6F690383" w14:textId="77777777" w:rsidR="00556B90" w:rsidRPr="00070528" w:rsidRDefault="00556B90" w:rsidP="00556B90">
            <w:pPr>
              <w:spacing w:before="74" w:after="37"/>
              <w:ind w:left="337"/>
              <w:rPr>
                <w:rFonts w:cs="Tahoma"/>
                <w:sz w:val="22"/>
                <w:szCs w:val="22"/>
              </w:rPr>
            </w:pPr>
          </w:p>
        </w:tc>
        <w:tc>
          <w:tcPr>
            <w:tcW w:w="3731" w:type="dxa"/>
          </w:tcPr>
          <w:p w14:paraId="2AB8BC64" w14:textId="61274B33" w:rsidR="00556B90" w:rsidRPr="00070528" w:rsidRDefault="00556B90" w:rsidP="00556B90">
            <w:pPr>
              <w:spacing w:before="74" w:after="37"/>
              <w:ind w:left="39"/>
              <w:rPr>
                <w:rFonts w:cs="Tahoma"/>
                <w:sz w:val="22"/>
                <w:szCs w:val="22"/>
              </w:rPr>
            </w:pPr>
            <w:r w:rsidRPr="00070528">
              <w:rPr>
                <w:rFonts w:cs="Tahoma"/>
                <w:sz w:val="22"/>
                <w:szCs w:val="22"/>
              </w:rPr>
              <w:t>Hiển thị ngày nhận dự kiến của giấy tờ</w:t>
            </w:r>
          </w:p>
        </w:tc>
        <w:tc>
          <w:tcPr>
            <w:tcW w:w="3734" w:type="dxa"/>
          </w:tcPr>
          <w:p w14:paraId="0C200F4A" w14:textId="5426FAC6"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6FDC9E7E" w14:textId="77777777" w:rsidTr="00F565CD">
        <w:tc>
          <w:tcPr>
            <w:tcW w:w="704" w:type="dxa"/>
          </w:tcPr>
          <w:p w14:paraId="7C331721"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4F0B4399" w14:textId="2B74AE96" w:rsidR="00556B90" w:rsidRPr="00070528" w:rsidRDefault="00556B90" w:rsidP="00556B90">
            <w:pPr>
              <w:spacing w:before="74" w:after="37"/>
              <w:ind w:left="12"/>
              <w:rPr>
                <w:rFonts w:cs="Tahoma"/>
                <w:sz w:val="22"/>
                <w:szCs w:val="22"/>
              </w:rPr>
            </w:pPr>
            <w:r w:rsidRPr="00070528">
              <w:rPr>
                <w:rFonts w:cs="Tahoma"/>
                <w:sz w:val="22"/>
                <w:szCs w:val="22"/>
              </w:rPr>
              <w:t>Ngày nhận thực tế</w:t>
            </w:r>
          </w:p>
        </w:tc>
        <w:tc>
          <w:tcPr>
            <w:tcW w:w="2074" w:type="dxa"/>
          </w:tcPr>
          <w:p w14:paraId="7E2D3319" w14:textId="43100B49" w:rsidR="00556B90" w:rsidRPr="00070528" w:rsidRDefault="00556B90" w:rsidP="00556B90">
            <w:pPr>
              <w:spacing w:before="74" w:after="37"/>
              <w:ind w:left="60"/>
              <w:rPr>
                <w:rFonts w:cs="Tahoma"/>
                <w:sz w:val="22"/>
                <w:szCs w:val="22"/>
              </w:rPr>
            </w:pPr>
            <w:r w:rsidRPr="00070528">
              <w:rPr>
                <w:rFonts w:cs="Tahoma"/>
                <w:sz w:val="22"/>
                <w:szCs w:val="22"/>
              </w:rPr>
              <w:t>Date</w:t>
            </w:r>
          </w:p>
        </w:tc>
        <w:tc>
          <w:tcPr>
            <w:tcW w:w="1657" w:type="dxa"/>
          </w:tcPr>
          <w:p w14:paraId="270E4337" w14:textId="77777777" w:rsidR="00556B90" w:rsidRPr="00070528" w:rsidRDefault="00556B90" w:rsidP="00556B90">
            <w:pPr>
              <w:spacing w:before="74" w:after="37"/>
              <w:ind w:left="337"/>
              <w:rPr>
                <w:rFonts w:cs="Tahoma"/>
                <w:sz w:val="22"/>
                <w:szCs w:val="22"/>
              </w:rPr>
            </w:pPr>
          </w:p>
        </w:tc>
        <w:tc>
          <w:tcPr>
            <w:tcW w:w="3731" w:type="dxa"/>
          </w:tcPr>
          <w:p w14:paraId="693555A4" w14:textId="6FE3B257" w:rsidR="00556B90" w:rsidRPr="00070528" w:rsidRDefault="00556B90" w:rsidP="00556B90">
            <w:pPr>
              <w:spacing w:before="74" w:after="37"/>
              <w:ind w:left="39"/>
              <w:rPr>
                <w:rFonts w:cs="Tahoma"/>
                <w:sz w:val="22"/>
                <w:szCs w:val="22"/>
              </w:rPr>
            </w:pPr>
            <w:r w:rsidRPr="00070528">
              <w:rPr>
                <w:rFonts w:cs="Tahoma"/>
                <w:sz w:val="22"/>
                <w:szCs w:val="22"/>
              </w:rPr>
              <w:t>Hiển thị ngày nhận thực tế của giấy tờ</w:t>
            </w:r>
          </w:p>
        </w:tc>
        <w:tc>
          <w:tcPr>
            <w:tcW w:w="3734" w:type="dxa"/>
          </w:tcPr>
          <w:p w14:paraId="3E236B6A" w14:textId="52111E76"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1A33AF4C" w14:textId="77777777" w:rsidTr="00F565CD">
        <w:tc>
          <w:tcPr>
            <w:tcW w:w="704" w:type="dxa"/>
          </w:tcPr>
          <w:p w14:paraId="11EF4B28"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242302FE" w14:textId="1FECC890" w:rsidR="00556B90" w:rsidRPr="00070528" w:rsidRDefault="00556B90" w:rsidP="00556B90">
            <w:pPr>
              <w:spacing w:before="74" w:after="37"/>
              <w:ind w:left="12"/>
              <w:rPr>
                <w:rFonts w:cs="Tahoma"/>
                <w:sz w:val="22"/>
                <w:szCs w:val="22"/>
              </w:rPr>
            </w:pPr>
            <w:r w:rsidRPr="00070528">
              <w:rPr>
                <w:rFonts w:cs="Tahoma"/>
                <w:sz w:val="22"/>
                <w:szCs w:val="22"/>
              </w:rPr>
              <w:t>Số ngày trễ</w:t>
            </w:r>
          </w:p>
        </w:tc>
        <w:tc>
          <w:tcPr>
            <w:tcW w:w="2074" w:type="dxa"/>
          </w:tcPr>
          <w:p w14:paraId="6E368C5C" w14:textId="0CFAC377" w:rsidR="00556B90" w:rsidRPr="00070528" w:rsidRDefault="00556B90" w:rsidP="00556B90">
            <w:pPr>
              <w:spacing w:before="74" w:after="37"/>
              <w:ind w:left="60"/>
              <w:rPr>
                <w:rFonts w:cs="Tahoma"/>
                <w:sz w:val="22"/>
                <w:szCs w:val="22"/>
              </w:rPr>
            </w:pPr>
            <w:r w:rsidRPr="00070528">
              <w:rPr>
                <w:rFonts w:cs="Tahoma"/>
                <w:sz w:val="22"/>
                <w:szCs w:val="22"/>
              </w:rPr>
              <w:t>Number</w:t>
            </w:r>
          </w:p>
        </w:tc>
        <w:tc>
          <w:tcPr>
            <w:tcW w:w="1657" w:type="dxa"/>
          </w:tcPr>
          <w:p w14:paraId="3DB38734" w14:textId="77777777" w:rsidR="00556B90" w:rsidRPr="00070528" w:rsidRDefault="00556B90" w:rsidP="00556B90">
            <w:pPr>
              <w:spacing w:before="74" w:after="37"/>
              <w:ind w:left="337"/>
              <w:rPr>
                <w:rFonts w:cs="Tahoma"/>
                <w:sz w:val="22"/>
                <w:szCs w:val="22"/>
              </w:rPr>
            </w:pPr>
          </w:p>
        </w:tc>
        <w:tc>
          <w:tcPr>
            <w:tcW w:w="3731" w:type="dxa"/>
          </w:tcPr>
          <w:p w14:paraId="2B56B161" w14:textId="4B9C9777" w:rsidR="00556B90" w:rsidRPr="00070528" w:rsidRDefault="00556B90" w:rsidP="00556B90">
            <w:pPr>
              <w:spacing w:before="74" w:after="37"/>
              <w:ind w:left="39"/>
              <w:rPr>
                <w:rFonts w:cs="Tahoma"/>
                <w:sz w:val="22"/>
                <w:szCs w:val="22"/>
              </w:rPr>
            </w:pPr>
            <w:r w:rsidRPr="00070528">
              <w:rPr>
                <w:rFonts w:cs="Tahoma"/>
                <w:sz w:val="22"/>
                <w:szCs w:val="22"/>
              </w:rPr>
              <w:t>Hiển thị số ngày về trễ của giấy tờ nếu giấy tờ về trễ so với dự kiến</w:t>
            </w:r>
          </w:p>
        </w:tc>
        <w:tc>
          <w:tcPr>
            <w:tcW w:w="3734" w:type="dxa"/>
          </w:tcPr>
          <w:p w14:paraId="70C1833E" w14:textId="77777777" w:rsidR="00556B90" w:rsidRPr="00070528" w:rsidRDefault="00556B90" w:rsidP="00556B90">
            <w:pPr>
              <w:spacing w:before="74" w:after="37"/>
              <w:ind w:left="0"/>
              <w:rPr>
                <w:rFonts w:cs="Tahoma"/>
                <w:sz w:val="22"/>
                <w:szCs w:val="22"/>
              </w:rPr>
            </w:pPr>
            <w:r w:rsidRPr="00070528">
              <w:rPr>
                <w:rFonts w:cs="Tahoma"/>
                <w:sz w:val="22"/>
                <w:szCs w:val="22"/>
              </w:rPr>
              <w:t>Mặc định: trắng</w:t>
            </w:r>
          </w:p>
          <w:p w14:paraId="4AD4CFF8" w14:textId="77777777" w:rsidR="00556B90" w:rsidRPr="00070528" w:rsidRDefault="00556B90" w:rsidP="00556B90">
            <w:pPr>
              <w:spacing w:before="74" w:after="37"/>
              <w:ind w:left="0"/>
              <w:rPr>
                <w:rFonts w:cs="Tahoma"/>
                <w:sz w:val="22"/>
                <w:szCs w:val="22"/>
              </w:rPr>
            </w:pPr>
            <w:r w:rsidRPr="00070528">
              <w:rPr>
                <w:rFonts w:cs="Tahoma"/>
                <w:sz w:val="22"/>
                <w:szCs w:val="22"/>
              </w:rPr>
              <w:t>Khi có ngày về thực tế, hệ thống tự động tính: nếu ngày thực tế - ngày dự kiến &gt;0, hiển thị số ngày trễ</w:t>
            </w:r>
          </w:p>
          <w:p w14:paraId="613B2D0A" w14:textId="46D26040" w:rsidR="00556B90" w:rsidRPr="00070528" w:rsidRDefault="00556B90" w:rsidP="00556B90">
            <w:pPr>
              <w:spacing w:before="74" w:after="37"/>
              <w:ind w:left="0"/>
              <w:rPr>
                <w:rFonts w:cs="Tahoma"/>
                <w:sz w:val="22"/>
                <w:szCs w:val="22"/>
              </w:rPr>
            </w:pPr>
            <w:r w:rsidRPr="00070528">
              <w:rPr>
                <w:rFonts w:cs="Tahoma"/>
                <w:sz w:val="22"/>
                <w:szCs w:val="22"/>
              </w:rPr>
              <w:t>Nếu ngày thực tế - ngày dự kiến &lt; 0: không hiển thị trường này</w:t>
            </w:r>
          </w:p>
          <w:p w14:paraId="0FC340C2" w14:textId="21F180B9" w:rsidR="00C566F8" w:rsidRPr="00070528" w:rsidRDefault="00C566F8" w:rsidP="00556B90">
            <w:pPr>
              <w:spacing w:before="74" w:after="37"/>
              <w:ind w:left="0"/>
              <w:rPr>
                <w:rFonts w:cs="Tahoma"/>
                <w:sz w:val="22"/>
                <w:szCs w:val="22"/>
              </w:rPr>
            </w:pPr>
            <w:r w:rsidRPr="00070528">
              <w:rPr>
                <w:rFonts w:cs="Tahoma"/>
                <w:sz w:val="22"/>
                <w:szCs w:val="22"/>
              </w:rPr>
              <w:t>Nếu quá ngày dự kiến mà giấy tờ chưa về, hệ thống lấy ngày hiện tại – ngày dự kiến</w:t>
            </w:r>
          </w:p>
          <w:p w14:paraId="37DFA7C3" w14:textId="5D0074D9" w:rsidR="00556B90" w:rsidRPr="00070528" w:rsidRDefault="00556B90" w:rsidP="00556B90">
            <w:pPr>
              <w:spacing w:before="74" w:after="37"/>
              <w:ind w:left="8"/>
              <w:rPr>
                <w:rFonts w:cs="Tahoma"/>
                <w:sz w:val="22"/>
                <w:szCs w:val="22"/>
              </w:rPr>
            </w:pPr>
            <w:r w:rsidRPr="00070528">
              <w:rPr>
                <w:rFonts w:cs="Tahoma"/>
                <w:sz w:val="22"/>
                <w:szCs w:val="22"/>
              </w:rPr>
              <w:t>Không cho sửa</w:t>
            </w:r>
          </w:p>
        </w:tc>
      </w:tr>
      <w:tr w:rsidR="00556B90" w:rsidRPr="00070528" w14:paraId="28271407" w14:textId="77777777" w:rsidTr="00F565CD">
        <w:tc>
          <w:tcPr>
            <w:tcW w:w="704" w:type="dxa"/>
          </w:tcPr>
          <w:p w14:paraId="350EFF6D" w14:textId="77777777" w:rsidR="00556B90" w:rsidRPr="00070528" w:rsidRDefault="00556B90" w:rsidP="00F565CD">
            <w:pPr>
              <w:pStyle w:val="ListParagraph"/>
              <w:numPr>
                <w:ilvl w:val="0"/>
                <w:numId w:val="30"/>
              </w:numPr>
              <w:spacing w:before="74" w:after="37"/>
              <w:ind w:left="13" w:firstLine="0"/>
              <w:rPr>
                <w:rFonts w:cs="Tahoma"/>
                <w:sz w:val="22"/>
                <w:szCs w:val="22"/>
              </w:rPr>
            </w:pPr>
          </w:p>
        </w:tc>
        <w:tc>
          <w:tcPr>
            <w:tcW w:w="2187" w:type="dxa"/>
          </w:tcPr>
          <w:p w14:paraId="1B69B96A" w14:textId="02009257" w:rsidR="00556B90" w:rsidRPr="00070528" w:rsidRDefault="00556B90" w:rsidP="00556B90">
            <w:pPr>
              <w:spacing w:before="74" w:after="37"/>
              <w:ind w:left="12"/>
              <w:rPr>
                <w:rFonts w:cs="Tahoma"/>
                <w:sz w:val="22"/>
                <w:szCs w:val="22"/>
              </w:rPr>
            </w:pPr>
            <w:r w:rsidRPr="00070528">
              <w:rPr>
                <w:rFonts w:cs="Tahoma"/>
                <w:sz w:val="22"/>
                <w:szCs w:val="22"/>
              </w:rPr>
              <w:t>Ghi chú</w:t>
            </w:r>
          </w:p>
        </w:tc>
        <w:tc>
          <w:tcPr>
            <w:tcW w:w="2074" w:type="dxa"/>
          </w:tcPr>
          <w:p w14:paraId="41FADB0E" w14:textId="2EEEDAE4" w:rsidR="00556B90" w:rsidRPr="00070528" w:rsidRDefault="00066503" w:rsidP="00556B90">
            <w:pPr>
              <w:spacing w:before="74" w:after="37"/>
              <w:ind w:left="60"/>
              <w:rPr>
                <w:rFonts w:cs="Tahoma"/>
                <w:sz w:val="22"/>
                <w:szCs w:val="22"/>
              </w:rPr>
            </w:pPr>
            <w:r w:rsidRPr="00070528">
              <w:rPr>
                <w:rFonts w:cs="Tahoma"/>
                <w:sz w:val="22"/>
                <w:szCs w:val="22"/>
              </w:rPr>
              <w:t>Text</w:t>
            </w:r>
          </w:p>
        </w:tc>
        <w:tc>
          <w:tcPr>
            <w:tcW w:w="1657" w:type="dxa"/>
          </w:tcPr>
          <w:p w14:paraId="4FB28B7A" w14:textId="77777777" w:rsidR="00556B90" w:rsidRPr="00070528" w:rsidRDefault="00556B90" w:rsidP="00556B90">
            <w:pPr>
              <w:spacing w:before="74" w:after="37"/>
              <w:ind w:left="337"/>
              <w:rPr>
                <w:rFonts w:cs="Tahoma"/>
                <w:sz w:val="22"/>
                <w:szCs w:val="22"/>
              </w:rPr>
            </w:pPr>
          </w:p>
        </w:tc>
        <w:tc>
          <w:tcPr>
            <w:tcW w:w="3731" w:type="dxa"/>
          </w:tcPr>
          <w:p w14:paraId="0F9DB252" w14:textId="5CB4A38E" w:rsidR="00556B90" w:rsidRPr="00070528" w:rsidRDefault="00556B90" w:rsidP="00556B90">
            <w:pPr>
              <w:spacing w:before="74" w:after="37"/>
              <w:ind w:left="39"/>
              <w:rPr>
                <w:rFonts w:cs="Tahoma"/>
                <w:sz w:val="22"/>
                <w:szCs w:val="22"/>
              </w:rPr>
            </w:pPr>
            <w:r w:rsidRPr="00070528">
              <w:rPr>
                <w:rFonts w:cs="Tahoma"/>
                <w:sz w:val="22"/>
                <w:szCs w:val="22"/>
              </w:rPr>
              <w:t>Cho phép nhập ghi chú với từng loại giấy tờ</w:t>
            </w:r>
          </w:p>
        </w:tc>
        <w:tc>
          <w:tcPr>
            <w:tcW w:w="3734" w:type="dxa"/>
          </w:tcPr>
          <w:p w14:paraId="2302E553" w14:textId="77777777" w:rsidR="00556B90" w:rsidRPr="00070528" w:rsidRDefault="00556B90" w:rsidP="00556B90">
            <w:pPr>
              <w:spacing w:before="74" w:after="37"/>
              <w:ind w:left="8"/>
              <w:rPr>
                <w:rFonts w:cs="Tahoma"/>
                <w:sz w:val="22"/>
                <w:szCs w:val="22"/>
              </w:rPr>
            </w:pPr>
            <w:r w:rsidRPr="00070528">
              <w:rPr>
                <w:rFonts w:cs="Tahoma"/>
                <w:sz w:val="22"/>
                <w:szCs w:val="22"/>
              </w:rPr>
              <w:t>Mặc định: trắng hoặc ghi chú đã nhập trước đó</w:t>
            </w:r>
          </w:p>
          <w:p w14:paraId="2FCEB5F4" w14:textId="584E64A4" w:rsidR="00556B90" w:rsidRPr="00070528" w:rsidRDefault="00556B90" w:rsidP="00556B90">
            <w:pPr>
              <w:spacing w:before="74" w:after="37"/>
              <w:ind w:left="8"/>
              <w:rPr>
                <w:rFonts w:cs="Tahoma"/>
                <w:sz w:val="22"/>
                <w:szCs w:val="22"/>
              </w:rPr>
            </w:pPr>
            <w:r w:rsidRPr="00070528">
              <w:rPr>
                <w:rFonts w:cs="Tahoma"/>
                <w:sz w:val="22"/>
                <w:szCs w:val="22"/>
              </w:rPr>
              <w:t>Cho phép sửa</w:t>
            </w:r>
          </w:p>
        </w:tc>
      </w:tr>
      <w:tr w:rsidR="00556B90" w:rsidRPr="00070528" w14:paraId="44B07A38" w14:textId="77777777" w:rsidTr="00F565CD">
        <w:tc>
          <w:tcPr>
            <w:tcW w:w="704" w:type="dxa"/>
          </w:tcPr>
          <w:p w14:paraId="094CAB92" w14:textId="77777777" w:rsidR="00556B90" w:rsidRPr="00070528" w:rsidRDefault="00556B90" w:rsidP="00C77F5B">
            <w:pPr>
              <w:pStyle w:val="ListParagraph"/>
              <w:numPr>
                <w:ilvl w:val="0"/>
                <w:numId w:val="30"/>
              </w:numPr>
              <w:spacing w:before="74" w:after="37"/>
              <w:ind w:left="101" w:hanging="101"/>
              <w:rPr>
                <w:rFonts w:cs="Tahoma"/>
                <w:sz w:val="22"/>
                <w:szCs w:val="22"/>
              </w:rPr>
            </w:pPr>
          </w:p>
        </w:tc>
        <w:tc>
          <w:tcPr>
            <w:tcW w:w="2187" w:type="dxa"/>
          </w:tcPr>
          <w:p w14:paraId="5D5EC2F3" w14:textId="4F0C90D7" w:rsidR="00556B90" w:rsidRPr="00070528" w:rsidRDefault="00556B90" w:rsidP="00556B90">
            <w:pPr>
              <w:spacing w:before="74" w:after="37"/>
              <w:ind w:left="12"/>
              <w:rPr>
                <w:rFonts w:cs="Tahoma"/>
                <w:sz w:val="22"/>
                <w:szCs w:val="22"/>
              </w:rPr>
            </w:pPr>
            <w:r w:rsidRPr="00070528">
              <w:rPr>
                <w:rFonts w:cs="Tahoma"/>
                <w:sz w:val="22"/>
                <w:szCs w:val="22"/>
              </w:rPr>
              <w:t>Xem lịch sử</w:t>
            </w:r>
          </w:p>
        </w:tc>
        <w:tc>
          <w:tcPr>
            <w:tcW w:w="2074" w:type="dxa"/>
          </w:tcPr>
          <w:p w14:paraId="1769DCFB" w14:textId="1369A5DD" w:rsidR="00556B90" w:rsidRPr="00070528" w:rsidRDefault="00556B90" w:rsidP="00556B90">
            <w:pPr>
              <w:spacing w:before="74" w:after="37"/>
              <w:ind w:left="60"/>
              <w:rPr>
                <w:rFonts w:cs="Tahoma"/>
                <w:sz w:val="22"/>
                <w:szCs w:val="22"/>
              </w:rPr>
            </w:pPr>
            <w:r w:rsidRPr="00070528">
              <w:rPr>
                <w:rFonts w:cs="Tahoma"/>
                <w:sz w:val="22"/>
                <w:szCs w:val="22"/>
              </w:rPr>
              <w:t>Button</w:t>
            </w:r>
          </w:p>
        </w:tc>
        <w:tc>
          <w:tcPr>
            <w:tcW w:w="1657" w:type="dxa"/>
          </w:tcPr>
          <w:p w14:paraId="534F4546" w14:textId="77777777" w:rsidR="00556B90" w:rsidRPr="00070528" w:rsidRDefault="00556B90" w:rsidP="00556B90">
            <w:pPr>
              <w:spacing w:before="74" w:after="37"/>
              <w:ind w:left="337"/>
              <w:rPr>
                <w:rFonts w:cs="Tahoma"/>
                <w:sz w:val="22"/>
                <w:szCs w:val="22"/>
              </w:rPr>
            </w:pPr>
          </w:p>
        </w:tc>
        <w:tc>
          <w:tcPr>
            <w:tcW w:w="3731" w:type="dxa"/>
          </w:tcPr>
          <w:p w14:paraId="23218232" w14:textId="5781EBB0" w:rsidR="00556B90" w:rsidRPr="00070528" w:rsidRDefault="00556B90" w:rsidP="00556B90">
            <w:pPr>
              <w:spacing w:before="74" w:after="37"/>
              <w:ind w:left="39"/>
              <w:rPr>
                <w:rFonts w:cs="Tahoma"/>
                <w:sz w:val="22"/>
                <w:szCs w:val="22"/>
              </w:rPr>
            </w:pPr>
            <w:r w:rsidRPr="00070528">
              <w:rPr>
                <w:rFonts w:cs="Tahoma"/>
                <w:sz w:val="22"/>
                <w:szCs w:val="22"/>
              </w:rPr>
              <w:t>Cho phép chuyển đến màn hình Xem lịch sử lưu kho của giấy tờ (Chức năng này sẽ phát triển ở Phase 2)</w:t>
            </w:r>
          </w:p>
        </w:tc>
        <w:tc>
          <w:tcPr>
            <w:tcW w:w="3734" w:type="dxa"/>
          </w:tcPr>
          <w:p w14:paraId="578C83FE" w14:textId="77777777" w:rsidR="00556B90" w:rsidRPr="00070528" w:rsidRDefault="00556B90" w:rsidP="00556B90">
            <w:pPr>
              <w:spacing w:before="74" w:after="37"/>
              <w:ind w:left="8"/>
              <w:rPr>
                <w:rFonts w:cs="Tahoma"/>
                <w:sz w:val="22"/>
                <w:szCs w:val="22"/>
              </w:rPr>
            </w:pPr>
          </w:p>
        </w:tc>
      </w:tr>
    </w:tbl>
    <w:p w14:paraId="6B2C70B3" w14:textId="77777777" w:rsidR="00191E19" w:rsidRPr="00070528" w:rsidRDefault="00191E19" w:rsidP="00F565CD">
      <w:pPr>
        <w:pStyle w:val="BodyText"/>
        <w:numPr>
          <w:ilvl w:val="3"/>
          <w:numId w:val="68"/>
        </w:numPr>
        <w:ind w:left="1701" w:hanging="283"/>
        <w:outlineLvl w:val="3"/>
        <w:rPr>
          <w:sz w:val="22"/>
          <w:szCs w:val="20"/>
          <w:lang w:val="en-US" w:eastAsia="en-AU"/>
        </w:rPr>
      </w:pPr>
      <w:bookmarkStart w:id="31" w:name="_Toc522716971"/>
      <w:r w:rsidRPr="00070528">
        <w:rPr>
          <w:sz w:val="22"/>
          <w:szCs w:val="20"/>
          <w:lang w:val="en-US" w:eastAsia="en-AU"/>
        </w:rPr>
        <w:t>Luồng xử lý</w:t>
      </w:r>
      <w:bookmarkEnd w:id="31"/>
    </w:p>
    <w:tbl>
      <w:tblPr>
        <w:tblStyle w:val="TableGrid"/>
        <w:tblW w:w="14034" w:type="dxa"/>
        <w:tblInd w:w="-5" w:type="dxa"/>
        <w:tblLook w:val="04A0" w:firstRow="1" w:lastRow="0" w:firstColumn="1" w:lastColumn="0" w:noHBand="0" w:noVBand="1"/>
      </w:tblPr>
      <w:tblGrid>
        <w:gridCol w:w="851"/>
        <w:gridCol w:w="4884"/>
        <w:gridCol w:w="8299"/>
      </w:tblGrid>
      <w:tr w:rsidR="00191E19" w:rsidRPr="00070528" w14:paraId="38A91D2C" w14:textId="77777777" w:rsidTr="00F565CD">
        <w:trPr>
          <w:tblHeader/>
        </w:trPr>
        <w:tc>
          <w:tcPr>
            <w:tcW w:w="851" w:type="dxa"/>
            <w:shd w:val="clear" w:color="auto" w:fill="D9D9D9" w:themeFill="background1" w:themeFillShade="D9"/>
          </w:tcPr>
          <w:p w14:paraId="22EC633D" w14:textId="77777777" w:rsidR="00191E19" w:rsidRPr="00070528" w:rsidRDefault="00191E19" w:rsidP="002166A9">
            <w:pPr>
              <w:spacing w:before="74" w:after="37"/>
              <w:ind w:left="0"/>
              <w:jc w:val="center"/>
              <w:rPr>
                <w:rFonts w:cs="Tahoma"/>
                <w:b/>
                <w:sz w:val="22"/>
                <w:szCs w:val="22"/>
              </w:rPr>
            </w:pPr>
            <w:r w:rsidRPr="00070528">
              <w:rPr>
                <w:rFonts w:cs="Tahoma"/>
                <w:b/>
                <w:sz w:val="22"/>
                <w:szCs w:val="22"/>
              </w:rPr>
              <w:t>Bước</w:t>
            </w:r>
          </w:p>
        </w:tc>
        <w:tc>
          <w:tcPr>
            <w:tcW w:w="4884" w:type="dxa"/>
            <w:shd w:val="clear" w:color="auto" w:fill="D9D9D9" w:themeFill="background1" w:themeFillShade="D9"/>
          </w:tcPr>
          <w:p w14:paraId="61A7D753" w14:textId="77777777" w:rsidR="00191E19" w:rsidRPr="00070528" w:rsidRDefault="00191E19" w:rsidP="002166A9">
            <w:pPr>
              <w:spacing w:before="74" w:after="37"/>
              <w:ind w:left="0"/>
              <w:jc w:val="center"/>
              <w:rPr>
                <w:rFonts w:cs="Tahoma"/>
                <w:b/>
                <w:sz w:val="22"/>
                <w:szCs w:val="22"/>
              </w:rPr>
            </w:pPr>
            <w:r w:rsidRPr="00070528">
              <w:rPr>
                <w:rFonts w:cs="Tahoma"/>
                <w:b/>
                <w:sz w:val="22"/>
                <w:szCs w:val="22"/>
              </w:rPr>
              <w:t>Thao tác</w:t>
            </w:r>
          </w:p>
        </w:tc>
        <w:tc>
          <w:tcPr>
            <w:tcW w:w="8299" w:type="dxa"/>
            <w:shd w:val="clear" w:color="auto" w:fill="D9D9D9" w:themeFill="background1" w:themeFillShade="D9"/>
          </w:tcPr>
          <w:p w14:paraId="7EFC85E2" w14:textId="77777777" w:rsidR="00191E19" w:rsidRPr="00070528" w:rsidRDefault="00191E19" w:rsidP="002166A9">
            <w:pPr>
              <w:spacing w:before="74" w:after="37"/>
              <w:ind w:left="0"/>
              <w:jc w:val="center"/>
              <w:rPr>
                <w:rFonts w:cs="Tahoma"/>
                <w:b/>
                <w:sz w:val="22"/>
                <w:szCs w:val="22"/>
              </w:rPr>
            </w:pPr>
            <w:r w:rsidRPr="00070528">
              <w:rPr>
                <w:rFonts w:cs="Tahoma"/>
                <w:b/>
                <w:sz w:val="22"/>
                <w:szCs w:val="22"/>
              </w:rPr>
              <w:t>Hệ thống</w:t>
            </w:r>
          </w:p>
        </w:tc>
      </w:tr>
      <w:tr w:rsidR="00191E19" w:rsidRPr="00070528" w14:paraId="147D0849" w14:textId="77777777" w:rsidTr="00F565CD">
        <w:tc>
          <w:tcPr>
            <w:tcW w:w="851" w:type="dxa"/>
          </w:tcPr>
          <w:p w14:paraId="4AD0F461" w14:textId="67155B6C" w:rsidR="00191E19" w:rsidRPr="00070528" w:rsidRDefault="00191E19" w:rsidP="000C1FDD">
            <w:pPr>
              <w:pStyle w:val="ListParagraph"/>
              <w:numPr>
                <w:ilvl w:val="0"/>
                <w:numId w:val="31"/>
              </w:numPr>
              <w:spacing w:before="74" w:after="37"/>
              <w:ind w:left="446" w:hanging="223"/>
              <w:rPr>
                <w:sz w:val="22"/>
              </w:rPr>
            </w:pPr>
          </w:p>
        </w:tc>
        <w:tc>
          <w:tcPr>
            <w:tcW w:w="4884" w:type="dxa"/>
          </w:tcPr>
          <w:p w14:paraId="217ED7C8" w14:textId="77777777" w:rsidR="00191E19" w:rsidRPr="00070528" w:rsidRDefault="00191E19" w:rsidP="002166A9">
            <w:pPr>
              <w:spacing w:before="74" w:after="37"/>
              <w:ind w:left="0"/>
              <w:rPr>
                <w:sz w:val="22"/>
              </w:rPr>
            </w:pPr>
            <w:r w:rsidRPr="00070528">
              <w:rPr>
                <w:sz w:val="22"/>
              </w:rPr>
              <w:t>Có 2 cách để mở màn hình SC02:</w:t>
            </w:r>
          </w:p>
          <w:p w14:paraId="1C9B6019" w14:textId="77777777" w:rsidR="00191E19" w:rsidRPr="00070528" w:rsidRDefault="00191E19" w:rsidP="00814A2D">
            <w:pPr>
              <w:pStyle w:val="ListParagraph"/>
              <w:numPr>
                <w:ilvl w:val="0"/>
                <w:numId w:val="17"/>
              </w:numPr>
              <w:spacing w:before="74" w:after="37"/>
              <w:ind w:left="446" w:hanging="223"/>
              <w:rPr>
                <w:sz w:val="22"/>
              </w:rPr>
            </w:pPr>
            <w:r w:rsidRPr="00070528">
              <w:rPr>
                <w:sz w:val="22"/>
              </w:rPr>
              <w:t xml:space="preserve">Cách 1: Từ màn hình SC01, người dùng click vào số hợp đồng </w:t>
            </w:r>
          </w:p>
          <w:p w14:paraId="4D3C0D72" w14:textId="2FB89DA7" w:rsidR="00191E19" w:rsidRPr="00070528" w:rsidRDefault="00191E19" w:rsidP="00814A2D">
            <w:pPr>
              <w:pStyle w:val="ListParagraph"/>
              <w:numPr>
                <w:ilvl w:val="0"/>
                <w:numId w:val="17"/>
              </w:numPr>
              <w:spacing w:before="74" w:after="37"/>
              <w:ind w:left="446" w:hanging="223"/>
              <w:rPr>
                <w:sz w:val="22"/>
              </w:rPr>
            </w:pPr>
            <w:r w:rsidRPr="00070528">
              <w:rPr>
                <w:sz w:val="22"/>
              </w:rPr>
              <w:lastRenderedPageBreak/>
              <w:t>Cách 2: Từ màn hình Home, chọn chứ</w:t>
            </w:r>
            <w:r w:rsidR="00F90FCF" w:rsidRPr="00070528">
              <w:rPr>
                <w:sz w:val="22"/>
              </w:rPr>
              <w:t>c năng “T</w:t>
            </w:r>
            <w:r w:rsidRPr="00070528">
              <w:rPr>
                <w:sz w:val="22"/>
              </w:rPr>
              <w:t>heo dõi hồ sơ”</w:t>
            </w:r>
          </w:p>
        </w:tc>
        <w:tc>
          <w:tcPr>
            <w:tcW w:w="8299" w:type="dxa"/>
          </w:tcPr>
          <w:p w14:paraId="72A71584" w14:textId="05D9CFB5" w:rsidR="00191E19" w:rsidRPr="00070528" w:rsidRDefault="00191E19" w:rsidP="00814A2D">
            <w:pPr>
              <w:pStyle w:val="ListParagraph"/>
              <w:numPr>
                <w:ilvl w:val="0"/>
                <w:numId w:val="17"/>
              </w:numPr>
              <w:spacing w:before="74" w:after="37"/>
              <w:ind w:left="446" w:hanging="223"/>
              <w:rPr>
                <w:sz w:val="22"/>
              </w:rPr>
            </w:pPr>
            <w:r w:rsidRPr="00070528">
              <w:rPr>
                <w:sz w:val="22"/>
              </w:rPr>
              <w:lastRenderedPageBreak/>
              <w:t xml:space="preserve">Nếu chọn cách 1: Hệ thống hiển thị thông tin hợp đồng theo số hợp đồng đã click, đồng thời hiển thị danh sách giấy tờ, trạng thái hiện tại của các giấy tờ </w:t>
            </w:r>
          </w:p>
          <w:p w14:paraId="13DCB0F3" w14:textId="73EBF688" w:rsidR="00191E19" w:rsidRPr="00070528" w:rsidRDefault="00191E19" w:rsidP="00814A2D">
            <w:pPr>
              <w:pStyle w:val="ListParagraph"/>
              <w:numPr>
                <w:ilvl w:val="0"/>
                <w:numId w:val="17"/>
              </w:numPr>
              <w:spacing w:before="74" w:after="37"/>
              <w:ind w:left="446" w:hanging="223"/>
              <w:rPr>
                <w:sz w:val="22"/>
              </w:rPr>
            </w:pPr>
            <w:r w:rsidRPr="00070528">
              <w:rPr>
                <w:sz w:val="22"/>
              </w:rPr>
              <w:t>Nếu chọn cách 2: Hệ thống hiển thị màn hình với các trường thông tin để trắng. Chuyển bước 2.</w:t>
            </w:r>
          </w:p>
        </w:tc>
      </w:tr>
      <w:tr w:rsidR="00191E19" w:rsidRPr="00070528" w14:paraId="7A9AC03B" w14:textId="77777777" w:rsidTr="00F565CD">
        <w:tc>
          <w:tcPr>
            <w:tcW w:w="851" w:type="dxa"/>
          </w:tcPr>
          <w:p w14:paraId="1BB3A03A" w14:textId="6EDE3D87" w:rsidR="00191E19" w:rsidRPr="00070528" w:rsidRDefault="00191E19" w:rsidP="000C1FDD">
            <w:pPr>
              <w:pStyle w:val="ListParagraph"/>
              <w:numPr>
                <w:ilvl w:val="0"/>
                <w:numId w:val="31"/>
              </w:numPr>
              <w:spacing w:before="74" w:after="37"/>
              <w:ind w:left="446" w:hanging="223"/>
              <w:rPr>
                <w:sz w:val="22"/>
              </w:rPr>
            </w:pPr>
          </w:p>
        </w:tc>
        <w:tc>
          <w:tcPr>
            <w:tcW w:w="4884" w:type="dxa"/>
          </w:tcPr>
          <w:p w14:paraId="5516A464" w14:textId="52EB25B6" w:rsidR="00191E19" w:rsidRPr="00070528" w:rsidRDefault="00191E19" w:rsidP="002166A9">
            <w:pPr>
              <w:spacing w:before="74" w:after="37"/>
              <w:ind w:left="0"/>
              <w:rPr>
                <w:sz w:val="22"/>
              </w:rPr>
            </w:pPr>
            <w:r w:rsidRPr="00070528">
              <w:rPr>
                <w:sz w:val="22"/>
              </w:rPr>
              <w:t>Người dùng nhập số cavet hoặc số hợp đồng muốn tìm kiếm</w:t>
            </w:r>
            <w:r w:rsidR="00B1042A" w:rsidRPr="00070528">
              <w:rPr>
                <w:sz w:val="22"/>
              </w:rPr>
              <w:t>. Chọn nút “Tìm kiếm”</w:t>
            </w:r>
          </w:p>
          <w:p w14:paraId="60AD6991" w14:textId="77777777" w:rsidR="00191E19" w:rsidRPr="00070528" w:rsidRDefault="00191E19" w:rsidP="002166A9">
            <w:pPr>
              <w:spacing w:before="74" w:after="37"/>
              <w:ind w:left="0"/>
              <w:rPr>
                <w:sz w:val="22"/>
              </w:rPr>
            </w:pPr>
          </w:p>
        </w:tc>
        <w:tc>
          <w:tcPr>
            <w:tcW w:w="8299" w:type="dxa"/>
          </w:tcPr>
          <w:p w14:paraId="77B7C653" w14:textId="611A7618" w:rsidR="00191E19" w:rsidRPr="00070528" w:rsidRDefault="00191E19" w:rsidP="002166A9">
            <w:pPr>
              <w:spacing w:before="74" w:after="37"/>
              <w:ind w:left="0"/>
              <w:rPr>
                <w:sz w:val="22"/>
              </w:rPr>
            </w:pPr>
            <w:r w:rsidRPr="00070528">
              <w:rPr>
                <w:sz w:val="22"/>
              </w:rPr>
              <w:t>Hệ thống kiểm tra số hợp đồng hoặc số cavet vừa nhập.</w:t>
            </w:r>
          </w:p>
          <w:p w14:paraId="60405882" w14:textId="0E68351E" w:rsidR="00191E19" w:rsidRPr="00070528" w:rsidRDefault="00191E19" w:rsidP="000C1FDD">
            <w:pPr>
              <w:pStyle w:val="ListParagraph"/>
              <w:numPr>
                <w:ilvl w:val="0"/>
                <w:numId w:val="32"/>
              </w:numPr>
              <w:spacing w:before="74" w:after="37"/>
              <w:ind w:left="328" w:hanging="223"/>
              <w:rPr>
                <w:sz w:val="22"/>
              </w:rPr>
            </w:pPr>
            <w:r w:rsidRPr="00070528">
              <w:rPr>
                <w:sz w:val="22"/>
              </w:rPr>
              <w:t xml:space="preserve">Nếu </w:t>
            </w:r>
            <w:r w:rsidR="00B1042A" w:rsidRPr="00070528">
              <w:rPr>
                <w:sz w:val="22"/>
              </w:rPr>
              <w:t>số hợp đồng/số cavet vừa</w:t>
            </w:r>
            <w:r w:rsidRPr="00070528">
              <w:rPr>
                <w:sz w:val="22"/>
              </w:rPr>
              <w:t xml:space="preserve"> nhập</w:t>
            </w:r>
            <w:r w:rsidR="00B1042A" w:rsidRPr="00070528">
              <w:rPr>
                <w:sz w:val="22"/>
              </w:rPr>
              <w:t xml:space="preserve"> hợp lệ:</w:t>
            </w:r>
          </w:p>
          <w:p w14:paraId="1A02A56A" w14:textId="525A5CA4" w:rsidR="00191E19" w:rsidRPr="00070528" w:rsidRDefault="00191E19" w:rsidP="000C1FDD">
            <w:pPr>
              <w:pStyle w:val="ListParagraph"/>
              <w:numPr>
                <w:ilvl w:val="0"/>
                <w:numId w:val="24"/>
              </w:numPr>
              <w:spacing w:before="74" w:after="37"/>
              <w:ind w:left="446" w:hanging="223"/>
              <w:rPr>
                <w:rFonts w:cs="Tahoma"/>
                <w:sz w:val="22"/>
                <w:szCs w:val="22"/>
              </w:rPr>
            </w:pPr>
            <w:r w:rsidRPr="00070528">
              <w:rPr>
                <w:rFonts w:cs="Tahoma"/>
                <w:sz w:val="22"/>
                <w:szCs w:val="22"/>
              </w:rPr>
              <w:t xml:space="preserve">Hệ thống </w:t>
            </w:r>
            <w:r w:rsidR="00B1042A" w:rsidRPr="00070528">
              <w:rPr>
                <w:rFonts w:cs="Tahoma"/>
                <w:sz w:val="22"/>
                <w:szCs w:val="22"/>
              </w:rPr>
              <w:t>hiển thị thông tin hợp đồng theo các thông tin trên màn hình. Hệ thống hiển thị tất cả giấy tờ và các trạng thái của giấy tờ trong hệ thống</w:t>
            </w:r>
            <w:r w:rsidR="00C32DF0" w:rsidRPr="00070528">
              <w:rPr>
                <w:rFonts w:cs="Tahoma"/>
                <w:sz w:val="22"/>
                <w:szCs w:val="22"/>
              </w:rPr>
              <w:t>. Bất kỳ giấy tờ nào đã được ghi nhận vào hệ thống theo số hợp đồng đã nhập đều được hiển thị tại bảng thông tin này.</w:t>
            </w:r>
          </w:p>
          <w:p w14:paraId="7290A374" w14:textId="6A3BBF82" w:rsidR="00191E19" w:rsidRPr="00070528" w:rsidRDefault="00191E19" w:rsidP="000C1FDD">
            <w:pPr>
              <w:pStyle w:val="ListParagraph"/>
              <w:numPr>
                <w:ilvl w:val="0"/>
                <w:numId w:val="32"/>
              </w:numPr>
              <w:spacing w:before="74" w:after="37"/>
              <w:ind w:left="328" w:hanging="223"/>
              <w:rPr>
                <w:sz w:val="22"/>
              </w:rPr>
            </w:pPr>
            <w:r w:rsidRPr="00070528">
              <w:rPr>
                <w:sz w:val="22"/>
              </w:rPr>
              <w:t>Nếu người dùng chưa nhập số hợp đồng/cavet</w:t>
            </w:r>
          </w:p>
          <w:p w14:paraId="31DB9213" w14:textId="77777777" w:rsidR="00191E19" w:rsidRPr="00070528" w:rsidRDefault="00191E19" w:rsidP="000C1FDD">
            <w:pPr>
              <w:pStyle w:val="ListParagraph"/>
              <w:numPr>
                <w:ilvl w:val="0"/>
                <w:numId w:val="24"/>
              </w:numPr>
              <w:spacing w:before="74" w:after="37"/>
              <w:ind w:left="446" w:hanging="223"/>
              <w:rPr>
                <w:sz w:val="22"/>
              </w:rPr>
            </w:pPr>
            <w:r w:rsidRPr="00070528">
              <w:rPr>
                <w:sz w:val="22"/>
              </w:rPr>
              <w:t>Hệ thống báo lỗi “Vui lòng nhập số hợp đồng hoặc số cavet”</w:t>
            </w:r>
          </w:p>
          <w:p w14:paraId="4F7FC356" w14:textId="77777777" w:rsidR="00191E19" w:rsidRPr="00070528" w:rsidRDefault="00191E19" w:rsidP="000C1FDD">
            <w:pPr>
              <w:pStyle w:val="ListParagraph"/>
              <w:numPr>
                <w:ilvl w:val="0"/>
                <w:numId w:val="32"/>
              </w:numPr>
              <w:spacing w:before="74" w:after="37"/>
              <w:ind w:left="328" w:hanging="223"/>
              <w:rPr>
                <w:sz w:val="22"/>
              </w:rPr>
            </w:pPr>
            <w:r w:rsidRPr="00070528">
              <w:rPr>
                <w:sz w:val="22"/>
              </w:rPr>
              <w:t>Nếu số hợp đồng/số cavet không tồn tại</w:t>
            </w:r>
          </w:p>
          <w:p w14:paraId="49F5ED3B" w14:textId="20E1FA0E" w:rsidR="00191E19" w:rsidRPr="00070528" w:rsidRDefault="00191E19" w:rsidP="000C1FDD">
            <w:pPr>
              <w:pStyle w:val="ListParagraph"/>
              <w:numPr>
                <w:ilvl w:val="0"/>
                <w:numId w:val="24"/>
              </w:numPr>
              <w:spacing w:before="74" w:after="37"/>
              <w:ind w:left="446" w:hanging="223"/>
              <w:rPr>
                <w:sz w:val="22"/>
              </w:rPr>
            </w:pPr>
            <w:r w:rsidRPr="00070528">
              <w:rPr>
                <w:sz w:val="22"/>
              </w:rPr>
              <w:t>Hệ thống báo lỗi “Số hợp đồng/số cavet không tồn tại”</w:t>
            </w:r>
          </w:p>
        </w:tc>
      </w:tr>
      <w:tr w:rsidR="00CC0E28" w:rsidRPr="00070528" w14:paraId="3284EF99" w14:textId="77777777" w:rsidTr="00F565CD">
        <w:tc>
          <w:tcPr>
            <w:tcW w:w="851" w:type="dxa"/>
          </w:tcPr>
          <w:p w14:paraId="13DF0005" w14:textId="77777777" w:rsidR="00CC0E28" w:rsidRPr="00070528" w:rsidRDefault="00CC0E28" w:rsidP="000C1FDD">
            <w:pPr>
              <w:pStyle w:val="ListParagraph"/>
              <w:numPr>
                <w:ilvl w:val="0"/>
                <w:numId w:val="31"/>
              </w:numPr>
              <w:spacing w:before="74" w:after="37"/>
              <w:ind w:left="446" w:hanging="223"/>
              <w:rPr>
                <w:sz w:val="22"/>
              </w:rPr>
            </w:pPr>
          </w:p>
        </w:tc>
        <w:tc>
          <w:tcPr>
            <w:tcW w:w="4884" w:type="dxa"/>
          </w:tcPr>
          <w:p w14:paraId="6D106F65" w14:textId="1E3D0443" w:rsidR="00CC0E28" w:rsidRPr="00070528" w:rsidRDefault="00775DA6" w:rsidP="00F90FCF">
            <w:pPr>
              <w:spacing w:before="74" w:after="37"/>
              <w:ind w:left="0"/>
              <w:rPr>
                <w:sz w:val="22"/>
              </w:rPr>
            </w:pPr>
            <w:r w:rsidRPr="00070528">
              <w:rPr>
                <w:sz w:val="22"/>
              </w:rPr>
              <w:t xml:space="preserve">Tại bảng Theo dõi hồ sơ, </w:t>
            </w:r>
            <w:r w:rsidR="00F90FCF" w:rsidRPr="00070528">
              <w:rPr>
                <w:sz w:val="22"/>
              </w:rPr>
              <w:t>xem xét trạng thái hồ sơ hoặc chọn nút “Xem lịch sử” để xem lịch sử nhận/assign/cho mượn của giấy tờ đó</w:t>
            </w:r>
          </w:p>
        </w:tc>
        <w:tc>
          <w:tcPr>
            <w:tcW w:w="8299" w:type="dxa"/>
          </w:tcPr>
          <w:p w14:paraId="2A8E5CA5" w14:textId="6B541F4A" w:rsidR="00CC0E28" w:rsidRPr="00070528" w:rsidRDefault="00775DA6" w:rsidP="00F90FCF">
            <w:pPr>
              <w:spacing w:before="74" w:after="37"/>
              <w:ind w:left="0"/>
              <w:rPr>
                <w:sz w:val="22"/>
              </w:rPr>
            </w:pPr>
            <w:r w:rsidRPr="00070528">
              <w:rPr>
                <w:sz w:val="22"/>
              </w:rPr>
              <w:t xml:space="preserve">Hệ thống </w:t>
            </w:r>
            <w:r w:rsidR="00F90FCF" w:rsidRPr="00070528">
              <w:rPr>
                <w:sz w:val="22"/>
              </w:rPr>
              <w:t>hiển thị màn hình lịch sử giấy tờ</w:t>
            </w:r>
          </w:p>
        </w:tc>
      </w:tr>
    </w:tbl>
    <w:p w14:paraId="13CBAF97" w14:textId="47E5B488" w:rsidR="006B0698" w:rsidRPr="00070528" w:rsidRDefault="006B0698" w:rsidP="00A5311F"/>
    <w:p w14:paraId="6408DDB5" w14:textId="04A9C1AE" w:rsidR="00952BED" w:rsidRPr="00070528" w:rsidRDefault="00952BED" w:rsidP="00F565CD">
      <w:pPr>
        <w:pStyle w:val="BodyText"/>
        <w:numPr>
          <w:ilvl w:val="2"/>
          <w:numId w:val="68"/>
        </w:numPr>
        <w:spacing w:before="240"/>
        <w:ind w:left="2127"/>
        <w:outlineLvl w:val="2"/>
        <w:rPr>
          <w:i/>
          <w:sz w:val="22"/>
          <w:lang w:val="en-US" w:eastAsia="en-AU"/>
        </w:rPr>
      </w:pPr>
      <w:bookmarkStart w:id="32" w:name="_Toc522716972"/>
      <w:r w:rsidRPr="00070528">
        <w:rPr>
          <w:i/>
          <w:sz w:val="22"/>
          <w:lang w:val="en-US" w:eastAsia="en-AU"/>
        </w:rPr>
        <w:t xml:space="preserve">F3: </w:t>
      </w:r>
      <w:r w:rsidR="00C83A23" w:rsidRPr="00070528">
        <w:rPr>
          <w:i/>
          <w:sz w:val="22"/>
          <w:lang w:val="en-US" w:eastAsia="en-AU"/>
        </w:rPr>
        <w:t>Phân bổ hồ sơ</w:t>
      </w:r>
      <w:bookmarkEnd w:id="32"/>
    </w:p>
    <w:p w14:paraId="432E5BFE" w14:textId="44159401" w:rsidR="00952BED" w:rsidRPr="00070528" w:rsidRDefault="00952BED" w:rsidP="00F565CD">
      <w:pPr>
        <w:pStyle w:val="BodyText"/>
        <w:numPr>
          <w:ilvl w:val="3"/>
          <w:numId w:val="68"/>
        </w:numPr>
        <w:ind w:left="1701" w:hanging="283"/>
        <w:outlineLvl w:val="3"/>
        <w:rPr>
          <w:sz w:val="22"/>
          <w:szCs w:val="20"/>
          <w:lang w:val="en-US" w:eastAsia="en-AU"/>
        </w:rPr>
      </w:pPr>
      <w:bookmarkStart w:id="33" w:name="_Toc522716973"/>
      <w:r w:rsidRPr="00070528">
        <w:rPr>
          <w:sz w:val="22"/>
          <w:szCs w:val="20"/>
          <w:lang w:val="en-US" w:eastAsia="en-AU"/>
        </w:rPr>
        <w:t>Giao diện và mô tả giao diện</w:t>
      </w:r>
      <w:bookmarkEnd w:id="33"/>
    </w:p>
    <w:p w14:paraId="0ADBB662" w14:textId="35C3942A" w:rsidR="006F1360" w:rsidRPr="00070528" w:rsidRDefault="006F1360" w:rsidP="006F1360">
      <w:pPr>
        <w:rPr>
          <w:b/>
          <w:sz w:val="22"/>
          <w:lang w:eastAsia="en-AU"/>
        </w:rPr>
      </w:pPr>
      <w:r w:rsidRPr="00070528">
        <w:rPr>
          <w:b/>
          <w:sz w:val="22"/>
          <w:lang w:eastAsia="en-AU"/>
        </w:rPr>
        <w:t>SC03_Phân bổ hồ sơ</w:t>
      </w:r>
    </w:p>
    <w:p w14:paraId="2B17E02F" w14:textId="3C65E4C3" w:rsidR="00826E31" w:rsidRPr="00070528" w:rsidRDefault="00826E31" w:rsidP="006F1360">
      <w:pPr>
        <w:rPr>
          <w:sz w:val="22"/>
          <w:lang w:eastAsia="en-AU"/>
        </w:rPr>
      </w:pPr>
      <w:r w:rsidRPr="00070528">
        <w:rPr>
          <w:sz w:val="22"/>
          <w:lang w:eastAsia="en-AU"/>
        </w:rPr>
        <w:t xml:space="preserve">Mục đích: </w:t>
      </w:r>
    </w:p>
    <w:p w14:paraId="2C05E448" w14:textId="60C4351D" w:rsidR="00826E31" w:rsidRPr="00070528" w:rsidRDefault="00826E31" w:rsidP="00F565CD">
      <w:pPr>
        <w:pStyle w:val="ListParagraph"/>
        <w:numPr>
          <w:ilvl w:val="0"/>
          <w:numId w:val="17"/>
        </w:numPr>
        <w:rPr>
          <w:sz w:val="22"/>
          <w:lang w:eastAsia="en-AU"/>
        </w:rPr>
      </w:pPr>
      <w:r w:rsidRPr="00070528">
        <w:rPr>
          <w:sz w:val="22"/>
          <w:lang w:eastAsia="en-AU"/>
        </w:rPr>
        <w:t xml:space="preserve">Ghi nhận tất cả giấy tờ </w:t>
      </w:r>
      <w:r w:rsidR="00C202FC" w:rsidRPr="00070528">
        <w:rPr>
          <w:sz w:val="22"/>
          <w:lang w:eastAsia="en-AU"/>
        </w:rPr>
        <w:t>đã được chuyển sang từ màn hình nhận hồ sơ</w:t>
      </w:r>
    </w:p>
    <w:p w14:paraId="62368CD9" w14:textId="2114A986" w:rsidR="00C202FC" w:rsidRPr="00070528" w:rsidRDefault="00C202FC" w:rsidP="00F565CD">
      <w:pPr>
        <w:pStyle w:val="ListParagraph"/>
        <w:numPr>
          <w:ilvl w:val="0"/>
          <w:numId w:val="17"/>
        </w:numPr>
        <w:rPr>
          <w:sz w:val="22"/>
          <w:lang w:eastAsia="en-AU"/>
        </w:rPr>
      </w:pPr>
      <w:r w:rsidRPr="00070528">
        <w:rPr>
          <w:sz w:val="22"/>
          <w:lang w:eastAsia="en-AU"/>
        </w:rPr>
        <w:t>Tìm kiếm giấy tờ mong muốn</w:t>
      </w:r>
    </w:p>
    <w:p w14:paraId="30B844FC" w14:textId="288F1D50" w:rsidR="00C202FC" w:rsidRPr="00070528" w:rsidRDefault="00C202FC" w:rsidP="00F565CD">
      <w:pPr>
        <w:pStyle w:val="ListParagraph"/>
        <w:numPr>
          <w:ilvl w:val="0"/>
          <w:numId w:val="17"/>
        </w:numPr>
        <w:rPr>
          <w:sz w:val="22"/>
          <w:lang w:eastAsia="en-AU"/>
        </w:rPr>
      </w:pPr>
      <w:r w:rsidRPr="00070528">
        <w:rPr>
          <w:sz w:val="22"/>
          <w:lang w:eastAsia="en-AU"/>
        </w:rPr>
        <w:t>Phân bổ giấy tờ cho use</w:t>
      </w:r>
    </w:p>
    <w:p w14:paraId="156447A1" w14:textId="674CB2EF" w:rsidR="00C202FC" w:rsidRPr="00070528" w:rsidRDefault="00C202FC" w:rsidP="00F565CD">
      <w:pPr>
        <w:pStyle w:val="ListParagraph"/>
        <w:numPr>
          <w:ilvl w:val="0"/>
          <w:numId w:val="17"/>
        </w:numPr>
        <w:rPr>
          <w:sz w:val="22"/>
          <w:lang w:eastAsia="en-AU"/>
        </w:rPr>
      </w:pPr>
      <w:r w:rsidRPr="00070528">
        <w:rPr>
          <w:sz w:val="22"/>
          <w:lang w:eastAsia="en-AU"/>
        </w:rPr>
        <w:t>Tái phân bổ giấy tờ cho user</w:t>
      </w:r>
    </w:p>
    <w:p w14:paraId="04796AC5" w14:textId="271827F7" w:rsidR="00C202FC" w:rsidRPr="00070528" w:rsidRDefault="00C202FC" w:rsidP="00F565CD">
      <w:pPr>
        <w:pStyle w:val="ListParagraph"/>
        <w:numPr>
          <w:ilvl w:val="0"/>
          <w:numId w:val="17"/>
        </w:numPr>
        <w:rPr>
          <w:sz w:val="22"/>
          <w:lang w:eastAsia="en-AU"/>
        </w:rPr>
      </w:pPr>
      <w:r w:rsidRPr="00070528">
        <w:rPr>
          <w:sz w:val="22"/>
          <w:lang w:eastAsia="en-AU"/>
        </w:rPr>
        <w:t>Theo dõi trạng thái của các case: các case đã được xử lý hay chưa, đã được assign hay chưa, nếu assign rồi thì đã assign cho user nào</w:t>
      </w:r>
    </w:p>
    <w:p w14:paraId="10E6BAC6" w14:textId="1C2BEB3E" w:rsidR="00C202FC" w:rsidRPr="00070528" w:rsidRDefault="00C202FC" w:rsidP="00F565CD">
      <w:pPr>
        <w:pStyle w:val="ListParagraph"/>
        <w:numPr>
          <w:ilvl w:val="0"/>
          <w:numId w:val="17"/>
        </w:numPr>
        <w:rPr>
          <w:sz w:val="22"/>
          <w:lang w:eastAsia="en-AU"/>
        </w:rPr>
      </w:pPr>
      <w:r w:rsidRPr="00070528">
        <w:rPr>
          <w:sz w:val="22"/>
          <w:lang w:eastAsia="en-AU"/>
        </w:rPr>
        <w:t>Xuất biên bản bàn giao cho VH2</w:t>
      </w:r>
    </w:p>
    <w:p w14:paraId="49314334" w14:textId="5BEC7D24" w:rsidR="0059312A" w:rsidRPr="00070528" w:rsidRDefault="00DE6D96" w:rsidP="00C94A9F">
      <w:pPr>
        <w:ind w:left="0"/>
        <w:jc w:val="center"/>
        <w:rPr>
          <w:noProof/>
        </w:rPr>
      </w:pPr>
      <w:r w:rsidRPr="00070528">
        <w:rPr>
          <w:noProof/>
        </w:rPr>
        <w:lastRenderedPageBreak/>
        <w:t xml:space="preserve"> </w:t>
      </w:r>
      <w:r w:rsidR="0078516A" w:rsidRPr="00070528">
        <w:rPr>
          <w:noProof/>
        </w:rPr>
        <w:t xml:space="preserve"> </w:t>
      </w:r>
      <w:r w:rsidR="00677684" w:rsidRPr="00070528">
        <w:rPr>
          <w:noProof/>
        </w:rPr>
        <w:drawing>
          <wp:inline distT="0" distB="0" distL="0" distR="0" wp14:anchorId="1C92D4B3" wp14:editId="12B34FAC">
            <wp:extent cx="8877300" cy="360299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77300" cy="3602990"/>
                    </a:xfrm>
                    <a:prstGeom prst="rect">
                      <a:avLst/>
                    </a:prstGeom>
                    <a:ln>
                      <a:solidFill>
                        <a:schemeClr val="tx1"/>
                      </a:solidFill>
                    </a:ln>
                  </pic:spPr>
                </pic:pic>
              </a:graphicData>
            </a:graphic>
          </wp:inline>
        </w:drawing>
      </w:r>
    </w:p>
    <w:p w14:paraId="1CE36232" w14:textId="362EB028" w:rsidR="0078516A" w:rsidRPr="00070528" w:rsidRDefault="00E5283D" w:rsidP="00C94A9F">
      <w:pPr>
        <w:ind w:left="0"/>
        <w:jc w:val="center"/>
        <w:rPr>
          <w:sz w:val="22"/>
          <w:lang w:eastAsia="en-AU"/>
        </w:rPr>
      </w:pPr>
      <w:r w:rsidRPr="00070528">
        <w:rPr>
          <w:noProof/>
        </w:rPr>
        <w:lastRenderedPageBreak/>
        <w:drawing>
          <wp:inline distT="0" distB="0" distL="0" distR="0" wp14:anchorId="3828CFFA" wp14:editId="10BF7919">
            <wp:extent cx="4219575" cy="5257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5257800"/>
                    </a:xfrm>
                    <a:prstGeom prst="rect">
                      <a:avLst/>
                    </a:prstGeom>
                  </pic:spPr>
                </pic:pic>
              </a:graphicData>
            </a:graphic>
          </wp:inline>
        </w:drawing>
      </w:r>
    </w:p>
    <w:p w14:paraId="648C070C" w14:textId="433D4A3C" w:rsidR="00952BED" w:rsidRPr="00070528" w:rsidRDefault="00952BED" w:rsidP="00952BED">
      <w:pPr>
        <w:ind w:left="0"/>
      </w:pPr>
    </w:p>
    <w:tbl>
      <w:tblPr>
        <w:tblStyle w:val="TableGrid"/>
        <w:tblW w:w="13948" w:type="dxa"/>
        <w:tblLook w:val="04A0" w:firstRow="1" w:lastRow="0" w:firstColumn="1" w:lastColumn="0" w:noHBand="0" w:noVBand="1"/>
      </w:tblPr>
      <w:tblGrid>
        <w:gridCol w:w="576"/>
        <w:gridCol w:w="2187"/>
        <w:gridCol w:w="2074"/>
        <w:gridCol w:w="1657"/>
        <w:gridCol w:w="3731"/>
        <w:gridCol w:w="3723"/>
      </w:tblGrid>
      <w:tr w:rsidR="00952BED" w:rsidRPr="00070528" w14:paraId="0ED00ADB" w14:textId="77777777" w:rsidTr="002166A9">
        <w:trPr>
          <w:tblHeader/>
        </w:trPr>
        <w:tc>
          <w:tcPr>
            <w:tcW w:w="576" w:type="dxa"/>
            <w:shd w:val="clear" w:color="auto" w:fill="BFBFBF" w:themeFill="background1" w:themeFillShade="BF"/>
            <w:vAlign w:val="center"/>
          </w:tcPr>
          <w:p w14:paraId="6AF74726" w14:textId="77777777" w:rsidR="00952BED" w:rsidRPr="00070528" w:rsidRDefault="00952BED" w:rsidP="002166A9">
            <w:pPr>
              <w:spacing w:before="74" w:after="37"/>
              <w:ind w:left="0"/>
              <w:jc w:val="center"/>
              <w:rPr>
                <w:rFonts w:cs="Tahoma"/>
                <w:b/>
                <w:sz w:val="22"/>
                <w:szCs w:val="22"/>
              </w:rPr>
            </w:pPr>
            <w:r w:rsidRPr="00070528">
              <w:rPr>
                <w:rFonts w:cs="Tahoma"/>
                <w:b/>
                <w:sz w:val="22"/>
                <w:szCs w:val="22"/>
              </w:rPr>
              <w:t>#</w:t>
            </w:r>
          </w:p>
        </w:tc>
        <w:tc>
          <w:tcPr>
            <w:tcW w:w="2187" w:type="dxa"/>
            <w:shd w:val="clear" w:color="auto" w:fill="BFBFBF" w:themeFill="background1" w:themeFillShade="BF"/>
            <w:vAlign w:val="center"/>
          </w:tcPr>
          <w:p w14:paraId="2B717D4F" w14:textId="77777777" w:rsidR="00952BED" w:rsidRPr="00070528" w:rsidRDefault="00952BED" w:rsidP="002166A9">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3BE106F5" w14:textId="77777777" w:rsidR="00952BED" w:rsidRPr="00070528" w:rsidRDefault="00952BED" w:rsidP="002166A9">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42D4B4E1" w14:textId="77777777" w:rsidR="00952BED" w:rsidRPr="00070528" w:rsidRDefault="00952BED" w:rsidP="002166A9">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752BE757" w14:textId="77777777" w:rsidR="00952BED" w:rsidRPr="00070528" w:rsidRDefault="00952BED" w:rsidP="002166A9">
            <w:pPr>
              <w:spacing w:before="74" w:after="37"/>
              <w:ind w:left="0"/>
              <w:jc w:val="center"/>
              <w:rPr>
                <w:rFonts w:cs="Tahoma"/>
                <w:b/>
                <w:sz w:val="22"/>
                <w:szCs w:val="22"/>
              </w:rPr>
            </w:pPr>
            <w:r w:rsidRPr="00070528">
              <w:rPr>
                <w:rFonts w:cs="Tahoma"/>
                <w:b/>
                <w:sz w:val="22"/>
                <w:szCs w:val="22"/>
              </w:rPr>
              <w:t>Mô tả</w:t>
            </w:r>
          </w:p>
        </w:tc>
        <w:tc>
          <w:tcPr>
            <w:tcW w:w="3723" w:type="dxa"/>
            <w:shd w:val="clear" w:color="auto" w:fill="BFBFBF" w:themeFill="background1" w:themeFillShade="BF"/>
            <w:vAlign w:val="center"/>
          </w:tcPr>
          <w:p w14:paraId="3056D903" w14:textId="77777777" w:rsidR="00952BED" w:rsidRPr="00070528" w:rsidRDefault="00952BED" w:rsidP="002166A9">
            <w:pPr>
              <w:spacing w:before="74" w:after="37"/>
              <w:ind w:left="0"/>
              <w:jc w:val="center"/>
              <w:rPr>
                <w:rFonts w:cs="Tahoma"/>
                <w:b/>
                <w:sz w:val="22"/>
                <w:szCs w:val="22"/>
              </w:rPr>
            </w:pPr>
            <w:r w:rsidRPr="00070528">
              <w:rPr>
                <w:rFonts w:cs="Tahoma"/>
                <w:b/>
                <w:sz w:val="22"/>
                <w:szCs w:val="22"/>
              </w:rPr>
              <w:t>Validation</w:t>
            </w:r>
          </w:p>
        </w:tc>
      </w:tr>
      <w:tr w:rsidR="00952BED" w:rsidRPr="00070528" w14:paraId="6A26806A" w14:textId="77777777" w:rsidTr="002166A9">
        <w:tc>
          <w:tcPr>
            <w:tcW w:w="13948" w:type="dxa"/>
            <w:gridSpan w:val="6"/>
          </w:tcPr>
          <w:p w14:paraId="5E3D20F7" w14:textId="77777777" w:rsidR="00952BED" w:rsidRPr="00070528" w:rsidRDefault="00952BED" w:rsidP="002166A9">
            <w:pPr>
              <w:spacing w:before="74" w:after="37"/>
              <w:ind w:left="0"/>
              <w:rPr>
                <w:rFonts w:cs="Tahoma"/>
                <w:sz w:val="22"/>
                <w:szCs w:val="22"/>
              </w:rPr>
            </w:pPr>
            <w:r w:rsidRPr="00070528">
              <w:rPr>
                <w:rFonts w:cs="Tahoma"/>
                <w:sz w:val="22"/>
                <w:szCs w:val="22"/>
              </w:rPr>
              <w:t>Phần tìm kiếm</w:t>
            </w:r>
          </w:p>
        </w:tc>
      </w:tr>
      <w:tr w:rsidR="00952BED" w:rsidRPr="00070528" w14:paraId="04A1627B" w14:textId="77777777" w:rsidTr="002166A9">
        <w:tc>
          <w:tcPr>
            <w:tcW w:w="576" w:type="dxa"/>
          </w:tcPr>
          <w:p w14:paraId="621956CB" w14:textId="7F62E7B1" w:rsidR="00952BED" w:rsidRPr="00070528" w:rsidRDefault="00952BED" w:rsidP="000C1FDD">
            <w:pPr>
              <w:pStyle w:val="ListParagraph"/>
              <w:numPr>
                <w:ilvl w:val="0"/>
                <w:numId w:val="33"/>
              </w:numPr>
              <w:spacing w:before="74" w:after="37"/>
              <w:ind w:left="236" w:hanging="223"/>
              <w:rPr>
                <w:rFonts w:cs="Tahoma"/>
                <w:sz w:val="22"/>
                <w:szCs w:val="22"/>
                <w:lang w:val="vi-VN"/>
              </w:rPr>
            </w:pPr>
          </w:p>
        </w:tc>
        <w:tc>
          <w:tcPr>
            <w:tcW w:w="2187" w:type="dxa"/>
          </w:tcPr>
          <w:p w14:paraId="0123A65B" w14:textId="77777777" w:rsidR="00952BED" w:rsidRPr="00070528" w:rsidRDefault="00952BED" w:rsidP="002166A9">
            <w:pPr>
              <w:spacing w:before="74" w:after="37"/>
              <w:ind w:left="12"/>
              <w:rPr>
                <w:rFonts w:cs="Tahoma"/>
                <w:sz w:val="22"/>
                <w:szCs w:val="22"/>
              </w:rPr>
            </w:pPr>
            <w:r w:rsidRPr="00070528">
              <w:rPr>
                <w:rFonts w:cs="Tahoma"/>
                <w:sz w:val="22"/>
                <w:szCs w:val="22"/>
              </w:rPr>
              <w:t>User</w:t>
            </w:r>
          </w:p>
        </w:tc>
        <w:tc>
          <w:tcPr>
            <w:tcW w:w="2074" w:type="dxa"/>
          </w:tcPr>
          <w:p w14:paraId="4FB1A728" w14:textId="77777777" w:rsidR="00952BED" w:rsidRPr="00070528" w:rsidRDefault="00952BED" w:rsidP="002166A9">
            <w:pPr>
              <w:spacing w:before="74" w:after="37"/>
              <w:ind w:left="60"/>
              <w:rPr>
                <w:rFonts w:cs="Tahoma"/>
                <w:sz w:val="22"/>
                <w:szCs w:val="22"/>
              </w:rPr>
            </w:pPr>
            <w:r w:rsidRPr="00070528">
              <w:rPr>
                <w:rFonts w:cs="Tahoma"/>
                <w:sz w:val="22"/>
                <w:szCs w:val="22"/>
              </w:rPr>
              <w:t>Text</w:t>
            </w:r>
          </w:p>
        </w:tc>
        <w:tc>
          <w:tcPr>
            <w:tcW w:w="1657" w:type="dxa"/>
          </w:tcPr>
          <w:p w14:paraId="6D6688EA" w14:textId="52A70934" w:rsidR="00952BED" w:rsidRPr="00070528" w:rsidRDefault="00047337" w:rsidP="002166A9">
            <w:pPr>
              <w:spacing w:before="74" w:after="37"/>
              <w:ind w:left="337"/>
              <w:rPr>
                <w:rFonts w:cs="Tahoma"/>
                <w:sz w:val="22"/>
                <w:szCs w:val="22"/>
              </w:rPr>
            </w:pPr>
            <w:r w:rsidRPr="00070528">
              <w:rPr>
                <w:rFonts w:cs="Tahoma"/>
                <w:sz w:val="22"/>
                <w:szCs w:val="22"/>
              </w:rPr>
              <w:t>X</w:t>
            </w:r>
          </w:p>
        </w:tc>
        <w:tc>
          <w:tcPr>
            <w:tcW w:w="3731" w:type="dxa"/>
          </w:tcPr>
          <w:p w14:paraId="119F6715" w14:textId="77777777" w:rsidR="00952BED" w:rsidRPr="00070528" w:rsidRDefault="00952BED" w:rsidP="002166A9">
            <w:pPr>
              <w:spacing w:before="74" w:after="37"/>
              <w:ind w:left="39"/>
              <w:rPr>
                <w:rFonts w:cs="Tahoma"/>
                <w:sz w:val="22"/>
                <w:szCs w:val="22"/>
              </w:rPr>
            </w:pPr>
            <w:r w:rsidRPr="00070528">
              <w:rPr>
                <w:rFonts w:cs="Tahoma"/>
                <w:sz w:val="22"/>
                <w:szCs w:val="22"/>
              </w:rPr>
              <w:t>Hiển thị tên user đang đăng nhập hệ thống</w:t>
            </w:r>
          </w:p>
        </w:tc>
        <w:tc>
          <w:tcPr>
            <w:tcW w:w="3723" w:type="dxa"/>
          </w:tcPr>
          <w:p w14:paraId="2B423DAA" w14:textId="77777777" w:rsidR="00952BED" w:rsidRPr="00070528" w:rsidRDefault="00952BED" w:rsidP="002166A9">
            <w:pPr>
              <w:spacing w:before="74" w:after="37"/>
              <w:ind w:left="0"/>
              <w:rPr>
                <w:rFonts w:cs="Tahoma"/>
                <w:sz w:val="22"/>
                <w:szCs w:val="22"/>
              </w:rPr>
            </w:pPr>
            <w:r w:rsidRPr="00070528">
              <w:rPr>
                <w:rFonts w:cs="Tahoma"/>
                <w:sz w:val="22"/>
                <w:szCs w:val="22"/>
              </w:rPr>
              <w:t>Mặc định: tên user đang đăng nhập và thao tác.</w:t>
            </w:r>
          </w:p>
          <w:p w14:paraId="27445C9B" w14:textId="77777777" w:rsidR="00952BED" w:rsidRPr="00070528" w:rsidRDefault="00952BED" w:rsidP="002166A9">
            <w:pPr>
              <w:spacing w:before="74" w:after="37"/>
              <w:ind w:left="0"/>
              <w:rPr>
                <w:rFonts w:cs="Tahoma"/>
                <w:sz w:val="22"/>
                <w:szCs w:val="22"/>
              </w:rPr>
            </w:pPr>
            <w:r w:rsidRPr="00070528">
              <w:rPr>
                <w:rFonts w:cs="Tahoma"/>
                <w:sz w:val="22"/>
                <w:szCs w:val="22"/>
              </w:rPr>
              <w:t>Disable, không cho sửa</w:t>
            </w:r>
          </w:p>
        </w:tc>
      </w:tr>
      <w:tr w:rsidR="00952BED" w:rsidRPr="00070528" w14:paraId="133F0B63" w14:textId="77777777" w:rsidTr="002166A9">
        <w:tc>
          <w:tcPr>
            <w:tcW w:w="576" w:type="dxa"/>
          </w:tcPr>
          <w:p w14:paraId="3E4BB6B1" w14:textId="1B6FBA94" w:rsidR="00952BED" w:rsidRPr="00070528" w:rsidRDefault="00952BED" w:rsidP="000C1FDD">
            <w:pPr>
              <w:pStyle w:val="ListParagraph"/>
              <w:numPr>
                <w:ilvl w:val="0"/>
                <w:numId w:val="33"/>
              </w:numPr>
              <w:spacing w:before="74" w:after="37"/>
              <w:ind w:left="236" w:hanging="223"/>
              <w:rPr>
                <w:rFonts w:cs="Tahoma"/>
                <w:sz w:val="22"/>
                <w:szCs w:val="22"/>
                <w:lang w:val="vi-VN"/>
              </w:rPr>
            </w:pPr>
          </w:p>
        </w:tc>
        <w:tc>
          <w:tcPr>
            <w:tcW w:w="2187" w:type="dxa"/>
          </w:tcPr>
          <w:p w14:paraId="79AC6C01" w14:textId="77777777" w:rsidR="00952BED" w:rsidRPr="00070528" w:rsidRDefault="00952BED" w:rsidP="002166A9">
            <w:pPr>
              <w:spacing w:before="74" w:after="37"/>
              <w:ind w:left="12"/>
              <w:rPr>
                <w:rFonts w:cs="Tahoma"/>
                <w:sz w:val="22"/>
                <w:szCs w:val="22"/>
              </w:rPr>
            </w:pPr>
            <w:r w:rsidRPr="00070528">
              <w:rPr>
                <w:rFonts w:cs="Tahoma"/>
                <w:sz w:val="22"/>
                <w:szCs w:val="22"/>
              </w:rPr>
              <w:t>Số hợp đồng</w:t>
            </w:r>
          </w:p>
        </w:tc>
        <w:tc>
          <w:tcPr>
            <w:tcW w:w="2074" w:type="dxa"/>
          </w:tcPr>
          <w:p w14:paraId="66B85C0B" w14:textId="77777777" w:rsidR="00952BED" w:rsidRPr="00070528" w:rsidRDefault="00952BED" w:rsidP="002166A9">
            <w:pPr>
              <w:spacing w:before="74" w:after="37"/>
              <w:ind w:left="60"/>
              <w:rPr>
                <w:rFonts w:cs="Tahoma"/>
                <w:sz w:val="22"/>
                <w:szCs w:val="22"/>
              </w:rPr>
            </w:pPr>
            <w:r w:rsidRPr="00070528">
              <w:rPr>
                <w:rFonts w:cs="Tahoma"/>
                <w:sz w:val="22"/>
                <w:szCs w:val="22"/>
              </w:rPr>
              <w:t>Text</w:t>
            </w:r>
          </w:p>
        </w:tc>
        <w:tc>
          <w:tcPr>
            <w:tcW w:w="1657" w:type="dxa"/>
          </w:tcPr>
          <w:p w14:paraId="49B01199" w14:textId="77777777" w:rsidR="00952BED" w:rsidRPr="00070528" w:rsidRDefault="00952BED" w:rsidP="002166A9">
            <w:pPr>
              <w:spacing w:before="74" w:after="37"/>
              <w:ind w:left="337"/>
              <w:rPr>
                <w:rFonts w:cs="Tahoma"/>
                <w:sz w:val="22"/>
                <w:szCs w:val="22"/>
              </w:rPr>
            </w:pPr>
          </w:p>
        </w:tc>
        <w:tc>
          <w:tcPr>
            <w:tcW w:w="3731" w:type="dxa"/>
          </w:tcPr>
          <w:p w14:paraId="02A0013D" w14:textId="77777777" w:rsidR="00952BED" w:rsidRPr="00070528" w:rsidRDefault="00952BED" w:rsidP="002166A9">
            <w:pPr>
              <w:spacing w:before="74" w:after="37"/>
              <w:ind w:left="39"/>
              <w:rPr>
                <w:rFonts w:cs="Tahoma"/>
                <w:sz w:val="22"/>
                <w:szCs w:val="22"/>
              </w:rPr>
            </w:pPr>
            <w:r w:rsidRPr="00070528">
              <w:rPr>
                <w:rFonts w:cs="Tahoma"/>
                <w:sz w:val="22"/>
                <w:szCs w:val="22"/>
              </w:rPr>
              <w:t>Số hợp đồng do người dùng nhập hoặc đọc từ mã Barcode trên hệ thống</w:t>
            </w:r>
          </w:p>
        </w:tc>
        <w:tc>
          <w:tcPr>
            <w:tcW w:w="3723" w:type="dxa"/>
          </w:tcPr>
          <w:p w14:paraId="4F5C2ECA" w14:textId="77777777" w:rsidR="00952BED" w:rsidRPr="00070528" w:rsidRDefault="00952BED" w:rsidP="002166A9">
            <w:pPr>
              <w:spacing w:before="74" w:after="37"/>
              <w:ind w:left="8"/>
              <w:rPr>
                <w:rFonts w:cs="Tahoma"/>
                <w:sz w:val="22"/>
                <w:szCs w:val="22"/>
              </w:rPr>
            </w:pPr>
            <w:r w:rsidRPr="00070528">
              <w:rPr>
                <w:rFonts w:cs="Tahoma"/>
                <w:sz w:val="22"/>
                <w:szCs w:val="22"/>
              </w:rPr>
              <w:t>Mặc định: trắng</w:t>
            </w:r>
          </w:p>
          <w:p w14:paraId="1E7BECFB" w14:textId="77777777" w:rsidR="00952BED" w:rsidRPr="00070528" w:rsidRDefault="00952BED" w:rsidP="002166A9">
            <w:pPr>
              <w:spacing w:before="74" w:after="37"/>
              <w:ind w:left="8"/>
              <w:rPr>
                <w:rFonts w:cs="Tahoma"/>
                <w:sz w:val="22"/>
                <w:szCs w:val="22"/>
              </w:rPr>
            </w:pPr>
            <w:r w:rsidRPr="00070528">
              <w:rPr>
                <w:rFonts w:cs="Tahoma"/>
                <w:sz w:val="22"/>
                <w:szCs w:val="22"/>
              </w:rPr>
              <w:t>Enable, cho phép sửa</w:t>
            </w:r>
          </w:p>
        </w:tc>
      </w:tr>
      <w:tr w:rsidR="002166A9" w:rsidRPr="00070528" w14:paraId="49C9D2E8" w14:textId="77777777" w:rsidTr="002166A9">
        <w:tc>
          <w:tcPr>
            <w:tcW w:w="576" w:type="dxa"/>
          </w:tcPr>
          <w:p w14:paraId="1F89CB63"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044C6A16" w14:textId="6B779D14" w:rsidR="002166A9" w:rsidRPr="00070528" w:rsidRDefault="002166A9" w:rsidP="004F49AF">
            <w:pPr>
              <w:spacing w:before="74" w:after="37"/>
              <w:ind w:left="12"/>
              <w:rPr>
                <w:rFonts w:cs="Tahoma"/>
                <w:sz w:val="22"/>
                <w:szCs w:val="22"/>
              </w:rPr>
            </w:pPr>
            <w:r w:rsidRPr="00070528">
              <w:rPr>
                <w:rFonts w:cs="Tahoma"/>
                <w:sz w:val="22"/>
                <w:szCs w:val="22"/>
                <w:lang w:val="vi-VN"/>
              </w:rPr>
              <w:t xml:space="preserve">Nhân viên </w:t>
            </w:r>
            <w:r w:rsidR="004F49AF" w:rsidRPr="00070528">
              <w:rPr>
                <w:rFonts w:cs="Tahoma"/>
                <w:sz w:val="22"/>
                <w:szCs w:val="22"/>
              </w:rPr>
              <w:t>nhận</w:t>
            </w:r>
          </w:p>
        </w:tc>
        <w:tc>
          <w:tcPr>
            <w:tcW w:w="2074" w:type="dxa"/>
          </w:tcPr>
          <w:p w14:paraId="028E8EA9" w14:textId="3B001C9F" w:rsidR="002166A9" w:rsidRPr="00070528" w:rsidRDefault="002166A9" w:rsidP="002166A9">
            <w:pPr>
              <w:spacing w:before="74" w:after="37"/>
              <w:ind w:left="60"/>
              <w:rPr>
                <w:rFonts w:cs="Tahoma"/>
                <w:sz w:val="22"/>
                <w:szCs w:val="22"/>
                <w:lang w:val="vi-VN"/>
              </w:rPr>
            </w:pPr>
            <w:r w:rsidRPr="00070528">
              <w:rPr>
                <w:rFonts w:cs="Tahoma"/>
                <w:sz w:val="22"/>
                <w:szCs w:val="22"/>
                <w:lang w:val="vi-VN"/>
              </w:rPr>
              <w:t>Dropdownlist</w:t>
            </w:r>
          </w:p>
        </w:tc>
        <w:tc>
          <w:tcPr>
            <w:tcW w:w="1657" w:type="dxa"/>
          </w:tcPr>
          <w:p w14:paraId="32039381" w14:textId="77777777" w:rsidR="002166A9" w:rsidRPr="00070528" w:rsidRDefault="002166A9" w:rsidP="002166A9">
            <w:pPr>
              <w:spacing w:before="74" w:after="37"/>
              <w:ind w:left="337"/>
              <w:rPr>
                <w:rFonts w:cs="Tahoma"/>
                <w:sz w:val="22"/>
                <w:szCs w:val="22"/>
              </w:rPr>
            </w:pPr>
          </w:p>
        </w:tc>
        <w:tc>
          <w:tcPr>
            <w:tcW w:w="3731" w:type="dxa"/>
          </w:tcPr>
          <w:p w14:paraId="4E3E98DA" w14:textId="7797EA9D" w:rsidR="002166A9" w:rsidRPr="00070528" w:rsidRDefault="002166A9" w:rsidP="004F49AF">
            <w:pPr>
              <w:spacing w:before="74" w:after="37"/>
              <w:ind w:left="39"/>
              <w:rPr>
                <w:rFonts w:cs="Tahoma"/>
                <w:sz w:val="22"/>
                <w:szCs w:val="22"/>
                <w:lang w:val="vi-VN"/>
              </w:rPr>
            </w:pPr>
            <w:r w:rsidRPr="00070528">
              <w:rPr>
                <w:rFonts w:cs="Tahoma"/>
                <w:sz w:val="22"/>
                <w:szCs w:val="22"/>
                <w:lang w:val="vi-VN"/>
              </w:rPr>
              <w:t xml:space="preserve">Tên user của nhân viên </w:t>
            </w:r>
            <w:r w:rsidR="004F49AF" w:rsidRPr="00070528">
              <w:rPr>
                <w:rFonts w:cs="Tahoma"/>
                <w:sz w:val="22"/>
                <w:szCs w:val="22"/>
              </w:rPr>
              <w:t>được assign xử lý</w:t>
            </w:r>
            <w:r w:rsidRPr="00070528">
              <w:rPr>
                <w:rFonts w:cs="Tahoma"/>
                <w:sz w:val="22"/>
                <w:szCs w:val="22"/>
                <w:lang w:val="vi-VN"/>
              </w:rPr>
              <w:t xml:space="preserve"> </w:t>
            </w:r>
          </w:p>
        </w:tc>
        <w:tc>
          <w:tcPr>
            <w:tcW w:w="3723" w:type="dxa"/>
          </w:tcPr>
          <w:p w14:paraId="256BA3B9" w14:textId="19F866D2" w:rsidR="002166A9" w:rsidRPr="00070528" w:rsidRDefault="002166A9" w:rsidP="002166A9">
            <w:pPr>
              <w:spacing w:before="74" w:after="37"/>
              <w:ind w:left="8"/>
              <w:rPr>
                <w:rFonts w:cs="Tahoma"/>
                <w:sz w:val="22"/>
                <w:szCs w:val="22"/>
                <w:lang w:val="vi-VN"/>
              </w:rPr>
            </w:pPr>
            <w:r w:rsidRPr="00070528">
              <w:rPr>
                <w:rFonts w:cs="Tahoma"/>
                <w:sz w:val="22"/>
                <w:szCs w:val="22"/>
                <w:lang w:val="vi-VN"/>
              </w:rPr>
              <w:t xml:space="preserve">Mặc định: </w:t>
            </w:r>
            <w:r w:rsidR="00480186" w:rsidRPr="00070528">
              <w:rPr>
                <w:rFonts w:cs="Tahoma"/>
                <w:sz w:val="22"/>
                <w:szCs w:val="22"/>
              </w:rPr>
              <w:t>trắng</w:t>
            </w:r>
          </w:p>
          <w:p w14:paraId="2F4610F6" w14:textId="5C273CDD" w:rsidR="002166A9" w:rsidRPr="00070528" w:rsidRDefault="002166A9" w:rsidP="002166A9">
            <w:pPr>
              <w:spacing w:before="74" w:after="37"/>
              <w:ind w:left="8"/>
              <w:rPr>
                <w:rFonts w:cs="Tahoma"/>
                <w:sz w:val="22"/>
                <w:szCs w:val="22"/>
              </w:rPr>
            </w:pPr>
            <w:r w:rsidRPr="00070528">
              <w:rPr>
                <w:rFonts w:cs="Tahoma"/>
                <w:sz w:val="22"/>
                <w:szCs w:val="22"/>
                <w:lang w:val="vi-VN"/>
              </w:rPr>
              <w:t>Cho phép chọn trong list danh sách nhân viên nhận assign hồ sơ</w:t>
            </w:r>
            <w:r w:rsidR="003A6427" w:rsidRPr="00070528">
              <w:rPr>
                <w:rFonts w:cs="Tahoma"/>
                <w:sz w:val="22"/>
                <w:szCs w:val="22"/>
              </w:rPr>
              <w:t xml:space="preserve"> gồm:</w:t>
            </w:r>
          </w:p>
          <w:p w14:paraId="6856CE9D" w14:textId="26EC90D3" w:rsidR="003A6427" w:rsidRPr="00070528" w:rsidRDefault="003A6427" w:rsidP="00066503">
            <w:pPr>
              <w:pStyle w:val="ListParagraph"/>
              <w:numPr>
                <w:ilvl w:val="0"/>
                <w:numId w:val="17"/>
              </w:numPr>
              <w:spacing w:before="74" w:after="37"/>
              <w:ind w:left="446" w:hanging="223"/>
              <w:rPr>
                <w:rFonts w:cs="Tahoma"/>
                <w:sz w:val="22"/>
                <w:szCs w:val="22"/>
              </w:rPr>
            </w:pPr>
            <w:r w:rsidRPr="00070528">
              <w:rPr>
                <w:rFonts w:cs="Tahoma"/>
                <w:sz w:val="22"/>
                <w:szCs w:val="22"/>
              </w:rPr>
              <w:t>Trắng</w:t>
            </w:r>
          </w:p>
          <w:p w14:paraId="5C7CC92A" w14:textId="5D3D3E07" w:rsidR="003A6427" w:rsidRPr="00070528" w:rsidRDefault="003A6427" w:rsidP="00066503">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11817D65" w14:textId="14CFDB52" w:rsidR="003A6427" w:rsidRPr="00070528" w:rsidRDefault="003A6427" w:rsidP="00066503">
            <w:pPr>
              <w:pStyle w:val="ListParagraph"/>
              <w:numPr>
                <w:ilvl w:val="0"/>
                <w:numId w:val="17"/>
              </w:numPr>
              <w:spacing w:before="74" w:after="37"/>
              <w:ind w:left="446" w:hanging="223"/>
              <w:rPr>
                <w:rFonts w:cs="Tahoma"/>
                <w:sz w:val="22"/>
                <w:szCs w:val="22"/>
              </w:rPr>
            </w:pPr>
            <w:r w:rsidRPr="00070528">
              <w:rPr>
                <w:rFonts w:cs="Tahoma"/>
                <w:sz w:val="22"/>
                <w:szCs w:val="22"/>
              </w:rPr>
              <w:t>Nhân viên 1</w:t>
            </w:r>
          </w:p>
          <w:p w14:paraId="051D94BC" w14:textId="725BCE1D" w:rsidR="003A6427" w:rsidRPr="00070528" w:rsidRDefault="003A6427" w:rsidP="00066503">
            <w:pPr>
              <w:pStyle w:val="ListParagraph"/>
              <w:numPr>
                <w:ilvl w:val="0"/>
                <w:numId w:val="17"/>
              </w:numPr>
              <w:spacing w:before="74" w:after="37"/>
              <w:ind w:left="446" w:hanging="223"/>
              <w:rPr>
                <w:rFonts w:cs="Tahoma"/>
                <w:sz w:val="22"/>
                <w:szCs w:val="22"/>
              </w:rPr>
            </w:pPr>
            <w:r w:rsidRPr="00070528">
              <w:rPr>
                <w:rFonts w:cs="Tahoma"/>
                <w:sz w:val="22"/>
                <w:szCs w:val="22"/>
              </w:rPr>
              <w:t>Nhân viên 2</w:t>
            </w:r>
          </w:p>
          <w:p w14:paraId="46FF19C2" w14:textId="2C03CB88" w:rsidR="003A6427" w:rsidRPr="00070528" w:rsidRDefault="003A6427" w:rsidP="00066503">
            <w:pPr>
              <w:pStyle w:val="ListParagraph"/>
              <w:numPr>
                <w:ilvl w:val="0"/>
                <w:numId w:val="17"/>
              </w:numPr>
              <w:spacing w:before="74" w:after="37"/>
              <w:ind w:left="446" w:hanging="223"/>
              <w:rPr>
                <w:rFonts w:cs="Tahoma"/>
                <w:sz w:val="22"/>
                <w:szCs w:val="22"/>
              </w:rPr>
            </w:pPr>
            <w:r w:rsidRPr="00070528">
              <w:rPr>
                <w:rFonts w:cs="Tahoma"/>
                <w:sz w:val="22"/>
                <w:szCs w:val="22"/>
              </w:rPr>
              <w:t>…</w:t>
            </w:r>
          </w:p>
          <w:p w14:paraId="527ABDA2" w14:textId="1FB7BBC8" w:rsidR="002166A9" w:rsidRPr="00070528" w:rsidRDefault="002166A9" w:rsidP="002166A9">
            <w:pPr>
              <w:spacing w:before="74" w:after="37"/>
              <w:ind w:left="8"/>
              <w:rPr>
                <w:rFonts w:cs="Tahoma"/>
                <w:sz w:val="22"/>
                <w:szCs w:val="22"/>
                <w:lang w:val="vi-VN"/>
              </w:rPr>
            </w:pPr>
            <w:r w:rsidRPr="00070528">
              <w:rPr>
                <w:rFonts w:cs="Tahoma"/>
                <w:sz w:val="22"/>
                <w:szCs w:val="22"/>
                <w:lang w:val="vi-VN"/>
              </w:rPr>
              <w:t>Cho phép sửa</w:t>
            </w:r>
          </w:p>
        </w:tc>
      </w:tr>
      <w:tr w:rsidR="0078516A" w:rsidRPr="00070528" w14:paraId="25B355EF" w14:textId="77777777" w:rsidTr="00564D97">
        <w:tc>
          <w:tcPr>
            <w:tcW w:w="576" w:type="dxa"/>
          </w:tcPr>
          <w:p w14:paraId="670E931E" w14:textId="77777777" w:rsidR="0078516A" w:rsidRPr="00070528" w:rsidRDefault="0078516A" w:rsidP="00564D97">
            <w:pPr>
              <w:pStyle w:val="ListParagraph"/>
              <w:numPr>
                <w:ilvl w:val="0"/>
                <w:numId w:val="33"/>
              </w:numPr>
              <w:spacing w:before="74" w:after="37"/>
              <w:ind w:left="236" w:hanging="223"/>
              <w:rPr>
                <w:rFonts w:cs="Tahoma"/>
                <w:sz w:val="22"/>
                <w:szCs w:val="22"/>
              </w:rPr>
            </w:pPr>
          </w:p>
        </w:tc>
        <w:tc>
          <w:tcPr>
            <w:tcW w:w="2187" w:type="dxa"/>
          </w:tcPr>
          <w:p w14:paraId="352ED17F" w14:textId="77777777" w:rsidR="0078516A" w:rsidRPr="00070528" w:rsidRDefault="0078516A" w:rsidP="00564D97">
            <w:pPr>
              <w:spacing w:before="74" w:after="37"/>
              <w:ind w:left="12"/>
              <w:rPr>
                <w:rFonts w:cs="Tahoma"/>
                <w:sz w:val="22"/>
                <w:szCs w:val="22"/>
              </w:rPr>
            </w:pPr>
            <w:r w:rsidRPr="00070528">
              <w:rPr>
                <w:rFonts w:cs="Tahoma"/>
                <w:sz w:val="22"/>
                <w:szCs w:val="22"/>
              </w:rPr>
              <w:t>Trạng thái xử lý</w:t>
            </w:r>
          </w:p>
        </w:tc>
        <w:tc>
          <w:tcPr>
            <w:tcW w:w="2074" w:type="dxa"/>
          </w:tcPr>
          <w:p w14:paraId="6027C8AE" w14:textId="77777777" w:rsidR="0078516A" w:rsidRPr="00070528" w:rsidRDefault="0078516A" w:rsidP="00564D97">
            <w:pPr>
              <w:spacing w:before="74" w:after="37"/>
              <w:ind w:left="60"/>
              <w:rPr>
                <w:rFonts w:cs="Tahoma"/>
                <w:sz w:val="22"/>
                <w:szCs w:val="22"/>
              </w:rPr>
            </w:pPr>
            <w:r w:rsidRPr="00070528">
              <w:rPr>
                <w:rFonts w:cs="Tahoma"/>
                <w:sz w:val="22"/>
                <w:szCs w:val="22"/>
              </w:rPr>
              <w:t xml:space="preserve">Dropdownlist </w:t>
            </w:r>
          </w:p>
        </w:tc>
        <w:tc>
          <w:tcPr>
            <w:tcW w:w="1657" w:type="dxa"/>
          </w:tcPr>
          <w:p w14:paraId="714AA95A" w14:textId="77777777" w:rsidR="0078516A" w:rsidRPr="00070528" w:rsidRDefault="0078516A" w:rsidP="00564D97">
            <w:pPr>
              <w:spacing w:before="74" w:after="37"/>
              <w:ind w:left="337"/>
              <w:rPr>
                <w:rFonts w:cs="Tahoma"/>
                <w:sz w:val="22"/>
                <w:szCs w:val="22"/>
              </w:rPr>
            </w:pPr>
            <w:r w:rsidRPr="00070528">
              <w:rPr>
                <w:rFonts w:cs="Tahoma"/>
                <w:sz w:val="22"/>
                <w:szCs w:val="22"/>
              </w:rPr>
              <w:t xml:space="preserve">X </w:t>
            </w:r>
          </w:p>
        </w:tc>
        <w:tc>
          <w:tcPr>
            <w:tcW w:w="3731" w:type="dxa"/>
          </w:tcPr>
          <w:p w14:paraId="584FE259" w14:textId="77777777" w:rsidR="0078516A" w:rsidRPr="00070528" w:rsidRDefault="0078516A" w:rsidP="00564D97">
            <w:pPr>
              <w:spacing w:before="74" w:after="37"/>
              <w:ind w:left="0"/>
              <w:rPr>
                <w:rFonts w:cs="Tahoma"/>
                <w:sz w:val="22"/>
                <w:szCs w:val="22"/>
              </w:rPr>
            </w:pPr>
            <w:r w:rsidRPr="00070528">
              <w:rPr>
                <w:rFonts w:cs="Tahoma"/>
                <w:sz w:val="22"/>
                <w:szCs w:val="22"/>
              </w:rPr>
              <w:t>Với các giấy tờ đã được assign cho nhân viên, trạng thái này xác định nhân viên được assign đã xử lý xong các giấy tờ hay chưa.</w:t>
            </w:r>
          </w:p>
          <w:p w14:paraId="0BAB4587" w14:textId="77777777" w:rsidR="0078516A" w:rsidRPr="00070528" w:rsidRDefault="0078516A" w:rsidP="00564D97">
            <w:pPr>
              <w:spacing w:before="74" w:after="37"/>
              <w:ind w:left="0"/>
              <w:rPr>
                <w:rFonts w:cs="Tahoma"/>
                <w:sz w:val="22"/>
                <w:szCs w:val="22"/>
              </w:rPr>
            </w:pPr>
            <w:r w:rsidRPr="00070528">
              <w:rPr>
                <w:rFonts w:cs="Tahoma"/>
                <w:sz w:val="22"/>
                <w:szCs w:val="22"/>
              </w:rPr>
              <w:t>Với những case đã được xử lý thì không cho phép reassign lại nữa.</w:t>
            </w:r>
          </w:p>
        </w:tc>
        <w:tc>
          <w:tcPr>
            <w:tcW w:w="3723" w:type="dxa"/>
          </w:tcPr>
          <w:p w14:paraId="449713AD" w14:textId="77777777" w:rsidR="0078516A" w:rsidRPr="00070528" w:rsidRDefault="0078516A" w:rsidP="00564D97">
            <w:pPr>
              <w:spacing w:before="74" w:after="37"/>
              <w:ind w:left="8"/>
              <w:rPr>
                <w:rFonts w:cs="Tahoma"/>
                <w:sz w:val="22"/>
                <w:szCs w:val="22"/>
              </w:rPr>
            </w:pPr>
            <w:r w:rsidRPr="00070528">
              <w:rPr>
                <w:rFonts w:cs="Tahoma"/>
                <w:sz w:val="22"/>
                <w:szCs w:val="22"/>
              </w:rPr>
              <w:t>Mặc định: Trắng</w:t>
            </w:r>
          </w:p>
          <w:p w14:paraId="72DAA032" w14:textId="77777777" w:rsidR="0078516A" w:rsidRPr="00070528" w:rsidRDefault="0078516A" w:rsidP="00564D97">
            <w:pPr>
              <w:spacing w:before="74" w:after="37"/>
              <w:ind w:left="8"/>
              <w:rPr>
                <w:rFonts w:cs="Tahoma"/>
                <w:sz w:val="22"/>
                <w:szCs w:val="22"/>
              </w:rPr>
            </w:pPr>
            <w:r w:rsidRPr="00070528">
              <w:rPr>
                <w:rFonts w:cs="Tahoma"/>
                <w:sz w:val="22"/>
                <w:szCs w:val="22"/>
              </w:rPr>
              <w:t>Cho phép chọn trong list gồm có:</w:t>
            </w:r>
          </w:p>
          <w:p w14:paraId="4840A1E3" w14:textId="77777777" w:rsidR="0078516A" w:rsidRPr="00070528" w:rsidRDefault="0078516A" w:rsidP="00564D97">
            <w:pPr>
              <w:pStyle w:val="ListParagraph"/>
              <w:numPr>
                <w:ilvl w:val="0"/>
                <w:numId w:val="17"/>
              </w:numPr>
              <w:spacing w:before="74" w:after="37"/>
              <w:ind w:left="446" w:hanging="223"/>
              <w:rPr>
                <w:rFonts w:cs="Tahoma"/>
                <w:sz w:val="22"/>
                <w:szCs w:val="22"/>
              </w:rPr>
            </w:pPr>
            <w:r w:rsidRPr="00070528">
              <w:rPr>
                <w:rFonts w:cs="Tahoma"/>
                <w:sz w:val="22"/>
                <w:szCs w:val="22"/>
              </w:rPr>
              <w:t>Trắng</w:t>
            </w:r>
          </w:p>
          <w:p w14:paraId="728F67E4" w14:textId="77777777" w:rsidR="0078516A" w:rsidRPr="00070528" w:rsidRDefault="0078516A" w:rsidP="00564D97">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02917B49" w14:textId="77777777" w:rsidR="0078516A" w:rsidRPr="00070528" w:rsidRDefault="0078516A" w:rsidP="00564D97">
            <w:pPr>
              <w:pStyle w:val="ListParagraph"/>
              <w:numPr>
                <w:ilvl w:val="0"/>
                <w:numId w:val="17"/>
              </w:numPr>
              <w:spacing w:before="74" w:after="37"/>
              <w:ind w:left="446" w:hanging="223"/>
              <w:rPr>
                <w:rFonts w:cs="Tahoma"/>
                <w:sz w:val="22"/>
                <w:szCs w:val="22"/>
              </w:rPr>
            </w:pPr>
            <w:r w:rsidRPr="00070528">
              <w:rPr>
                <w:rFonts w:cs="Tahoma"/>
                <w:sz w:val="22"/>
                <w:szCs w:val="22"/>
              </w:rPr>
              <w:t>Đã xử lý</w:t>
            </w:r>
          </w:p>
          <w:p w14:paraId="223350E6" w14:textId="77777777" w:rsidR="0078516A" w:rsidRPr="00070528" w:rsidRDefault="0078516A" w:rsidP="00564D97">
            <w:pPr>
              <w:pStyle w:val="ListParagraph"/>
              <w:numPr>
                <w:ilvl w:val="0"/>
                <w:numId w:val="17"/>
              </w:numPr>
              <w:spacing w:before="74" w:after="37"/>
              <w:ind w:left="446" w:hanging="223"/>
              <w:rPr>
                <w:rFonts w:cs="Tahoma"/>
                <w:sz w:val="22"/>
                <w:szCs w:val="22"/>
              </w:rPr>
            </w:pPr>
            <w:r w:rsidRPr="00070528">
              <w:rPr>
                <w:rFonts w:cs="Tahoma"/>
                <w:sz w:val="22"/>
                <w:szCs w:val="22"/>
              </w:rPr>
              <w:t>Chưa xử lý</w:t>
            </w:r>
          </w:p>
        </w:tc>
      </w:tr>
      <w:tr w:rsidR="00952BED" w:rsidRPr="00070528" w14:paraId="47209794" w14:textId="77777777" w:rsidTr="002166A9">
        <w:tc>
          <w:tcPr>
            <w:tcW w:w="576" w:type="dxa"/>
          </w:tcPr>
          <w:p w14:paraId="74A4A343" w14:textId="77777777" w:rsidR="00952BED" w:rsidRPr="00070528" w:rsidRDefault="00952BED" w:rsidP="000C1FDD">
            <w:pPr>
              <w:pStyle w:val="ListParagraph"/>
              <w:numPr>
                <w:ilvl w:val="0"/>
                <w:numId w:val="33"/>
              </w:numPr>
              <w:spacing w:before="74" w:after="37"/>
              <w:ind w:left="236" w:hanging="223"/>
              <w:rPr>
                <w:rFonts w:cs="Tahoma"/>
                <w:sz w:val="22"/>
                <w:szCs w:val="22"/>
              </w:rPr>
            </w:pPr>
          </w:p>
        </w:tc>
        <w:tc>
          <w:tcPr>
            <w:tcW w:w="2187" w:type="dxa"/>
          </w:tcPr>
          <w:p w14:paraId="6B183A6C" w14:textId="77777777" w:rsidR="00952BED" w:rsidRPr="00070528" w:rsidRDefault="00952BED" w:rsidP="002166A9">
            <w:pPr>
              <w:spacing w:before="74" w:after="37"/>
              <w:ind w:left="12"/>
              <w:rPr>
                <w:rFonts w:cs="Tahoma"/>
                <w:sz w:val="22"/>
                <w:szCs w:val="22"/>
              </w:rPr>
            </w:pPr>
            <w:r w:rsidRPr="00070528">
              <w:rPr>
                <w:rFonts w:cs="Tahoma"/>
                <w:sz w:val="22"/>
                <w:szCs w:val="22"/>
              </w:rPr>
              <w:t>Loại giấy tờ</w:t>
            </w:r>
          </w:p>
        </w:tc>
        <w:tc>
          <w:tcPr>
            <w:tcW w:w="2074" w:type="dxa"/>
          </w:tcPr>
          <w:p w14:paraId="1B862F75" w14:textId="77777777" w:rsidR="00952BED" w:rsidRPr="00070528" w:rsidRDefault="00952BED" w:rsidP="002166A9">
            <w:pPr>
              <w:spacing w:before="74" w:after="37"/>
              <w:ind w:left="60"/>
              <w:rPr>
                <w:rFonts w:cs="Tahoma"/>
                <w:sz w:val="22"/>
                <w:szCs w:val="22"/>
              </w:rPr>
            </w:pPr>
            <w:r w:rsidRPr="00070528">
              <w:rPr>
                <w:rFonts w:cs="Tahoma"/>
                <w:sz w:val="22"/>
                <w:szCs w:val="22"/>
              </w:rPr>
              <w:t>Dropdownlist</w:t>
            </w:r>
          </w:p>
        </w:tc>
        <w:tc>
          <w:tcPr>
            <w:tcW w:w="1657" w:type="dxa"/>
          </w:tcPr>
          <w:p w14:paraId="05D7567A" w14:textId="4CCED65A" w:rsidR="00952BED" w:rsidRPr="00070528" w:rsidRDefault="00047337" w:rsidP="002166A9">
            <w:pPr>
              <w:spacing w:before="74" w:after="37"/>
              <w:ind w:left="337"/>
              <w:rPr>
                <w:rFonts w:cs="Tahoma"/>
                <w:sz w:val="22"/>
                <w:szCs w:val="22"/>
              </w:rPr>
            </w:pPr>
            <w:r w:rsidRPr="00070528">
              <w:rPr>
                <w:rFonts w:cs="Tahoma"/>
                <w:sz w:val="22"/>
                <w:szCs w:val="22"/>
              </w:rPr>
              <w:t>X</w:t>
            </w:r>
          </w:p>
        </w:tc>
        <w:tc>
          <w:tcPr>
            <w:tcW w:w="3731" w:type="dxa"/>
          </w:tcPr>
          <w:p w14:paraId="311D37ED" w14:textId="77777777" w:rsidR="00952BED" w:rsidRPr="00070528" w:rsidRDefault="00952BED" w:rsidP="002166A9">
            <w:pPr>
              <w:spacing w:before="74" w:after="37"/>
              <w:ind w:left="39"/>
              <w:rPr>
                <w:rFonts w:cs="Tahoma"/>
                <w:sz w:val="22"/>
                <w:szCs w:val="22"/>
              </w:rPr>
            </w:pPr>
            <w:r w:rsidRPr="00070528">
              <w:rPr>
                <w:rFonts w:cs="Tahoma"/>
                <w:sz w:val="22"/>
                <w:szCs w:val="22"/>
              </w:rPr>
              <w:t>Loại giấy tờ mà người dùng đang nhập vào hệ thống</w:t>
            </w:r>
          </w:p>
        </w:tc>
        <w:tc>
          <w:tcPr>
            <w:tcW w:w="3723" w:type="dxa"/>
          </w:tcPr>
          <w:p w14:paraId="48F73C04" w14:textId="39028154" w:rsidR="00952BED" w:rsidRPr="00070528" w:rsidRDefault="00952BED" w:rsidP="002166A9">
            <w:pPr>
              <w:spacing w:before="74" w:after="37"/>
              <w:ind w:left="8"/>
              <w:rPr>
                <w:rFonts w:cs="Tahoma"/>
                <w:sz w:val="22"/>
                <w:szCs w:val="22"/>
                <w:lang w:val="vi-VN"/>
              </w:rPr>
            </w:pPr>
            <w:r w:rsidRPr="00070528">
              <w:rPr>
                <w:rFonts w:cs="Tahoma"/>
                <w:sz w:val="22"/>
                <w:szCs w:val="22"/>
              </w:rPr>
              <w:t>Mặc đị</w:t>
            </w:r>
            <w:r w:rsidR="002166A9" w:rsidRPr="00070528">
              <w:rPr>
                <w:rFonts w:cs="Tahoma"/>
                <w:sz w:val="22"/>
                <w:szCs w:val="22"/>
              </w:rPr>
              <w:t>nh: Tất cả</w:t>
            </w:r>
          </w:p>
          <w:p w14:paraId="4FC632C7" w14:textId="77777777" w:rsidR="00952BED" w:rsidRPr="00070528" w:rsidRDefault="00952BED" w:rsidP="002166A9">
            <w:pPr>
              <w:spacing w:before="74" w:after="37"/>
              <w:ind w:left="8"/>
              <w:rPr>
                <w:rFonts w:cs="Tahoma"/>
                <w:sz w:val="22"/>
                <w:szCs w:val="22"/>
              </w:rPr>
            </w:pPr>
            <w:r w:rsidRPr="00070528">
              <w:rPr>
                <w:rFonts w:cs="Tahoma"/>
                <w:sz w:val="22"/>
                <w:szCs w:val="22"/>
              </w:rPr>
              <w:t>Cho phép chọn loại giấy tờ trong list gồm có:</w:t>
            </w:r>
          </w:p>
          <w:p w14:paraId="08F71459" w14:textId="23ADE116" w:rsidR="0059312A" w:rsidRPr="00070528" w:rsidRDefault="0059312A" w:rsidP="000C1FDD">
            <w:pPr>
              <w:pStyle w:val="ListParagraph"/>
              <w:numPr>
                <w:ilvl w:val="0"/>
                <w:numId w:val="34"/>
              </w:numPr>
              <w:spacing w:before="74" w:after="37"/>
              <w:ind w:left="231" w:hanging="223"/>
              <w:rPr>
                <w:rFonts w:cs="Tahoma"/>
                <w:sz w:val="22"/>
                <w:szCs w:val="22"/>
              </w:rPr>
            </w:pPr>
            <w:r w:rsidRPr="00070528">
              <w:rPr>
                <w:rFonts w:cs="Tahoma"/>
                <w:sz w:val="22"/>
                <w:szCs w:val="22"/>
                <w:lang w:val="vi-VN"/>
              </w:rPr>
              <w:t>Tất cả</w:t>
            </w:r>
          </w:p>
          <w:p w14:paraId="0196E785" w14:textId="14D82CDF" w:rsidR="00952BED" w:rsidRPr="00070528" w:rsidRDefault="0078516A" w:rsidP="000C1FDD">
            <w:pPr>
              <w:pStyle w:val="ListParagraph"/>
              <w:numPr>
                <w:ilvl w:val="0"/>
                <w:numId w:val="34"/>
              </w:numPr>
              <w:spacing w:before="74" w:after="37"/>
              <w:ind w:left="231" w:hanging="223"/>
              <w:rPr>
                <w:rFonts w:cs="Tahoma"/>
                <w:sz w:val="22"/>
                <w:szCs w:val="22"/>
              </w:rPr>
            </w:pPr>
            <w:r w:rsidRPr="00070528">
              <w:rPr>
                <w:rFonts w:cs="Tahoma"/>
                <w:sz w:val="22"/>
                <w:szCs w:val="22"/>
              </w:rPr>
              <w:t>Hồ sơ khoản vay</w:t>
            </w:r>
          </w:p>
          <w:p w14:paraId="153C8A06" w14:textId="5CB99F20" w:rsidR="00952BED" w:rsidRPr="00070528" w:rsidRDefault="00952BED" w:rsidP="000C1FDD">
            <w:pPr>
              <w:pStyle w:val="ListParagraph"/>
              <w:numPr>
                <w:ilvl w:val="0"/>
                <w:numId w:val="34"/>
              </w:numPr>
              <w:spacing w:before="74" w:after="37"/>
              <w:ind w:left="231" w:hanging="223"/>
              <w:rPr>
                <w:rFonts w:cs="Tahoma"/>
                <w:sz w:val="22"/>
                <w:szCs w:val="22"/>
              </w:rPr>
            </w:pPr>
            <w:r w:rsidRPr="00070528">
              <w:rPr>
                <w:rFonts w:cs="Tahoma"/>
                <w:sz w:val="22"/>
                <w:szCs w:val="22"/>
              </w:rPr>
              <w:t>Cavet</w:t>
            </w:r>
          </w:p>
          <w:p w14:paraId="4E87BE34" w14:textId="77777777" w:rsidR="00952BED" w:rsidRPr="00070528" w:rsidRDefault="00952BED" w:rsidP="000C1FDD">
            <w:pPr>
              <w:pStyle w:val="ListParagraph"/>
              <w:numPr>
                <w:ilvl w:val="0"/>
                <w:numId w:val="34"/>
              </w:numPr>
              <w:spacing w:before="74" w:after="37"/>
              <w:ind w:left="231" w:hanging="223"/>
              <w:rPr>
                <w:rFonts w:cs="Tahoma"/>
                <w:sz w:val="22"/>
                <w:szCs w:val="22"/>
              </w:rPr>
            </w:pPr>
            <w:r w:rsidRPr="00070528">
              <w:rPr>
                <w:rFonts w:cs="Tahoma"/>
                <w:sz w:val="22"/>
                <w:szCs w:val="22"/>
              </w:rPr>
              <w:lastRenderedPageBreak/>
              <w:t>Update lỗi</w:t>
            </w:r>
          </w:p>
          <w:p w14:paraId="4898B4CF" w14:textId="77777777" w:rsidR="00952BED" w:rsidRPr="00070528" w:rsidRDefault="00952BED" w:rsidP="000C1FDD">
            <w:pPr>
              <w:pStyle w:val="ListParagraph"/>
              <w:numPr>
                <w:ilvl w:val="0"/>
                <w:numId w:val="34"/>
              </w:numPr>
              <w:spacing w:before="74" w:after="37"/>
              <w:ind w:left="231" w:hanging="223"/>
              <w:rPr>
                <w:rFonts w:cs="Tahoma"/>
                <w:sz w:val="22"/>
                <w:szCs w:val="22"/>
              </w:rPr>
            </w:pPr>
            <w:r w:rsidRPr="00070528">
              <w:rPr>
                <w:rFonts w:cs="Tahoma"/>
                <w:sz w:val="22"/>
                <w:szCs w:val="22"/>
              </w:rPr>
              <w:t>Thư cảm ơn</w:t>
            </w:r>
          </w:p>
          <w:p w14:paraId="0440DB10" w14:textId="77777777" w:rsidR="00952BED" w:rsidRPr="00070528" w:rsidRDefault="00952BED" w:rsidP="002166A9">
            <w:pPr>
              <w:spacing w:before="74" w:after="37"/>
              <w:ind w:left="8"/>
              <w:rPr>
                <w:rFonts w:cs="Tahoma"/>
                <w:sz w:val="22"/>
                <w:szCs w:val="22"/>
              </w:rPr>
            </w:pPr>
            <w:r w:rsidRPr="00070528">
              <w:rPr>
                <w:rFonts w:cs="Tahoma"/>
                <w:sz w:val="22"/>
                <w:szCs w:val="22"/>
              </w:rPr>
              <w:t>Enable, cho phép sửa</w:t>
            </w:r>
          </w:p>
        </w:tc>
      </w:tr>
      <w:tr w:rsidR="002166A9" w:rsidRPr="00070528" w14:paraId="2C769C38" w14:textId="77777777" w:rsidTr="002166A9">
        <w:tc>
          <w:tcPr>
            <w:tcW w:w="576" w:type="dxa"/>
          </w:tcPr>
          <w:p w14:paraId="18169B51"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36511EA3" w14:textId="28694E45" w:rsidR="002166A9" w:rsidRPr="00070528" w:rsidRDefault="00C84D03" w:rsidP="002166A9">
            <w:pPr>
              <w:spacing w:before="74" w:after="37"/>
              <w:ind w:left="12"/>
              <w:rPr>
                <w:rFonts w:cs="Tahoma"/>
                <w:sz w:val="22"/>
                <w:szCs w:val="22"/>
                <w:lang w:val="vi-VN"/>
              </w:rPr>
            </w:pPr>
            <w:r w:rsidRPr="00070528">
              <w:rPr>
                <w:rFonts w:cs="Tahoma"/>
                <w:sz w:val="22"/>
                <w:szCs w:val="22"/>
                <w:lang w:val="vi-VN"/>
              </w:rPr>
              <w:t>Số khung</w:t>
            </w:r>
          </w:p>
        </w:tc>
        <w:tc>
          <w:tcPr>
            <w:tcW w:w="2074" w:type="dxa"/>
          </w:tcPr>
          <w:p w14:paraId="61112423" w14:textId="6FEB6C1C" w:rsidR="002166A9" w:rsidRPr="00070528" w:rsidRDefault="002166A9" w:rsidP="002166A9">
            <w:pPr>
              <w:spacing w:before="74" w:after="37"/>
              <w:ind w:left="60"/>
              <w:rPr>
                <w:rFonts w:cs="Tahoma"/>
                <w:sz w:val="22"/>
                <w:szCs w:val="22"/>
              </w:rPr>
            </w:pPr>
            <w:r w:rsidRPr="00070528">
              <w:rPr>
                <w:rFonts w:cs="Tahoma"/>
                <w:sz w:val="22"/>
                <w:szCs w:val="22"/>
              </w:rPr>
              <w:t>Text</w:t>
            </w:r>
          </w:p>
        </w:tc>
        <w:tc>
          <w:tcPr>
            <w:tcW w:w="1657" w:type="dxa"/>
          </w:tcPr>
          <w:p w14:paraId="69A43325" w14:textId="77777777" w:rsidR="002166A9" w:rsidRPr="00070528" w:rsidRDefault="002166A9" w:rsidP="002166A9">
            <w:pPr>
              <w:spacing w:before="74" w:after="37"/>
              <w:ind w:left="337"/>
              <w:rPr>
                <w:rFonts w:cs="Tahoma"/>
                <w:sz w:val="22"/>
                <w:szCs w:val="22"/>
              </w:rPr>
            </w:pPr>
          </w:p>
        </w:tc>
        <w:tc>
          <w:tcPr>
            <w:tcW w:w="3731" w:type="dxa"/>
          </w:tcPr>
          <w:p w14:paraId="5B4B09E0" w14:textId="5871C070" w:rsidR="002166A9" w:rsidRPr="00070528" w:rsidRDefault="002166A9" w:rsidP="00C84D03">
            <w:pPr>
              <w:spacing w:before="74" w:after="37"/>
              <w:ind w:left="39"/>
              <w:rPr>
                <w:rFonts w:cs="Tahoma"/>
                <w:sz w:val="22"/>
                <w:szCs w:val="22"/>
                <w:lang w:val="vi-VN"/>
              </w:rPr>
            </w:pPr>
            <w:r w:rsidRPr="00070528">
              <w:rPr>
                <w:rFonts w:cs="Tahoma"/>
                <w:sz w:val="22"/>
                <w:szCs w:val="22"/>
              </w:rPr>
              <w:t xml:space="preserve">Số </w:t>
            </w:r>
            <w:r w:rsidR="00C84D03" w:rsidRPr="00070528">
              <w:rPr>
                <w:rFonts w:cs="Tahoma"/>
                <w:sz w:val="22"/>
                <w:szCs w:val="22"/>
              </w:rPr>
              <w:t>khung</w:t>
            </w:r>
            <w:r w:rsidRPr="00070528">
              <w:rPr>
                <w:rFonts w:cs="Tahoma"/>
                <w:sz w:val="22"/>
                <w:szCs w:val="22"/>
              </w:rPr>
              <w:t xml:space="preserve"> do người dung</w:t>
            </w:r>
            <w:r w:rsidRPr="00070528">
              <w:rPr>
                <w:rFonts w:cs="Tahoma"/>
                <w:sz w:val="22"/>
                <w:szCs w:val="22"/>
                <w:lang w:val="vi-VN"/>
              </w:rPr>
              <w:t xml:space="preserve"> nhập để tìm kiếm</w:t>
            </w:r>
          </w:p>
        </w:tc>
        <w:tc>
          <w:tcPr>
            <w:tcW w:w="3723" w:type="dxa"/>
          </w:tcPr>
          <w:p w14:paraId="3BDF3E26" w14:textId="77777777" w:rsidR="002166A9" w:rsidRPr="00070528" w:rsidRDefault="002166A9" w:rsidP="002166A9">
            <w:pPr>
              <w:spacing w:before="74" w:after="37"/>
              <w:ind w:left="8"/>
              <w:rPr>
                <w:rFonts w:cs="Tahoma"/>
                <w:sz w:val="22"/>
                <w:szCs w:val="22"/>
              </w:rPr>
            </w:pPr>
            <w:r w:rsidRPr="00070528">
              <w:rPr>
                <w:rFonts w:cs="Tahoma"/>
                <w:sz w:val="22"/>
                <w:szCs w:val="22"/>
              </w:rPr>
              <w:t>Mặc định: trắng</w:t>
            </w:r>
          </w:p>
          <w:p w14:paraId="68C6C4BE" w14:textId="7E600BDF" w:rsidR="002166A9" w:rsidRPr="00070528" w:rsidRDefault="002166A9" w:rsidP="002166A9">
            <w:pPr>
              <w:spacing w:before="74" w:after="37"/>
              <w:ind w:left="8"/>
              <w:rPr>
                <w:rFonts w:cs="Tahoma"/>
                <w:sz w:val="22"/>
                <w:szCs w:val="22"/>
              </w:rPr>
            </w:pPr>
            <w:r w:rsidRPr="00070528">
              <w:rPr>
                <w:rFonts w:cs="Tahoma"/>
                <w:sz w:val="22"/>
                <w:szCs w:val="22"/>
              </w:rPr>
              <w:t>Enable, cho phép sửa</w:t>
            </w:r>
          </w:p>
        </w:tc>
      </w:tr>
      <w:tr w:rsidR="00C84D03" w:rsidRPr="00070528" w14:paraId="6961681C" w14:textId="77777777" w:rsidTr="002166A9">
        <w:tc>
          <w:tcPr>
            <w:tcW w:w="576" w:type="dxa"/>
          </w:tcPr>
          <w:p w14:paraId="08DE5524" w14:textId="77777777" w:rsidR="00C84D03" w:rsidRPr="00070528" w:rsidRDefault="00C84D03" w:rsidP="000C1FDD">
            <w:pPr>
              <w:pStyle w:val="ListParagraph"/>
              <w:numPr>
                <w:ilvl w:val="0"/>
                <w:numId w:val="33"/>
              </w:numPr>
              <w:spacing w:before="74" w:after="37"/>
              <w:ind w:left="236" w:hanging="223"/>
              <w:rPr>
                <w:rFonts w:cs="Tahoma"/>
                <w:sz w:val="22"/>
                <w:szCs w:val="22"/>
              </w:rPr>
            </w:pPr>
          </w:p>
        </w:tc>
        <w:tc>
          <w:tcPr>
            <w:tcW w:w="2187" w:type="dxa"/>
          </w:tcPr>
          <w:p w14:paraId="5475010C" w14:textId="19271AB5" w:rsidR="00C84D03" w:rsidRPr="00070528" w:rsidRDefault="00C84D03" w:rsidP="002166A9">
            <w:pPr>
              <w:spacing w:before="74" w:after="37"/>
              <w:ind w:left="12"/>
              <w:rPr>
                <w:rFonts w:cs="Tahoma"/>
                <w:sz w:val="22"/>
                <w:szCs w:val="22"/>
              </w:rPr>
            </w:pPr>
            <w:r w:rsidRPr="00070528">
              <w:rPr>
                <w:rFonts w:cs="Tahoma"/>
                <w:sz w:val="22"/>
                <w:szCs w:val="22"/>
              </w:rPr>
              <w:t>Số máy</w:t>
            </w:r>
          </w:p>
        </w:tc>
        <w:tc>
          <w:tcPr>
            <w:tcW w:w="2074" w:type="dxa"/>
          </w:tcPr>
          <w:p w14:paraId="27B60154" w14:textId="62FA35F1" w:rsidR="00C84D03" w:rsidRPr="00070528" w:rsidRDefault="00C84D03" w:rsidP="002166A9">
            <w:pPr>
              <w:spacing w:before="74" w:after="37"/>
              <w:ind w:left="60"/>
              <w:rPr>
                <w:rFonts w:cs="Tahoma"/>
                <w:sz w:val="22"/>
                <w:szCs w:val="22"/>
              </w:rPr>
            </w:pPr>
            <w:r w:rsidRPr="00070528">
              <w:rPr>
                <w:rFonts w:cs="Tahoma"/>
                <w:sz w:val="22"/>
                <w:szCs w:val="22"/>
              </w:rPr>
              <w:t>Text</w:t>
            </w:r>
          </w:p>
        </w:tc>
        <w:tc>
          <w:tcPr>
            <w:tcW w:w="1657" w:type="dxa"/>
          </w:tcPr>
          <w:p w14:paraId="0C5DB070" w14:textId="77777777" w:rsidR="00C84D03" w:rsidRPr="00070528" w:rsidRDefault="00C84D03" w:rsidP="002166A9">
            <w:pPr>
              <w:spacing w:before="74" w:after="37"/>
              <w:ind w:left="337"/>
              <w:rPr>
                <w:rFonts w:cs="Tahoma"/>
                <w:sz w:val="22"/>
                <w:szCs w:val="22"/>
              </w:rPr>
            </w:pPr>
          </w:p>
        </w:tc>
        <w:tc>
          <w:tcPr>
            <w:tcW w:w="3731" w:type="dxa"/>
          </w:tcPr>
          <w:p w14:paraId="01465FA8" w14:textId="2658FAE9" w:rsidR="00C84D03" w:rsidRPr="00070528" w:rsidRDefault="00C84D03" w:rsidP="00C84D03">
            <w:pPr>
              <w:spacing w:before="74" w:after="37"/>
              <w:ind w:left="39"/>
              <w:rPr>
                <w:rFonts w:cs="Tahoma"/>
                <w:sz w:val="22"/>
                <w:szCs w:val="22"/>
              </w:rPr>
            </w:pPr>
            <w:r w:rsidRPr="00070528">
              <w:rPr>
                <w:rFonts w:cs="Tahoma"/>
                <w:sz w:val="22"/>
                <w:szCs w:val="22"/>
              </w:rPr>
              <w:t>Số máy do người dùng nhập để tìm kiếm</w:t>
            </w:r>
          </w:p>
        </w:tc>
        <w:tc>
          <w:tcPr>
            <w:tcW w:w="3723" w:type="dxa"/>
          </w:tcPr>
          <w:p w14:paraId="11451FB4" w14:textId="77777777" w:rsidR="00C84D03" w:rsidRPr="00070528" w:rsidRDefault="00C84D03" w:rsidP="002166A9">
            <w:pPr>
              <w:spacing w:before="74" w:after="37"/>
              <w:ind w:left="8"/>
              <w:rPr>
                <w:rFonts w:cs="Tahoma"/>
                <w:sz w:val="22"/>
                <w:szCs w:val="22"/>
              </w:rPr>
            </w:pPr>
            <w:r w:rsidRPr="00070528">
              <w:rPr>
                <w:rFonts w:cs="Tahoma"/>
                <w:sz w:val="22"/>
                <w:szCs w:val="22"/>
              </w:rPr>
              <w:t xml:space="preserve">Mặc định: trắng </w:t>
            </w:r>
          </w:p>
          <w:p w14:paraId="03D04E88" w14:textId="25BEBF82" w:rsidR="00C84D03" w:rsidRPr="00070528" w:rsidRDefault="00C84D03" w:rsidP="002166A9">
            <w:pPr>
              <w:spacing w:before="74" w:after="37"/>
              <w:ind w:left="8"/>
              <w:rPr>
                <w:rFonts w:cs="Tahoma"/>
                <w:sz w:val="22"/>
                <w:szCs w:val="22"/>
              </w:rPr>
            </w:pPr>
            <w:r w:rsidRPr="00070528">
              <w:rPr>
                <w:rFonts w:cs="Tahoma"/>
                <w:sz w:val="22"/>
                <w:szCs w:val="22"/>
              </w:rPr>
              <w:t>Enable, cho phép sửa</w:t>
            </w:r>
          </w:p>
        </w:tc>
      </w:tr>
      <w:tr w:rsidR="002166A9" w:rsidRPr="00070528" w14:paraId="08379906" w14:textId="77777777" w:rsidTr="002166A9">
        <w:tc>
          <w:tcPr>
            <w:tcW w:w="576" w:type="dxa"/>
          </w:tcPr>
          <w:p w14:paraId="5D3874C1"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59E3E90D" w14:textId="4FB59137" w:rsidR="002166A9" w:rsidRPr="00070528" w:rsidRDefault="002166A9" w:rsidP="00C94A9F">
            <w:pPr>
              <w:spacing w:before="74" w:after="37"/>
              <w:ind w:left="12"/>
              <w:rPr>
                <w:rFonts w:cs="Tahoma"/>
                <w:sz w:val="22"/>
                <w:szCs w:val="22"/>
              </w:rPr>
            </w:pPr>
            <w:r w:rsidRPr="00070528">
              <w:rPr>
                <w:rFonts w:cs="Tahoma"/>
                <w:sz w:val="22"/>
                <w:szCs w:val="22"/>
                <w:lang w:val="vi-VN"/>
              </w:rPr>
              <w:t xml:space="preserve">Trạng thái </w:t>
            </w:r>
            <w:r w:rsidR="00C94A9F" w:rsidRPr="00070528">
              <w:rPr>
                <w:rFonts w:cs="Tahoma"/>
                <w:sz w:val="22"/>
                <w:szCs w:val="22"/>
              </w:rPr>
              <w:t>assign</w:t>
            </w:r>
          </w:p>
        </w:tc>
        <w:tc>
          <w:tcPr>
            <w:tcW w:w="2074" w:type="dxa"/>
          </w:tcPr>
          <w:p w14:paraId="177088DE" w14:textId="346028AF" w:rsidR="002166A9" w:rsidRPr="00070528" w:rsidRDefault="002166A9" w:rsidP="002166A9">
            <w:pPr>
              <w:spacing w:before="74" w:after="37"/>
              <w:ind w:left="60"/>
              <w:rPr>
                <w:rFonts w:cs="Tahoma"/>
                <w:sz w:val="22"/>
                <w:szCs w:val="22"/>
                <w:lang w:val="vi-VN"/>
              </w:rPr>
            </w:pPr>
            <w:r w:rsidRPr="00070528">
              <w:rPr>
                <w:rFonts w:cs="Tahoma"/>
                <w:sz w:val="22"/>
                <w:szCs w:val="22"/>
                <w:lang w:val="vi-VN"/>
              </w:rPr>
              <w:t>Dropdownlist</w:t>
            </w:r>
          </w:p>
        </w:tc>
        <w:tc>
          <w:tcPr>
            <w:tcW w:w="1657" w:type="dxa"/>
          </w:tcPr>
          <w:p w14:paraId="533F6AC3" w14:textId="0279009C" w:rsidR="002166A9" w:rsidRPr="00070528" w:rsidRDefault="00047337" w:rsidP="002166A9">
            <w:pPr>
              <w:spacing w:before="74" w:after="37"/>
              <w:ind w:left="337"/>
              <w:rPr>
                <w:rFonts w:cs="Tahoma"/>
                <w:sz w:val="22"/>
                <w:szCs w:val="22"/>
                <w:lang w:val="vi-VN"/>
              </w:rPr>
            </w:pPr>
            <w:r w:rsidRPr="00070528">
              <w:rPr>
                <w:rFonts w:cs="Tahoma"/>
                <w:sz w:val="22"/>
                <w:szCs w:val="22"/>
                <w:lang w:val="vi-VN"/>
              </w:rPr>
              <w:t>X</w:t>
            </w:r>
          </w:p>
        </w:tc>
        <w:tc>
          <w:tcPr>
            <w:tcW w:w="3731" w:type="dxa"/>
          </w:tcPr>
          <w:p w14:paraId="42EFAAEF" w14:textId="42A3949B" w:rsidR="002166A9" w:rsidRPr="00070528" w:rsidRDefault="002166A9" w:rsidP="00C94A9F">
            <w:pPr>
              <w:spacing w:before="74" w:after="37"/>
              <w:ind w:left="39"/>
              <w:rPr>
                <w:rFonts w:cs="Tahoma"/>
                <w:sz w:val="22"/>
                <w:szCs w:val="22"/>
              </w:rPr>
            </w:pPr>
            <w:r w:rsidRPr="00070528">
              <w:rPr>
                <w:rFonts w:cs="Tahoma"/>
                <w:sz w:val="22"/>
                <w:szCs w:val="22"/>
                <w:lang w:val="vi-VN"/>
              </w:rPr>
              <w:t xml:space="preserve">Trạng thái </w:t>
            </w:r>
            <w:r w:rsidR="00C94A9F" w:rsidRPr="00070528">
              <w:rPr>
                <w:rFonts w:cs="Tahoma"/>
                <w:sz w:val="22"/>
                <w:szCs w:val="22"/>
              </w:rPr>
              <w:t>assign của các loại giấy tờ cần tìm</w:t>
            </w:r>
          </w:p>
        </w:tc>
        <w:tc>
          <w:tcPr>
            <w:tcW w:w="3723" w:type="dxa"/>
          </w:tcPr>
          <w:p w14:paraId="64CBE310" w14:textId="4DCA433A" w:rsidR="00882C0A" w:rsidRPr="00070528" w:rsidRDefault="00882C0A" w:rsidP="00882C0A">
            <w:pPr>
              <w:spacing w:before="74" w:after="37"/>
              <w:ind w:left="0"/>
              <w:rPr>
                <w:rFonts w:cs="Tahoma"/>
                <w:sz w:val="22"/>
                <w:szCs w:val="22"/>
              </w:rPr>
            </w:pPr>
            <w:r w:rsidRPr="00070528">
              <w:rPr>
                <w:rFonts w:cs="Tahoma"/>
                <w:sz w:val="22"/>
                <w:szCs w:val="22"/>
              </w:rPr>
              <w:t xml:space="preserve">Mặc định: </w:t>
            </w:r>
            <w:r w:rsidR="000F0350" w:rsidRPr="00070528">
              <w:rPr>
                <w:rFonts w:cs="Tahoma"/>
                <w:sz w:val="22"/>
                <w:szCs w:val="22"/>
              </w:rPr>
              <w:t>Chưa assign</w:t>
            </w:r>
          </w:p>
          <w:p w14:paraId="0BC98BF3" w14:textId="092A8379" w:rsidR="00C94A9F" w:rsidRPr="00070528" w:rsidRDefault="00882C0A" w:rsidP="00C94A9F">
            <w:pPr>
              <w:spacing w:before="74" w:after="37"/>
              <w:ind w:left="0"/>
              <w:rPr>
                <w:rFonts w:cs="Tahoma"/>
                <w:sz w:val="22"/>
                <w:szCs w:val="22"/>
              </w:rPr>
            </w:pPr>
            <w:r w:rsidRPr="00070528">
              <w:rPr>
                <w:rFonts w:cs="Tahoma"/>
                <w:sz w:val="22"/>
                <w:szCs w:val="22"/>
              </w:rPr>
              <w:t xml:space="preserve">Danh sách trạng thái trong Dropdownlist </w:t>
            </w:r>
            <w:r w:rsidR="00C94A9F" w:rsidRPr="00070528">
              <w:rPr>
                <w:rFonts w:cs="Tahoma"/>
                <w:sz w:val="22"/>
                <w:szCs w:val="22"/>
              </w:rPr>
              <w:t>gồm có:</w:t>
            </w:r>
          </w:p>
          <w:p w14:paraId="3F025F3F" w14:textId="7468CF39" w:rsidR="00530AE5" w:rsidRPr="00070528" w:rsidRDefault="00530AE5" w:rsidP="00530AE5">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252024D0" w14:textId="77777777" w:rsidR="00C94A9F" w:rsidRPr="00070528" w:rsidRDefault="00C94A9F" w:rsidP="00C94A9F">
            <w:pPr>
              <w:pStyle w:val="ListParagraph"/>
              <w:numPr>
                <w:ilvl w:val="0"/>
                <w:numId w:val="17"/>
              </w:numPr>
              <w:spacing w:before="74" w:after="37"/>
              <w:ind w:left="446" w:hanging="223"/>
              <w:rPr>
                <w:rFonts w:cs="Tahoma"/>
                <w:sz w:val="22"/>
                <w:szCs w:val="22"/>
              </w:rPr>
            </w:pPr>
            <w:r w:rsidRPr="00070528">
              <w:rPr>
                <w:rFonts w:cs="Tahoma"/>
                <w:sz w:val="22"/>
                <w:szCs w:val="22"/>
              </w:rPr>
              <w:t>Đã assign</w:t>
            </w:r>
          </w:p>
          <w:p w14:paraId="5ADC396A" w14:textId="77777777" w:rsidR="00C94A9F" w:rsidRPr="00070528" w:rsidRDefault="00C94A9F" w:rsidP="00C94A9F">
            <w:pPr>
              <w:pStyle w:val="ListParagraph"/>
              <w:numPr>
                <w:ilvl w:val="0"/>
                <w:numId w:val="17"/>
              </w:numPr>
              <w:spacing w:before="74" w:after="37"/>
              <w:ind w:left="446" w:hanging="223"/>
              <w:rPr>
                <w:rFonts w:cs="Tahoma"/>
                <w:sz w:val="22"/>
                <w:szCs w:val="22"/>
              </w:rPr>
            </w:pPr>
            <w:r w:rsidRPr="00070528">
              <w:rPr>
                <w:rFonts w:cs="Tahoma"/>
                <w:sz w:val="22"/>
                <w:szCs w:val="22"/>
              </w:rPr>
              <w:t>Chưa assign</w:t>
            </w:r>
          </w:p>
          <w:p w14:paraId="7F7D6278" w14:textId="2399B5B2" w:rsidR="00882C0A" w:rsidRPr="00070528" w:rsidRDefault="00882C0A" w:rsidP="00C94A9F">
            <w:pPr>
              <w:spacing w:before="74" w:after="37"/>
              <w:ind w:left="0"/>
              <w:rPr>
                <w:rFonts w:cs="Tahoma"/>
                <w:sz w:val="22"/>
                <w:szCs w:val="22"/>
              </w:rPr>
            </w:pPr>
            <w:r w:rsidRPr="00070528">
              <w:rPr>
                <w:rFonts w:cs="Tahoma"/>
                <w:sz w:val="22"/>
                <w:szCs w:val="22"/>
              </w:rPr>
              <w:t>Cho phép sửa</w:t>
            </w:r>
          </w:p>
        </w:tc>
      </w:tr>
      <w:tr w:rsidR="002166A9" w:rsidRPr="00070528" w14:paraId="263B2DFD" w14:textId="77777777" w:rsidTr="002166A9">
        <w:tc>
          <w:tcPr>
            <w:tcW w:w="576" w:type="dxa"/>
          </w:tcPr>
          <w:p w14:paraId="0E3F3693"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2A1D4C38" w14:textId="2ECE4518" w:rsidR="002166A9" w:rsidRPr="00070528" w:rsidRDefault="00882C0A" w:rsidP="002166A9">
            <w:pPr>
              <w:spacing w:before="74" w:after="37"/>
              <w:ind w:left="12"/>
              <w:rPr>
                <w:rFonts w:cs="Tahoma"/>
                <w:sz w:val="22"/>
                <w:szCs w:val="22"/>
              </w:rPr>
            </w:pPr>
            <w:r w:rsidRPr="00070528">
              <w:rPr>
                <w:rFonts w:cs="Tahoma"/>
                <w:sz w:val="22"/>
                <w:szCs w:val="22"/>
              </w:rPr>
              <w:t>Ngày nhận từ…đến</w:t>
            </w:r>
          </w:p>
        </w:tc>
        <w:tc>
          <w:tcPr>
            <w:tcW w:w="2074" w:type="dxa"/>
          </w:tcPr>
          <w:p w14:paraId="4101B744" w14:textId="45463CB3" w:rsidR="002166A9" w:rsidRPr="00070528" w:rsidRDefault="00882C0A" w:rsidP="002166A9">
            <w:pPr>
              <w:spacing w:before="74" w:after="37"/>
              <w:ind w:left="60"/>
              <w:rPr>
                <w:rFonts w:cs="Tahoma"/>
                <w:sz w:val="22"/>
                <w:szCs w:val="22"/>
              </w:rPr>
            </w:pPr>
            <w:r w:rsidRPr="00070528">
              <w:rPr>
                <w:rFonts w:cs="Tahoma"/>
                <w:sz w:val="22"/>
                <w:szCs w:val="22"/>
              </w:rPr>
              <w:t>Date</w:t>
            </w:r>
          </w:p>
        </w:tc>
        <w:tc>
          <w:tcPr>
            <w:tcW w:w="1657" w:type="dxa"/>
          </w:tcPr>
          <w:p w14:paraId="79E08B02" w14:textId="77777777" w:rsidR="002166A9" w:rsidRPr="00070528" w:rsidRDefault="002166A9" w:rsidP="002166A9">
            <w:pPr>
              <w:spacing w:before="74" w:after="37"/>
              <w:ind w:left="337"/>
              <w:rPr>
                <w:rFonts w:cs="Tahoma"/>
                <w:sz w:val="22"/>
                <w:szCs w:val="22"/>
              </w:rPr>
            </w:pPr>
          </w:p>
        </w:tc>
        <w:tc>
          <w:tcPr>
            <w:tcW w:w="3731" w:type="dxa"/>
          </w:tcPr>
          <w:p w14:paraId="3641CDBA" w14:textId="40910DF4" w:rsidR="002166A9" w:rsidRPr="00070528" w:rsidRDefault="00882C0A" w:rsidP="002166A9">
            <w:pPr>
              <w:spacing w:before="74" w:after="37"/>
              <w:ind w:left="39"/>
              <w:rPr>
                <w:rFonts w:cs="Tahoma"/>
                <w:sz w:val="22"/>
                <w:szCs w:val="22"/>
              </w:rPr>
            </w:pPr>
            <w:r w:rsidRPr="00070528">
              <w:rPr>
                <w:rFonts w:cs="Tahoma"/>
                <w:sz w:val="22"/>
                <w:szCs w:val="22"/>
              </w:rPr>
              <w:t>Ngày hồ sơ được nhập vào hệ thống</w:t>
            </w:r>
          </w:p>
        </w:tc>
        <w:tc>
          <w:tcPr>
            <w:tcW w:w="3723" w:type="dxa"/>
          </w:tcPr>
          <w:p w14:paraId="05166C5B" w14:textId="1EC5A7A8" w:rsidR="002166A9" w:rsidRPr="00070528" w:rsidRDefault="00882C0A" w:rsidP="002166A9">
            <w:pPr>
              <w:spacing w:before="74" w:after="37"/>
              <w:ind w:left="8"/>
              <w:rPr>
                <w:rFonts w:cs="Tahoma"/>
                <w:sz w:val="22"/>
                <w:szCs w:val="22"/>
              </w:rPr>
            </w:pPr>
            <w:r w:rsidRPr="00070528">
              <w:rPr>
                <w:rFonts w:cs="Tahoma"/>
                <w:sz w:val="22"/>
                <w:szCs w:val="22"/>
              </w:rPr>
              <w:t xml:space="preserve">Mặc định: </w:t>
            </w:r>
            <w:r w:rsidR="00CA7D34" w:rsidRPr="00070528">
              <w:rPr>
                <w:rFonts w:cs="Tahoma"/>
                <w:sz w:val="22"/>
                <w:szCs w:val="22"/>
              </w:rPr>
              <w:t>trắng</w:t>
            </w:r>
          </w:p>
          <w:p w14:paraId="248E71B4" w14:textId="77777777" w:rsidR="00882C0A" w:rsidRPr="00070528" w:rsidRDefault="00882C0A" w:rsidP="002166A9">
            <w:pPr>
              <w:spacing w:before="74" w:after="37"/>
              <w:ind w:left="8"/>
              <w:rPr>
                <w:rFonts w:cs="Tahoma"/>
                <w:sz w:val="22"/>
                <w:szCs w:val="22"/>
              </w:rPr>
            </w:pPr>
            <w:r w:rsidRPr="00070528">
              <w:rPr>
                <w:rFonts w:cs="Tahoma"/>
                <w:sz w:val="22"/>
                <w:szCs w:val="22"/>
              </w:rPr>
              <w:t>Cho phép nhập thời gian theo khoảng</w:t>
            </w:r>
          </w:p>
          <w:p w14:paraId="157E381B" w14:textId="059850AF" w:rsidR="00882C0A" w:rsidRPr="00070528" w:rsidRDefault="00882C0A" w:rsidP="002166A9">
            <w:pPr>
              <w:spacing w:before="74" w:after="37"/>
              <w:ind w:left="8"/>
              <w:rPr>
                <w:rFonts w:cs="Tahoma"/>
                <w:sz w:val="22"/>
                <w:szCs w:val="22"/>
              </w:rPr>
            </w:pPr>
            <w:r w:rsidRPr="00070528">
              <w:rPr>
                <w:rFonts w:cs="Tahoma"/>
                <w:sz w:val="22"/>
                <w:szCs w:val="22"/>
              </w:rPr>
              <w:t>Cho phép sửa</w:t>
            </w:r>
          </w:p>
        </w:tc>
      </w:tr>
      <w:tr w:rsidR="002166A9" w:rsidRPr="00070528" w14:paraId="7C3EA591" w14:textId="77777777" w:rsidTr="002166A9">
        <w:tc>
          <w:tcPr>
            <w:tcW w:w="576" w:type="dxa"/>
          </w:tcPr>
          <w:p w14:paraId="5FFF13A5"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57A18A97" w14:textId="0D24EAFD" w:rsidR="002166A9" w:rsidRPr="00070528" w:rsidRDefault="00882C0A" w:rsidP="002166A9">
            <w:pPr>
              <w:spacing w:before="74" w:after="37"/>
              <w:ind w:left="12"/>
              <w:rPr>
                <w:rFonts w:cs="Tahoma"/>
                <w:sz w:val="22"/>
                <w:szCs w:val="22"/>
              </w:rPr>
            </w:pPr>
            <w:r w:rsidRPr="00070528">
              <w:rPr>
                <w:rFonts w:cs="Tahoma"/>
                <w:sz w:val="22"/>
                <w:szCs w:val="22"/>
              </w:rPr>
              <w:t>Ngày assign từ … đến</w:t>
            </w:r>
          </w:p>
        </w:tc>
        <w:tc>
          <w:tcPr>
            <w:tcW w:w="2074" w:type="dxa"/>
          </w:tcPr>
          <w:p w14:paraId="6B4EA10A" w14:textId="577D6E61" w:rsidR="002166A9" w:rsidRPr="00070528" w:rsidRDefault="00882C0A" w:rsidP="002166A9">
            <w:pPr>
              <w:spacing w:before="74" w:after="37"/>
              <w:ind w:left="60"/>
              <w:rPr>
                <w:rFonts w:cs="Tahoma"/>
                <w:sz w:val="22"/>
                <w:szCs w:val="22"/>
              </w:rPr>
            </w:pPr>
            <w:r w:rsidRPr="00070528">
              <w:rPr>
                <w:rFonts w:cs="Tahoma"/>
                <w:sz w:val="22"/>
                <w:szCs w:val="22"/>
              </w:rPr>
              <w:t>Date</w:t>
            </w:r>
          </w:p>
        </w:tc>
        <w:tc>
          <w:tcPr>
            <w:tcW w:w="1657" w:type="dxa"/>
          </w:tcPr>
          <w:p w14:paraId="4284E2D6" w14:textId="77777777" w:rsidR="002166A9" w:rsidRPr="00070528" w:rsidRDefault="002166A9" w:rsidP="002166A9">
            <w:pPr>
              <w:spacing w:before="74" w:after="37"/>
              <w:ind w:left="337"/>
              <w:rPr>
                <w:rFonts w:cs="Tahoma"/>
                <w:sz w:val="22"/>
                <w:szCs w:val="22"/>
              </w:rPr>
            </w:pPr>
          </w:p>
        </w:tc>
        <w:tc>
          <w:tcPr>
            <w:tcW w:w="3731" w:type="dxa"/>
          </w:tcPr>
          <w:p w14:paraId="7EFEFC49" w14:textId="0884BC4C" w:rsidR="002166A9" w:rsidRPr="00070528" w:rsidRDefault="00882C0A" w:rsidP="002166A9">
            <w:pPr>
              <w:spacing w:before="74" w:after="37"/>
              <w:ind w:left="39"/>
              <w:rPr>
                <w:rFonts w:cs="Tahoma"/>
                <w:sz w:val="22"/>
                <w:szCs w:val="22"/>
              </w:rPr>
            </w:pPr>
            <w:r w:rsidRPr="00070528">
              <w:rPr>
                <w:rFonts w:cs="Tahoma"/>
                <w:sz w:val="22"/>
                <w:szCs w:val="22"/>
              </w:rPr>
              <w:t xml:space="preserve">Ngày </w:t>
            </w:r>
            <w:r w:rsidR="002C59BA" w:rsidRPr="00070528">
              <w:rPr>
                <w:rFonts w:cs="Tahoma"/>
                <w:sz w:val="22"/>
                <w:szCs w:val="22"/>
              </w:rPr>
              <w:t>hồ sơ được assign hoặc reassign gần nhất</w:t>
            </w:r>
          </w:p>
        </w:tc>
        <w:tc>
          <w:tcPr>
            <w:tcW w:w="3723" w:type="dxa"/>
          </w:tcPr>
          <w:p w14:paraId="31E488C1" w14:textId="77777777" w:rsidR="002166A9" w:rsidRPr="00070528" w:rsidRDefault="002C59BA" w:rsidP="002166A9">
            <w:pPr>
              <w:spacing w:before="74" w:after="37"/>
              <w:ind w:left="8"/>
              <w:rPr>
                <w:rFonts w:cs="Tahoma"/>
                <w:sz w:val="22"/>
                <w:szCs w:val="22"/>
              </w:rPr>
            </w:pPr>
            <w:r w:rsidRPr="00070528">
              <w:rPr>
                <w:rFonts w:cs="Tahoma"/>
                <w:sz w:val="22"/>
                <w:szCs w:val="22"/>
              </w:rPr>
              <w:t>Mặc định: trắng</w:t>
            </w:r>
          </w:p>
          <w:p w14:paraId="156807BB" w14:textId="77777777" w:rsidR="002C59BA" w:rsidRPr="00070528" w:rsidRDefault="002C59BA" w:rsidP="002166A9">
            <w:pPr>
              <w:spacing w:before="74" w:after="37"/>
              <w:ind w:left="8"/>
              <w:rPr>
                <w:rFonts w:cs="Tahoma"/>
                <w:sz w:val="22"/>
                <w:szCs w:val="22"/>
              </w:rPr>
            </w:pPr>
            <w:r w:rsidRPr="00070528">
              <w:rPr>
                <w:rFonts w:cs="Tahoma"/>
                <w:sz w:val="22"/>
                <w:szCs w:val="22"/>
              </w:rPr>
              <w:t>Cho phép nhập thời gian theo khoảng</w:t>
            </w:r>
          </w:p>
          <w:p w14:paraId="172186D7" w14:textId="224AE555" w:rsidR="002C59BA" w:rsidRPr="00070528" w:rsidRDefault="002C59BA" w:rsidP="002166A9">
            <w:pPr>
              <w:spacing w:before="74" w:after="37"/>
              <w:ind w:left="8"/>
              <w:rPr>
                <w:rFonts w:cs="Tahoma"/>
                <w:sz w:val="22"/>
                <w:szCs w:val="22"/>
              </w:rPr>
            </w:pPr>
            <w:r w:rsidRPr="00070528">
              <w:rPr>
                <w:rFonts w:cs="Tahoma"/>
                <w:sz w:val="22"/>
                <w:szCs w:val="22"/>
              </w:rPr>
              <w:t>Cho phép sửa</w:t>
            </w:r>
          </w:p>
        </w:tc>
      </w:tr>
      <w:tr w:rsidR="00530AE5" w:rsidRPr="00070528" w14:paraId="30ED3A55" w14:textId="77777777" w:rsidTr="002166A9">
        <w:tc>
          <w:tcPr>
            <w:tcW w:w="576" w:type="dxa"/>
          </w:tcPr>
          <w:p w14:paraId="597950A5" w14:textId="77777777" w:rsidR="00530AE5" w:rsidRPr="00070528" w:rsidRDefault="00530AE5" w:rsidP="000C1FDD">
            <w:pPr>
              <w:pStyle w:val="ListParagraph"/>
              <w:numPr>
                <w:ilvl w:val="0"/>
                <w:numId w:val="33"/>
              </w:numPr>
              <w:spacing w:before="74" w:after="37"/>
              <w:ind w:left="236" w:hanging="223"/>
              <w:rPr>
                <w:rFonts w:cs="Tahoma"/>
                <w:sz w:val="22"/>
                <w:szCs w:val="22"/>
              </w:rPr>
            </w:pPr>
          </w:p>
        </w:tc>
        <w:tc>
          <w:tcPr>
            <w:tcW w:w="2187" w:type="dxa"/>
          </w:tcPr>
          <w:p w14:paraId="1E17B611" w14:textId="5DC542F9" w:rsidR="00530AE5" w:rsidRPr="00070528" w:rsidRDefault="00530AE5" w:rsidP="002166A9">
            <w:pPr>
              <w:spacing w:before="74" w:after="37"/>
              <w:ind w:left="12"/>
              <w:rPr>
                <w:rFonts w:cs="Tahoma"/>
                <w:sz w:val="22"/>
                <w:szCs w:val="22"/>
              </w:rPr>
            </w:pPr>
            <w:r w:rsidRPr="00070528">
              <w:rPr>
                <w:rFonts w:cs="Tahoma"/>
                <w:sz w:val="22"/>
                <w:szCs w:val="22"/>
              </w:rPr>
              <w:t>Loại assign</w:t>
            </w:r>
          </w:p>
        </w:tc>
        <w:tc>
          <w:tcPr>
            <w:tcW w:w="2074" w:type="dxa"/>
          </w:tcPr>
          <w:p w14:paraId="0EB061C7" w14:textId="44F30510" w:rsidR="00530AE5" w:rsidRPr="00070528" w:rsidRDefault="00530AE5" w:rsidP="002166A9">
            <w:pPr>
              <w:spacing w:before="74" w:after="37"/>
              <w:ind w:left="60"/>
              <w:rPr>
                <w:rFonts w:cs="Tahoma"/>
                <w:sz w:val="22"/>
                <w:szCs w:val="22"/>
              </w:rPr>
            </w:pPr>
            <w:r w:rsidRPr="00070528">
              <w:rPr>
                <w:rFonts w:cs="Tahoma"/>
                <w:sz w:val="22"/>
                <w:szCs w:val="22"/>
              </w:rPr>
              <w:t>Dropdownlist</w:t>
            </w:r>
          </w:p>
        </w:tc>
        <w:tc>
          <w:tcPr>
            <w:tcW w:w="1657" w:type="dxa"/>
          </w:tcPr>
          <w:p w14:paraId="1FA3BA3B" w14:textId="2597B30C" w:rsidR="00530AE5" w:rsidRPr="00070528" w:rsidRDefault="00047337" w:rsidP="002166A9">
            <w:pPr>
              <w:spacing w:before="74" w:after="37"/>
              <w:ind w:left="337"/>
              <w:rPr>
                <w:rFonts w:cs="Tahoma"/>
                <w:sz w:val="22"/>
                <w:szCs w:val="22"/>
              </w:rPr>
            </w:pPr>
            <w:r w:rsidRPr="00070528">
              <w:rPr>
                <w:rFonts w:cs="Tahoma"/>
                <w:sz w:val="22"/>
                <w:szCs w:val="22"/>
              </w:rPr>
              <w:t>X</w:t>
            </w:r>
          </w:p>
        </w:tc>
        <w:tc>
          <w:tcPr>
            <w:tcW w:w="3731" w:type="dxa"/>
          </w:tcPr>
          <w:p w14:paraId="672C1FFB" w14:textId="3E5F545E" w:rsidR="00530AE5" w:rsidRPr="00070528" w:rsidRDefault="00530AE5" w:rsidP="002166A9">
            <w:pPr>
              <w:spacing w:before="74" w:after="37"/>
              <w:ind w:left="39"/>
              <w:rPr>
                <w:rFonts w:cs="Tahoma"/>
                <w:sz w:val="22"/>
                <w:szCs w:val="22"/>
              </w:rPr>
            </w:pPr>
            <w:r w:rsidRPr="00070528">
              <w:rPr>
                <w:rFonts w:cs="Tahoma"/>
                <w:sz w:val="22"/>
                <w:szCs w:val="22"/>
              </w:rPr>
              <w:t>Loại assign của các giấy tờ muốn tìm</w:t>
            </w:r>
          </w:p>
        </w:tc>
        <w:tc>
          <w:tcPr>
            <w:tcW w:w="3723" w:type="dxa"/>
          </w:tcPr>
          <w:p w14:paraId="1B44F8AC" w14:textId="62866243" w:rsidR="00530AE5" w:rsidRPr="00070528" w:rsidRDefault="00530AE5" w:rsidP="002166A9">
            <w:pPr>
              <w:spacing w:before="74" w:after="37"/>
              <w:ind w:left="8"/>
              <w:rPr>
                <w:rFonts w:cs="Tahoma"/>
                <w:sz w:val="22"/>
                <w:szCs w:val="22"/>
              </w:rPr>
            </w:pPr>
            <w:r w:rsidRPr="00070528">
              <w:rPr>
                <w:rFonts w:cs="Tahoma"/>
                <w:sz w:val="22"/>
                <w:szCs w:val="22"/>
              </w:rPr>
              <w:t>Mặc định: T</w:t>
            </w:r>
            <w:r w:rsidR="00DB5C24" w:rsidRPr="00070528">
              <w:rPr>
                <w:rFonts w:cs="Tahoma"/>
                <w:sz w:val="22"/>
                <w:szCs w:val="22"/>
              </w:rPr>
              <w:t>rắng</w:t>
            </w:r>
          </w:p>
          <w:p w14:paraId="36976580" w14:textId="77777777" w:rsidR="00530AE5" w:rsidRPr="00070528" w:rsidRDefault="00530AE5" w:rsidP="002166A9">
            <w:pPr>
              <w:spacing w:before="74" w:after="37"/>
              <w:ind w:left="8"/>
              <w:rPr>
                <w:rFonts w:cs="Tahoma"/>
                <w:sz w:val="22"/>
                <w:szCs w:val="22"/>
              </w:rPr>
            </w:pPr>
            <w:r w:rsidRPr="00070528">
              <w:rPr>
                <w:rFonts w:cs="Tahoma"/>
                <w:sz w:val="22"/>
                <w:szCs w:val="22"/>
              </w:rPr>
              <w:t>Cho phép chọn trong list:</w:t>
            </w:r>
          </w:p>
          <w:p w14:paraId="59865B7B" w14:textId="4A1EAFBC" w:rsidR="00DB5C24" w:rsidRPr="00070528" w:rsidRDefault="00DB5C24" w:rsidP="00DB5C24">
            <w:pPr>
              <w:pStyle w:val="ListParagraph"/>
              <w:numPr>
                <w:ilvl w:val="0"/>
                <w:numId w:val="17"/>
              </w:numPr>
              <w:spacing w:before="74" w:after="37"/>
              <w:ind w:left="446" w:hanging="223"/>
              <w:rPr>
                <w:rFonts w:cs="Tahoma"/>
                <w:sz w:val="22"/>
                <w:szCs w:val="22"/>
              </w:rPr>
            </w:pPr>
            <w:r w:rsidRPr="00070528">
              <w:rPr>
                <w:rFonts w:cs="Tahoma"/>
                <w:sz w:val="22"/>
                <w:szCs w:val="22"/>
              </w:rPr>
              <w:t>Trắng</w:t>
            </w:r>
          </w:p>
          <w:p w14:paraId="15C0A0D2" w14:textId="16458221" w:rsidR="00DB5C24" w:rsidRPr="00070528" w:rsidRDefault="00530AE5" w:rsidP="00DB5C24">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69F07115" w14:textId="443E1F82" w:rsidR="00530AE5" w:rsidRPr="00070528" w:rsidRDefault="0078516A" w:rsidP="00530AE5">
            <w:pPr>
              <w:pStyle w:val="ListParagraph"/>
              <w:numPr>
                <w:ilvl w:val="0"/>
                <w:numId w:val="17"/>
              </w:numPr>
              <w:spacing w:before="74" w:after="37"/>
              <w:ind w:left="446" w:hanging="223"/>
              <w:rPr>
                <w:rFonts w:cs="Tahoma"/>
                <w:sz w:val="22"/>
                <w:szCs w:val="22"/>
              </w:rPr>
            </w:pPr>
            <w:r w:rsidRPr="00070528">
              <w:rPr>
                <w:rFonts w:cs="Tahoma"/>
                <w:sz w:val="22"/>
                <w:szCs w:val="22"/>
              </w:rPr>
              <w:t>Phân bổ lần 1</w:t>
            </w:r>
          </w:p>
          <w:p w14:paraId="4AE55144" w14:textId="1E4BA1EC" w:rsidR="00530AE5" w:rsidRPr="00070528" w:rsidRDefault="0078516A" w:rsidP="00530AE5">
            <w:pPr>
              <w:pStyle w:val="ListParagraph"/>
              <w:numPr>
                <w:ilvl w:val="0"/>
                <w:numId w:val="17"/>
              </w:numPr>
              <w:spacing w:before="74" w:after="37"/>
              <w:ind w:left="446" w:hanging="223"/>
              <w:rPr>
                <w:rFonts w:cs="Tahoma"/>
                <w:sz w:val="22"/>
                <w:szCs w:val="22"/>
              </w:rPr>
            </w:pPr>
            <w:r w:rsidRPr="00070528">
              <w:rPr>
                <w:rFonts w:cs="Tahoma"/>
                <w:sz w:val="22"/>
                <w:szCs w:val="22"/>
              </w:rPr>
              <w:lastRenderedPageBreak/>
              <w:t>Tái phân bổ</w:t>
            </w:r>
          </w:p>
          <w:p w14:paraId="22D3C304" w14:textId="1FB0CB48" w:rsidR="00530AE5" w:rsidRPr="00070528" w:rsidRDefault="00530AE5" w:rsidP="00530AE5">
            <w:pPr>
              <w:spacing w:before="74" w:after="37"/>
              <w:ind w:left="0"/>
              <w:rPr>
                <w:rFonts w:cs="Tahoma"/>
                <w:sz w:val="22"/>
                <w:szCs w:val="22"/>
              </w:rPr>
            </w:pPr>
            <w:r w:rsidRPr="00070528">
              <w:rPr>
                <w:rFonts w:cs="Tahoma"/>
                <w:sz w:val="22"/>
                <w:szCs w:val="22"/>
              </w:rPr>
              <w:t>Cho phép sửa</w:t>
            </w:r>
          </w:p>
        </w:tc>
      </w:tr>
      <w:tr w:rsidR="002166A9" w:rsidRPr="00070528" w14:paraId="4A4B706E" w14:textId="77777777" w:rsidTr="002166A9">
        <w:tc>
          <w:tcPr>
            <w:tcW w:w="576" w:type="dxa"/>
          </w:tcPr>
          <w:p w14:paraId="60E10051"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32D61684" w14:textId="1AE60366" w:rsidR="002166A9" w:rsidRPr="00070528" w:rsidRDefault="002C59BA" w:rsidP="002166A9">
            <w:pPr>
              <w:spacing w:before="74" w:after="37"/>
              <w:ind w:left="12"/>
              <w:rPr>
                <w:rFonts w:cs="Tahoma"/>
                <w:sz w:val="22"/>
                <w:szCs w:val="22"/>
              </w:rPr>
            </w:pPr>
            <w:r w:rsidRPr="00070528">
              <w:rPr>
                <w:rFonts w:cs="Tahoma"/>
                <w:sz w:val="22"/>
                <w:szCs w:val="22"/>
              </w:rPr>
              <w:t>Tìm kiếm</w:t>
            </w:r>
          </w:p>
        </w:tc>
        <w:tc>
          <w:tcPr>
            <w:tcW w:w="2074" w:type="dxa"/>
          </w:tcPr>
          <w:p w14:paraId="5A2A9FCA" w14:textId="3AB97F1C" w:rsidR="002166A9" w:rsidRPr="00070528" w:rsidRDefault="002C59BA" w:rsidP="002166A9">
            <w:pPr>
              <w:spacing w:before="74" w:after="37"/>
              <w:ind w:left="60"/>
              <w:rPr>
                <w:rFonts w:cs="Tahoma"/>
                <w:sz w:val="22"/>
                <w:szCs w:val="22"/>
              </w:rPr>
            </w:pPr>
            <w:r w:rsidRPr="00070528">
              <w:rPr>
                <w:rFonts w:cs="Tahoma"/>
                <w:sz w:val="22"/>
                <w:szCs w:val="22"/>
              </w:rPr>
              <w:t>Button</w:t>
            </w:r>
          </w:p>
        </w:tc>
        <w:tc>
          <w:tcPr>
            <w:tcW w:w="1657" w:type="dxa"/>
          </w:tcPr>
          <w:p w14:paraId="3041006B" w14:textId="77777777" w:rsidR="002166A9" w:rsidRPr="00070528" w:rsidRDefault="002166A9" w:rsidP="002166A9">
            <w:pPr>
              <w:spacing w:before="74" w:after="37"/>
              <w:ind w:left="337"/>
              <w:rPr>
                <w:rFonts w:cs="Tahoma"/>
                <w:sz w:val="22"/>
                <w:szCs w:val="22"/>
              </w:rPr>
            </w:pPr>
          </w:p>
        </w:tc>
        <w:tc>
          <w:tcPr>
            <w:tcW w:w="3731" w:type="dxa"/>
          </w:tcPr>
          <w:p w14:paraId="48B9E243" w14:textId="08069BFC" w:rsidR="002166A9" w:rsidRPr="00070528" w:rsidRDefault="002C59BA" w:rsidP="002166A9">
            <w:pPr>
              <w:spacing w:before="74" w:after="37"/>
              <w:ind w:left="39"/>
              <w:rPr>
                <w:rFonts w:cs="Tahoma"/>
                <w:sz w:val="22"/>
                <w:szCs w:val="22"/>
              </w:rPr>
            </w:pPr>
            <w:r w:rsidRPr="00070528">
              <w:rPr>
                <w:rFonts w:cs="Tahoma"/>
                <w:sz w:val="22"/>
                <w:szCs w:val="22"/>
              </w:rPr>
              <w:t>Cho phép tìm kiếm hồ sơ, giấy tờ theo điều kiện đã nhập</w:t>
            </w:r>
          </w:p>
        </w:tc>
        <w:tc>
          <w:tcPr>
            <w:tcW w:w="3723" w:type="dxa"/>
          </w:tcPr>
          <w:p w14:paraId="1E29F291" w14:textId="77777777" w:rsidR="002166A9" w:rsidRPr="00070528" w:rsidRDefault="002166A9" w:rsidP="002166A9">
            <w:pPr>
              <w:spacing w:before="74" w:after="37"/>
              <w:ind w:left="8"/>
              <w:rPr>
                <w:rFonts w:cs="Tahoma"/>
                <w:sz w:val="22"/>
                <w:szCs w:val="22"/>
              </w:rPr>
            </w:pPr>
          </w:p>
        </w:tc>
      </w:tr>
      <w:tr w:rsidR="00A208B7" w:rsidRPr="00070528" w14:paraId="66FE47B6" w14:textId="77777777" w:rsidTr="002166A9">
        <w:tc>
          <w:tcPr>
            <w:tcW w:w="576" w:type="dxa"/>
          </w:tcPr>
          <w:p w14:paraId="29518C10" w14:textId="77777777" w:rsidR="00A208B7" w:rsidRPr="00070528" w:rsidRDefault="00A208B7" w:rsidP="000C1FDD">
            <w:pPr>
              <w:pStyle w:val="ListParagraph"/>
              <w:numPr>
                <w:ilvl w:val="0"/>
                <w:numId w:val="33"/>
              </w:numPr>
              <w:spacing w:before="74" w:after="37"/>
              <w:ind w:left="236" w:hanging="223"/>
              <w:rPr>
                <w:rFonts w:cs="Tahoma"/>
                <w:sz w:val="22"/>
                <w:szCs w:val="22"/>
              </w:rPr>
            </w:pPr>
          </w:p>
        </w:tc>
        <w:tc>
          <w:tcPr>
            <w:tcW w:w="2187" w:type="dxa"/>
          </w:tcPr>
          <w:p w14:paraId="387706BF" w14:textId="57636054" w:rsidR="00A208B7" w:rsidRPr="00070528" w:rsidRDefault="00A208B7" w:rsidP="002166A9">
            <w:pPr>
              <w:spacing w:before="74" w:after="37"/>
              <w:ind w:left="12"/>
              <w:rPr>
                <w:rFonts w:cs="Tahoma"/>
                <w:sz w:val="22"/>
                <w:szCs w:val="22"/>
              </w:rPr>
            </w:pPr>
            <w:r w:rsidRPr="00070528">
              <w:rPr>
                <w:rFonts w:cs="Tahoma"/>
                <w:sz w:val="22"/>
                <w:szCs w:val="22"/>
              </w:rPr>
              <w:t>Xem thống kê</w:t>
            </w:r>
          </w:p>
        </w:tc>
        <w:tc>
          <w:tcPr>
            <w:tcW w:w="2074" w:type="dxa"/>
          </w:tcPr>
          <w:p w14:paraId="494AAB6C" w14:textId="4CFEE578" w:rsidR="00A208B7" w:rsidRPr="00070528" w:rsidRDefault="00A208B7" w:rsidP="002166A9">
            <w:pPr>
              <w:spacing w:before="74" w:after="37"/>
              <w:ind w:left="60"/>
              <w:rPr>
                <w:rFonts w:cs="Tahoma"/>
                <w:sz w:val="22"/>
                <w:szCs w:val="22"/>
              </w:rPr>
            </w:pPr>
            <w:r w:rsidRPr="00070528">
              <w:rPr>
                <w:rFonts w:cs="Tahoma"/>
                <w:sz w:val="22"/>
                <w:szCs w:val="22"/>
              </w:rPr>
              <w:t>Button</w:t>
            </w:r>
          </w:p>
        </w:tc>
        <w:tc>
          <w:tcPr>
            <w:tcW w:w="1657" w:type="dxa"/>
          </w:tcPr>
          <w:p w14:paraId="509F2680" w14:textId="77777777" w:rsidR="00A208B7" w:rsidRPr="00070528" w:rsidRDefault="00A208B7" w:rsidP="002166A9">
            <w:pPr>
              <w:spacing w:before="74" w:after="37"/>
              <w:ind w:left="337"/>
              <w:rPr>
                <w:rFonts w:cs="Tahoma"/>
                <w:sz w:val="22"/>
                <w:szCs w:val="22"/>
              </w:rPr>
            </w:pPr>
          </w:p>
        </w:tc>
        <w:tc>
          <w:tcPr>
            <w:tcW w:w="3731" w:type="dxa"/>
          </w:tcPr>
          <w:p w14:paraId="0494D54B" w14:textId="69DFB933" w:rsidR="00A208B7" w:rsidRPr="00070528" w:rsidRDefault="00A208B7" w:rsidP="002166A9">
            <w:pPr>
              <w:spacing w:before="74" w:after="37"/>
              <w:ind w:left="39"/>
              <w:rPr>
                <w:rFonts w:cs="Tahoma"/>
                <w:sz w:val="22"/>
                <w:szCs w:val="22"/>
              </w:rPr>
            </w:pPr>
            <w:r w:rsidRPr="00070528">
              <w:rPr>
                <w:rFonts w:cs="Tahoma"/>
                <w:sz w:val="22"/>
                <w:szCs w:val="22"/>
              </w:rPr>
              <w:t>Cho phép mở màn hình thống kê số hồ sơ còn tồn của từng nhân viên vận hành 2 như hình chụp phía trên</w:t>
            </w:r>
          </w:p>
        </w:tc>
        <w:tc>
          <w:tcPr>
            <w:tcW w:w="3723" w:type="dxa"/>
          </w:tcPr>
          <w:p w14:paraId="5CC75B16" w14:textId="71184EEA" w:rsidR="00A208B7" w:rsidRPr="00070528" w:rsidRDefault="00A208B7" w:rsidP="002166A9">
            <w:pPr>
              <w:spacing w:before="74" w:after="37"/>
              <w:ind w:left="8"/>
              <w:rPr>
                <w:rFonts w:cs="Tahoma"/>
                <w:sz w:val="22"/>
                <w:szCs w:val="22"/>
              </w:rPr>
            </w:pPr>
          </w:p>
        </w:tc>
      </w:tr>
      <w:tr w:rsidR="00A208B7" w:rsidRPr="00070528" w14:paraId="64FA1550" w14:textId="77777777" w:rsidTr="00564D97">
        <w:tc>
          <w:tcPr>
            <w:tcW w:w="576" w:type="dxa"/>
          </w:tcPr>
          <w:p w14:paraId="0D77FD2B" w14:textId="77777777" w:rsidR="00A208B7" w:rsidRPr="00070528" w:rsidRDefault="00A208B7" w:rsidP="00564D97">
            <w:pPr>
              <w:pStyle w:val="ListParagraph"/>
              <w:numPr>
                <w:ilvl w:val="0"/>
                <w:numId w:val="33"/>
              </w:numPr>
              <w:spacing w:before="74" w:after="37"/>
              <w:ind w:left="236" w:hanging="223"/>
              <w:rPr>
                <w:rFonts w:cs="Tahoma"/>
                <w:sz w:val="22"/>
                <w:szCs w:val="22"/>
              </w:rPr>
            </w:pPr>
          </w:p>
        </w:tc>
        <w:tc>
          <w:tcPr>
            <w:tcW w:w="2187" w:type="dxa"/>
          </w:tcPr>
          <w:p w14:paraId="4F38112B" w14:textId="77777777" w:rsidR="00A208B7" w:rsidRPr="00070528" w:rsidRDefault="00A208B7" w:rsidP="00564D97">
            <w:pPr>
              <w:spacing w:before="74" w:after="37"/>
              <w:ind w:left="12"/>
              <w:rPr>
                <w:rFonts w:cs="Tahoma"/>
                <w:sz w:val="22"/>
                <w:szCs w:val="22"/>
              </w:rPr>
            </w:pPr>
            <w:r w:rsidRPr="00070528">
              <w:rPr>
                <w:rFonts w:cs="Tahoma"/>
                <w:sz w:val="22"/>
                <w:szCs w:val="22"/>
              </w:rPr>
              <w:t>Xuất BBBG</w:t>
            </w:r>
          </w:p>
        </w:tc>
        <w:tc>
          <w:tcPr>
            <w:tcW w:w="2074" w:type="dxa"/>
          </w:tcPr>
          <w:p w14:paraId="34F78174" w14:textId="77777777" w:rsidR="00A208B7" w:rsidRPr="00070528" w:rsidRDefault="00A208B7" w:rsidP="00564D97">
            <w:pPr>
              <w:spacing w:before="74" w:after="37"/>
              <w:ind w:left="60"/>
              <w:rPr>
                <w:rFonts w:cs="Tahoma"/>
                <w:sz w:val="22"/>
                <w:szCs w:val="22"/>
              </w:rPr>
            </w:pPr>
            <w:r w:rsidRPr="00070528">
              <w:rPr>
                <w:rFonts w:cs="Tahoma"/>
                <w:sz w:val="22"/>
                <w:szCs w:val="22"/>
              </w:rPr>
              <w:t>Button</w:t>
            </w:r>
          </w:p>
        </w:tc>
        <w:tc>
          <w:tcPr>
            <w:tcW w:w="1657" w:type="dxa"/>
          </w:tcPr>
          <w:p w14:paraId="162E0906" w14:textId="77777777" w:rsidR="00A208B7" w:rsidRPr="00070528" w:rsidRDefault="00A208B7" w:rsidP="00564D97">
            <w:pPr>
              <w:spacing w:before="74" w:after="37"/>
              <w:ind w:left="337"/>
              <w:rPr>
                <w:rFonts w:cs="Tahoma"/>
                <w:sz w:val="22"/>
                <w:szCs w:val="22"/>
              </w:rPr>
            </w:pPr>
          </w:p>
        </w:tc>
        <w:tc>
          <w:tcPr>
            <w:tcW w:w="3731" w:type="dxa"/>
          </w:tcPr>
          <w:p w14:paraId="7F1CE266" w14:textId="77777777" w:rsidR="00A208B7" w:rsidRPr="00070528" w:rsidRDefault="00A208B7" w:rsidP="00564D97">
            <w:pPr>
              <w:spacing w:before="74" w:after="37"/>
              <w:ind w:left="39"/>
              <w:rPr>
                <w:rFonts w:cs="Tahoma"/>
                <w:sz w:val="22"/>
                <w:szCs w:val="22"/>
              </w:rPr>
            </w:pPr>
            <w:r w:rsidRPr="00070528">
              <w:rPr>
                <w:rFonts w:cs="Tahoma"/>
                <w:sz w:val="22"/>
                <w:szCs w:val="22"/>
              </w:rPr>
              <w:t>Cho phép người dùng xuất biên bản bàn giao cho các nhân viên xử lý hồ sơ sau khi assign giấy tờ tự động</w:t>
            </w:r>
          </w:p>
        </w:tc>
        <w:tc>
          <w:tcPr>
            <w:tcW w:w="3723" w:type="dxa"/>
          </w:tcPr>
          <w:p w14:paraId="12265E3D" w14:textId="77777777" w:rsidR="00A208B7" w:rsidRPr="00070528" w:rsidRDefault="00A208B7" w:rsidP="00564D97">
            <w:pPr>
              <w:spacing w:before="74" w:after="37"/>
              <w:ind w:left="8"/>
              <w:rPr>
                <w:rFonts w:cs="Tahoma"/>
                <w:sz w:val="22"/>
                <w:szCs w:val="22"/>
              </w:rPr>
            </w:pPr>
            <w:r w:rsidRPr="00070528">
              <w:rPr>
                <w:rFonts w:cs="Tahoma"/>
                <w:sz w:val="22"/>
                <w:szCs w:val="22"/>
              </w:rPr>
              <w:t>Biên bản xuất ra dưới dạng word hoặc PDF có template như phụ lục 03</w:t>
            </w:r>
          </w:p>
        </w:tc>
      </w:tr>
      <w:tr w:rsidR="009924B2" w:rsidRPr="00070528" w14:paraId="7B06431E" w14:textId="77777777" w:rsidTr="00564D97">
        <w:tc>
          <w:tcPr>
            <w:tcW w:w="576" w:type="dxa"/>
          </w:tcPr>
          <w:p w14:paraId="1B15F2B6" w14:textId="77777777" w:rsidR="009924B2" w:rsidRPr="00070528" w:rsidRDefault="009924B2" w:rsidP="00564D97">
            <w:pPr>
              <w:pStyle w:val="ListParagraph"/>
              <w:numPr>
                <w:ilvl w:val="0"/>
                <w:numId w:val="33"/>
              </w:numPr>
              <w:spacing w:before="74" w:after="37"/>
              <w:ind w:left="236" w:hanging="223"/>
              <w:rPr>
                <w:rFonts w:cs="Tahoma"/>
                <w:sz w:val="22"/>
                <w:szCs w:val="22"/>
              </w:rPr>
            </w:pPr>
          </w:p>
        </w:tc>
        <w:tc>
          <w:tcPr>
            <w:tcW w:w="2187" w:type="dxa"/>
          </w:tcPr>
          <w:p w14:paraId="340CFE6B" w14:textId="3BC76AB7" w:rsidR="009924B2" w:rsidRPr="00070528" w:rsidRDefault="009924B2" w:rsidP="00564D97">
            <w:pPr>
              <w:spacing w:before="74" w:after="37"/>
              <w:ind w:left="12"/>
              <w:rPr>
                <w:rFonts w:cs="Tahoma"/>
                <w:sz w:val="22"/>
                <w:szCs w:val="22"/>
              </w:rPr>
            </w:pPr>
            <w:r w:rsidRPr="00070528">
              <w:rPr>
                <w:rFonts w:cs="Tahoma"/>
                <w:sz w:val="22"/>
                <w:szCs w:val="22"/>
              </w:rPr>
              <w:t>Return</w:t>
            </w:r>
          </w:p>
        </w:tc>
        <w:tc>
          <w:tcPr>
            <w:tcW w:w="2074" w:type="dxa"/>
          </w:tcPr>
          <w:p w14:paraId="71892197" w14:textId="3188683F" w:rsidR="009924B2" w:rsidRPr="00070528" w:rsidRDefault="009924B2" w:rsidP="00564D97">
            <w:pPr>
              <w:spacing w:before="74" w:after="37"/>
              <w:ind w:left="60"/>
              <w:rPr>
                <w:rFonts w:cs="Tahoma"/>
                <w:sz w:val="22"/>
                <w:szCs w:val="22"/>
              </w:rPr>
            </w:pPr>
            <w:r w:rsidRPr="00070528">
              <w:rPr>
                <w:rFonts w:cs="Tahoma"/>
                <w:sz w:val="22"/>
                <w:szCs w:val="22"/>
              </w:rPr>
              <w:t>Button</w:t>
            </w:r>
          </w:p>
        </w:tc>
        <w:tc>
          <w:tcPr>
            <w:tcW w:w="1657" w:type="dxa"/>
          </w:tcPr>
          <w:p w14:paraId="34DA8C13" w14:textId="77777777" w:rsidR="009924B2" w:rsidRPr="00070528" w:rsidRDefault="009924B2" w:rsidP="00564D97">
            <w:pPr>
              <w:spacing w:before="74" w:after="37"/>
              <w:ind w:left="337"/>
              <w:rPr>
                <w:rFonts w:cs="Tahoma"/>
                <w:sz w:val="22"/>
                <w:szCs w:val="22"/>
              </w:rPr>
            </w:pPr>
          </w:p>
        </w:tc>
        <w:tc>
          <w:tcPr>
            <w:tcW w:w="3731" w:type="dxa"/>
          </w:tcPr>
          <w:p w14:paraId="3F3C963C" w14:textId="03AD62E2" w:rsidR="009924B2" w:rsidRPr="00070528" w:rsidRDefault="00565EA3" w:rsidP="00CB02FA">
            <w:pPr>
              <w:spacing w:before="74" w:after="37"/>
              <w:ind w:left="0"/>
              <w:rPr>
                <w:rFonts w:cs="Tahoma"/>
                <w:sz w:val="22"/>
                <w:szCs w:val="22"/>
              </w:rPr>
            </w:pPr>
            <w:r w:rsidRPr="00070528">
              <w:rPr>
                <w:rFonts w:cs="Tahoma"/>
                <w:sz w:val="22"/>
                <w:szCs w:val="22"/>
              </w:rPr>
              <w:t>Sử dụng trong trường hợp không nhận được hồ sơ bản cứng về để phân bổ</w:t>
            </w:r>
          </w:p>
        </w:tc>
        <w:tc>
          <w:tcPr>
            <w:tcW w:w="3723" w:type="dxa"/>
          </w:tcPr>
          <w:p w14:paraId="125C53C4" w14:textId="2D2144F6" w:rsidR="009924B2" w:rsidRPr="00070528" w:rsidRDefault="00565EA3" w:rsidP="00564D97">
            <w:pPr>
              <w:spacing w:before="74" w:after="37"/>
              <w:ind w:left="8"/>
              <w:rPr>
                <w:rFonts w:cs="Tahoma"/>
                <w:sz w:val="22"/>
                <w:szCs w:val="22"/>
              </w:rPr>
            </w:pPr>
            <w:r w:rsidRPr="00070528">
              <w:rPr>
                <w:rFonts w:cs="Tahoma"/>
                <w:sz w:val="22"/>
                <w:szCs w:val="22"/>
              </w:rPr>
              <w:t>Chuyển hồ sơ về trạng thái “Hoàn trả_Giấy tờ chưa về”. Không hiển thị ở màn hình các tác vụ tiếp theo</w:t>
            </w:r>
          </w:p>
        </w:tc>
      </w:tr>
      <w:tr w:rsidR="00F57D5E" w:rsidRPr="00070528" w14:paraId="758C60D1" w14:textId="77777777" w:rsidTr="004B3088">
        <w:tc>
          <w:tcPr>
            <w:tcW w:w="13948" w:type="dxa"/>
            <w:gridSpan w:val="6"/>
          </w:tcPr>
          <w:p w14:paraId="33343971" w14:textId="155582FB" w:rsidR="00F57D5E" w:rsidRPr="00070528" w:rsidRDefault="00F57D5E" w:rsidP="002166A9">
            <w:pPr>
              <w:spacing w:before="74" w:after="37"/>
              <w:ind w:left="8"/>
              <w:rPr>
                <w:rFonts w:cs="Tahoma"/>
                <w:sz w:val="22"/>
                <w:szCs w:val="22"/>
              </w:rPr>
            </w:pPr>
            <w:r w:rsidRPr="00070528">
              <w:rPr>
                <w:rFonts w:cs="Tahoma"/>
                <w:sz w:val="22"/>
                <w:szCs w:val="22"/>
              </w:rPr>
              <w:t>Phần kết quả tìm kiếm</w:t>
            </w:r>
          </w:p>
        </w:tc>
      </w:tr>
      <w:tr w:rsidR="002166A9" w:rsidRPr="00070528" w14:paraId="2BEA7805" w14:textId="77777777" w:rsidTr="002166A9">
        <w:tc>
          <w:tcPr>
            <w:tcW w:w="576" w:type="dxa"/>
          </w:tcPr>
          <w:p w14:paraId="3BE43459" w14:textId="77777777" w:rsidR="002166A9" w:rsidRPr="00070528" w:rsidRDefault="002166A9" w:rsidP="000C1FDD">
            <w:pPr>
              <w:pStyle w:val="ListParagraph"/>
              <w:numPr>
                <w:ilvl w:val="0"/>
                <w:numId w:val="33"/>
              </w:numPr>
              <w:spacing w:before="74" w:after="37"/>
              <w:ind w:left="236" w:hanging="223"/>
              <w:rPr>
                <w:rFonts w:cs="Tahoma"/>
                <w:sz w:val="22"/>
                <w:szCs w:val="22"/>
              </w:rPr>
            </w:pPr>
          </w:p>
        </w:tc>
        <w:tc>
          <w:tcPr>
            <w:tcW w:w="2187" w:type="dxa"/>
          </w:tcPr>
          <w:p w14:paraId="3CB90722" w14:textId="5A6FF9A5" w:rsidR="002166A9" w:rsidRPr="00070528" w:rsidRDefault="00F57D5E" w:rsidP="002166A9">
            <w:pPr>
              <w:spacing w:before="74" w:after="37"/>
              <w:ind w:left="12"/>
              <w:rPr>
                <w:rFonts w:cs="Tahoma"/>
                <w:sz w:val="22"/>
                <w:szCs w:val="22"/>
              </w:rPr>
            </w:pPr>
            <w:r w:rsidRPr="00070528">
              <w:rPr>
                <w:rFonts w:cs="Tahoma"/>
                <w:sz w:val="22"/>
                <w:szCs w:val="22"/>
              </w:rPr>
              <w:t>Đã chọn …</w:t>
            </w:r>
            <w:r w:rsidR="001627D8" w:rsidRPr="00070528">
              <w:rPr>
                <w:rFonts w:cs="Tahoma"/>
                <w:sz w:val="22"/>
                <w:szCs w:val="22"/>
              </w:rPr>
              <w:t>/…</w:t>
            </w:r>
          </w:p>
        </w:tc>
        <w:tc>
          <w:tcPr>
            <w:tcW w:w="2074" w:type="dxa"/>
          </w:tcPr>
          <w:p w14:paraId="21538429" w14:textId="55CF84B2" w:rsidR="002166A9" w:rsidRPr="00070528" w:rsidRDefault="00F57D5E" w:rsidP="002166A9">
            <w:pPr>
              <w:spacing w:before="74" w:after="37"/>
              <w:ind w:left="60"/>
              <w:rPr>
                <w:rFonts w:cs="Tahoma"/>
                <w:sz w:val="22"/>
                <w:szCs w:val="22"/>
              </w:rPr>
            </w:pPr>
            <w:r w:rsidRPr="00070528">
              <w:rPr>
                <w:rFonts w:cs="Tahoma"/>
                <w:sz w:val="22"/>
                <w:szCs w:val="22"/>
              </w:rPr>
              <w:t>Number</w:t>
            </w:r>
          </w:p>
        </w:tc>
        <w:tc>
          <w:tcPr>
            <w:tcW w:w="1657" w:type="dxa"/>
          </w:tcPr>
          <w:p w14:paraId="1C01E673" w14:textId="77777777" w:rsidR="002166A9" w:rsidRPr="00070528" w:rsidRDefault="002166A9" w:rsidP="002166A9">
            <w:pPr>
              <w:spacing w:before="74" w:after="37"/>
              <w:ind w:left="337"/>
              <w:rPr>
                <w:rFonts w:cs="Tahoma"/>
                <w:sz w:val="22"/>
                <w:szCs w:val="22"/>
              </w:rPr>
            </w:pPr>
          </w:p>
        </w:tc>
        <w:tc>
          <w:tcPr>
            <w:tcW w:w="3731" w:type="dxa"/>
          </w:tcPr>
          <w:p w14:paraId="0FF27D2E" w14:textId="2FDBD904" w:rsidR="002166A9" w:rsidRPr="00070528" w:rsidRDefault="00420E20" w:rsidP="002166A9">
            <w:pPr>
              <w:spacing w:before="74" w:after="37"/>
              <w:ind w:left="39"/>
              <w:rPr>
                <w:rFonts w:cs="Tahoma"/>
                <w:sz w:val="22"/>
                <w:szCs w:val="22"/>
              </w:rPr>
            </w:pPr>
            <w:r w:rsidRPr="00070528">
              <w:rPr>
                <w:rFonts w:cs="Tahoma"/>
                <w:sz w:val="22"/>
                <w:szCs w:val="22"/>
              </w:rPr>
              <w:t>Hiển thị số lượng giấy tờ đã được chọn bằng cách tick vào check box ở cột đầu tiên</w:t>
            </w:r>
            <w:r w:rsidR="001627D8" w:rsidRPr="00070528">
              <w:rPr>
                <w:rFonts w:cs="Tahoma"/>
                <w:sz w:val="22"/>
                <w:szCs w:val="22"/>
              </w:rPr>
              <w:t xml:space="preserve"> trên tổng số giấy tòe tìm kiếm được</w:t>
            </w:r>
          </w:p>
        </w:tc>
        <w:tc>
          <w:tcPr>
            <w:tcW w:w="3723" w:type="dxa"/>
          </w:tcPr>
          <w:p w14:paraId="21D9383E" w14:textId="5FF07A37" w:rsidR="00420E20" w:rsidRPr="00070528" w:rsidRDefault="00420E20" w:rsidP="002166A9">
            <w:pPr>
              <w:spacing w:before="74" w:after="37"/>
              <w:ind w:left="8"/>
              <w:rPr>
                <w:rFonts w:cs="Tahoma"/>
                <w:sz w:val="22"/>
                <w:szCs w:val="22"/>
              </w:rPr>
            </w:pPr>
            <w:r w:rsidRPr="00070528">
              <w:rPr>
                <w:rFonts w:cs="Tahoma"/>
                <w:sz w:val="22"/>
                <w:szCs w:val="22"/>
              </w:rPr>
              <w:t>Mặc định: 0</w:t>
            </w:r>
            <w:r w:rsidR="00B064FF" w:rsidRPr="00070528">
              <w:rPr>
                <w:rFonts w:cs="Tahoma"/>
                <w:sz w:val="22"/>
                <w:szCs w:val="22"/>
              </w:rPr>
              <w:t>/</w:t>
            </w:r>
            <w:r w:rsidR="001627D8" w:rsidRPr="00070528">
              <w:rPr>
                <w:rFonts w:cs="Tahoma"/>
                <w:sz w:val="22"/>
                <w:szCs w:val="22"/>
              </w:rPr>
              <w:t>tổng số hồ sơ</w:t>
            </w:r>
          </w:p>
          <w:p w14:paraId="64B9186A" w14:textId="49E6445B" w:rsidR="002166A9" w:rsidRPr="00070528" w:rsidRDefault="00420E20" w:rsidP="002166A9">
            <w:pPr>
              <w:spacing w:before="74" w:after="37"/>
              <w:ind w:left="8"/>
              <w:rPr>
                <w:rFonts w:cs="Tahoma"/>
                <w:sz w:val="22"/>
                <w:szCs w:val="22"/>
              </w:rPr>
            </w:pPr>
            <w:r w:rsidRPr="00070528">
              <w:rPr>
                <w:rFonts w:cs="Tahoma"/>
                <w:sz w:val="22"/>
                <w:szCs w:val="22"/>
              </w:rPr>
              <w:t>Không cho sửa</w:t>
            </w:r>
          </w:p>
        </w:tc>
      </w:tr>
      <w:tr w:rsidR="00420E20" w:rsidRPr="00070528" w14:paraId="5C0E628F" w14:textId="77777777" w:rsidTr="002166A9">
        <w:tc>
          <w:tcPr>
            <w:tcW w:w="576" w:type="dxa"/>
          </w:tcPr>
          <w:p w14:paraId="48634CF6"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248C66D7" w14:textId="27DE5917" w:rsidR="00420E20" w:rsidRPr="00070528" w:rsidRDefault="00420E20" w:rsidP="00420E20">
            <w:pPr>
              <w:spacing w:before="74" w:after="37"/>
              <w:ind w:left="12"/>
              <w:rPr>
                <w:rFonts w:cs="Tahoma"/>
                <w:sz w:val="22"/>
                <w:szCs w:val="22"/>
              </w:rPr>
            </w:pPr>
            <w:r w:rsidRPr="00070528">
              <w:rPr>
                <w:rFonts w:cs="Tahoma"/>
                <w:sz w:val="22"/>
                <w:szCs w:val="22"/>
              </w:rPr>
              <w:t>Checkbox</w:t>
            </w:r>
          </w:p>
        </w:tc>
        <w:tc>
          <w:tcPr>
            <w:tcW w:w="2074" w:type="dxa"/>
          </w:tcPr>
          <w:p w14:paraId="3952080B" w14:textId="191A08EF" w:rsidR="00420E20" w:rsidRPr="00070528" w:rsidRDefault="00420E20" w:rsidP="00420E20">
            <w:pPr>
              <w:spacing w:before="74" w:after="37"/>
              <w:ind w:left="60"/>
              <w:rPr>
                <w:rFonts w:cs="Tahoma"/>
                <w:sz w:val="22"/>
                <w:szCs w:val="22"/>
              </w:rPr>
            </w:pPr>
            <w:r w:rsidRPr="00070528">
              <w:rPr>
                <w:rFonts w:cs="Tahoma"/>
                <w:sz w:val="22"/>
                <w:szCs w:val="22"/>
              </w:rPr>
              <w:t>Checkbox</w:t>
            </w:r>
          </w:p>
        </w:tc>
        <w:tc>
          <w:tcPr>
            <w:tcW w:w="1657" w:type="dxa"/>
          </w:tcPr>
          <w:p w14:paraId="1B0B61D8" w14:textId="77777777" w:rsidR="00420E20" w:rsidRPr="00070528" w:rsidRDefault="00420E20" w:rsidP="00420E20">
            <w:pPr>
              <w:spacing w:before="74" w:after="37"/>
              <w:ind w:left="337"/>
              <w:rPr>
                <w:rFonts w:cs="Tahoma"/>
                <w:sz w:val="22"/>
                <w:szCs w:val="22"/>
              </w:rPr>
            </w:pPr>
          </w:p>
        </w:tc>
        <w:tc>
          <w:tcPr>
            <w:tcW w:w="3731" w:type="dxa"/>
          </w:tcPr>
          <w:p w14:paraId="1EB558C3" w14:textId="0C4204D8" w:rsidR="00420E20" w:rsidRPr="00070528" w:rsidRDefault="00420E20" w:rsidP="00420E20">
            <w:pPr>
              <w:spacing w:before="74" w:after="37"/>
              <w:ind w:left="39"/>
              <w:rPr>
                <w:rFonts w:cs="Tahoma"/>
                <w:sz w:val="22"/>
                <w:szCs w:val="22"/>
              </w:rPr>
            </w:pPr>
            <w:r w:rsidRPr="00070528">
              <w:rPr>
                <w:rFonts w:cs="Tahoma"/>
                <w:sz w:val="22"/>
                <w:szCs w:val="22"/>
              </w:rPr>
              <w:t>Cho phép người dùng chọn 1 hoặc nhiều hồ sơ trong bảng bằng cách tick vào ô checkbox</w:t>
            </w:r>
          </w:p>
        </w:tc>
        <w:tc>
          <w:tcPr>
            <w:tcW w:w="3723" w:type="dxa"/>
          </w:tcPr>
          <w:p w14:paraId="19399C65" w14:textId="77777777" w:rsidR="00420E20" w:rsidRPr="00070528" w:rsidRDefault="00420E20" w:rsidP="00420E20">
            <w:pPr>
              <w:spacing w:before="74" w:after="37"/>
              <w:ind w:left="8"/>
              <w:rPr>
                <w:rFonts w:cs="Tahoma"/>
                <w:sz w:val="22"/>
                <w:szCs w:val="22"/>
              </w:rPr>
            </w:pPr>
            <w:r w:rsidRPr="00070528">
              <w:rPr>
                <w:rFonts w:cs="Tahoma"/>
                <w:sz w:val="22"/>
                <w:szCs w:val="22"/>
              </w:rPr>
              <w:t>Người dùng có thể chọn từng hồ sơ bằng cách chọn checkbox ở đầu dòng của hồ sơ hoặc chọn checkbox ở dòng title của bảng để chọn tất cả hồ sơ trong bảng.</w:t>
            </w:r>
          </w:p>
          <w:p w14:paraId="2E1AFAA5" w14:textId="4257DC32" w:rsidR="00530AE5" w:rsidRPr="00070528" w:rsidRDefault="00530AE5" w:rsidP="00420E20">
            <w:pPr>
              <w:spacing w:before="74" w:after="37"/>
              <w:ind w:left="8"/>
              <w:rPr>
                <w:rFonts w:cs="Tahoma"/>
                <w:sz w:val="22"/>
                <w:szCs w:val="22"/>
              </w:rPr>
            </w:pPr>
            <w:r w:rsidRPr="00070528">
              <w:rPr>
                <w:rFonts w:cs="Tahoma"/>
                <w:sz w:val="22"/>
                <w:szCs w:val="22"/>
              </w:rPr>
              <w:t>Muốn chọn nhiều hồ sơ người dùng có thể chọn hồ sơ và nhấn phím shift rồi kéo đến hồ sơ muốn chọn tiếp theo.</w:t>
            </w:r>
          </w:p>
        </w:tc>
      </w:tr>
      <w:tr w:rsidR="00420E20" w:rsidRPr="00070528" w14:paraId="7A1C563C" w14:textId="77777777" w:rsidTr="002166A9">
        <w:tc>
          <w:tcPr>
            <w:tcW w:w="576" w:type="dxa"/>
          </w:tcPr>
          <w:p w14:paraId="110D1FE1"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3F8CAF90" w14:textId="38108B2D" w:rsidR="00420E20" w:rsidRPr="00070528" w:rsidRDefault="00420E20" w:rsidP="002166A9">
            <w:pPr>
              <w:spacing w:before="74" w:after="37"/>
              <w:ind w:left="12"/>
              <w:rPr>
                <w:rFonts w:cs="Tahoma"/>
                <w:sz w:val="22"/>
                <w:szCs w:val="22"/>
              </w:rPr>
            </w:pPr>
            <w:r w:rsidRPr="00070528">
              <w:rPr>
                <w:rFonts w:cs="Tahoma"/>
                <w:sz w:val="22"/>
                <w:szCs w:val="22"/>
              </w:rPr>
              <w:t>STT</w:t>
            </w:r>
          </w:p>
        </w:tc>
        <w:tc>
          <w:tcPr>
            <w:tcW w:w="2074" w:type="dxa"/>
          </w:tcPr>
          <w:p w14:paraId="13380354" w14:textId="749E5C2C" w:rsidR="00420E20" w:rsidRPr="00070528" w:rsidRDefault="00420E20" w:rsidP="002166A9">
            <w:pPr>
              <w:spacing w:before="74" w:after="37"/>
              <w:ind w:left="60"/>
              <w:rPr>
                <w:rFonts w:cs="Tahoma"/>
                <w:sz w:val="22"/>
                <w:szCs w:val="22"/>
              </w:rPr>
            </w:pPr>
            <w:r w:rsidRPr="00070528">
              <w:rPr>
                <w:rFonts w:cs="Tahoma"/>
                <w:sz w:val="22"/>
                <w:szCs w:val="22"/>
              </w:rPr>
              <w:t>Number</w:t>
            </w:r>
          </w:p>
        </w:tc>
        <w:tc>
          <w:tcPr>
            <w:tcW w:w="1657" w:type="dxa"/>
          </w:tcPr>
          <w:p w14:paraId="66E46316" w14:textId="77777777" w:rsidR="00420E20" w:rsidRPr="00070528" w:rsidRDefault="00420E20" w:rsidP="002166A9">
            <w:pPr>
              <w:spacing w:before="74" w:after="37"/>
              <w:ind w:left="337"/>
              <w:rPr>
                <w:rFonts w:cs="Tahoma"/>
                <w:sz w:val="22"/>
                <w:szCs w:val="22"/>
              </w:rPr>
            </w:pPr>
          </w:p>
        </w:tc>
        <w:tc>
          <w:tcPr>
            <w:tcW w:w="3731" w:type="dxa"/>
          </w:tcPr>
          <w:p w14:paraId="62BA3E53" w14:textId="6029607E" w:rsidR="00420E20" w:rsidRPr="00070528" w:rsidRDefault="00420E20" w:rsidP="002166A9">
            <w:pPr>
              <w:spacing w:before="74" w:after="37"/>
              <w:ind w:left="39"/>
              <w:rPr>
                <w:rFonts w:cs="Tahoma"/>
                <w:sz w:val="22"/>
                <w:szCs w:val="22"/>
              </w:rPr>
            </w:pPr>
            <w:r w:rsidRPr="00070528">
              <w:rPr>
                <w:rFonts w:cs="Tahoma"/>
                <w:sz w:val="22"/>
                <w:szCs w:val="22"/>
              </w:rPr>
              <w:t>Hiển thị số thứ tự của các thông tin trong bảng</w:t>
            </w:r>
          </w:p>
        </w:tc>
        <w:tc>
          <w:tcPr>
            <w:tcW w:w="3723" w:type="dxa"/>
          </w:tcPr>
          <w:p w14:paraId="1DF5CF3F" w14:textId="717683B4" w:rsidR="00420E20" w:rsidRPr="00070528" w:rsidRDefault="00420E20" w:rsidP="002166A9">
            <w:pPr>
              <w:spacing w:before="74" w:after="37"/>
              <w:ind w:left="8"/>
              <w:rPr>
                <w:rFonts w:cs="Tahoma"/>
                <w:sz w:val="22"/>
                <w:szCs w:val="22"/>
              </w:rPr>
            </w:pPr>
            <w:r w:rsidRPr="00070528">
              <w:rPr>
                <w:rFonts w:cs="Tahoma"/>
                <w:sz w:val="22"/>
                <w:szCs w:val="22"/>
              </w:rPr>
              <w:t>Không cho sửa</w:t>
            </w:r>
          </w:p>
        </w:tc>
      </w:tr>
      <w:tr w:rsidR="00420E20" w:rsidRPr="00070528" w14:paraId="58A65D66" w14:textId="77777777" w:rsidTr="004B3088">
        <w:tc>
          <w:tcPr>
            <w:tcW w:w="576" w:type="dxa"/>
          </w:tcPr>
          <w:p w14:paraId="13FF9A4F"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4FCF8E02" w14:textId="77777777" w:rsidR="00420E20" w:rsidRPr="00070528" w:rsidRDefault="00420E20" w:rsidP="004B3088">
            <w:pPr>
              <w:spacing w:before="74" w:after="37"/>
              <w:ind w:left="12"/>
              <w:rPr>
                <w:rFonts w:cs="Tahoma"/>
                <w:sz w:val="22"/>
                <w:szCs w:val="22"/>
              </w:rPr>
            </w:pPr>
            <w:r w:rsidRPr="00070528">
              <w:rPr>
                <w:rFonts w:cs="Tahoma"/>
                <w:sz w:val="22"/>
                <w:szCs w:val="22"/>
              </w:rPr>
              <w:t>Loại giấy tờ</w:t>
            </w:r>
          </w:p>
        </w:tc>
        <w:tc>
          <w:tcPr>
            <w:tcW w:w="2074" w:type="dxa"/>
          </w:tcPr>
          <w:p w14:paraId="6887BD3D" w14:textId="7B06E215"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3A73B72F" w14:textId="77777777" w:rsidR="00420E20" w:rsidRPr="00070528" w:rsidRDefault="00420E20" w:rsidP="004B3088">
            <w:pPr>
              <w:spacing w:before="74" w:after="37"/>
              <w:ind w:left="337"/>
              <w:rPr>
                <w:rFonts w:cs="Tahoma"/>
                <w:sz w:val="22"/>
                <w:szCs w:val="22"/>
              </w:rPr>
            </w:pPr>
            <w:r w:rsidRPr="00070528">
              <w:rPr>
                <w:rFonts w:cs="Tahoma"/>
                <w:sz w:val="22"/>
                <w:szCs w:val="22"/>
              </w:rPr>
              <w:t>X</w:t>
            </w:r>
          </w:p>
        </w:tc>
        <w:tc>
          <w:tcPr>
            <w:tcW w:w="3731" w:type="dxa"/>
          </w:tcPr>
          <w:p w14:paraId="044760BE" w14:textId="304F6CB8" w:rsidR="00420E20" w:rsidRPr="00070528" w:rsidRDefault="00420E20" w:rsidP="000C71DE">
            <w:pPr>
              <w:spacing w:before="74" w:after="37"/>
              <w:ind w:left="39"/>
              <w:rPr>
                <w:rFonts w:cs="Tahoma"/>
                <w:sz w:val="22"/>
                <w:szCs w:val="22"/>
              </w:rPr>
            </w:pPr>
            <w:r w:rsidRPr="00070528">
              <w:rPr>
                <w:rFonts w:cs="Tahoma"/>
                <w:sz w:val="22"/>
                <w:szCs w:val="22"/>
              </w:rPr>
              <w:t xml:space="preserve">Hiển thị loại giấy tờ </w:t>
            </w:r>
            <w:r w:rsidR="000C71DE" w:rsidRPr="00070528">
              <w:rPr>
                <w:rFonts w:cs="Tahoma"/>
                <w:sz w:val="22"/>
                <w:szCs w:val="22"/>
              </w:rPr>
              <w:t>của giấy tờ tìm kiếm được</w:t>
            </w:r>
          </w:p>
        </w:tc>
        <w:tc>
          <w:tcPr>
            <w:tcW w:w="3723" w:type="dxa"/>
          </w:tcPr>
          <w:p w14:paraId="424B2A66" w14:textId="556A8053" w:rsidR="00420E20" w:rsidRPr="00070528" w:rsidRDefault="000C71DE" w:rsidP="004B3088">
            <w:pPr>
              <w:spacing w:before="74" w:after="37"/>
              <w:ind w:left="8"/>
              <w:rPr>
                <w:rFonts w:cs="Tahoma"/>
                <w:sz w:val="22"/>
                <w:szCs w:val="22"/>
              </w:rPr>
            </w:pPr>
            <w:r w:rsidRPr="00070528">
              <w:rPr>
                <w:rFonts w:cs="Tahoma"/>
                <w:sz w:val="22"/>
                <w:szCs w:val="22"/>
              </w:rPr>
              <w:t>Không cho sửa</w:t>
            </w:r>
          </w:p>
        </w:tc>
      </w:tr>
      <w:tr w:rsidR="00420E20" w:rsidRPr="00070528" w14:paraId="5AE63B7C" w14:textId="77777777" w:rsidTr="004B3088">
        <w:tc>
          <w:tcPr>
            <w:tcW w:w="576" w:type="dxa"/>
          </w:tcPr>
          <w:p w14:paraId="015A03CD"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7550789B" w14:textId="77777777" w:rsidR="00420E20" w:rsidRPr="00070528" w:rsidRDefault="00420E20" w:rsidP="004B3088">
            <w:pPr>
              <w:spacing w:before="74" w:after="37"/>
              <w:ind w:left="12"/>
              <w:rPr>
                <w:rFonts w:cs="Tahoma"/>
                <w:sz w:val="22"/>
                <w:szCs w:val="22"/>
              </w:rPr>
            </w:pPr>
            <w:r w:rsidRPr="00070528">
              <w:rPr>
                <w:rFonts w:cs="Tahoma"/>
                <w:sz w:val="22"/>
                <w:szCs w:val="22"/>
              </w:rPr>
              <w:t>Số hợp đồng</w:t>
            </w:r>
          </w:p>
        </w:tc>
        <w:tc>
          <w:tcPr>
            <w:tcW w:w="2074" w:type="dxa"/>
          </w:tcPr>
          <w:p w14:paraId="2B2FC7CD" w14:textId="1F231310"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6310BB4B" w14:textId="77777777" w:rsidR="00420E20" w:rsidRPr="00070528" w:rsidRDefault="00420E20" w:rsidP="004B3088">
            <w:pPr>
              <w:spacing w:before="74" w:after="37"/>
              <w:ind w:left="337"/>
              <w:rPr>
                <w:rFonts w:cs="Tahoma"/>
                <w:sz w:val="22"/>
                <w:szCs w:val="22"/>
              </w:rPr>
            </w:pPr>
            <w:r w:rsidRPr="00070528">
              <w:rPr>
                <w:rFonts w:cs="Tahoma"/>
                <w:sz w:val="22"/>
                <w:szCs w:val="22"/>
              </w:rPr>
              <w:t xml:space="preserve">X </w:t>
            </w:r>
          </w:p>
        </w:tc>
        <w:tc>
          <w:tcPr>
            <w:tcW w:w="3731" w:type="dxa"/>
          </w:tcPr>
          <w:p w14:paraId="13EE1274" w14:textId="7574A1BE" w:rsidR="00420E20" w:rsidRPr="00070528" w:rsidRDefault="000C71DE" w:rsidP="004B3088">
            <w:pPr>
              <w:spacing w:before="74" w:after="37"/>
              <w:ind w:left="39"/>
              <w:rPr>
                <w:rFonts w:cs="Tahoma"/>
                <w:sz w:val="22"/>
                <w:szCs w:val="22"/>
              </w:rPr>
            </w:pPr>
            <w:r w:rsidRPr="00070528">
              <w:rPr>
                <w:rFonts w:cs="Tahoma"/>
                <w:sz w:val="22"/>
                <w:szCs w:val="22"/>
              </w:rPr>
              <w:t>Hiển thị số hợp đồng của loại giấy tờ đã tìm kiếm được</w:t>
            </w:r>
          </w:p>
        </w:tc>
        <w:tc>
          <w:tcPr>
            <w:tcW w:w="3723" w:type="dxa"/>
          </w:tcPr>
          <w:p w14:paraId="4201D21B" w14:textId="2B5F4E0C" w:rsidR="00420E20" w:rsidRPr="00070528" w:rsidRDefault="000C71DE" w:rsidP="004B3088">
            <w:pPr>
              <w:spacing w:before="74" w:after="37"/>
              <w:ind w:left="0"/>
              <w:rPr>
                <w:rFonts w:cs="Tahoma"/>
                <w:sz w:val="22"/>
                <w:szCs w:val="22"/>
              </w:rPr>
            </w:pPr>
            <w:r w:rsidRPr="00070528">
              <w:rPr>
                <w:rFonts w:cs="Tahoma"/>
                <w:sz w:val="22"/>
                <w:szCs w:val="22"/>
              </w:rPr>
              <w:t>Không cho sửa</w:t>
            </w:r>
          </w:p>
        </w:tc>
      </w:tr>
      <w:tr w:rsidR="00420E20" w:rsidRPr="00070528" w14:paraId="62911E5C" w14:textId="77777777" w:rsidTr="004B3088">
        <w:tc>
          <w:tcPr>
            <w:tcW w:w="576" w:type="dxa"/>
          </w:tcPr>
          <w:p w14:paraId="4D84F08B"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000CDEF0" w14:textId="77777777" w:rsidR="00420E20" w:rsidRPr="00070528" w:rsidRDefault="00420E20" w:rsidP="004B3088">
            <w:pPr>
              <w:spacing w:before="74" w:after="37"/>
              <w:ind w:left="12"/>
              <w:rPr>
                <w:rFonts w:cs="Tahoma"/>
                <w:sz w:val="22"/>
                <w:szCs w:val="22"/>
              </w:rPr>
            </w:pPr>
            <w:r w:rsidRPr="00070528">
              <w:rPr>
                <w:rFonts w:cs="Tahoma"/>
                <w:sz w:val="22"/>
                <w:szCs w:val="22"/>
              </w:rPr>
              <w:t>Số case</w:t>
            </w:r>
          </w:p>
        </w:tc>
        <w:tc>
          <w:tcPr>
            <w:tcW w:w="2074" w:type="dxa"/>
          </w:tcPr>
          <w:p w14:paraId="08D159E2" w14:textId="77777777" w:rsidR="00420E20" w:rsidRPr="00070528" w:rsidRDefault="00420E20" w:rsidP="004B3088">
            <w:pPr>
              <w:spacing w:before="74" w:after="37"/>
              <w:ind w:left="60"/>
              <w:rPr>
                <w:rFonts w:cs="Tahoma"/>
                <w:sz w:val="22"/>
                <w:szCs w:val="22"/>
              </w:rPr>
            </w:pPr>
            <w:r w:rsidRPr="00070528">
              <w:rPr>
                <w:rFonts w:cs="Tahoma"/>
                <w:sz w:val="22"/>
                <w:szCs w:val="22"/>
              </w:rPr>
              <w:t>Number</w:t>
            </w:r>
          </w:p>
        </w:tc>
        <w:tc>
          <w:tcPr>
            <w:tcW w:w="1657" w:type="dxa"/>
          </w:tcPr>
          <w:p w14:paraId="6271EB86" w14:textId="77777777" w:rsidR="00420E20" w:rsidRPr="00070528" w:rsidRDefault="00420E20" w:rsidP="004B3088">
            <w:pPr>
              <w:spacing w:before="74" w:after="37"/>
              <w:ind w:left="337"/>
              <w:rPr>
                <w:rFonts w:cs="Tahoma"/>
                <w:sz w:val="22"/>
                <w:szCs w:val="22"/>
              </w:rPr>
            </w:pPr>
            <w:r w:rsidRPr="00070528">
              <w:rPr>
                <w:rFonts w:cs="Tahoma"/>
                <w:sz w:val="22"/>
                <w:szCs w:val="22"/>
              </w:rPr>
              <w:t>X</w:t>
            </w:r>
          </w:p>
        </w:tc>
        <w:tc>
          <w:tcPr>
            <w:tcW w:w="3731" w:type="dxa"/>
          </w:tcPr>
          <w:p w14:paraId="4765528F" w14:textId="77777777" w:rsidR="00420E20" w:rsidRPr="00070528" w:rsidRDefault="00420E20" w:rsidP="004B3088">
            <w:pPr>
              <w:spacing w:before="74" w:after="37"/>
              <w:ind w:left="39"/>
              <w:rPr>
                <w:rFonts w:cs="Tahoma"/>
                <w:sz w:val="22"/>
                <w:szCs w:val="22"/>
              </w:rPr>
            </w:pPr>
            <w:r w:rsidRPr="00070528">
              <w:rPr>
                <w:rFonts w:cs="Tahoma"/>
                <w:sz w:val="22"/>
                <w:szCs w:val="22"/>
              </w:rPr>
              <w:t>Hiển thị số case của hợp đồng trên BPM</w:t>
            </w:r>
          </w:p>
        </w:tc>
        <w:tc>
          <w:tcPr>
            <w:tcW w:w="3723" w:type="dxa"/>
          </w:tcPr>
          <w:p w14:paraId="15D3347B" w14:textId="4F8BBE93" w:rsidR="00420E20" w:rsidRPr="00070528" w:rsidRDefault="000C71DE" w:rsidP="004B3088">
            <w:pPr>
              <w:spacing w:before="74" w:after="37"/>
              <w:ind w:left="0"/>
              <w:rPr>
                <w:rFonts w:cs="Tahoma"/>
                <w:sz w:val="22"/>
                <w:szCs w:val="22"/>
              </w:rPr>
            </w:pPr>
            <w:r w:rsidRPr="00070528">
              <w:rPr>
                <w:rFonts w:cs="Tahoma"/>
                <w:sz w:val="22"/>
                <w:szCs w:val="22"/>
              </w:rPr>
              <w:t>Không cho sửa</w:t>
            </w:r>
          </w:p>
        </w:tc>
      </w:tr>
      <w:tr w:rsidR="00420E20" w:rsidRPr="00070528" w14:paraId="22A26919" w14:textId="77777777" w:rsidTr="004B3088">
        <w:tc>
          <w:tcPr>
            <w:tcW w:w="576" w:type="dxa"/>
          </w:tcPr>
          <w:p w14:paraId="74469ACB"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53AD42C0" w14:textId="77777777" w:rsidR="00420E20" w:rsidRPr="00070528" w:rsidRDefault="00420E20" w:rsidP="004B3088">
            <w:pPr>
              <w:spacing w:before="74" w:after="37"/>
              <w:ind w:left="12"/>
              <w:rPr>
                <w:rFonts w:cs="Tahoma"/>
                <w:sz w:val="22"/>
                <w:szCs w:val="22"/>
              </w:rPr>
            </w:pPr>
            <w:r w:rsidRPr="00070528">
              <w:rPr>
                <w:rFonts w:cs="Tahoma"/>
                <w:sz w:val="22"/>
                <w:szCs w:val="22"/>
              </w:rPr>
              <w:t>Tên khách hàng</w:t>
            </w:r>
          </w:p>
        </w:tc>
        <w:tc>
          <w:tcPr>
            <w:tcW w:w="2074" w:type="dxa"/>
          </w:tcPr>
          <w:p w14:paraId="38E693E5" w14:textId="3655D4F4"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00C4915C" w14:textId="77777777" w:rsidR="00420E20" w:rsidRPr="00070528" w:rsidRDefault="00420E20" w:rsidP="004B3088">
            <w:pPr>
              <w:spacing w:before="74" w:after="37"/>
              <w:ind w:left="337"/>
              <w:rPr>
                <w:rFonts w:cs="Tahoma"/>
                <w:sz w:val="22"/>
                <w:szCs w:val="22"/>
              </w:rPr>
            </w:pPr>
            <w:r w:rsidRPr="00070528">
              <w:rPr>
                <w:rFonts w:cs="Tahoma"/>
                <w:sz w:val="22"/>
                <w:szCs w:val="22"/>
              </w:rPr>
              <w:t>X</w:t>
            </w:r>
          </w:p>
        </w:tc>
        <w:tc>
          <w:tcPr>
            <w:tcW w:w="3731" w:type="dxa"/>
          </w:tcPr>
          <w:p w14:paraId="10092FBF" w14:textId="77777777" w:rsidR="00420E20" w:rsidRPr="00070528" w:rsidRDefault="00420E20" w:rsidP="004B3088">
            <w:pPr>
              <w:spacing w:before="74" w:after="37"/>
              <w:ind w:left="39"/>
              <w:rPr>
                <w:rFonts w:cs="Tahoma"/>
                <w:sz w:val="22"/>
                <w:szCs w:val="22"/>
              </w:rPr>
            </w:pPr>
            <w:r w:rsidRPr="00070528">
              <w:rPr>
                <w:rFonts w:cs="Tahoma"/>
                <w:sz w:val="22"/>
                <w:szCs w:val="22"/>
              </w:rPr>
              <w:t>Hiển thị tên khách hàng theo thông tin hợp đồng trên BPM</w:t>
            </w:r>
          </w:p>
        </w:tc>
        <w:tc>
          <w:tcPr>
            <w:tcW w:w="3723" w:type="dxa"/>
          </w:tcPr>
          <w:p w14:paraId="0B038F70" w14:textId="79446D8D" w:rsidR="00420E20" w:rsidRPr="00070528" w:rsidRDefault="000C71DE" w:rsidP="004B3088">
            <w:pPr>
              <w:spacing w:before="74" w:after="37"/>
              <w:ind w:left="0"/>
              <w:rPr>
                <w:rFonts w:cs="Tahoma"/>
                <w:sz w:val="22"/>
                <w:szCs w:val="22"/>
              </w:rPr>
            </w:pPr>
            <w:r w:rsidRPr="00070528">
              <w:rPr>
                <w:rFonts w:cs="Tahoma"/>
                <w:sz w:val="22"/>
                <w:szCs w:val="22"/>
              </w:rPr>
              <w:t>Không cho sửa</w:t>
            </w:r>
          </w:p>
        </w:tc>
      </w:tr>
      <w:tr w:rsidR="00420E20" w:rsidRPr="00070528" w14:paraId="50CC089E" w14:textId="77777777" w:rsidTr="004B3088">
        <w:tc>
          <w:tcPr>
            <w:tcW w:w="576" w:type="dxa"/>
          </w:tcPr>
          <w:p w14:paraId="4BA69A68"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517E55B5" w14:textId="453B85C7" w:rsidR="00420E20" w:rsidRPr="00070528" w:rsidRDefault="00420E20" w:rsidP="004B3088">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2074" w:type="dxa"/>
          </w:tcPr>
          <w:p w14:paraId="76AAD6FE" w14:textId="05710DF4"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1306D11A" w14:textId="77777777" w:rsidR="00420E20" w:rsidRPr="00070528" w:rsidRDefault="00420E20" w:rsidP="004B3088">
            <w:pPr>
              <w:spacing w:before="74" w:after="37"/>
              <w:ind w:left="337"/>
              <w:rPr>
                <w:rFonts w:cs="Tahoma"/>
                <w:sz w:val="22"/>
                <w:szCs w:val="22"/>
              </w:rPr>
            </w:pPr>
            <w:r w:rsidRPr="00070528">
              <w:rPr>
                <w:rFonts w:cs="Tahoma"/>
                <w:sz w:val="22"/>
                <w:szCs w:val="22"/>
              </w:rPr>
              <w:t xml:space="preserve">X </w:t>
            </w:r>
          </w:p>
        </w:tc>
        <w:tc>
          <w:tcPr>
            <w:tcW w:w="3731" w:type="dxa"/>
          </w:tcPr>
          <w:p w14:paraId="07908B9F" w14:textId="20064DFC" w:rsidR="00420E20" w:rsidRPr="00070528" w:rsidRDefault="00420E20" w:rsidP="004B3088">
            <w:pPr>
              <w:spacing w:before="74" w:after="37"/>
              <w:ind w:left="39"/>
              <w:rPr>
                <w:rFonts w:cs="Tahoma"/>
                <w:sz w:val="22"/>
                <w:szCs w:val="22"/>
              </w:rPr>
            </w:pPr>
            <w:r w:rsidRPr="00070528">
              <w:rPr>
                <w:rFonts w:cs="Tahoma"/>
                <w:sz w:val="22"/>
                <w:szCs w:val="22"/>
              </w:rPr>
              <w:t xml:space="preserve">Hiển thị mã </w:t>
            </w:r>
            <w:r w:rsidR="00BE74CA" w:rsidRPr="00070528">
              <w:rPr>
                <w:rFonts w:cs="Tahoma"/>
                <w:sz w:val="22"/>
                <w:szCs w:val="22"/>
              </w:rPr>
              <w:t>POS/HUB</w:t>
            </w:r>
            <w:r w:rsidRPr="00070528">
              <w:rPr>
                <w:rFonts w:cs="Tahoma"/>
                <w:sz w:val="22"/>
                <w:szCs w:val="22"/>
              </w:rPr>
              <w:t xml:space="preserve"> nơi giao dịch với khách hàng</w:t>
            </w:r>
          </w:p>
        </w:tc>
        <w:tc>
          <w:tcPr>
            <w:tcW w:w="3723" w:type="dxa"/>
          </w:tcPr>
          <w:p w14:paraId="3D285EDD" w14:textId="77777777" w:rsidR="00420E20" w:rsidRPr="00070528" w:rsidRDefault="00420E20" w:rsidP="004B3088">
            <w:pPr>
              <w:spacing w:before="74" w:after="37"/>
              <w:ind w:left="0"/>
              <w:rPr>
                <w:rFonts w:cs="Tahoma"/>
                <w:sz w:val="22"/>
                <w:szCs w:val="22"/>
              </w:rPr>
            </w:pPr>
            <w:r w:rsidRPr="00070528">
              <w:rPr>
                <w:rFonts w:cs="Tahoma"/>
                <w:sz w:val="22"/>
                <w:szCs w:val="22"/>
              </w:rPr>
              <w:t>Không cho sửa</w:t>
            </w:r>
          </w:p>
        </w:tc>
      </w:tr>
      <w:tr w:rsidR="00420E20" w:rsidRPr="00070528" w14:paraId="16D53BF4" w14:textId="77777777" w:rsidTr="004B3088">
        <w:tc>
          <w:tcPr>
            <w:tcW w:w="576" w:type="dxa"/>
          </w:tcPr>
          <w:p w14:paraId="3D3A8D41"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0A49C391" w14:textId="77777777" w:rsidR="00420E20" w:rsidRPr="00070528" w:rsidRDefault="00420E20" w:rsidP="004B3088">
            <w:pPr>
              <w:spacing w:before="74" w:after="37"/>
              <w:ind w:left="12"/>
              <w:rPr>
                <w:rFonts w:cs="Tahoma"/>
                <w:sz w:val="22"/>
                <w:szCs w:val="22"/>
              </w:rPr>
            </w:pPr>
            <w:r w:rsidRPr="00070528">
              <w:rPr>
                <w:rFonts w:cs="Tahoma"/>
                <w:sz w:val="22"/>
                <w:szCs w:val="22"/>
              </w:rPr>
              <w:t>Trạng thái lưu kho</w:t>
            </w:r>
          </w:p>
        </w:tc>
        <w:tc>
          <w:tcPr>
            <w:tcW w:w="2074" w:type="dxa"/>
          </w:tcPr>
          <w:p w14:paraId="4AE05A0E" w14:textId="3B73D92F"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1BEBB6C3" w14:textId="77777777" w:rsidR="00420E20" w:rsidRPr="00070528" w:rsidRDefault="00420E20" w:rsidP="004B3088">
            <w:pPr>
              <w:spacing w:before="74" w:after="37"/>
              <w:ind w:left="337"/>
              <w:rPr>
                <w:rFonts w:cs="Tahoma"/>
                <w:sz w:val="22"/>
                <w:szCs w:val="22"/>
              </w:rPr>
            </w:pPr>
            <w:r w:rsidRPr="00070528">
              <w:rPr>
                <w:rFonts w:cs="Tahoma"/>
                <w:sz w:val="22"/>
                <w:szCs w:val="22"/>
              </w:rPr>
              <w:t>X</w:t>
            </w:r>
          </w:p>
        </w:tc>
        <w:tc>
          <w:tcPr>
            <w:tcW w:w="3731" w:type="dxa"/>
          </w:tcPr>
          <w:p w14:paraId="3CCF0AFE" w14:textId="45AA7A43" w:rsidR="00420E20" w:rsidRPr="00070528" w:rsidRDefault="00420E20" w:rsidP="000C71DE">
            <w:pPr>
              <w:spacing w:before="74" w:after="37"/>
              <w:ind w:left="39"/>
              <w:rPr>
                <w:rFonts w:cs="Tahoma"/>
                <w:sz w:val="22"/>
                <w:szCs w:val="22"/>
              </w:rPr>
            </w:pPr>
            <w:r w:rsidRPr="00070528">
              <w:rPr>
                <w:rFonts w:cs="Tahoma"/>
                <w:sz w:val="22"/>
                <w:szCs w:val="22"/>
              </w:rPr>
              <w:t xml:space="preserve">Hiển thị trạng thái lưu kho </w:t>
            </w:r>
            <w:r w:rsidR="000C71DE" w:rsidRPr="00070528">
              <w:rPr>
                <w:rFonts w:cs="Tahoma"/>
                <w:sz w:val="22"/>
                <w:szCs w:val="22"/>
              </w:rPr>
              <w:t>của giấy tờ tại thời điểm tìm kiếm</w:t>
            </w:r>
          </w:p>
        </w:tc>
        <w:tc>
          <w:tcPr>
            <w:tcW w:w="3723" w:type="dxa"/>
          </w:tcPr>
          <w:p w14:paraId="30CF2BEF" w14:textId="5C7D1C14" w:rsidR="00420E20" w:rsidRPr="00070528" w:rsidRDefault="000C71DE" w:rsidP="004B3088">
            <w:pPr>
              <w:spacing w:before="74" w:after="37"/>
              <w:ind w:left="0"/>
              <w:rPr>
                <w:rFonts w:cs="Tahoma"/>
                <w:sz w:val="22"/>
                <w:szCs w:val="22"/>
              </w:rPr>
            </w:pPr>
            <w:r w:rsidRPr="00070528">
              <w:rPr>
                <w:rFonts w:cs="Tahoma"/>
                <w:sz w:val="22"/>
                <w:szCs w:val="22"/>
              </w:rPr>
              <w:t>Không cho sửa</w:t>
            </w:r>
          </w:p>
        </w:tc>
      </w:tr>
      <w:tr w:rsidR="00420E20" w:rsidRPr="00070528" w14:paraId="71F6116C" w14:textId="77777777" w:rsidTr="004B3088">
        <w:tc>
          <w:tcPr>
            <w:tcW w:w="576" w:type="dxa"/>
          </w:tcPr>
          <w:p w14:paraId="0D69C81A"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2E2E335C" w14:textId="77777777" w:rsidR="00420E20" w:rsidRPr="00070528" w:rsidRDefault="00420E20" w:rsidP="004B3088">
            <w:pPr>
              <w:spacing w:before="74" w:after="37"/>
              <w:ind w:left="12"/>
              <w:rPr>
                <w:rFonts w:cs="Tahoma"/>
                <w:sz w:val="22"/>
                <w:szCs w:val="22"/>
              </w:rPr>
            </w:pPr>
            <w:r w:rsidRPr="00070528">
              <w:rPr>
                <w:rFonts w:cs="Tahoma"/>
                <w:sz w:val="22"/>
                <w:szCs w:val="22"/>
              </w:rPr>
              <w:t>Mã lưu kho</w:t>
            </w:r>
          </w:p>
        </w:tc>
        <w:tc>
          <w:tcPr>
            <w:tcW w:w="2074" w:type="dxa"/>
          </w:tcPr>
          <w:p w14:paraId="3D7526D1" w14:textId="7F808DCA"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525EE3F6" w14:textId="77777777" w:rsidR="00420E20" w:rsidRPr="00070528" w:rsidRDefault="00420E20" w:rsidP="004B3088">
            <w:pPr>
              <w:spacing w:before="74" w:after="37"/>
              <w:ind w:left="337"/>
              <w:rPr>
                <w:rFonts w:cs="Tahoma"/>
                <w:sz w:val="22"/>
                <w:szCs w:val="22"/>
              </w:rPr>
            </w:pPr>
            <w:r w:rsidRPr="00070528">
              <w:rPr>
                <w:rFonts w:cs="Tahoma"/>
                <w:sz w:val="22"/>
                <w:szCs w:val="22"/>
              </w:rPr>
              <w:t xml:space="preserve"> </w:t>
            </w:r>
          </w:p>
        </w:tc>
        <w:tc>
          <w:tcPr>
            <w:tcW w:w="3731" w:type="dxa"/>
          </w:tcPr>
          <w:p w14:paraId="1D5C2B83" w14:textId="77777777" w:rsidR="00420E20" w:rsidRPr="00070528" w:rsidRDefault="00420E20" w:rsidP="004B3088">
            <w:pPr>
              <w:spacing w:before="74" w:after="37"/>
              <w:ind w:left="39"/>
              <w:rPr>
                <w:rFonts w:cs="Tahoma"/>
                <w:sz w:val="22"/>
                <w:szCs w:val="22"/>
              </w:rPr>
            </w:pPr>
            <w:r w:rsidRPr="00070528">
              <w:rPr>
                <w:rFonts w:cs="Tahoma"/>
                <w:sz w:val="22"/>
                <w:szCs w:val="22"/>
              </w:rPr>
              <w:t>Hiển thị mã lưu kho của giấy tờ nếu giấy tờ đã được lưu kho</w:t>
            </w:r>
          </w:p>
        </w:tc>
        <w:tc>
          <w:tcPr>
            <w:tcW w:w="3723" w:type="dxa"/>
          </w:tcPr>
          <w:p w14:paraId="73FDFD94" w14:textId="77777777" w:rsidR="00420E20" w:rsidRPr="00070528" w:rsidRDefault="00420E20" w:rsidP="004B3088">
            <w:pPr>
              <w:spacing w:before="74" w:after="37"/>
              <w:ind w:left="0"/>
              <w:rPr>
                <w:rFonts w:cs="Tahoma"/>
                <w:sz w:val="22"/>
                <w:szCs w:val="22"/>
              </w:rPr>
            </w:pPr>
            <w:r w:rsidRPr="00070528">
              <w:rPr>
                <w:rFonts w:cs="Tahoma"/>
                <w:sz w:val="22"/>
                <w:szCs w:val="22"/>
              </w:rPr>
              <w:t>Không cho sửa</w:t>
            </w:r>
          </w:p>
        </w:tc>
      </w:tr>
      <w:tr w:rsidR="00420E20" w:rsidRPr="00070528" w14:paraId="05E1C430" w14:textId="77777777" w:rsidTr="004B3088">
        <w:tc>
          <w:tcPr>
            <w:tcW w:w="576" w:type="dxa"/>
          </w:tcPr>
          <w:p w14:paraId="6576434F"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05011687" w14:textId="77777777" w:rsidR="00420E20" w:rsidRPr="00070528" w:rsidRDefault="00420E20" w:rsidP="004B3088">
            <w:pPr>
              <w:spacing w:before="74" w:after="37"/>
              <w:ind w:left="12"/>
              <w:rPr>
                <w:rFonts w:cs="Tahoma"/>
                <w:sz w:val="22"/>
                <w:szCs w:val="22"/>
              </w:rPr>
            </w:pPr>
            <w:r w:rsidRPr="00070528">
              <w:rPr>
                <w:rFonts w:cs="Tahoma"/>
                <w:sz w:val="22"/>
                <w:szCs w:val="22"/>
              </w:rPr>
              <w:t>Ngày nhận thực tế</w:t>
            </w:r>
          </w:p>
        </w:tc>
        <w:tc>
          <w:tcPr>
            <w:tcW w:w="2074" w:type="dxa"/>
          </w:tcPr>
          <w:p w14:paraId="15C9F0F1" w14:textId="77777777" w:rsidR="00420E20" w:rsidRPr="00070528" w:rsidRDefault="00420E20" w:rsidP="004B3088">
            <w:pPr>
              <w:spacing w:before="74" w:after="37"/>
              <w:ind w:left="60"/>
              <w:rPr>
                <w:rFonts w:cs="Tahoma"/>
                <w:sz w:val="22"/>
                <w:szCs w:val="22"/>
              </w:rPr>
            </w:pPr>
            <w:r w:rsidRPr="00070528">
              <w:rPr>
                <w:rFonts w:cs="Tahoma"/>
                <w:sz w:val="22"/>
                <w:szCs w:val="22"/>
              </w:rPr>
              <w:t>Date</w:t>
            </w:r>
          </w:p>
        </w:tc>
        <w:tc>
          <w:tcPr>
            <w:tcW w:w="1657" w:type="dxa"/>
          </w:tcPr>
          <w:p w14:paraId="7F2D145B" w14:textId="77777777" w:rsidR="00420E20" w:rsidRPr="00070528" w:rsidRDefault="00420E20" w:rsidP="004B3088">
            <w:pPr>
              <w:spacing w:before="74" w:after="37"/>
              <w:ind w:left="337"/>
              <w:rPr>
                <w:rFonts w:cs="Tahoma"/>
                <w:sz w:val="22"/>
                <w:szCs w:val="22"/>
              </w:rPr>
            </w:pPr>
          </w:p>
        </w:tc>
        <w:tc>
          <w:tcPr>
            <w:tcW w:w="3731" w:type="dxa"/>
          </w:tcPr>
          <w:p w14:paraId="7F72D9D8" w14:textId="77777777" w:rsidR="00420E20" w:rsidRPr="00070528" w:rsidRDefault="00420E20" w:rsidP="004B3088">
            <w:pPr>
              <w:spacing w:before="74" w:after="37"/>
              <w:ind w:left="39"/>
              <w:rPr>
                <w:rFonts w:cs="Tahoma"/>
                <w:sz w:val="22"/>
                <w:szCs w:val="22"/>
              </w:rPr>
            </w:pPr>
            <w:r w:rsidRPr="00070528">
              <w:rPr>
                <w:rFonts w:cs="Tahoma"/>
                <w:sz w:val="22"/>
                <w:szCs w:val="22"/>
              </w:rPr>
              <w:t>Hiển thị ngày thực tế hồ sơ về</w:t>
            </w:r>
          </w:p>
        </w:tc>
        <w:tc>
          <w:tcPr>
            <w:tcW w:w="3723" w:type="dxa"/>
          </w:tcPr>
          <w:p w14:paraId="09F7E390" w14:textId="77777777" w:rsidR="00420E20" w:rsidRPr="00070528" w:rsidRDefault="00420E20" w:rsidP="004B3088">
            <w:pPr>
              <w:spacing w:before="74" w:after="37"/>
              <w:ind w:left="0"/>
              <w:rPr>
                <w:rFonts w:cs="Tahoma"/>
                <w:sz w:val="22"/>
                <w:szCs w:val="22"/>
              </w:rPr>
            </w:pPr>
            <w:r w:rsidRPr="00070528">
              <w:rPr>
                <w:rFonts w:cs="Tahoma"/>
                <w:sz w:val="22"/>
                <w:szCs w:val="22"/>
              </w:rPr>
              <w:t>Không cho sửa</w:t>
            </w:r>
          </w:p>
        </w:tc>
      </w:tr>
      <w:tr w:rsidR="00420E20" w:rsidRPr="00070528" w14:paraId="11B43572" w14:textId="77777777" w:rsidTr="004B3088">
        <w:tc>
          <w:tcPr>
            <w:tcW w:w="576" w:type="dxa"/>
          </w:tcPr>
          <w:p w14:paraId="413013BE"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6C72439A" w14:textId="63063C80" w:rsidR="00420E20" w:rsidRPr="00070528" w:rsidRDefault="000C71DE" w:rsidP="004F49AF">
            <w:pPr>
              <w:spacing w:before="74" w:after="37"/>
              <w:ind w:left="12"/>
              <w:rPr>
                <w:rFonts w:cs="Tahoma"/>
                <w:sz w:val="22"/>
                <w:szCs w:val="22"/>
              </w:rPr>
            </w:pPr>
            <w:r w:rsidRPr="00070528">
              <w:rPr>
                <w:rFonts w:cs="Tahoma"/>
                <w:sz w:val="22"/>
                <w:szCs w:val="22"/>
              </w:rPr>
              <w:t xml:space="preserve">Nhân viên </w:t>
            </w:r>
            <w:r w:rsidR="004F49AF" w:rsidRPr="00070528">
              <w:rPr>
                <w:rFonts w:cs="Tahoma"/>
                <w:sz w:val="22"/>
                <w:szCs w:val="22"/>
              </w:rPr>
              <w:t>nhận</w:t>
            </w:r>
          </w:p>
        </w:tc>
        <w:tc>
          <w:tcPr>
            <w:tcW w:w="2074" w:type="dxa"/>
          </w:tcPr>
          <w:p w14:paraId="76985424" w14:textId="1F2F1AA6"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4CE0EA2E" w14:textId="77777777" w:rsidR="00420E20" w:rsidRPr="00070528" w:rsidRDefault="00420E20" w:rsidP="004B3088">
            <w:pPr>
              <w:spacing w:before="74" w:after="37"/>
              <w:ind w:left="337"/>
              <w:rPr>
                <w:rFonts w:cs="Tahoma"/>
                <w:sz w:val="22"/>
                <w:szCs w:val="22"/>
              </w:rPr>
            </w:pPr>
          </w:p>
        </w:tc>
        <w:tc>
          <w:tcPr>
            <w:tcW w:w="3731" w:type="dxa"/>
          </w:tcPr>
          <w:p w14:paraId="6B84BF59" w14:textId="7BC8F828" w:rsidR="00420E20" w:rsidRPr="00070528" w:rsidRDefault="000C71DE" w:rsidP="004B3088">
            <w:pPr>
              <w:spacing w:before="74" w:after="37"/>
              <w:ind w:left="0"/>
              <w:rPr>
                <w:rFonts w:cs="Tahoma"/>
                <w:sz w:val="22"/>
                <w:szCs w:val="22"/>
              </w:rPr>
            </w:pPr>
            <w:r w:rsidRPr="00070528">
              <w:rPr>
                <w:rFonts w:cs="Tahoma"/>
                <w:sz w:val="22"/>
                <w:szCs w:val="22"/>
              </w:rPr>
              <w:t>Hiển thị tên của nhân viên được assign xử lý hồ sơ</w:t>
            </w:r>
            <w:r w:rsidR="004C3C1F" w:rsidRPr="00070528">
              <w:rPr>
                <w:rFonts w:cs="Tahoma"/>
                <w:sz w:val="22"/>
                <w:szCs w:val="22"/>
              </w:rPr>
              <w:t xml:space="preserve"> gần nhất</w:t>
            </w:r>
          </w:p>
        </w:tc>
        <w:tc>
          <w:tcPr>
            <w:tcW w:w="3723" w:type="dxa"/>
          </w:tcPr>
          <w:p w14:paraId="53CD9AB0" w14:textId="612E4BE5" w:rsidR="00420E20" w:rsidRPr="00070528" w:rsidRDefault="000C71DE" w:rsidP="004B3088">
            <w:pPr>
              <w:spacing w:before="74" w:after="37"/>
              <w:ind w:left="0"/>
              <w:rPr>
                <w:rFonts w:cs="Tahoma"/>
                <w:sz w:val="22"/>
                <w:szCs w:val="22"/>
              </w:rPr>
            </w:pPr>
            <w:r w:rsidRPr="00070528">
              <w:rPr>
                <w:rFonts w:cs="Tahoma"/>
                <w:sz w:val="22"/>
                <w:szCs w:val="22"/>
              </w:rPr>
              <w:t>Không cho sửa</w:t>
            </w:r>
          </w:p>
        </w:tc>
      </w:tr>
      <w:tr w:rsidR="005D7C61" w:rsidRPr="00070528" w14:paraId="73800DF6" w14:textId="77777777" w:rsidTr="004B3088">
        <w:tc>
          <w:tcPr>
            <w:tcW w:w="576" w:type="dxa"/>
          </w:tcPr>
          <w:p w14:paraId="22777100" w14:textId="77777777" w:rsidR="005D7C61" w:rsidRPr="00070528" w:rsidRDefault="005D7C61" w:rsidP="000C1FDD">
            <w:pPr>
              <w:pStyle w:val="ListParagraph"/>
              <w:numPr>
                <w:ilvl w:val="0"/>
                <w:numId w:val="33"/>
              </w:numPr>
              <w:spacing w:before="74" w:after="37"/>
              <w:ind w:left="236" w:hanging="223"/>
              <w:rPr>
                <w:rFonts w:cs="Tahoma"/>
                <w:sz w:val="22"/>
                <w:szCs w:val="22"/>
              </w:rPr>
            </w:pPr>
          </w:p>
        </w:tc>
        <w:tc>
          <w:tcPr>
            <w:tcW w:w="2187" w:type="dxa"/>
          </w:tcPr>
          <w:p w14:paraId="5B36E1E4" w14:textId="47CD02AE" w:rsidR="005D7C61" w:rsidRPr="00070528" w:rsidRDefault="005D7C61" w:rsidP="004F49AF">
            <w:pPr>
              <w:spacing w:before="74" w:after="37"/>
              <w:ind w:left="12"/>
              <w:rPr>
                <w:rFonts w:cs="Tahoma"/>
                <w:sz w:val="22"/>
                <w:szCs w:val="22"/>
              </w:rPr>
            </w:pPr>
            <w:r w:rsidRPr="00070528">
              <w:rPr>
                <w:rFonts w:cs="Tahoma"/>
                <w:sz w:val="22"/>
                <w:szCs w:val="22"/>
              </w:rPr>
              <w:t>Trạng thái xử lý</w:t>
            </w:r>
          </w:p>
        </w:tc>
        <w:tc>
          <w:tcPr>
            <w:tcW w:w="2074" w:type="dxa"/>
          </w:tcPr>
          <w:p w14:paraId="6384E050" w14:textId="37CD246C" w:rsidR="005D7C61"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7B9E39E5" w14:textId="77777777" w:rsidR="005D7C61" w:rsidRPr="00070528" w:rsidRDefault="005D7C61" w:rsidP="004B3088">
            <w:pPr>
              <w:spacing w:before="74" w:after="37"/>
              <w:ind w:left="337"/>
              <w:rPr>
                <w:rFonts w:cs="Tahoma"/>
                <w:sz w:val="22"/>
                <w:szCs w:val="22"/>
              </w:rPr>
            </w:pPr>
          </w:p>
        </w:tc>
        <w:tc>
          <w:tcPr>
            <w:tcW w:w="3731" w:type="dxa"/>
          </w:tcPr>
          <w:p w14:paraId="0020086C" w14:textId="68B81BFF" w:rsidR="005D7C61" w:rsidRPr="00070528" w:rsidRDefault="005D7C61" w:rsidP="004B3088">
            <w:pPr>
              <w:spacing w:before="74" w:after="37"/>
              <w:ind w:left="0"/>
              <w:rPr>
                <w:rFonts w:cs="Tahoma"/>
                <w:sz w:val="22"/>
                <w:szCs w:val="22"/>
              </w:rPr>
            </w:pPr>
            <w:r w:rsidRPr="00070528">
              <w:rPr>
                <w:rFonts w:cs="Tahoma"/>
                <w:sz w:val="22"/>
                <w:szCs w:val="22"/>
              </w:rPr>
              <w:t>Hiển thị trạng thái case đã được nhân viên được assign xử lý hay chưa</w:t>
            </w:r>
          </w:p>
        </w:tc>
        <w:tc>
          <w:tcPr>
            <w:tcW w:w="3723" w:type="dxa"/>
          </w:tcPr>
          <w:p w14:paraId="2FE89031" w14:textId="77777777" w:rsidR="005D7C61" w:rsidRPr="00070528" w:rsidRDefault="005D7C61" w:rsidP="005D7C61">
            <w:pPr>
              <w:spacing w:before="74" w:after="37"/>
              <w:ind w:left="0"/>
              <w:rPr>
                <w:rFonts w:cs="Tahoma"/>
                <w:sz w:val="22"/>
                <w:szCs w:val="22"/>
              </w:rPr>
            </w:pPr>
            <w:r w:rsidRPr="00070528">
              <w:rPr>
                <w:rFonts w:cs="Tahoma"/>
                <w:sz w:val="22"/>
                <w:szCs w:val="22"/>
              </w:rPr>
              <w:t>Trạng thái xử lý gồm:</w:t>
            </w:r>
          </w:p>
          <w:p w14:paraId="76FDE517" w14:textId="1F3189A9" w:rsidR="005D7C61" w:rsidRPr="00070528" w:rsidRDefault="005D7C61" w:rsidP="005D7C61">
            <w:pPr>
              <w:pStyle w:val="ListParagraph"/>
              <w:numPr>
                <w:ilvl w:val="0"/>
                <w:numId w:val="17"/>
              </w:numPr>
              <w:spacing w:before="74" w:after="37"/>
              <w:ind w:left="446" w:hanging="223"/>
              <w:rPr>
                <w:rFonts w:cs="Tahoma"/>
                <w:sz w:val="22"/>
                <w:szCs w:val="22"/>
              </w:rPr>
            </w:pPr>
            <w:r w:rsidRPr="00070528">
              <w:rPr>
                <w:rFonts w:cs="Tahoma"/>
                <w:sz w:val="22"/>
                <w:szCs w:val="22"/>
              </w:rPr>
              <w:t xml:space="preserve">Đã xử lý: xác định khi nhân viên được assign đã mở case, nhấn nút “Lưu và chuyển” ở màn hình kiểm tra </w:t>
            </w:r>
            <w:r w:rsidR="00A70A45" w:rsidRPr="00070528">
              <w:rPr>
                <w:rFonts w:cs="Tahoma"/>
                <w:sz w:val="22"/>
                <w:szCs w:val="22"/>
              </w:rPr>
              <w:t>HSKV</w:t>
            </w:r>
            <w:r w:rsidRPr="00070528">
              <w:rPr>
                <w:rFonts w:cs="Tahoma"/>
                <w:sz w:val="22"/>
                <w:szCs w:val="22"/>
              </w:rPr>
              <w:t xml:space="preserve"> và kiểm tra cavet</w:t>
            </w:r>
          </w:p>
          <w:p w14:paraId="67EFBF05" w14:textId="4497C930" w:rsidR="005D7C61" w:rsidRPr="00070528" w:rsidRDefault="005D7C61" w:rsidP="005D7C61">
            <w:pPr>
              <w:pStyle w:val="ListParagraph"/>
              <w:numPr>
                <w:ilvl w:val="0"/>
                <w:numId w:val="17"/>
              </w:numPr>
              <w:spacing w:before="74" w:after="37"/>
              <w:ind w:left="446" w:hanging="223"/>
              <w:rPr>
                <w:rFonts w:cs="Tahoma"/>
                <w:sz w:val="22"/>
                <w:szCs w:val="22"/>
              </w:rPr>
            </w:pPr>
            <w:r w:rsidRPr="00070528">
              <w:rPr>
                <w:rFonts w:cs="Tahoma"/>
                <w:sz w:val="22"/>
                <w:szCs w:val="22"/>
              </w:rPr>
              <w:t xml:space="preserve">Chưa xử lý: khi nhân viên được assign chưa nhấn nút “Lưu và chuyển” ở màn hình kiểm tra </w:t>
            </w:r>
            <w:r w:rsidR="00A70A45" w:rsidRPr="00070528">
              <w:rPr>
                <w:rFonts w:cs="Tahoma"/>
                <w:sz w:val="22"/>
                <w:szCs w:val="22"/>
              </w:rPr>
              <w:t>HSKV</w:t>
            </w:r>
            <w:r w:rsidRPr="00070528">
              <w:rPr>
                <w:rFonts w:cs="Tahoma"/>
                <w:sz w:val="22"/>
                <w:szCs w:val="22"/>
              </w:rPr>
              <w:t xml:space="preserve"> và kiểm tra cavet</w:t>
            </w:r>
          </w:p>
        </w:tc>
      </w:tr>
      <w:tr w:rsidR="00DE6D96" w:rsidRPr="00070528" w14:paraId="1A02B679" w14:textId="77777777" w:rsidTr="004B3088">
        <w:tc>
          <w:tcPr>
            <w:tcW w:w="576" w:type="dxa"/>
          </w:tcPr>
          <w:p w14:paraId="3AD1C659" w14:textId="77777777" w:rsidR="00DE6D96" w:rsidRPr="00070528" w:rsidRDefault="00DE6D96" w:rsidP="000C1FDD">
            <w:pPr>
              <w:pStyle w:val="ListParagraph"/>
              <w:numPr>
                <w:ilvl w:val="0"/>
                <w:numId w:val="33"/>
              </w:numPr>
              <w:spacing w:before="74" w:after="37"/>
              <w:ind w:left="236" w:hanging="223"/>
              <w:rPr>
                <w:rFonts w:cs="Tahoma"/>
                <w:sz w:val="22"/>
                <w:szCs w:val="22"/>
              </w:rPr>
            </w:pPr>
          </w:p>
        </w:tc>
        <w:tc>
          <w:tcPr>
            <w:tcW w:w="2187" w:type="dxa"/>
          </w:tcPr>
          <w:p w14:paraId="1CB32332" w14:textId="604E19B8" w:rsidR="00DE6D96" w:rsidRPr="00070528" w:rsidRDefault="00DE6D96" w:rsidP="004F49AF">
            <w:pPr>
              <w:spacing w:before="74" w:after="37"/>
              <w:ind w:left="12"/>
              <w:rPr>
                <w:rFonts w:cs="Tahoma"/>
                <w:sz w:val="22"/>
                <w:szCs w:val="22"/>
              </w:rPr>
            </w:pPr>
            <w:r w:rsidRPr="00070528">
              <w:rPr>
                <w:rFonts w:cs="Tahoma"/>
                <w:sz w:val="22"/>
                <w:szCs w:val="22"/>
              </w:rPr>
              <w:t>Trạng thái assign</w:t>
            </w:r>
          </w:p>
        </w:tc>
        <w:tc>
          <w:tcPr>
            <w:tcW w:w="2074" w:type="dxa"/>
          </w:tcPr>
          <w:p w14:paraId="1F59E6FE" w14:textId="3AE52D49" w:rsidR="00DE6D96"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56FF7018" w14:textId="77777777" w:rsidR="00DE6D96" w:rsidRPr="00070528" w:rsidRDefault="00DE6D96" w:rsidP="004B3088">
            <w:pPr>
              <w:spacing w:before="74" w:after="37"/>
              <w:ind w:left="337"/>
              <w:rPr>
                <w:rFonts w:cs="Tahoma"/>
                <w:sz w:val="22"/>
                <w:szCs w:val="22"/>
              </w:rPr>
            </w:pPr>
          </w:p>
        </w:tc>
        <w:tc>
          <w:tcPr>
            <w:tcW w:w="3731" w:type="dxa"/>
          </w:tcPr>
          <w:p w14:paraId="207C300C" w14:textId="65683F45" w:rsidR="00DE6D96" w:rsidRPr="00070528" w:rsidRDefault="00DE6D96" w:rsidP="004B3088">
            <w:pPr>
              <w:spacing w:before="74" w:after="37"/>
              <w:ind w:left="0"/>
              <w:rPr>
                <w:rFonts w:cs="Tahoma"/>
                <w:sz w:val="22"/>
                <w:szCs w:val="22"/>
              </w:rPr>
            </w:pPr>
            <w:r w:rsidRPr="00070528">
              <w:rPr>
                <w:rFonts w:cs="Tahoma"/>
                <w:sz w:val="22"/>
                <w:szCs w:val="22"/>
              </w:rPr>
              <w:t>Hiển thị trạng thái assign của case</w:t>
            </w:r>
          </w:p>
        </w:tc>
        <w:tc>
          <w:tcPr>
            <w:tcW w:w="3723" w:type="dxa"/>
          </w:tcPr>
          <w:p w14:paraId="2F3DC8EA" w14:textId="77777777" w:rsidR="00DE6D96" w:rsidRPr="00070528" w:rsidRDefault="00DE6D96" w:rsidP="005D7C61">
            <w:pPr>
              <w:spacing w:before="74" w:after="37"/>
              <w:ind w:left="0"/>
              <w:rPr>
                <w:rFonts w:cs="Tahoma"/>
                <w:sz w:val="22"/>
                <w:szCs w:val="22"/>
              </w:rPr>
            </w:pPr>
            <w:r w:rsidRPr="00070528">
              <w:rPr>
                <w:rFonts w:cs="Tahoma"/>
                <w:sz w:val="22"/>
                <w:szCs w:val="22"/>
              </w:rPr>
              <w:t>Trạng thái assign gồm:</w:t>
            </w:r>
          </w:p>
          <w:p w14:paraId="51B0D852" w14:textId="77777777" w:rsidR="00DE6D96" w:rsidRPr="00070528" w:rsidRDefault="00DE6D96" w:rsidP="00066503">
            <w:pPr>
              <w:pStyle w:val="ListParagraph"/>
              <w:numPr>
                <w:ilvl w:val="0"/>
                <w:numId w:val="17"/>
              </w:numPr>
              <w:spacing w:before="74" w:after="37"/>
              <w:ind w:left="446" w:hanging="223"/>
              <w:rPr>
                <w:rFonts w:cs="Tahoma"/>
                <w:sz w:val="22"/>
                <w:szCs w:val="22"/>
              </w:rPr>
            </w:pPr>
            <w:r w:rsidRPr="00070528">
              <w:rPr>
                <w:rFonts w:cs="Tahoma"/>
                <w:sz w:val="22"/>
                <w:szCs w:val="22"/>
              </w:rPr>
              <w:t>Đã assign: hồ sơ đã được assign cho nhân viên nhận</w:t>
            </w:r>
          </w:p>
          <w:p w14:paraId="57BD0887" w14:textId="0F296D77" w:rsidR="00DE6D96" w:rsidRPr="00070528" w:rsidRDefault="00DE6D96" w:rsidP="00066503">
            <w:pPr>
              <w:pStyle w:val="ListParagraph"/>
              <w:numPr>
                <w:ilvl w:val="0"/>
                <w:numId w:val="17"/>
              </w:numPr>
              <w:spacing w:before="74" w:after="37"/>
              <w:ind w:left="446" w:hanging="223"/>
              <w:rPr>
                <w:rFonts w:cs="Tahoma"/>
                <w:sz w:val="22"/>
                <w:szCs w:val="22"/>
              </w:rPr>
            </w:pPr>
            <w:r w:rsidRPr="00070528">
              <w:rPr>
                <w:rFonts w:cs="Tahoma"/>
                <w:sz w:val="22"/>
                <w:szCs w:val="22"/>
              </w:rPr>
              <w:t>Chưa assign: hồ sơ chưa được assign cho nhân viên nhận. Trường nhân viên nhận</w:t>
            </w:r>
            <w:r w:rsidR="00974FC9" w:rsidRPr="00070528">
              <w:rPr>
                <w:rFonts w:cs="Tahoma"/>
                <w:sz w:val="22"/>
                <w:szCs w:val="22"/>
              </w:rPr>
              <w:t xml:space="preserve"> và ngày assign</w:t>
            </w:r>
            <w:r w:rsidRPr="00070528">
              <w:rPr>
                <w:rFonts w:cs="Tahoma"/>
                <w:sz w:val="22"/>
                <w:szCs w:val="22"/>
              </w:rPr>
              <w:t xml:space="preserve"> trắng.</w:t>
            </w:r>
          </w:p>
          <w:p w14:paraId="574C0257" w14:textId="2F88ADAF" w:rsidR="00974FC9" w:rsidRPr="00070528" w:rsidRDefault="00974FC9">
            <w:pPr>
              <w:spacing w:before="74" w:after="37"/>
              <w:ind w:left="0"/>
              <w:rPr>
                <w:rFonts w:cs="Tahoma"/>
                <w:sz w:val="22"/>
                <w:szCs w:val="22"/>
              </w:rPr>
            </w:pPr>
            <w:r w:rsidRPr="00070528">
              <w:rPr>
                <w:rFonts w:cs="Tahoma"/>
                <w:sz w:val="22"/>
                <w:szCs w:val="22"/>
              </w:rPr>
              <w:t>Không cho sửa</w:t>
            </w:r>
          </w:p>
        </w:tc>
      </w:tr>
      <w:tr w:rsidR="000C71DE" w:rsidRPr="00070528" w14:paraId="273197C1" w14:textId="77777777" w:rsidTr="004B3088">
        <w:tc>
          <w:tcPr>
            <w:tcW w:w="576" w:type="dxa"/>
          </w:tcPr>
          <w:p w14:paraId="3649D752" w14:textId="77777777" w:rsidR="000C71DE" w:rsidRPr="00070528" w:rsidRDefault="000C71DE" w:rsidP="000C1FDD">
            <w:pPr>
              <w:pStyle w:val="ListParagraph"/>
              <w:numPr>
                <w:ilvl w:val="0"/>
                <w:numId w:val="33"/>
              </w:numPr>
              <w:spacing w:before="74" w:after="37"/>
              <w:ind w:left="236" w:hanging="223"/>
              <w:rPr>
                <w:rFonts w:cs="Tahoma"/>
                <w:sz w:val="22"/>
                <w:szCs w:val="22"/>
              </w:rPr>
            </w:pPr>
          </w:p>
        </w:tc>
        <w:tc>
          <w:tcPr>
            <w:tcW w:w="2187" w:type="dxa"/>
          </w:tcPr>
          <w:p w14:paraId="49D63543" w14:textId="369268D0" w:rsidR="000C71DE" w:rsidRPr="00070528" w:rsidRDefault="000C71DE" w:rsidP="004B3088">
            <w:pPr>
              <w:spacing w:before="74" w:after="37"/>
              <w:ind w:left="12"/>
              <w:rPr>
                <w:rFonts w:cs="Tahoma"/>
                <w:sz w:val="22"/>
                <w:szCs w:val="22"/>
              </w:rPr>
            </w:pPr>
            <w:r w:rsidRPr="00070528">
              <w:rPr>
                <w:rFonts w:cs="Tahoma"/>
                <w:sz w:val="22"/>
                <w:szCs w:val="22"/>
              </w:rPr>
              <w:t>Loại assign</w:t>
            </w:r>
          </w:p>
        </w:tc>
        <w:tc>
          <w:tcPr>
            <w:tcW w:w="2074" w:type="dxa"/>
          </w:tcPr>
          <w:p w14:paraId="39C62854" w14:textId="6163CCEC" w:rsidR="000C71DE"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0205E1F5" w14:textId="77777777" w:rsidR="000C71DE" w:rsidRPr="00070528" w:rsidRDefault="000C71DE" w:rsidP="004B3088">
            <w:pPr>
              <w:spacing w:before="74" w:after="37"/>
              <w:ind w:left="337"/>
              <w:rPr>
                <w:rFonts w:cs="Tahoma"/>
                <w:sz w:val="22"/>
                <w:szCs w:val="22"/>
              </w:rPr>
            </w:pPr>
          </w:p>
        </w:tc>
        <w:tc>
          <w:tcPr>
            <w:tcW w:w="3731" w:type="dxa"/>
          </w:tcPr>
          <w:p w14:paraId="36BA1366" w14:textId="4D6A02A0" w:rsidR="000C71DE" w:rsidRPr="00070528" w:rsidRDefault="000C71DE">
            <w:pPr>
              <w:spacing w:before="74" w:after="37"/>
              <w:ind w:left="0"/>
              <w:rPr>
                <w:rFonts w:cs="Tahoma"/>
                <w:sz w:val="22"/>
                <w:szCs w:val="22"/>
              </w:rPr>
            </w:pPr>
            <w:r w:rsidRPr="00070528">
              <w:rPr>
                <w:rFonts w:cs="Tahoma"/>
                <w:sz w:val="22"/>
                <w:szCs w:val="22"/>
              </w:rPr>
              <w:t xml:space="preserve">Hiển thị giấy tờ đã được </w:t>
            </w:r>
            <w:r w:rsidR="00A208B7" w:rsidRPr="00070528">
              <w:rPr>
                <w:rFonts w:cs="Tahoma"/>
                <w:sz w:val="22"/>
                <w:szCs w:val="22"/>
              </w:rPr>
              <w:t>phân bổ lần đầu hay đã được phân bổ lại</w:t>
            </w:r>
          </w:p>
        </w:tc>
        <w:tc>
          <w:tcPr>
            <w:tcW w:w="3723" w:type="dxa"/>
          </w:tcPr>
          <w:p w14:paraId="1B870E05" w14:textId="69EB2E89" w:rsidR="000C71DE" w:rsidRPr="00070528" w:rsidRDefault="000C71DE" w:rsidP="004B3088">
            <w:pPr>
              <w:spacing w:before="74" w:after="37"/>
              <w:ind w:left="0"/>
              <w:rPr>
                <w:rFonts w:cs="Tahoma"/>
                <w:sz w:val="22"/>
                <w:szCs w:val="22"/>
              </w:rPr>
            </w:pPr>
            <w:r w:rsidRPr="00070528">
              <w:rPr>
                <w:rFonts w:cs="Tahoma"/>
                <w:sz w:val="22"/>
                <w:szCs w:val="22"/>
              </w:rPr>
              <w:t>Không cho sửa</w:t>
            </w:r>
          </w:p>
        </w:tc>
      </w:tr>
      <w:tr w:rsidR="000C71DE" w:rsidRPr="00070528" w14:paraId="64F7EE3B" w14:textId="77777777" w:rsidTr="004B3088">
        <w:tc>
          <w:tcPr>
            <w:tcW w:w="576" w:type="dxa"/>
          </w:tcPr>
          <w:p w14:paraId="4AE9354D" w14:textId="77777777" w:rsidR="000C71DE" w:rsidRPr="00070528" w:rsidRDefault="000C71DE" w:rsidP="000C1FDD">
            <w:pPr>
              <w:pStyle w:val="ListParagraph"/>
              <w:numPr>
                <w:ilvl w:val="0"/>
                <w:numId w:val="33"/>
              </w:numPr>
              <w:spacing w:before="74" w:after="37"/>
              <w:ind w:left="236" w:hanging="223"/>
              <w:rPr>
                <w:rFonts w:cs="Tahoma"/>
                <w:sz w:val="22"/>
                <w:szCs w:val="22"/>
              </w:rPr>
            </w:pPr>
          </w:p>
        </w:tc>
        <w:tc>
          <w:tcPr>
            <w:tcW w:w="2187" w:type="dxa"/>
          </w:tcPr>
          <w:p w14:paraId="6FAEA209" w14:textId="377E63FC" w:rsidR="000C71DE" w:rsidRPr="00070528" w:rsidRDefault="000C71DE" w:rsidP="004B3088">
            <w:pPr>
              <w:spacing w:before="74" w:after="37"/>
              <w:ind w:left="12"/>
              <w:rPr>
                <w:rFonts w:cs="Tahoma"/>
                <w:sz w:val="22"/>
                <w:szCs w:val="22"/>
              </w:rPr>
            </w:pPr>
            <w:r w:rsidRPr="00070528">
              <w:rPr>
                <w:rFonts w:cs="Tahoma"/>
                <w:sz w:val="22"/>
                <w:szCs w:val="22"/>
              </w:rPr>
              <w:t>Ngày assign</w:t>
            </w:r>
          </w:p>
        </w:tc>
        <w:tc>
          <w:tcPr>
            <w:tcW w:w="2074" w:type="dxa"/>
          </w:tcPr>
          <w:p w14:paraId="198B3606" w14:textId="7D71DC93" w:rsidR="000C71DE" w:rsidRPr="00070528" w:rsidRDefault="000C71DE" w:rsidP="004B3088">
            <w:pPr>
              <w:spacing w:before="74" w:after="37"/>
              <w:ind w:left="60"/>
              <w:rPr>
                <w:rFonts w:cs="Tahoma"/>
                <w:sz w:val="22"/>
                <w:szCs w:val="22"/>
              </w:rPr>
            </w:pPr>
            <w:r w:rsidRPr="00070528">
              <w:rPr>
                <w:rFonts w:cs="Tahoma"/>
                <w:sz w:val="22"/>
                <w:szCs w:val="22"/>
              </w:rPr>
              <w:t>Date</w:t>
            </w:r>
          </w:p>
        </w:tc>
        <w:tc>
          <w:tcPr>
            <w:tcW w:w="1657" w:type="dxa"/>
          </w:tcPr>
          <w:p w14:paraId="0CA4364F" w14:textId="77777777" w:rsidR="000C71DE" w:rsidRPr="00070528" w:rsidRDefault="000C71DE" w:rsidP="004B3088">
            <w:pPr>
              <w:spacing w:before="74" w:after="37"/>
              <w:ind w:left="337"/>
              <w:rPr>
                <w:rFonts w:cs="Tahoma"/>
                <w:sz w:val="22"/>
                <w:szCs w:val="22"/>
              </w:rPr>
            </w:pPr>
          </w:p>
        </w:tc>
        <w:tc>
          <w:tcPr>
            <w:tcW w:w="3731" w:type="dxa"/>
          </w:tcPr>
          <w:p w14:paraId="12C43C09" w14:textId="7AD43152" w:rsidR="000C71DE" w:rsidRPr="00070528" w:rsidRDefault="004E3B0E" w:rsidP="004B3088">
            <w:pPr>
              <w:spacing w:before="74" w:after="37"/>
              <w:ind w:left="0"/>
              <w:rPr>
                <w:rFonts w:cs="Tahoma"/>
                <w:sz w:val="22"/>
                <w:szCs w:val="22"/>
              </w:rPr>
            </w:pPr>
            <w:r w:rsidRPr="00070528">
              <w:rPr>
                <w:rFonts w:cs="Tahoma"/>
                <w:sz w:val="22"/>
                <w:szCs w:val="22"/>
              </w:rPr>
              <w:t>Hiển thị ngày assign hoặc reassign gần nhất của giấy tờ</w:t>
            </w:r>
          </w:p>
        </w:tc>
        <w:tc>
          <w:tcPr>
            <w:tcW w:w="3723" w:type="dxa"/>
          </w:tcPr>
          <w:p w14:paraId="0D3FD5C0" w14:textId="32E7D99D" w:rsidR="000C71DE" w:rsidRPr="00070528" w:rsidRDefault="004E3B0E" w:rsidP="004B3088">
            <w:pPr>
              <w:spacing w:before="74" w:after="37"/>
              <w:ind w:left="0"/>
              <w:rPr>
                <w:rFonts w:cs="Tahoma"/>
                <w:sz w:val="22"/>
                <w:szCs w:val="22"/>
              </w:rPr>
            </w:pPr>
            <w:r w:rsidRPr="00070528">
              <w:rPr>
                <w:rFonts w:cs="Tahoma"/>
                <w:sz w:val="22"/>
                <w:szCs w:val="22"/>
              </w:rPr>
              <w:t>Không cho sửa</w:t>
            </w:r>
          </w:p>
        </w:tc>
      </w:tr>
      <w:tr w:rsidR="00420E20" w:rsidRPr="00070528" w14:paraId="1B8F6A64" w14:textId="77777777" w:rsidTr="004B3088">
        <w:tc>
          <w:tcPr>
            <w:tcW w:w="576" w:type="dxa"/>
          </w:tcPr>
          <w:p w14:paraId="49731248"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5E913304" w14:textId="42DC269A" w:rsidR="00420E20" w:rsidRPr="00070528" w:rsidRDefault="00062FAC" w:rsidP="004B3088">
            <w:pPr>
              <w:spacing w:before="74" w:after="37"/>
              <w:ind w:left="12"/>
              <w:rPr>
                <w:rFonts w:cs="Tahoma"/>
                <w:sz w:val="22"/>
                <w:szCs w:val="22"/>
              </w:rPr>
            </w:pPr>
            <w:r w:rsidRPr="00070528">
              <w:rPr>
                <w:rFonts w:cs="Tahoma"/>
                <w:sz w:val="22"/>
                <w:szCs w:val="22"/>
              </w:rPr>
              <w:t>Lý do phân bổ lại</w:t>
            </w:r>
          </w:p>
        </w:tc>
        <w:tc>
          <w:tcPr>
            <w:tcW w:w="2074" w:type="dxa"/>
          </w:tcPr>
          <w:p w14:paraId="035EF8A6" w14:textId="7D073D3A" w:rsidR="00420E20"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6D75A3C3" w14:textId="77777777" w:rsidR="00420E20" w:rsidRPr="00070528" w:rsidRDefault="00420E20" w:rsidP="004B3088">
            <w:pPr>
              <w:spacing w:before="74" w:after="37"/>
              <w:ind w:left="337"/>
              <w:rPr>
                <w:rFonts w:cs="Tahoma"/>
                <w:sz w:val="22"/>
                <w:szCs w:val="22"/>
              </w:rPr>
            </w:pPr>
          </w:p>
        </w:tc>
        <w:tc>
          <w:tcPr>
            <w:tcW w:w="3731" w:type="dxa"/>
          </w:tcPr>
          <w:p w14:paraId="5518572A" w14:textId="2F6961F9" w:rsidR="00420E20" w:rsidRPr="00070528" w:rsidRDefault="00062FAC" w:rsidP="004B3088">
            <w:pPr>
              <w:spacing w:before="74" w:after="37"/>
              <w:ind w:left="0"/>
              <w:rPr>
                <w:rFonts w:cs="Tahoma"/>
                <w:sz w:val="22"/>
                <w:szCs w:val="22"/>
              </w:rPr>
            </w:pPr>
            <w:r w:rsidRPr="00070528">
              <w:rPr>
                <w:rFonts w:cs="Tahoma"/>
                <w:sz w:val="22"/>
                <w:szCs w:val="22"/>
              </w:rPr>
              <w:t>Hiển thị lý do hồ sơ được phân bổ lại</w:t>
            </w:r>
          </w:p>
        </w:tc>
        <w:tc>
          <w:tcPr>
            <w:tcW w:w="3723" w:type="dxa"/>
          </w:tcPr>
          <w:p w14:paraId="1256DF57" w14:textId="77777777" w:rsidR="00420E20" w:rsidRPr="00070528" w:rsidRDefault="00062FAC" w:rsidP="004B3088">
            <w:pPr>
              <w:spacing w:before="74" w:after="37"/>
              <w:ind w:left="0"/>
              <w:rPr>
                <w:rFonts w:cs="Tahoma"/>
                <w:sz w:val="22"/>
                <w:szCs w:val="22"/>
              </w:rPr>
            </w:pPr>
            <w:r w:rsidRPr="00070528">
              <w:rPr>
                <w:rFonts w:cs="Tahoma"/>
                <w:sz w:val="22"/>
                <w:szCs w:val="22"/>
              </w:rPr>
              <w:t>Chỉ hiển thị khi hồ sơ được reassign và người dùng nhập lý do</w:t>
            </w:r>
          </w:p>
          <w:p w14:paraId="7CA330AD" w14:textId="7E7459AE" w:rsidR="00062FAC" w:rsidRPr="00070528" w:rsidRDefault="00062FAC" w:rsidP="004B3088">
            <w:pPr>
              <w:spacing w:before="74" w:after="37"/>
              <w:ind w:left="0"/>
              <w:rPr>
                <w:rFonts w:cs="Tahoma"/>
                <w:sz w:val="22"/>
                <w:szCs w:val="22"/>
              </w:rPr>
            </w:pPr>
            <w:r w:rsidRPr="00070528">
              <w:rPr>
                <w:rFonts w:cs="Tahoma"/>
                <w:sz w:val="22"/>
                <w:szCs w:val="22"/>
              </w:rPr>
              <w:t>Không cho sửa</w:t>
            </w:r>
          </w:p>
        </w:tc>
      </w:tr>
      <w:tr w:rsidR="00420E20" w:rsidRPr="00070528" w14:paraId="78AAA95C" w14:textId="77777777" w:rsidTr="002166A9">
        <w:tc>
          <w:tcPr>
            <w:tcW w:w="576" w:type="dxa"/>
          </w:tcPr>
          <w:p w14:paraId="2127C5FC"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0DE329D2" w14:textId="3087A2C8" w:rsidR="00420E20" w:rsidRPr="00070528" w:rsidRDefault="006F1360" w:rsidP="002166A9">
            <w:pPr>
              <w:spacing w:before="74" w:after="37"/>
              <w:ind w:left="12"/>
              <w:rPr>
                <w:rFonts w:cs="Tahoma"/>
                <w:sz w:val="22"/>
                <w:szCs w:val="22"/>
              </w:rPr>
            </w:pPr>
            <w:r w:rsidRPr="00070528">
              <w:rPr>
                <w:rFonts w:cs="Tahoma"/>
                <w:sz w:val="22"/>
                <w:szCs w:val="22"/>
              </w:rPr>
              <w:t>Trang…/…</w:t>
            </w:r>
          </w:p>
        </w:tc>
        <w:tc>
          <w:tcPr>
            <w:tcW w:w="2074" w:type="dxa"/>
          </w:tcPr>
          <w:p w14:paraId="5EC80586" w14:textId="5A28CC2E" w:rsidR="00420E20" w:rsidRPr="00070528" w:rsidRDefault="004E3B0E" w:rsidP="002166A9">
            <w:pPr>
              <w:spacing w:before="74" w:after="37"/>
              <w:ind w:left="60"/>
              <w:rPr>
                <w:rFonts w:cs="Tahoma"/>
                <w:sz w:val="22"/>
                <w:szCs w:val="22"/>
              </w:rPr>
            </w:pPr>
            <w:r w:rsidRPr="00070528">
              <w:rPr>
                <w:rFonts w:cs="Tahoma"/>
                <w:sz w:val="22"/>
                <w:szCs w:val="22"/>
              </w:rPr>
              <w:t>Number</w:t>
            </w:r>
          </w:p>
        </w:tc>
        <w:tc>
          <w:tcPr>
            <w:tcW w:w="1657" w:type="dxa"/>
          </w:tcPr>
          <w:p w14:paraId="3A88D446" w14:textId="77777777" w:rsidR="00420E20" w:rsidRPr="00070528" w:rsidRDefault="00420E20" w:rsidP="002166A9">
            <w:pPr>
              <w:spacing w:before="74" w:after="37"/>
              <w:ind w:left="337"/>
              <w:rPr>
                <w:rFonts w:cs="Tahoma"/>
                <w:sz w:val="22"/>
                <w:szCs w:val="22"/>
              </w:rPr>
            </w:pPr>
          </w:p>
        </w:tc>
        <w:tc>
          <w:tcPr>
            <w:tcW w:w="3731" w:type="dxa"/>
          </w:tcPr>
          <w:p w14:paraId="69C2DC77" w14:textId="77777777" w:rsidR="00420E20" w:rsidRPr="00070528" w:rsidRDefault="006F1360" w:rsidP="006F1360">
            <w:pPr>
              <w:spacing w:before="74" w:after="37"/>
              <w:ind w:left="0"/>
              <w:rPr>
                <w:rFonts w:cs="Tahoma"/>
                <w:sz w:val="22"/>
                <w:szCs w:val="22"/>
              </w:rPr>
            </w:pPr>
            <w:r w:rsidRPr="00070528">
              <w:rPr>
                <w:rFonts w:cs="Tahoma"/>
                <w:sz w:val="22"/>
                <w:szCs w:val="22"/>
              </w:rPr>
              <w:t>Thể hiện số trang dữ liệu trên tổng số trang dữ liệu tìm kiếm được</w:t>
            </w:r>
          </w:p>
          <w:p w14:paraId="2E445F2B" w14:textId="539A9E64" w:rsidR="006F1360" w:rsidRPr="00070528" w:rsidRDefault="006F1360" w:rsidP="006F1360">
            <w:pPr>
              <w:spacing w:before="74" w:after="37"/>
              <w:ind w:left="0"/>
              <w:rPr>
                <w:rFonts w:cs="Tahoma"/>
                <w:sz w:val="22"/>
                <w:szCs w:val="22"/>
              </w:rPr>
            </w:pPr>
            <w:r w:rsidRPr="00070528">
              <w:rPr>
                <w:rFonts w:cs="Tahoma"/>
                <w:sz w:val="22"/>
                <w:szCs w:val="22"/>
              </w:rPr>
              <w:t>Cho phép nhập số trang muốn xem bằng cách nhập số trang và chọn phím Enter</w:t>
            </w:r>
          </w:p>
        </w:tc>
        <w:tc>
          <w:tcPr>
            <w:tcW w:w="3723" w:type="dxa"/>
          </w:tcPr>
          <w:p w14:paraId="1003B104" w14:textId="06B13F67" w:rsidR="00420E20" w:rsidRPr="00070528" w:rsidRDefault="00420E20" w:rsidP="002166A9">
            <w:pPr>
              <w:spacing w:before="74" w:after="37"/>
              <w:ind w:left="8"/>
              <w:rPr>
                <w:rFonts w:cs="Tahoma"/>
                <w:sz w:val="22"/>
                <w:szCs w:val="22"/>
              </w:rPr>
            </w:pPr>
          </w:p>
        </w:tc>
      </w:tr>
      <w:tr w:rsidR="00420E20" w:rsidRPr="00070528" w14:paraId="7DEB0C19" w14:textId="77777777" w:rsidTr="002166A9">
        <w:tc>
          <w:tcPr>
            <w:tcW w:w="576" w:type="dxa"/>
          </w:tcPr>
          <w:p w14:paraId="508A6E4B"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69B6054A" w14:textId="0B443755" w:rsidR="00420E20" w:rsidRPr="00070528" w:rsidRDefault="007B79EA" w:rsidP="002166A9">
            <w:pPr>
              <w:spacing w:before="74" w:after="37"/>
              <w:ind w:left="12"/>
              <w:rPr>
                <w:rFonts w:cs="Tahoma"/>
                <w:sz w:val="22"/>
                <w:szCs w:val="22"/>
              </w:rPr>
            </w:pPr>
            <w:r w:rsidRPr="00070528">
              <w:rPr>
                <w:rFonts w:cs="Tahoma"/>
                <w:sz w:val="22"/>
                <w:szCs w:val="22"/>
              </w:rPr>
              <w:t>Assign</w:t>
            </w:r>
          </w:p>
        </w:tc>
        <w:tc>
          <w:tcPr>
            <w:tcW w:w="2074" w:type="dxa"/>
          </w:tcPr>
          <w:p w14:paraId="06F5E41E" w14:textId="1C6FF334" w:rsidR="00420E20" w:rsidRPr="00070528" w:rsidRDefault="006F1360" w:rsidP="002166A9">
            <w:pPr>
              <w:spacing w:before="74" w:after="37"/>
              <w:ind w:left="60"/>
              <w:rPr>
                <w:rFonts w:cs="Tahoma"/>
                <w:sz w:val="22"/>
                <w:szCs w:val="22"/>
              </w:rPr>
            </w:pPr>
            <w:r w:rsidRPr="00070528">
              <w:rPr>
                <w:rFonts w:cs="Tahoma"/>
                <w:sz w:val="22"/>
                <w:szCs w:val="22"/>
              </w:rPr>
              <w:t>Button</w:t>
            </w:r>
          </w:p>
        </w:tc>
        <w:tc>
          <w:tcPr>
            <w:tcW w:w="1657" w:type="dxa"/>
          </w:tcPr>
          <w:p w14:paraId="223D0C85" w14:textId="77777777" w:rsidR="00420E20" w:rsidRPr="00070528" w:rsidRDefault="00420E20" w:rsidP="002166A9">
            <w:pPr>
              <w:spacing w:before="74" w:after="37"/>
              <w:ind w:left="337"/>
              <w:rPr>
                <w:rFonts w:cs="Tahoma"/>
                <w:sz w:val="22"/>
                <w:szCs w:val="22"/>
              </w:rPr>
            </w:pPr>
          </w:p>
        </w:tc>
        <w:tc>
          <w:tcPr>
            <w:tcW w:w="3731" w:type="dxa"/>
          </w:tcPr>
          <w:p w14:paraId="1B1617F2" w14:textId="4468D454" w:rsidR="00420E20" w:rsidRPr="00070528" w:rsidRDefault="007B79EA" w:rsidP="002166A9">
            <w:pPr>
              <w:spacing w:before="74" w:after="37"/>
              <w:ind w:left="39"/>
              <w:rPr>
                <w:rFonts w:cs="Tahoma"/>
                <w:sz w:val="22"/>
                <w:szCs w:val="22"/>
              </w:rPr>
            </w:pPr>
            <w:r w:rsidRPr="00070528">
              <w:rPr>
                <w:rFonts w:cs="Tahoma"/>
                <w:sz w:val="22"/>
                <w:szCs w:val="22"/>
              </w:rPr>
              <w:t>Cho phép nhập tên user sẽ phụ trách các hồ sơ đã chọn</w:t>
            </w:r>
          </w:p>
        </w:tc>
        <w:tc>
          <w:tcPr>
            <w:tcW w:w="3723" w:type="dxa"/>
          </w:tcPr>
          <w:p w14:paraId="39A15949" w14:textId="6F2B1B08" w:rsidR="00420E20" w:rsidRPr="00070528" w:rsidRDefault="00420E20" w:rsidP="002166A9">
            <w:pPr>
              <w:spacing w:before="74" w:after="37"/>
              <w:ind w:left="8"/>
              <w:rPr>
                <w:rFonts w:cs="Tahoma"/>
                <w:sz w:val="22"/>
                <w:szCs w:val="22"/>
              </w:rPr>
            </w:pPr>
          </w:p>
        </w:tc>
      </w:tr>
      <w:tr w:rsidR="00420E20" w:rsidRPr="00070528" w14:paraId="013C3A69" w14:textId="77777777" w:rsidTr="002166A9">
        <w:tc>
          <w:tcPr>
            <w:tcW w:w="576" w:type="dxa"/>
          </w:tcPr>
          <w:p w14:paraId="22761C3D" w14:textId="77777777" w:rsidR="00420E20" w:rsidRPr="00070528" w:rsidRDefault="00420E20" w:rsidP="000C1FDD">
            <w:pPr>
              <w:pStyle w:val="ListParagraph"/>
              <w:numPr>
                <w:ilvl w:val="0"/>
                <w:numId w:val="33"/>
              </w:numPr>
              <w:spacing w:before="74" w:after="37"/>
              <w:ind w:left="236" w:hanging="223"/>
              <w:rPr>
                <w:rFonts w:cs="Tahoma"/>
                <w:sz w:val="22"/>
                <w:szCs w:val="22"/>
              </w:rPr>
            </w:pPr>
          </w:p>
        </w:tc>
        <w:tc>
          <w:tcPr>
            <w:tcW w:w="2187" w:type="dxa"/>
          </w:tcPr>
          <w:p w14:paraId="28261C10" w14:textId="16E9EE36" w:rsidR="00420E20" w:rsidRPr="00070528" w:rsidRDefault="006F1360" w:rsidP="002166A9">
            <w:pPr>
              <w:spacing w:before="74" w:after="37"/>
              <w:ind w:left="12"/>
              <w:rPr>
                <w:rFonts w:cs="Tahoma"/>
                <w:sz w:val="22"/>
                <w:szCs w:val="22"/>
              </w:rPr>
            </w:pPr>
            <w:r w:rsidRPr="00070528">
              <w:rPr>
                <w:rFonts w:cs="Tahoma"/>
                <w:sz w:val="22"/>
                <w:szCs w:val="22"/>
              </w:rPr>
              <w:t>Reassign</w:t>
            </w:r>
          </w:p>
        </w:tc>
        <w:tc>
          <w:tcPr>
            <w:tcW w:w="2074" w:type="dxa"/>
          </w:tcPr>
          <w:p w14:paraId="590F6BBA" w14:textId="300EE096" w:rsidR="00420E20" w:rsidRPr="00070528" w:rsidRDefault="006F1360" w:rsidP="002166A9">
            <w:pPr>
              <w:spacing w:before="74" w:after="37"/>
              <w:ind w:left="60"/>
              <w:rPr>
                <w:rFonts w:cs="Tahoma"/>
                <w:sz w:val="22"/>
                <w:szCs w:val="22"/>
              </w:rPr>
            </w:pPr>
            <w:r w:rsidRPr="00070528">
              <w:rPr>
                <w:rFonts w:cs="Tahoma"/>
                <w:sz w:val="22"/>
                <w:szCs w:val="22"/>
              </w:rPr>
              <w:t>Button</w:t>
            </w:r>
          </w:p>
        </w:tc>
        <w:tc>
          <w:tcPr>
            <w:tcW w:w="1657" w:type="dxa"/>
          </w:tcPr>
          <w:p w14:paraId="3FA49736" w14:textId="77777777" w:rsidR="00420E20" w:rsidRPr="00070528" w:rsidRDefault="00420E20" w:rsidP="002166A9">
            <w:pPr>
              <w:spacing w:before="74" w:after="37"/>
              <w:ind w:left="337"/>
              <w:rPr>
                <w:rFonts w:cs="Tahoma"/>
                <w:sz w:val="22"/>
                <w:szCs w:val="22"/>
              </w:rPr>
            </w:pPr>
          </w:p>
        </w:tc>
        <w:tc>
          <w:tcPr>
            <w:tcW w:w="3731" w:type="dxa"/>
          </w:tcPr>
          <w:p w14:paraId="2849C7E3" w14:textId="323E74E9" w:rsidR="008B5A7A" w:rsidRPr="00070528" w:rsidRDefault="006F1360" w:rsidP="008B5A7A">
            <w:pPr>
              <w:spacing w:before="74" w:after="37"/>
              <w:ind w:left="39"/>
              <w:rPr>
                <w:rFonts w:cs="Tahoma"/>
                <w:sz w:val="22"/>
                <w:szCs w:val="22"/>
              </w:rPr>
            </w:pPr>
            <w:r w:rsidRPr="00070528">
              <w:rPr>
                <w:rFonts w:cs="Tahoma"/>
                <w:sz w:val="22"/>
                <w:szCs w:val="22"/>
              </w:rPr>
              <w:t xml:space="preserve">Cho phép phân bổ lại </w:t>
            </w:r>
            <w:r w:rsidR="00A65EC6" w:rsidRPr="00070528">
              <w:rPr>
                <w:rFonts w:cs="Tahoma"/>
                <w:sz w:val="22"/>
                <w:szCs w:val="22"/>
              </w:rPr>
              <w:t xml:space="preserve">bằng tay </w:t>
            </w:r>
            <w:r w:rsidRPr="00070528">
              <w:rPr>
                <w:rFonts w:cs="Tahoma"/>
                <w:sz w:val="22"/>
                <w:szCs w:val="22"/>
              </w:rPr>
              <w:t xml:space="preserve">các hồ sơ đã được phân bổ </w:t>
            </w:r>
            <w:r w:rsidR="00A65EC6" w:rsidRPr="00070528">
              <w:rPr>
                <w:rFonts w:cs="Tahoma"/>
                <w:sz w:val="22"/>
                <w:szCs w:val="22"/>
              </w:rPr>
              <w:t>tự động</w:t>
            </w:r>
          </w:p>
        </w:tc>
        <w:tc>
          <w:tcPr>
            <w:tcW w:w="3723" w:type="dxa"/>
          </w:tcPr>
          <w:p w14:paraId="31861E11" w14:textId="441C0784" w:rsidR="00420E20" w:rsidRPr="00070528" w:rsidRDefault="006F1360" w:rsidP="002166A9">
            <w:pPr>
              <w:spacing w:before="74" w:after="37"/>
              <w:ind w:left="8"/>
              <w:rPr>
                <w:rFonts w:cs="Tahoma"/>
                <w:sz w:val="22"/>
                <w:szCs w:val="22"/>
              </w:rPr>
            </w:pPr>
            <w:r w:rsidRPr="00070528">
              <w:rPr>
                <w:rFonts w:cs="Tahoma"/>
                <w:sz w:val="22"/>
                <w:szCs w:val="22"/>
              </w:rPr>
              <w:t>Chọn button này hệ thống hiển thị màn hình SC0</w:t>
            </w:r>
            <w:r w:rsidR="007B79EA" w:rsidRPr="00070528">
              <w:rPr>
                <w:rFonts w:cs="Tahoma"/>
                <w:sz w:val="22"/>
                <w:szCs w:val="22"/>
              </w:rPr>
              <w:t>4</w:t>
            </w:r>
          </w:p>
        </w:tc>
      </w:tr>
      <w:tr w:rsidR="00477D3B" w:rsidRPr="00070528" w14:paraId="4CC72062" w14:textId="77777777" w:rsidTr="002166A9">
        <w:tc>
          <w:tcPr>
            <w:tcW w:w="576" w:type="dxa"/>
          </w:tcPr>
          <w:p w14:paraId="4A9DB1E2" w14:textId="77777777" w:rsidR="00477D3B" w:rsidRPr="00070528" w:rsidRDefault="00477D3B" w:rsidP="000C1FDD">
            <w:pPr>
              <w:pStyle w:val="ListParagraph"/>
              <w:numPr>
                <w:ilvl w:val="0"/>
                <w:numId w:val="33"/>
              </w:numPr>
              <w:spacing w:before="74" w:after="37"/>
              <w:ind w:left="236" w:hanging="223"/>
              <w:rPr>
                <w:rFonts w:cs="Tahoma"/>
                <w:sz w:val="22"/>
                <w:szCs w:val="22"/>
              </w:rPr>
            </w:pPr>
          </w:p>
        </w:tc>
        <w:tc>
          <w:tcPr>
            <w:tcW w:w="2187" w:type="dxa"/>
          </w:tcPr>
          <w:p w14:paraId="1EBE18A6" w14:textId="34F3EB28" w:rsidR="00477D3B" w:rsidRPr="00070528" w:rsidRDefault="00477D3B" w:rsidP="002166A9">
            <w:pPr>
              <w:spacing w:before="74" w:after="37"/>
              <w:ind w:left="12"/>
              <w:rPr>
                <w:rFonts w:cs="Tahoma"/>
                <w:sz w:val="22"/>
                <w:szCs w:val="22"/>
              </w:rPr>
            </w:pPr>
            <w:r w:rsidRPr="00070528">
              <w:rPr>
                <w:rFonts w:cs="Tahoma"/>
                <w:sz w:val="22"/>
                <w:szCs w:val="22"/>
              </w:rPr>
              <w:t>Return</w:t>
            </w:r>
          </w:p>
        </w:tc>
        <w:tc>
          <w:tcPr>
            <w:tcW w:w="2074" w:type="dxa"/>
          </w:tcPr>
          <w:p w14:paraId="7DC46135" w14:textId="37262A4B" w:rsidR="00477D3B" w:rsidRPr="00070528" w:rsidRDefault="00477D3B" w:rsidP="002166A9">
            <w:pPr>
              <w:spacing w:before="74" w:after="37"/>
              <w:ind w:left="60"/>
              <w:rPr>
                <w:rFonts w:cs="Tahoma"/>
                <w:sz w:val="22"/>
                <w:szCs w:val="22"/>
              </w:rPr>
            </w:pPr>
            <w:r w:rsidRPr="00070528">
              <w:rPr>
                <w:rFonts w:cs="Tahoma"/>
                <w:sz w:val="22"/>
                <w:szCs w:val="22"/>
              </w:rPr>
              <w:t>Button</w:t>
            </w:r>
          </w:p>
        </w:tc>
        <w:tc>
          <w:tcPr>
            <w:tcW w:w="1657" w:type="dxa"/>
          </w:tcPr>
          <w:p w14:paraId="71D22457" w14:textId="77777777" w:rsidR="00477D3B" w:rsidRPr="00070528" w:rsidRDefault="00477D3B" w:rsidP="002166A9">
            <w:pPr>
              <w:spacing w:before="74" w:after="37"/>
              <w:ind w:left="337"/>
              <w:rPr>
                <w:rFonts w:cs="Tahoma"/>
                <w:sz w:val="22"/>
                <w:szCs w:val="22"/>
              </w:rPr>
            </w:pPr>
          </w:p>
        </w:tc>
        <w:tc>
          <w:tcPr>
            <w:tcW w:w="3731" w:type="dxa"/>
          </w:tcPr>
          <w:p w14:paraId="25C901A3" w14:textId="2BB5B640" w:rsidR="00477D3B" w:rsidRPr="00070528" w:rsidRDefault="00477D3B" w:rsidP="008B5A7A">
            <w:pPr>
              <w:spacing w:before="74" w:after="37"/>
              <w:ind w:left="39"/>
              <w:rPr>
                <w:rFonts w:cs="Tahoma"/>
                <w:sz w:val="22"/>
                <w:szCs w:val="22"/>
              </w:rPr>
            </w:pPr>
            <w:r w:rsidRPr="00070528">
              <w:rPr>
                <w:rFonts w:cs="Tahoma"/>
                <w:sz w:val="22"/>
                <w:szCs w:val="22"/>
              </w:rPr>
              <w:t>Sử dụng trong trường hợp ghi nhận hồ sơ vào hệ thống nhưng bản cứng thực nhận về lại không có</w:t>
            </w:r>
          </w:p>
        </w:tc>
        <w:tc>
          <w:tcPr>
            <w:tcW w:w="3723" w:type="dxa"/>
          </w:tcPr>
          <w:p w14:paraId="2B509093" w14:textId="73EB07B3" w:rsidR="00477D3B" w:rsidRPr="00070528" w:rsidRDefault="000452A8" w:rsidP="002166A9">
            <w:pPr>
              <w:spacing w:before="74" w:after="37"/>
              <w:ind w:left="8"/>
              <w:rPr>
                <w:rFonts w:cs="Tahoma"/>
                <w:sz w:val="22"/>
                <w:szCs w:val="22"/>
              </w:rPr>
            </w:pPr>
            <w:r w:rsidRPr="00070528">
              <w:rPr>
                <w:rFonts w:cs="Tahoma"/>
                <w:sz w:val="22"/>
                <w:szCs w:val="22"/>
              </w:rPr>
              <w:t xml:space="preserve">Ghi nhận hồ sơ về trạng thái “Hoàn trả_giấy tờ chưa về”, không chuyển đến các tác vụ tiếp theo. Khi hồ sơ bản cứng của các HSKV này về thật, người dùng có thể nhận hồ sơ </w:t>
            </w:r>
            <w:r w:rsidRPr="00070528">
              <w:rPr>
                <w:rFonts w:cs="Tahoma"/>
                <w:sz w:val="22"/>
                <w:szCs w:val="22"/>
              </w:rPr>
              <w:lastRenderedPageBreak/>
              <w:t>và chuyển các tác vụ tiếp theo như bình thường.</w:t>
            </w:r>
          </w:p>
        </w:tc>
      </w:tr>
    </w:tbl>
    <w:p w14:paraId="57EA58CF" w14:textId="77777777" w:rsidR="00E5283D" w:rsidRPr="00070528" w:rsidRDefault="00E5283D" w:rsidP="006F1360">
      <w:pPr>
        <w:ind w:left="0"/>
        <w:rPr>
          <w:b/>
          <w:sz w:val="22"/>
        </w:rPr>
      </w:pPr>
    </w:p>
    <w:p w14:paraId="59535094" w14:textId="58A13E82" w:rsidR="00E5283D" w:rsidRPr="00070528" w:rsidRDefault="00E5283D" w:rsidP="006F1360">
      <w:pPr>
        <w:ind w:left="0"/>
        <w:rPr>
          <w:b/>
          <w:sz w:val="22"/>
        </w:rPr>
      </w:pPr>
      <w:r w:rsidRPr="00070528">
        <w:rPr>
          <w:b/>
          <w:sz w:val="22"/>
        </w:rPr>
        <w:t>Màn hình Thống kê số hồ sơ tồn của VH2</w:t>
      </w:r>
    </w:p>
    <w:tbl>
      <w:tblPr>
        <w:tblStyle w:val="TableGrid"/>
        <w:tblW w:w="13948" w:type="dxa"/>
        <w:tblLook w:val="04A0" w:firstRow="1" w:lastRow="0" w:firstColumn="1" w:lastColumn="0" w:noHBand="0" w:noVBand="1"/>
      </w:tblPr>
      <w:tblGrid>
        <w:gridCol w:w="576"/>
        <w:gridCol w:w="2187"/>
        <w:gridCol w:w="2074"/>
        <w:gridCol w:w="1657"/>
        <w:gridCol w:w="3731"/>
        <w:gridCol w:w="3723"/>
      </w:tblGrid>
      <w:tr w:rsidR="00E5283D" w:rsidRPr="00070528" w14:paraId="69A5F571" w14:textId="77777777" w:rsidTr="00564D97">
        <w:trPr>
          <w:tblHeader/>
        </w:trPr>
        <w:tc>
          <w:tcPr>
            <w:tcW w:w="576" w:type="dxa"/>
            <w:shd w:val="clear" w:color="auto" w:fill="BFBFBF" w:themeFill="background1" w:themeFillShade="BF"/>
            <w:vAlign w:val="center"/>
          </w:tcPr>
          <w:p w14:paraId="40E6B52D" w14:textId="77777777" w:rsidR="00E5283D" w:rsidRPr="00070528" w:rsidRDefault="00E5283D" w:rsidP="00564D97">
            <w:pPr>
              <w:spacing w:before="74" w:after="37"/>
              <w:ind w:left="0"/>
              <w:jc w:val="center"/>
              <w:rPr>
                <w:rFonts w:cs="Tahoma"/>
                <w:b/>
                <w:sz w:val="22"/>
                <w:szCs w:val="22"/>
              </w:rPr>
            </w:pPr>
            <w:r w:rsidRPr="00070528">
              <w:rPr>
                <w:rFonts w:cs="Tahoma"/>
                <w:b/>
                <w:sz w:val="22"/>
                <w:szCs w:val="22"/>
              </w:rPr>
              <w:t>#</w:t>
            </w:r>
          </w:p>
        </w:tc>
        <w:tc>
          <w:tcPr>
            <w:tcW w:w="2187" w:type="dxa"/>
            <w:shd w:val="clear" w:color="auto" w:fill="BFBFBF" w:themeFill="background1" w:themeFillShade="BF"/>
            <w:vAlign w:val="center"/>
          </w:tcPr>
          <w:p w14:paraId="6DC144F4" w14:textId="77777777" w:rsidR="00E5283D" w:rsidRPr="00070528" w:rsidRDefault="00E5283D" w:rsidP="00564D97">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2A7F3B07" w14:textId="77777777" w:rsidR="00E5283D" w:rsidRPr="00070528" w:rsidRDefault="00E5283D" w:rsidP="00564D97">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6E085514" w14:textId="77777777" w:rsidR="00E5283D" w:rsidRPr="00070528" w:rsidRDefault="00E5283D" w:rsidP="00564D97">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50B4E2CA" w14:textId="77777777" w:rsidR="00E5283D" w:rsidRPr="00070528" w:rsidRDefault="00E5283D" w:rsidP="00564D97">
            <w:pPr>
              <w:spacing w:before="74" w:after="37"/>
              <w:ind w:left="0"/>
              <w:jc w:val="center"/>
              <w:rPr>
                <w:rFonts w:cs="Tahoma"/>
                <w:b/>
                <w:sz w:val="22"/>
                <w:szCs w:val="22"/>
              </w:rPr>
            </w:pPr>
            <w:r w:rsidRPr="00070528">
              <w:rPr>
                <w:rFonts w:cs="Tahoma"/>
                <w:b/>
                <w:sz w:val="22"/>
                <w:szCs w:val="22"/>
              </w:rPr>
              <w:t>Mô tả</w:t>
            </w:r>
          </w:p>
        </w:tc>
        <w:tc>
          <w:tcPr>
            <w:tcW w:w="3723" w:type="dxa"/>
            <w:shd w:val="clear" w:color="auto" w:fill="BFBFBF" w:themeFill="background1" w:themeFillShade="BF"/>
            <w:vAlign w:val="center"/>
          </w:tcPr>
          <w:p w14:paraId="466D4968" w14:textId="77777777" w:rsidR="00E5283D" w:rsidRPr="00070528" w:rsidRDefault="00E5283D" w:rsidP="00564D97">
            <w:pPr>
              <w:spacing w:before="74" w:after="37"/>
              <w:ind w:left="0"/>
              <w:jc w:val="center"/>
              <w:rPr>
                <w:rFonts w:cs="Tahoma"/>
                <w:b/>
                <w:sz w:val="22"/>
                <w:szCs w:val="22"/>
              </w:rPr>
            </w:pPr>
            <w:r w:rsidRPr="00070528">
              <w:rPr>
                <w:rFonts w:cs="Tahoma"/>
                <w:b/>
                <w:sz w:val="22"/>
                <w:szCs w:val="22"/>
              </w:rPr>
              <w:t>Validation</w:t>
            </w:r>
          </w:p>
        </w:tc>
      </w:tr>
      <w:tr w:rsidR="00E5283D" w:rsidRPr="00070528" w14:paraId="4F84601E" w14:textId="77777777" w:rsidTr="00564D97">
        <w:tc>
          <w:tcPr>
            <w:tcW w:w="576" w:type="dxa"/>
          </w:tcPr>
          <w:p w14:paraId="44DBACF0" w14:textId="4D1B1E8C" w:rsidR="00E5283D" w:rsidRPr="00070528" w:rsidRDefault="00E5283D" w:rsidP="00CB02FA">
            <w:pPr>
              <w:pStyle w:val="ListParagraph"/>
              <w:numPr>
                <w:ilvl w:val="0"/>
                <w:numId w:val="91"/>
              </w:numPr>
              <w:spacing w:before="74" w:after="37"/>
              <w:ind w:left="236" w:hanging="223"/>
              <w:rPr>
                <w:rFonts w:cs="Tahoma"/>
                <w:sz w:val="22"/>
                <w:szCs w:val="22"/>
              </w:rPr>
            </w:pPr>
          </w:p>
        </w:tc>
        <w:tc>
          <w:tcPr>
            <w:tcW w:w="2187" w:type="dxa"/>
          </w:tcPr>
          <w:p w14:paraId="3A863E91" w14:textId="0F8641BF" w:rsidR="00E5283D" w:rsidRPr="00070528" w:rsidRDefault="00E5283D" w:rsidP="00564D97">
            <w:pPr>
              <w:spacing w:before="74" w:after="37"/>
              <w:ind w:left="12"/>
              <w:rPr>
                <w:rFonts w:cs="Tahoma"/>
                <w:sz w:val="22"/>
                <w:szCs w:val="22"/>
              </w:rPr>
            </w:pPr>
            <w:r w:rsidRPr="00070528">
              <w:rPr>
                <w:rFonts w:cs="Tahoma"/>
                <w:sz w:val="22"/>
                <w:szCs w:val="22"/>
              </w:rPr>
              <w:t>STT</w:t>
            </w:r>
          </w:p>
        </w:tc>
        <w:tc>
          <w:tcPr>
            <w:tcW w:w="2074" w:type="dxa"/>
          </w:tcPr>
          <w:p w14:paraId="4B1B102D" w14:textId="016AB6B7" w:rsidR="00E5283D" w:rsidRPr="00070528" w:rsidRDefault="00E5283D" w:rsidP="00564D97">
            <w:pPr>
              <w:spacing w:before="74" w:after="37"/>
              <w:ind w:left="60"/>
              <w:rPr>
                <w:rFonts w:cs="Tahoma"/>
                <w:sz w:val="22"/>
                <w:szCs w:val="22"/>
              </w:rPr>
            </w:pPr>
            <w:r w:rsidRPr="00070528">
              <w:rPr>
                <w:rFonts w:cs="Tahoma"/>
                <w:sz w:val="22"/>
                <w:szCs w:val="22"/>
              </w:rPr>
              <w:t>Number</w:t>
            </w:r>
          </w:p>
        </w:tc>
        <w:tc>
          <w:tcPr>
            <w:tcW w:w="1657" w:type="dxa"/>
          </w:tcPr>
          <w:p w14:paraId="68485D78" w14:textId="77777777" w:rsidR="00E5283D" w:rsidRPr="00070528" w:rsidRDefault="00E5283D" w:rsidP="00564D97">
            <w:pPr>
              <w:spacing w:before="74" w:after="37"/>
              <w:ind w:left="337"/>
              <w:rPr>
                <w:rFonts w:cs="Tahoma"/>
                <w:sz w:val="22"/>
                <w:szCs w:val="22"/>
              </w:rPr>
            </w:pPr>
            <w:r w:rsidRPr="00070528">
              <w:rPr>
                <w:rFonts w:cs="Tahoma"/>
                <w:sz w:val="22"/>
                <w:szCs w:val="22"/>
              </w:rPr>
              <w:t>X</w:t>
            </w:r>
          </w:p>
        </w:tc>
        <w:tc>
          <w:tcPr>
            <w:tcW w:w="3731" w:type="dxa"/>
          </w:tcPr>
          <w:p w14:paraId="3B36BD9B" w14:textId="67ECD622" w:rsidR="00E5283D" w:rsidRPr="00070528" w:rsidRDefault="00E5283D" w:rsidP="00564D97">
            <w:pPr>
              <w:spacing w:before="74" w:after="37"/>
              <w:ind w:left="39"/>
              <w:rPr>
                <w:rFonts w:cs="Tahoma"/>
                <w:sz w:val="22"/>
                <w:szCs w:val="22"/>
              </w:rPr>
            </w:pPr>
            <w:r w:rsidRPr="00070528">
              <w:rPr>
                <w:rFonts w:cs="Tahoma"/>
                <w:sz w:val="22"/>
                <w:szCs w:val="22"/>
              </w:rPr>
              <w:t>Hiển thị số thứ tự của user VH2 được liệt kê trong bảng</w:t>
            </w:r>
          </w:p>
        </w:tc>
        <w:tc>
          <w:tcPr>
            <w:tcW w:w="3723" w:type="dxa"/>
          </w:tcPr>
          <w:p w14:paraId="38EBF78B" w14:textId="71F8705F" w:rsidR="00E5283D" w:rsidRPr="00070528" w:rsidRDefault="00E5283D" w:rsidP="00564D97">
            <w:pPr>
              <w:spacing w:before="74" w:after="37"/>
              <w:ind w:left="0"/>
              <w:rPr>
                <w:rFonts w:cs="Tahoma"/>
                <w:sz w:val="22"/>
                <w:szCs w:val="22"/>
              </w:rPr>
            </w:pPr>
            <w:r w:rsidRPr="00070528">
              <w:rPr>
                <w:rFonts w:cs="Tahoma"/>
                <w:sz w:val="22"/>
                <w:szCs w:val="22"/>
              </w:rPr>
              <w:t>Không cho sửa</w:t>
            </w:r>
          </w:p>
        </w:tc>
      </w:tr>
      <w:tr w:rsidR="00E5283D" w:rsidRPr="00070528" w14:paraId="7D752A60" w14:textId="77777777" w:rsidTr="00564D97">
        <w:tc>
          <w:tcPr>
            <w:tcW w:w="576" w:type="dxa"/>
          </w:tcPr>
          <w:p w14:paraId="246849D3" w14:textId="77777777" w:rsidR="00E5283D" w:rsidRPr="00070528" w:rsidRDefault="00E5283D" w:rsidP="00CB02FA">
            <w:pPr>
              <w:pStyle w:val="ListParagraph"/>
              <w:numPr>
                <w:ilvl w:val="0"/>
                <w:numId w:val="91"/>
              </w:numPr>
              <w:spacing w:before="74" w:after="37"/>
              <w:ind w:left="236" w:hanging="223"/>
              <w:rPr>
                <w:rFonts w:cs="Tahoma"/>
                <w:sz w:val="22"/>
                <w:szCs w:val="22"/>
                <w:lang w:val="vi-VN"/>
              </w:rPr>
            </w:pPr>
          </w:p>
        </w:tc>
        <w:tc>
          <w:tcPr>
            <w:tcW w:w="2187" w:type="dxa"/>
          </w:tcPr>
          <w:p w14:paraId="4FE4DED8" w14:textId="0B1517CC" w:rsidR="00E5283D" w:rsidRPr="00070528" w:rsidRDefault="00E5283D" w:rsidP="00564D97">
            <w:pPr>
              <w:spacing w:before="74" w:after="37"/>
              <w:ind w:left="12"/>
              <w:rPr>
                <w:rFonts w:cs="Tahoma"/>
                <w:sz w:val="22"/>
                <w:szCs w:val="22"/>
              </w:rPr>
            </w:pPr>
            <w:r w:rsidRPr="00070528">
              <w:rPr>
                <w:rFonts w:cs="Tahoma"/>
                <w:sz w:val="22"/>
                <w:szCs w:val="22"/>
              </w:rPr>
              <w:t>ID nhân viên</w:t>
            </w:r>
          </w:p>
        </w:tc>
        <w:tc>
          <w:tcPr>
            <w:tcW w:w="2074" w:type="dxa"/>
          </w:tcPr>
          <w:p w14:paraId="1A45F158" w14:textId="77777777" w:rsidR="00E5283D" w:rsidRPr="00070528" w:rsidRDefault="00E5283D" w:rsidP="00564D97">
            <w:pPr>
              <w:spacing w:before="74" w:after="37"/>
              <w:ind w:left="60"/>
              <w:rPr>
                <w:rFonts w:cs="Tahoma"/>
                <w:sz w:val="22"/>
                <w:szCs w:val="22"/>
              </w:rPr>
            </w:pPr>
            <w:r w:rsidRPr="00070528">
              <w:rPr>
                <w:rFonts w:cs="Tahoma"/>
                <w:sz w:val="22"/>
                <w:szCs w:val="22"/>
              </w:rPr>
              <w:t>Text</w:t>
            </w:r>
          </w:p>
        </w:tc>
        <w:tc>
          <w:tcPr>
            <w:tcW w:w="1657" w:type="dxa"/>
          </w:tcPr>
          <w:p w14:paraId="08486D87" w14:textId="6F4C4EB8" w:rsidR="00E5283D" w:rsidRPr="00070528" w:rsidRDefault="001C5FC2" w:rsidP="00564D97">
            <w:pPr>
              <w:spacing w:before="74" w:after="37"/>
              <w:ind w:left="337"/>
              <w:rPr>
                <w:rFonts w:cs="Tahoma"/>
                <w:sz w:val="22"/>
                <w:szCs w:val="22"/>
              </w:rPr>
            </w:pPr>
            <w:r w:rsidRPr="00070528">
              <w:rPr>
                <w:rFonts w:cs="Tahoma"/>
                <w:sz w:val="22"/>
                <w:szCs w:val="22"/>
              </w:rPr>
              <w:t xml:space="preserve">X </w:t>
            </w:r>
          </w:p>
        </w:tc>
        <w:tc>
          <w:tcPr>
            <w:tcW w:w="3731" w:type="dxa"/>
          </w:tcPr>
          <w:p w14:paraId="5D9E7C21" w14:textId="5BC66E43" w:rsidR="00E5283D" w:rsidRPr="00070528" w:rsidRDefault="00E5283D" w:rsidP="00564D97">
            <w:pPr>
              <w:spacing w:before="74" w:after="37"/>
              <w:ind w:left="39"/>
              <w:rPr>
                <w:rFonts w:cs="Tahoma"/>
                <w:sz w:val="22"/>
                <w:szCs w:val="22"/>
              </w:rPr>
            </w:pPr>
            <w:r w:rsidRPr="00070528">
              <w:rPr>
                <w:rFonts w:cs="Tahoma"/>
                <w:sz w:val="22"/>
                <w:szCs w:val="22"/>
              </w:rPr>
              <w:t>Hiển thị account của nhân viên tương ứng</w:t>
            </w:r>
          </w:p>
        </w:tc>
        <w:tc>
          <w:tcPr>
            <w:tcW w:w="3723" w:type="dxa"/>
          </w:tcPr>
          <w:p w14:paraId="1CC645EC" w14:textId="483DC86C" w:rsidR="00E5283D" w:rsidRPr="00070528" w:rsidRDefault="00E5283D" w:rsidP="00CB02FA">
            <w:pPr>
              <w:spacing w:before="74" w:after="37"/>
              <w:ind w:left="8"/>
              <w:jc w:val="both"/>
              <w:rPr>
                <w:rFonts w:cs="Tahoma"/>
                <w:sz w:val="22"/>
                <w:szCs w:val="22"/>
              </w:rPr>
            </w:pPr>
            <w:r w:rsidRPr="00070528">
              <w:rPr>
                <w:rFonts w:cs="Tahoma"/>
                <w:sz w:val="22"/>
                <w:szCs w:val="22"/>
              </w:rPr>
              <w:t>Chỉ liệt kê các account của nhân viên VH2 được phân quyền xử lý hồ sơ. Không cho sửa</w:t>
            </w:r>
          </w:p>
        </w:tc>
      </w:tr>
      <w:tr w:rsidR="00E5283D" w:rsidRPr="00070528" w14:paraId="474FBB7E" w14:textId="77777777" w:rsidTr="00564D97">
        <w:tc>
          <w:tcPr>
            <w:tcW w:w="576" w:type="dxa"/>
          </w:tcPr>
          <w:p w14:paraId="12E79532" w14:textId="77777777" w:rsidR="00E5283D" w:rsidRPr="00070528" w:rsidRDefault="00E5283D" w:rsidP="00CB02FA">
            <w:pPr>
              <w:pStyle w:val="ListParagraph"/>
              <w:numPr>
                <w:ilvl w:val="0"/>
                <w:numId w:val="91"/>
              </w:numPr>
              <w:spacing w:before="74" w:after="37"/>
              <w:ind w:left="236" w:hanging="223"/>
              <w:rPr>
                <w:rFonts w:cs="Tahoma"/>
                <w:sz w:val="22"/>
                <w:szCs w:val="22"/>
              </w:rPr>
            </w:pPr>
          </w:p>
        </w:tc>
        <w:tc>
          <w:tcPr>
            <w:tcW w:w="2187" w:type="dxa"/>
          </w:tcPr>
          <w:p w14:paraId="59535D6E" w14:textId="137C2B3F" w:rsidR="00E5283D" w:rsidRPr="00070528" w:rsidRDefault="001C5FC2" w:rsidP="00564D97">
            <w:pPr>
              <w:spacing w:before="74" w:after="37"/>
              <w:ind w:left="12"/>
              <w:rPr>
                <w:rFonts w:cs="Tahoma"/>
                <w:sz w:val="22"/>
                <w:szCs w:val="22"/>
              </w:rPr>
            </w:pPr>
            <w:r w:rsidRPr="00070528">
              <w:rPr>
                <w:rFonts w:cs="Tahoma"/>
                <w:sz w:val="22"/>
                <w:szCs w:val="22"/>
              </w:rPr>
              <w:t>Tên nhân viên</w:t>
            </w:r>
          </w:p>
        </w:tc>
        <w:tc>
          <w:tcPr>
            <w:tcW w:w="2074" w:type="dxa"/>
          </w:tcPr>
          <w:p w14:paraId="6E341CA0" w14:textId="02214FD7" w:rsidR="00E5283D" w:rsidRPr="00070528" w:rsidRDefault="001C5FC2">
            <w:pPr>
              <w:spacing w:before="74" w:after="37"/>
              <w:ind w:left="60"/>
              <w:rPr>
                <w:rFonts w:cs="Tahoma"/>
                <w:sz w:val="22"/>
                <w:szCs w:val="22"/>
              </w:rPr>
            </w:pPr>
            <w:r w:rsidRPr="00070528">
              <w:rPr>
                <w:rFonts w:cs="Tahoma"/>
                <w:sz w:val="22"/>
                <w:szCs w:val="22"/>
              </w:rPr>
              <w:t>Text</w:t>
            </w:r>
          </w:p>
        </w:tc>
        <w:tc>
          <w:tcPr>
            <w:tcW w:w="1657" w:type="dxa"/>
          </w:tcPr>
          <w:p w14:paraId="603B13E5" w14:textId="70B915AA" w:rsidR="00E5283D" w:rsidRPr="00070528" w:rsidRDefault="001C5FC2" w:rsidP="00564D97">
            <w:pPr>
              <w:spacing w:before="74" w:after="37"/>
              <w:ind w:left="337"/>
              <w:rPr>
                <w:rFonts w:cs="Tahoma"/>
                <w:sz w:val="22"/>
                <w:szCs w:val="22"/>
              </w:rPr>
            </w:pPr>
            <w:r w:rsidRPr="00070528">
              <w:rPr>
                <w:rFonts w:cs="Tahoma"/>
                <w:sz w:val="22"/>
                <w:szCs w:val="22"/>
              </w:rPr>
              <w:t>X</w:t>
            </w:r>
          </w:p>
        </w:tc>
        <w:tc>
          <w:tcPr>
            <w:tcW w:w="3731" w:type="dxa"/>
          </w:tcPr>
          <w:p w14:paraId="55771613" w14:textId="6504FA3A" w:rsidR="00E5283D" w:rsidRPr="00070528" w:rsidRDefault="001C5FC2" w:rsidP="00564D97">
            <w:pPr>
              <w:spacing w:before="74" w:after="37"/>
              <w:ind w:left="39"/>
              <w:rPr>
                <w:rFonts w:cs="Tahoma"/>
                <w:sz w:val="22"/>
                <w:szCs w:val="22"/>
                <w:lang w:val="vi-VN"/>
              </w:rPr>
            </w:pPr>
            <w:r w:rsidRPr="00070528">
              <w:rPr>
                <w:rFonts w:cs="Tahoma"/>
                <w:sz w:val="22"/>
                <w:szCs w:val="22"/>
              </w:rPr>
              <w:t>Hiển thị tên của user tương ứng với ID của nhân viên</w:t>
            </w:r>
            <w:r w:rsidR="00E5283D" w:rsidRPr="00070528">
              <w:rPr>
                <w:rFonts w:cs="Tahoma"/>
                <w:sz w:val="22"/>
                <w:szCs w:val="22"/>
                <w:lang w:val="vi-VN"/>
              </w:rPr>
              <w:t xml:space="preserve"> </w:t>
            </w:r>
          </w:p>
        </w:tc>
        <w:tc>
          <w:tcPr>
            <w:tcW w:w="3723" w:type="dxa"/>
          </w:tcPr>
          <w:p w14:paraId="08D0A4D2" w14:textId="74C6C4D9" w:rsidR="00E5283D" w:rsidRPr="00070528" w:rsidRDefault="001C5FC2" w:rsidP="00564D97">
            <w:pPr>
              <w:spacing w:before="74" w:after="37"/>
              <w:ind w:left="8"/>
              <w:rPr>
                <w:rFonts w:cs="Tahoma"/>
                <w:sz w:val="22"/>
                <w:szCs w:val="22"/>
              </w:rPr>
            </w:pPr>
            <w:r w:rsidRPr="00070528">
              <w:rPr>
                <w:rFonts w:cs="Tahoma"/>
                <w:sz w:val="22"/>
                <w:szCs w:val="22"/>
              </w:rPr>
              <w:t>Không cho sửa</w:t>
            </w:r>
          </w:p>
        </w:tc>
      </w:tr>
      <w:tr w:rsidR="00564D97" w:rsidRPr="00070528" w14:paraId="201D8902" w14:textId="77777777" w:rsidTr="00564D97">
        <w:tc>
          <w:tcPr>
            <w:tcW w:w="576" w:type="dxa"/>
          </w:tcPr>
          <w:p w14:paraId="1FFA2F17" w14:textId="77777777" w:rsidR="00564D97" w:rsidRPr="00070528" w:rsidRDefault="00564D97" w:rsidP="00E5283D">
            <w:pPr>
              <w:pStyle w:val="ListParagraph"/>
              <w:numPr>
                <w:ilvl w:val="0"/>
                <w:numId w:val="91"/>
              </w:numPr>
              <w:spacing w:before="74" w:after="37"/>
              <w:ind w:left="236" w:hanging="223"/>
              <w:rPr>
                <w:rFonts w:cs="Tahoma"/>
                <w:sz w:val="22"/>
                <w:szCs w:val="22"/>
              </w:rPr>
            </w:pPr>
          </w:p>
        </w:tc>
        <w:tc>
          <w:tcPr>
            <w:tcW w:w="2187" w:type="dxa"/>
          </w:tcPr>
          <w:p w14:paraId="5BED5035" w14:textId="02334744" w:rsidR="00564D97" w:rsidRPr="00070528" w:rsidRDefault="00564D97" w:rsidP="00564D97">
            <w:pPr>
              <w:spacing w:before="74" w:after="37"/>
              <w:ind w:left="12"/>
              <w:rPr>
                <w:rFonts w:cs="Tahoma"/>
                <w:sz w:val="22"/>
                <w:szCs w:val="22"/>
              </w:rPr>
            </w:pPr>
            <w:r w:rsidRPr="00070528">
              <w:rPr>
                <w:rFonts w:cs="Tahoma"/>
                <w:sz w:val="22"/>
                <w:szCs w:val="22"/>
              </w:rPr>
              <w:t>Lượng hồ sơ chưa xử lý</w:t>
            </w:r>
          </w:p>
        </w:tc>
        <w:tc>
          <w:tcPr>
            <w:tcW w:w="2074" w:type="dxa"/>
          </w:tcPr>
          <w:p w14:paraId="3A2AECB4" w14:textId="09F8E1AA" w:rsidR="00564D97" w:rsidRPr="00070528" w:rsidRDefault="00564D97" w:rsidP="001C5FC2">
            <w:pPr>
              <w:spacing w:before="74" w:after="37"/>
              <w:ind w:left="60"/>
              <w:rPr>
                <w:rFonts w:cs="Tahoma"/>
                <w:sz w:val="22"/>
                <w:szCs w:val="22"/>
              </w:rPr>
            </w:pPr>
            <w:r w:rsidRPr="00070528">
              <w:rPr>
                <w:rFonts w:cs="Tahoma"/>
                <w:sz w:val="22"/>
                <w:szCs w:val="22"/>
              </w:rPr>
              <w:t>Number</w:t>
            </w:r>
          </w:p>
        </w:tc>
        <w:tc>
          <w:tcPr>
            <w:tcW w:w="1657" w:type="dxa"/>
          </w:tcPr>
          <w:p w14:paraId="1BC77B00" w14:textId="1AFC22C4" w:rsidR="00564D97" w:rsidRPr="00070528" w:rsidRDefault="00564D97" w:rsidP="00564D97">
            <w:pPr>
              <w:spacing w:before="74" w:after="37"/>
              <w:ind w:left="337"/>
              <w:rPr>
                <w:rFonts w:cs="Tahoma"/>
                <w:sz w:val="22"/>
                <w:szCs w:val="22"/>
              </w:rPr>
            </w:pPr>
            <w:r w:rsidRPr="00070528">
              <w:rPr>
                <w:rFonts w:cs="Tahoma"/>
                <w:sz w:val="22"/>
                <w:szCs w:val="22"/>
              </w:rPr>
              <w:t>X</w:t>
            </w:r>
          </w:p>
        </w:tc>
        <w:tc>
          <w:tcPr>
            <w:tcW w:w="3731" w:type="dxa"/>
          </w:tcPr>
          <w:p w14:paraId="4EC67F06" w14:textId="0781A5D9" w:rsidR="00564D97" w:rsidRPr="00070528" w:rsidRDefault="00564D97" w:rsidP="00564D97">
            <w:pPr>
              <w:spacing w:before="74" w:after="37"/>
              <w:ind w:left="39"/>
              <w:rPr>
                <w:rFonts w:cs="Tahoma"/>
                <w:sz w:val="22"/>
                <w:szCs w:val="22"/>
              </w:rPr>
            </w:pPr>
            <w:r w:rsidRPr="00070528">
              <w:rPr>
                <w:rFonts w:cs="Tahoma"/>
                <w:sz w:val="22"/>
                <w:szCs w:val="22"/>
              </w:rPr>
              <w:t>Hiển thị số lượng hồ sơ đã được assign cho nhân viên nhưng chưa được xử lý</w:t>
            </w:r>
          </w:p>
        </w:tc>
        <w:tc>
          <w:tcPr>
            <w:tcW w:w="3723" w:type="dxa"/>
          </w:tcPr>
          <w:p w14:paraId="3003E2B8" w14:textId="4AECC183" w:rsidR="00564D97" w:rsidRPr="00070528" w:rsidRDefault="00564D97" w:rsidP="00CB02FA">
            <w:pPr>
              <w:spacing w:before="74" w:after="37"/>
              <w:ind w:left="0"/>
              <w:jc w:val="both"/>
              <w:rPr>
                <w:rFonts w:cs="Tahoma"/>
                <w:sz w:val="22"/>
                <w:szCs w:val="22"/>
              </w:rPr>
            </w:pPr>
            <w:r w:rsidRPr="00070528">
              <w:rPr>
                <w:rFonts w:cs="Tahoma"/>
                <w:sz w:val="22"/>
                <w:szCs w:val="22"/>
              </w:rPr>
              <w:t>Hồ sơ Đã xử lý: xác định khi nhân viên được assign đã mở case, nhấn nút “Lưu và chuyển” ở màn hình kiểm tra HSKV và kiểm tra cavet</w:t>
            </w:r>
          </w:p>
        </w:tc>
      </w:tr>
    </w:tbl>
    <w:p w14:paraId="3CE7E93A" w14:textId="77777777" w:rsidR="00E5283D" w:rsidRPr="00070528" w:rsidRDefault="00E5283D" w:rsidP="006F1360">
      <w:pPr>
        <w:ind w:left="0"/>
        <w:rPr>
          <w:b/>
          <w:sz w:val="22"/>
        </w:rPr>
      </w:pPr>
    </w:p>
    <w:p w14:paraId="064796B8" w14:textId="5732F7A5" w:rsidR="006F1360" w:rsidRPr="00070528" w:rsidRDefault="007B79EA" w:rsidP="006F1360">
      <w:pPr>
        <w:ind w:left="0"/>
        <w:rPr>
          <w:b/>
          <w:sz w:val="22"/>
        </w:rPr>
      </w:pPr>
      <w:r w:rsidRPr="00070528">
        <w:rPr>
          <w:b/>
          <w:sz w:val="22"/>
        </w:rPr>
        <w:t>SC04_</w:t>
      </w:r>
      <w:r w:rsidR="006F1360" w:rsidRPr="00070528">
        <w:rPr>
          <w:b/>
          <w:sz w:val="22"/>
        </w:rPr>
        <w:t>Phân bổ lại hồ sơ</w:t>
      </w:r>
    </w:p>
    <w:p w14:paraId="528705CB" w14:textId="53849D39" w:rsidR="00C91177" w:rsidRPr="00070528" w:rsidRDefault="00C91177">
      <w:pPr>
        <w:ind w:left="0"/>
        <w:rPr>
          <w:sz w:val="22"/>
        </w:rPr>
      </w:pPr>
      <w:r w:rsidRPr="00070528">
        <w:rPr>
          <w:sz w:val="22"/>
        </w:rPr>
        <w:t xml:space="preserve">Mục đích: </w:t>
      </w:r>
    </w:p>
    <w:p w14:paraId="21907C62" w14:textId="798C9307" w:rsidR="00C91177" w:rsidRPr="00070528" w:rsidRDefault="00C91177" w:rsidP="00F565CD">
      <w:pPr>
        <w:pStyle w:val="ListParagraph"/>
        <w:numPr>
          <w:ilvl w:val="0"/>
          <w:numId w:val="17"/>
        </w:numPr>
        <w:rPr>
          <w:sz w:val="22"/>
        </w:rPr>
      </w:pPr>
      <w:r w:rsidRPr="00070528">
        <w:rPr>
          <w:sz w:val="22"/>
        </w:rPr>
        <w:t>Phân bổ lại các hồ sơ đã chọn cho user khác</w:t>
      </w:r>
    </w:p>
    <w:p w14:paraId="0573216F" w14:textId="2E81164E" w:rsidR="006B0698" w:rsidRPr="00070528" w:rsidRDefault="00C202FC" w:rsidP="00FE6DE2">
      <w:pPr>
        <w:jc w:val="center"/>
      </w:pPr>
      <w:r w:rsidRPr="00070528">
        <w:rPr>
          <w:noProof/>
        </w:rPr>
        <w:lastRenderedPageBreak/>
        <w:drawing>
          <wp:inline distT="0" distB="0" distL="0" distR="0" wp14:anchorId="1EC92D43" wp14:editId="31C68452">
            <wp:extent cx="5114925" cy="46577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925" cy="4657725"/>
                    </a:xfrm>
                    <a:prstGeom prst="rect">
                      <a:avLst/>
                    </a:prstGeom>
                    <a:ln>
                      <a:solidFill>
                        <a:schemeClr val="tx1"/>
                      </a:solidFill>
                    </a:ln>
                  </pic:spPr>
                </pic:pic>
              </a:graphicData>
            </a:graphic>
          </wp:inline>
        </w:drawing>
      </w:r>
    </w:p>
    <w:tbl>
      <w:tblPr>
        <w:tblStyle w:val="TableGrid"/>
        <w:tblW w:w="13948" w:type="dxa"/>
        <w:tblLook w:val="04A0" w:firstRow="1" w:lastRow="0" w:firstColumn="1" w:lastColumn="0" w:noHBand="0" w:noVBand="1"/>
      </w:tblPr>
      <w:tblGrid>
        <w:gridCol w:w="576"/>
        <w:gridCol w:w="2187"/>
        <w:gridCol w:w="2074"/>
        <w:gridCol w:w="1657"/>
        <w:gridCol w:w="3731"/>
        <w:gridCol w:w="3723"/>
      </w:tblGrid>
      <w:tr w:rsidR="00FE6DE2" w:rsidRPr="00070528" w14:paraId="2F09810A" w14:textId="77777777" w:rsidTr="004B3088">
        <w:trPr>
          <w:tblHeader/>
        </w:trPr>
        <w:tc>
          <w:tcPr>
            <w:tcW w:w="576" w:type="dxa"/>
            <w:shd w:val="clear" w:color="auto" w:fill="BFBFBF" w:themeFill="background1" w:themeFillShade="BF"/>
            <w:vAlign w:val="center"/>
          </w:tcPr>
          <w:p w14:paraId="167AF532" w14:textId="77777777" w:rsidR="00FE6DE2" w:rsidRPr="00070528" w:rsidRDefault="00FE6DE2" w:rsidP="004B3088">
            <w:pPr>
              <w:spacing w:before="74" w:after="37"/>
              <w:ind w:left="0"/>
              <w:jc w:val="center"/>
              <w:rPr>
                <w:rFonts w:cs="Tahoma"/>
                <w:b/>
                <w:sz w:val="22"/>
                <w:szCs w:val="22"/>
              </w:rPr>
            </w:pPr>
            <w:r w:rsidRPr="00070528">
              <w:rPr>
                <w:rFonts w:cs="Tahoma"/>
                <w:b/>
                <w:sz w:val="22"/>
                <w:szCs w:val="22"/>
              </w:rPr>
              <w:t>#</w:t>
            </w:r>
          </w:p>
        </w:tc>
        <w:tc>
          <w:tcPr>
            <w:tcW w:w="2187" w:type="dxa"/>
            <w:shd w:val="clear" w:color="auto" w:fill="BFBFBF" w:themeFill="background1" w:themeFillShade="BF"/>
            <w:vAlign w:val="center"/>
          </w:tcPr>
          <w:p w14:paraId="061D3424" w14:textId="77777777" w:rsidR="00FE6DE2" w:rsidRPr="00070528" w:rsidRDefault="00FE6DE2" w:rsidP="004B3088">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29660CAA" w14:textId="77777777" w:rsidR="00FE6DE2" w:rsidRPr="00070528" w:rsidRDefault="00FE6DE2" w:rsidP="004B3088">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4B00A974" w14:textId="77777777" w:rsidR="00FE6DE2" w:rsidRPr="00070528" w:rsidRDefault="00FE6DE2" w:rsidP="004B3088">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73719CDB" w14:textId="77777777" w:rsidR="00FE6DE2" w:rsidRPr="00070528" w:rsidRDefault="00FE6DE2" w:rsidP="004B3088">
            <w:pPr>
              <w:spacing w:before="74" w:after="37"/>
              <w:ind w:left="0"/>
              <w:jc w:val="center"/>
              <w:rPr>
                <w:rFonts w:cs="Tahoma"/>
                <w:b/>
                <w:sz w:val="22"/>
                <w:szCs w:val="22"/>
              </w:rPr>
            </w:pPr>
            <w:r w:rsidRPr="00070528">
              <w:rPr>
                <w:rFonts w:cs="Tahoma"/>
                <w:b/>
                <w:sz w:val="22"/>
                <w:szCs w:val="22"/>
              </w:rPr>
              <w:t>Mô tả</w:t>
            </w:r>
          </w:p>
        </w:tc>
        <w:tc>
          <w:tcPr>
            <w:tcW w:w="3723" w:type="dxa"/>
            <w:shd w:val="clear" w:color="auto" w:fill="BFBFBF" w:themeFill="background1" w:themeFillShade="BF"/>
            <w:vAlign w:val="center"/>
          </w:tcPr>
          <w:p w14:paraId="689B75F7" w14:textId="77777777" w:rsidR="00FE6DE2" w:rsidRPr="00070528" w:rsidRDefault="00FE6DE2" w:rsidP="004B3088">
            <w:pPr>
              <w:spacing w:before="74" w:after="37"/>
              <w:ind w:left="0"/>
              <w:jc w:val="center"/>
              <w:rPr>
                <w:rFonts w:cs="Tahoma"/>
                <w:b/>
                <w:sz w:val="22"/>
                <w:szCs w:val="22"/>
              </w:rPr>
            </w:pPr>
            <w:r w:rsidRPr="00070528">
              <w:rPr>
                <w:rFonts w:cs="Tahoma"/>
                <w:b/>
                <w:sz w:val="22"/>
                <w:szCs w:val="22"/>
              </w:rPr>
              <w:t>Validation</w:t>
            </w:r>
          </w:p>
        </w:tc>
      </w:tr>
      <w:tr w:rsidR="00FE6DE2" w:rsidRPr="00070528" w14:paraId="7A6FC079" w14:textId="77777777" w:rsidTr="004B3088">
        <w:tc>
          <w:tcPr>
            <w:tcW w:w="576" w:type="dxa"/>
          </w:tcPr>
          <w:p w14:paraId="4AB441B9" w14:textId="34470928" w:rsidR="00FE6DE2" w:rsidRPr="00070528" w:rsidRDefault="00FE6DE2" w:rsidP="000C1FDD">
            <w:pPr>
              <w:pStyle w:val="ListParagraph"/>
              <w:numPr>
                <w:ilvl w:val="0"/>
                <w:numId w:val="35"/>
              </w:numPr>
              <w:spacing w:before="74" w:after="37"/>
              <w:ind w:left="236" w:hanging="223"/>
              <w:rPr>
                <w:rFonts w:cs="Tahoma"/>
                <w:sz w:val="22"/>
                <w:szCs w:val="22"/>
              </w:rPr>
            </w:pPr>
          </w:p>
        </w:tc>
        <w:tc>
          <w:tcPr>
            <w:tcW w:w="2187" w:type="dxa"/>
          </w:tcPr>
          <w:p w14:paraId="004A3FA3" w14:textId="4F9C0D4E" w:rsidR="00FE6DE2" w:rsidRPr="00070528" w:rsidRDefault="00FE6DE2" w:rsidP="004B3088">
            <w:pPr>
              <w:spacing w:before="74" w:after="37"/>
              <w:ind w:left="12"/>
              <w:rPr>
                <w:rFonts w:cs="Tahoma"/>
                <w:sz w:val="22"/>
                <w:szCs w:val="22"/>
              </w:rPr>
            </w:pPr>
            <w:r w:rsidRPr="00070528">
              <w:rPr>
                <w:rFonts w:cs="Tahoma"/>
                <w:sz w:val="22"/>
                <w:szCs w:val="22"/>
              </w:rPr>
              <w:t>Giấy tờ phân bổ lại</w:t>
            </w:r>
          </w:p>
        </w:tc>
        <w:tc>
          <w:tcPr>
            <w:tcW w:w="2074" w:type="dxa"/>
          </w:tcPr>
          <w:p w14:paraId="3B77F322" w14:textId="77777777" w:rsidR="00FE6DE2" w:rsidRPr="00070528" w:rsidRDefault="00FE6DE2" w:rsidP="004B3088">
            <w:pPr>
              <w:spacing w:before="74" w:after="37"/>
              <w:ind w:left="60"/>
              <w:rPr>
                <w:rFonts w:cs="Tahoma"/>
                <w:sz w:val="22"/>
                <w:szCs w:val="22"/>
              </w:rPr>
            </w:pPr>
            <w:r w:rsidRPr="00070528">
              <w:rPr>
                <w:rFonts w:cs="Tahoma"/>
                <w:sz w:val="22"/>
                <w:szCs w:val="22"/>
              </w:rPr>
              <w:t>Text</w:t>
            </w:r>
          </w:p>
        </w:tc>
        <w:tc>
          <w:tcPr>
            <w:tcW w:w="1657" w:type="dxa"/>
          </w:tcPr>
          <w:p w14:paraId="03B72B8F" w14:textId="036F6576" w:rsidR="00FE6DE2" w:rsidRPr="00070528" w:rsidRDefault="00047337" w:rsidP="004B3088">
            <w:pPr>
              <w:spacing w:before="74" w:after="37"/>
              <w:ind w:left="337"/>
              <w:rPr>
                <w:rFonts w:cs="Tahoma"/>
                <w:sz w:val="22"/>
                <w:szCs w:val="22"/>
              </w:rPr>
            </w:pPr>
            <w:r w:rsidRPr="00070528">
              <w:rPr>
                <w:rFonts w:cs="Tahoma"/>
                <w:sz w:val="22"/>
                <w:szCs w:val="22"/>
              </w:rPr>
              <w:t>X</w:t>
            </w:r>
          </w:p>
        </w:tc>
        <w:tc>
          <w:tcPr>
            <w:tcW w:w="3731" w:type="dxa"/>
          </w:tcPr>
          <w:p w14:paraId="250EC466" w14:textId="6230177F" w:rsidR="00FE6DE2" w:rsidRPr="00070528" w:rsidRDefault="00FE6DE2" w:rsidP="00FE6DE2">
            <w:pPr>
              <w:spacing w:before="74" w:after="37"/>
              <w:ind w:left="39"/>
              <w:rPr>
                <w:rFonts w:cs="Tahoma"/>
                <w:sz w:val="22"/>
                <w:szCs w:val="22"/>
              </w:rPr>
            </w:pPr>
            <w:r w:rsidRPr="00070528">
              <w:rPr>
                <w:rFonts w:cs="Tahoma"/>
                <w:sz w:val="22"/>
                <w:szCs w:val="22"/>
              </w:rPr>
              <w:t>Hiển thị số hợp đồng của các loại giấy tờ đã được chọn để phân bổ lại</w:t>
            </w:r>
          </w:p>
        </w:tc>
        <w:tc>
          <w:tcPr>
            <w:tcW w:w="3723" w:type="dxa"/>
          </w:tcPr>
          <w:p w14:paraId="56037990" w14:textId="77777777" w:rsidR="00FE6DE2" w:rsidRPr="00070528" w:rsidRDefault="00FE6DE2" w:rsidP="004B3088">
            <w:pPr>
              <w:spacing w:before="74" w:after="37"/>
              <w:ind w:left="0"/>
              <w:rPr>
                <w:rFonts w:cs="Tahoma"/>
                <w:sz w:val="22"/>
                <w:szCs w:val="22"/>
              </w:rPr>
            </w:pPr>
            <w:r w:rsidRPr="00070528">
              <w:rPr>
                <w:rFonts w:cs="Tahoma"/>
                <w:sz w:val="22"/>
                <w:szCs w:val="22"/>
              </w:rPr>
              <w:t>Thông tin được hiển thị dưới dạng:</w:t>
            </w:r>
          </w:p>
          <w:p w14:paraId="3E94D789" w14:textId="77777777" w:rsidR="00FE6DE2" w:rsidRPr="00070528" w:rsidRDefault="00FE6DE2" w:rsidP="004B3088">
            <w:pPr>
              <w:spacing w:before="74" w:after="37"/>
              <w:ind w:left="0"/>
              <w:rPr>
                <w:rFonts w:cs="Tahoma"/>
                <w:sz w:val="22"/>
                <w:szCs w:val="22"/>
              </w:rPr>
            </w:pPr>
            <w:r w:rsidRPr="00070528">
              <w:rPr>
                <w:rFonts w:cs="Tahoma"/>
                <w:sz w:val="22"/>
                <w:szCs w:val="22"/>
              </w:rPr>
              <w:t>Số HĐ_Loại giấy tờ</w:t>
            </w:r>
          </w:p>
          <w:p w14:paraId="3A6E9FB9" w14:textId="77777777" w:rsidR="00FE6DE2" w:rsidRPr="00070528" w:rsidRDefault="00FE6DE2" w:rsidP="004B3088">
            <w:pPr>
              <w:spacing w:before="74" w:after="37"/>
              <w:ind w:left="0"/>
              <w:rPr>
                <w:rFonts w:cs="Tahoma"/>
                <w:sz w:val="22"/>
                <w:szCs w:val="22"/>
              </w:rPr>
            </w:pPr>
            <w:r w:rsidRPr="00070528">
              <w:rPr>
                <w:rFonts w:cs="Tahoma"/>
                <w:sz w:val="22"/>
                <w:szCs w:val="22"/>
              </w:rPr>
              <w:t>Ví dụ: HĐ18857893_Cavet</w:t>
            </w:r>
          </w:p>
          <w:p w14:paraId="596107A9" w14:textId="306B8820" w:rsidR="00381E3A" w:rsidRPr="00070528" w:rsidRDefault="00381E3A" w:rsidP="004B3088">
            <w:pPr>
              <w:spacing w:before="74" w:after="37"/>
              <w:ind w:left="0"/>
              <w:rPr>
                <w:rFonts w:cs="Tahoma"/>
                <w:sz w:val="22"/>
                <w:szCs w:val="22"/>
              </w:rPr>
            </w:pPr>
            <w:r w:rsidRPr="00070528">
              <w:rPr>
                <w:rFonts w:cs="Tahoma"/>
                <w:sz w:val="22"/>
                <w:szCs w:val="22"/>
              </w:rPr>
              <w:t>Không cho sửa</w:t>
            </w:r>
          </w:p>
        </w:tc>
      </w:tr>
      <w:tr w:rsidR="00C202FC" w:rsidRPr="00070528" w14:paraId="5F6479B3" w14:textId="77777777" w:rsidTr="004B3088">
        <w:tc>
          <w:tcPr>
            <w:tcW w:w="576" w:type="dxa"/>
          </w:tcPr>
          <w:p w14:paraId="0C4D6F8E" w14:textId="77777777" w:rsidR="00C202FC" w:rsidRPr="00070528" w:rsidRDefault="00C202FC" w:rsidP="000C1FDD">
            <w:pPr>
              <w:pStyle w:val="ListParagraph"/>
              <w:numPr>
                <w:ilvl w:val="0"/>
                <w:numId w:val="35"/>
              </w:numPr>
              <w:spacing w:before="74" w:after="37"/>
              <w:ind w:left="236" w:hanging="223"/>
              <w:rPr>
                <w:rFonts w:cs="Tahoma"/>
                <w:sz w:val="22"/>
                <w:szCs w:val="22"/>
              </w:rPr>
            </w:pPr>
          </w:p>
        </w:tc>
        <w:tc>
          <w:tcPr>
            <w:tcW w:w="2187" w:type="dxa"/>
          </w:tcPr>
          <w:p w14:paraId="11BD515D" w14:textId="3CE55DF3" w:rsidR="00C202FC" w:rsidRPr="00070528" w:rsidRDefault="00C202FC" w:rsidP="004B3088">
            <w:pPr>
              <w:spacing w:before="74" w:after="37"/>
              <w:ind w:left="12"/>
              <w:rPr>
                <w:rFonts w:cs="Tahoma"/>
                <w:sz w:val="22"/>
                <w:szCs w:val="22"/>
              </w:rPr>
            </w:pPr>
            <w:r w:rsidRPr="00070528">
              <w:rPr>
                <w:rFonts w:cs="Tahoma"/>
                <w:sz w:val="22"/>
                <w:szCs w:val="22"/>
              </w:rPr>
              <w:t>Tổng số: … giấy tờ</w:t>
            </w:r>
          </w:p>
        </w:tc>
        <w:tc>
          <w:tcPr>
            <w:tcW w:w="2074" w:type="dxa"/>
          </w:tcPr>
          <w:p w14:paraId="26E707CC" w14:textId="2EEB6E53" w:rsidR="00C202FC" w:rsidRPr="00070528" w:rsidRDefault="00C202FC" w:rsidP="004B3088">
            <w:pPr>
              <w:spacing w:before="74" w:after="37"/>
              <w:ind w:left="60"/>
              <w:rPr>
                <w:rFonts w:cs="Tahoma"/>
                <w:sz w:val="22"/>
                <w:szCs w:val="22"/>
              </w:rPr>
            </w:pPr>
            <w:r w:rsidRPr="00070528">
              <w:rPr>
                <w:rFonts w:cs="Tahoma"/>
                <w:sz w:val="22"/>
                <w:szCs w:val="22"/>
              </w:rPr>
              <w:t>Number</w:t>
            </w:r>
          </w:p>
        </w:tc>
        <w:tc>
          <w:tcPr>
            <w:tcW w:w="1657" w:type="dxa"/>
          </w:tcPr>
          <w:p w14:paraId="0822DAA1" w14:textId="21528760" w:rsidR="00C202FC" w:rsidRPr="00070528" w:rsidRDefault="00C202FC" w:rsidP="004B3088">
            <w:pPr>
              <w:spacing w:before="74" w:after="37"/>
              <w:ind w:left="337"/>
              <w:rPr>
                <w:rFonts w:cs="Tahoma"/>
                <w:sz w:val="22"/>
                <w:szCs w:val="22"/>
              </w:rPr>
            </w:pPr>
            <w:r w:rsidRPr="00070528">
              <w:rPr>
                <w:rFonts w:cs="Tahoma"/>
                <w:sz w:val="22"/>
                <w:szCs w:val="22"/>
              </w:rPr>
              <w:t xml:space="preserve">X </w:t>
            </w:r>
          </w:p>
        </w:tc>
        <w:tc>
          <w:tcPr>
            <w:tcW w:w="3731" w:type="dxa"/>
          </w:tcPr>
          <w:p w14:paraId="3C2A0AD6" w14:textId="685ABADB" w:rsidR="00C202FC" w:rsidRPr="00070528" w:rsidRDefault="00C202FC" w:rsidP="00FE6DE2">
            <w:pPr>
              <w:spacing w:before="74" w:after="37"/>
              <w:ind w:left="39"/>
              <w:rPr>
                <w:rFonts w:cs="Tahoma"/>
                <w:sz w:val="22"/>
                <w:szCs w:val="22"/>
              </w:rPr>
            </w:pPr>
            <w:r w:rsidRPr="00070528">
              <w:rPr>
                <w:rFonts w:cs="Tahoma"/>
                <w:sz w:val="22"/>
                <w:szCs w:val="22"/>
              </w:rPr>
              <w:t>Hiển thị tổng số giấy tờ đã chọn để phân bổ lại</w:t>
            </w:r>
          </w:p>
        </w:tc>
        <w:tc>
          <w:tcPr>
            <w:tcW w:w="3723" w:type="dxa"/>
          </w:tcPr>
          <w:p w14:paraId="33EE7DFF" w14:textId="190CF0FE" w:rsidR="00C202FC" w:rsidRPr="00070528" w:rsidRDefault="00C202FC" w:rsidP="004B3088">
            <w:pPr>
              <w:spacing w:before="74" w:after="37"/>
              <w:ind w:left="0"/>
              <w:rPr>
                <w:rFonts w:cs="Tahoma"/>
                <w:sz w:val="22"/>
                <w:szCs w:val="22"/>
              </w:rPr>
            </w:pPr>
            <w:r w:rsidRPr="00070528">
              <w:rPr>
                <w:rFonts w:cs="Tahoma"/>
                <w:sz w:val="22"/>
                <w:szCs w:val="22"/>
              </w:rPr>
              <w:t>Không cho sửa</w:t>
            </w:r>
          </w:p>
        </w:tc>
      </w:tr>
      <w:tr w:rsidR="00FE6DE2" w:rsidRPr="00070528" w14:paraId="07C8AEA9" w14:textId="77777777" w:rsidTr="004B3088">
        <w:tc>
          <w:tcPr>
            <w:tcW w:w="576" w:type="dxa"/>
          </w:tcPr>
          <w:p w14:paraId="2C37D93F" w14:textId="77777777" w:rsidR="00FE6DE2" w:rsidRPr="00070528" w:rsidRDefault="00FE6DE2" w:rsidP="000C1FDD">
            <w:pPr>
              <w:pStyle w:val="ListParagraph"/>
              <w:numPr>
                <w:ilvl w:val="0"/>
                <w:numId w:val="35"/>
              </w:numPr>
              <w:spacing w:before="74" w:after="37"/>
              <w:ind w:left="236" w:hanging="223"/>
              <w:rPr>
                <w:rFonts w:cs="Tahoma"/>
                <w:sz w:val="22"/>
                <w:szCs w:val="22"/>
                <w:lang w:val="vi-VN"/>
              </w:rPr>
            </w:pPr>
          </w:p>
        </w:tc>
        <w:tc>
          <w:tcPr>
            <w:tcW w:w="2187" w:type="dxa"/>
          </w:tcPr>
          <w:p w14:paraId="7595FFF4" w14:textId="0F183FB7" w:rsidR="00FE6DE2" w:rsidRPr="00070528" w:rsidRDefault="00381E3A" w:rsidP="005740A0">
            <w:pPr>
              <w:spacing w:before="74" w:after="37"/>
              <w:ind w:left="12"/>
              <w:rPr>
                <w:rFonts w:cs="Tahoma"/>
                <w:sz w:val="22"/>
                <w:szCs w:val="22"/>
              </w:rPr>
            </w:pPr>
            <w:r w:rsidRPr="00070528">
              <w:rPr>
                <w:rFonts w:cs="Tahoma"/>
                <w:sz w:val="22"/>
                <w:szCs w:val="22"/>
              </w:rPr>
              <w:t xml:space="preserve">Nhân viên </w:t>
            </w:r>
            <w:r w:rsidR="005740A0" w:rsidRPr="00070528">
              <w:rPr>
                <w:rFonts w:cs="Tahoma"/>
                <w:sz w:val="22"/>
                <w:szCs w:val="22"/>
              </w:rPr>
              <w:t>nhận reassign</w:t>
            </w:r>
          </w:p>
        </w:tc>
        <w:tc>
          <w:tcPr>
            <w:tcW w:w="2074" w:type="dxa"/>
          </w:tcPr>
          <w:p w14:paraId="16892B14" w14:textId="0A1F59DD" w:rsidR="00FE6DE2" w:rsidRPr="00070528" w:rsidRDefault="00381E3A" w:rsidP="004B3088">
            <w:pPr>
              <w:spacing w:before="74" w:after="37"/>
              <w:ind w:left="60"/>
              <w:rPr>
                <w:rFonts w:cs="Tahoma"/>
                <w:sz w:val="22"/>
                <w:szCs w:val="22"/>
              </w:rPr>
            </w:pPr>
            <w:r w:rsidRPr="00070528">
              <w:rPr>
                <w:rFonts w:cs="Tahoma"/>
                <w:sz w:val="22"/>
                <w:szCs w:val="22"/>
              </w:rPr>
              <w:t>Dropdown list</w:t>
            </w:r>
          </w:p>
        </w:tc>
        <w:tc>
          <w:tcPr>
            <w:tcW w:w="1657" w:type="dxa"/>
          </w:tcPr>
          <w:p w14:paraId="2746666C" w14:textId="77777777" w:rsidR="00FE6DE2" w:rsidRPr="00070528" w:rsidRDefault="00FE6DE2" w:rsidP="004B3088">
            <w:pPr>
              <w:spacing w:before="74" w:after="37"/>
              <w:ind w:left="337"/>
              <w:rPr>
                <w:rFonts w:cs="Tahoma"/>
                <w:sz w:val="22"/>
                <w:szCs w:val="22"/>
              </w:rPr>
            </w:pPr>
          </w:p>
        </w:tc>
        <w:tc>
          <w:tcPr>
            <w:tcW w:w="3731" w:type="dxa"/>
          </w:tcPr>
          <w:p w14:paraId="52D41400" w14:textId="5FEEA9A1" w:rsidR="00FE6DE2" w:rsidRPr="00070528" w:rsidRDefault="00381E3A" w:rsidP="004B3088">
            <w:pPr>
              <w:spacing w:before="74" w:after="37"/>
              <w:ind w:left="39"/>
              <w:rPr>
                <w:rFonts w:cs="Tahoma"/>
                <w:sz w:val="22"/>
                <w:szCs w:val="22"/>
              </w:rPr>
            </w:pPr>
            <w:r w:rsidRPr="00070528">
              <w:rPr>
                <w:rFonts w:cs="Tahoma"/>
                <w:sz w:val="22"/>
                <w:szCs w:val="22"/>
              </w:rPr>
              <w:t>Cho phép chọn tên user của nhân viên được phân bổ</w:t>
            </w:r>
            <w:r w:rsidR="005740A0" w:rsidRPr="00070528">
              <w:rPr>
                <w:rFonts w:cs="Tahoma"/>
                <w:sz w:val="22"/>
                <w:szCs w:val="22"/>
              </w:rPr>
              <w:t xml:space="preserve"> lại</w:t>
            </w:r>
            <w:r w:rsidRPr="00070528">
              <w:rPr>
                <w:rFonts w:cs="Tahoma"/>
                <w:sz w:val="22"/>
                <w:szCs w:val="22"/>
              </w:rPr>
              <w:t xml:space="preserve"> các hồ sơ đã chọn</w:t>
            </w:r>
          </w:p>
        </w:tc>
        <w:tc>
          <w:tcPr>
            <w:tcW w:w="3723" w:type="dxa"/>
          </w:tcPr>
          <w:p w14:paraId="79437F29" w14:textId="6AEB894C" w:rsidR="00381E3A" w:rsidRPr="00070528" w:rsidRDefault="00381E3A" w:rsidP="004B3088">
            <w:pPr>
              <w:spacing w:before="74" w:after="37"/>
              <w:ind w:left="8"/>
              <w:rPr>
                <w:rFonts w:cs="Tahoma"/>
                <w:sz w:val="22"/>
                <w:szCs w:val="22"/>
              </w:rPr>
            </w:pPr>
            <w:r w:rsidRPr="00070528">
              <w:rPr>
                <w:rFonts w:cs="Tahoma"/>
                <w:sz w:val="22"/>
                <w:szCs w:val="22"/>
              </w:rPr>
              <w:t>Mặc định: trắng</w:t>
            </w:r>
          </w:p>
          <w:p w14:paraId="6049BC46" w14:textId="53081CBE" w:rsidR="00FE6DE2" w:rsidRPr="00070528" w:rsidRDefault="00381E3A" w:rsidP="004B3088">
            <w:pPr>
              <w:spacing w:before="74" w:after="37"/>
              <w:ind w:left="8"/>
              <w:rPr>
                <w:rFonts w:cs="Tahoma"/>
                <w:sz w:val="22"/>
                <w:szCs w:val="22"/>
              </w:rPr>
            </w:pPr>
            <w:r w:rsidRPr="00070528">
              <w:rPr>
                <w:rFonts w:cs="Tahoma"/>
                <w:sz w:val="22"/>
                <w:szCs w:val="22"/>
              </w:rPr>
              <w:t>Cho phép sửa</w:t>
            </w:r>
          </w:p>
        </w:tc>
      </w:tr>
      <w:tr w:rsidR="00FE6DE2" w:rsidRPr="00070528" w14:paraId="2D53EC1C" w14:textId="77777777" w:rsidTr="004B3088">
        <w:tc>
          <w:tcPr>
            <w:tcW w:w="576" w:type="dxa"/>
          </w:tcPr>
          <w:p w14:paraId="53C3DCFA" w14:textId="77777777" w:rsidR="00FE6DE2" w:rsidRPr="00070528" w:rsidRDefault="00FE6DE2" w:rsidP="000C1FDD">
            <w:pPr>
              <w:pStyle w:val="ListParagraph"/>
              <w:numPr>
                <w:ilvl w:val="0"/>
                <w:numId w:val="35"/>
              </w:numPr>
              <w:spacing w:before="74" w:after="37"/>
              <w:ind w:left="236" w:hanging="223"/>
              <w:rPr>
                <w:rFonts w:cs="Tahoma"/>
                <w:sz w:val="22"/>
                <w:szCs w:val="22"/>
              </w:rPr>
            </w:pPr>
          </w:p>
        </w:tc>
        <w:tc>
          <w:tcPr>
            <w:tcW w:w="2187" w:type="dxa"/>
          </w:tcPr>
          <w:p w14:paraId="1C0143B5" w14:textId="1D1009D0" w:rsidR="00FE6DE2" w:rsidRPr="00070528" w:rsidRDefault="00381E3A" w:rsidP="004B3088">
            <w:pPr>
              <w:spacing w:before="74" w:after="37"/>
              <w:ind w:left="12"/>
              <w:rPr>
                <w:rFonts w:cs="Tahoma"/>
                <w:sz w:val="22"/>
                <w:szCs w:val="22"/>
              </w:rPr>
            </w:pPr>
            <w:r w:rsidRPr="00070528">
              <w:rPr>
                <w:rFonts w:cs="Tahoma"/>
                <w:sz w:val="22"/>
                <w:szCs w:val="22"/>
              </w:rPr>
              <w:t>Lý do phân bổ</w:t>
            </w:r>
          </w:p>
        </w:tc>
        <w:tc>
          <w:tcPr>
            <w:tcW w:w="2074" w:type="dxa"/>
          </w:tcPr>
          <w:p w14:paraId="778F24E8" w14:textId="31567CA4" w:rsidR="00FE6DE2" w:rsidRPr="00070528" w:rsidRDefault="00381E3A" w:rsidP="004B3088">
            <w:pPr>
              <w:spacing w:before="74" w:after="37"/>
              <w:ind w:left="60"/>
              <w:rPr>
                <w:rFonts w:cs="Tahoma"/>
                <w:sz w:val="22"/>
                <w:szCs w:val="22"/>
              </w:rPr>
            </w:pPr>
            <w:r w:rsidRPr="00070528">
              <w:rPr>
                <w:rFonts w:cs="Tahoma"/>
                <w:sz w:val="22"/>
                <w:szCs w:val="22"/>
              </w:rPr>
              <w:t>Text</w:t>
            </w:r>
          </w:p>
        </w:tc>
        <w:tc>
          <w:tcPr>
            <w:tcW w:w="1657" w:type="dxa"/>
          </w:tcPr>
          <w:p w14:paraId="4987D44A" w14:textId="02943E7B" w:rsidR="00FE6DE2" w:rsidRPr="00070528" w:rsidRDefault="00FE6DE2" w:rsidP="004B3088">
            <w:pPr>
              <w:spacing w:before="74" w:after="37"/>
              <w:ind w:left="337"/>
              <w:rPr>
                <w:rFonts w:cs="Tahoma"/>
                <w:sz w:val="22"/>
                <w:szCs w:val="22"/>
              </w:rPr>
            </w:pPr>
          </w:p>
        </w:tc>
        <w:tc>
          <w:tcPr>
            <w:tcW w:w="3731" w:type="dxa"/>
          </w:tcPr>
          <w:p w14:paraId="7AE7E608" w14:textId="236CD8A4" w:rsidR="00FE6DE2" w:rsidRPr="00070528" w:rsidRDefault="00381E3A" w:rsidP="004B3088">
            <w:pPr>
              <w:spacing w:before="74" w:after="37"/>
              <w:ind w:left="39"/>
              <w:rPr>
                <w:rFonts w:cs="Tahoma"/>
                <w:sz w:val="22"/>
                <w:szCs w:val="22"/>
              </w:rPr>
            </w:pPr>
            <w:r w:rsidRPr="00070528">
              <w:rPr>
                <w:rFonts w:cs="Tahoma"/>
                <w:sz w:val="22"/>
                <w:szCs w:val="22"/>
              </w:rPr>
              <w:t>Cho phép nhập lý do phân bổ lại của các hồ sơ</w:t>
            </w:r>
          </w:p>
        </w:tc>
        <w:tc>
          <w:tcPr>
            <w:tcW w:w="3723" w:type="dxa"/>
          </w:tcPr>
          <w:p w14:paraId="4C3877AC" w14:textId="20F75A17" w:rsidR="00FE6DE2" w:rsidRPr="00070528" w:rsidRDefault="00381E3A" w:rsidP="004B3088">
            <w:pPr>
              <w:spacing w:before="74" w:after="37"/>
              <w:ind w:left="8"/>
              <w:rPr>
                <w:rFonts w:cs="Tahoma"/>
                <w:sz w:val="22"/>
                <w:szCs w:val="22"/>
              </w:rPr>
            </w:pPr>
            <w:r w:rsidRPr="00070528">
              <w:rPr>
                <w:rFonts w:cs="Tahoma"/>
                <w:sz w:val="22"/>
                <w:szCs w:val="22"/>
              </w:rPr>
              <w:t>Cho phép sửa</w:t>
            </w:r>
          </w:p>
        </w:tc>
      </w:tr>
    </w:tbl>
    <w:p w14:paraId="2E76ACD2" w14:textId="7B569B19" w:rsidR="006B0698" w:rsidRPr="00070528" w:rsidRDefault="00EF3D75" w:rsidP="00F565CD">
      <w:pPr>
        <w:pStyle w:val="BodyText"/>
        <w:numPr>
          <w:ilvl w:val="3"/>
          <w:numId w:val="68"/>
        </w:numPr>
        <w:spacing w:before="240"/>
        <w:ind w:left="1701" w:hanging="283"/>
        <w:outlineLvl w:val="3"/>
        <w:rPr>
          <w:sz w:val="22"/>
          <w:szCs w:val="20"/>
          <w:lang w:val="en-US" w:eastAsia="en-AU"/>
        </w:rPr>
      </w:pPr>
      <w:bookmarkStart w:id="34" w:name="_Toc522716974"/>
      <w:r w:rsidRPr="00070528">
        <w:rPr>
          <w:sz w:val="22"/>
          <w:szCs w:val="20"/>
          <w:lang w:val="en-US" w:eastAsia="en-AU"/>
        </w:rPr>
        <w:t>Luồng xử lý</w:t>
      </w:r>
      <w:bookmarkEnd w:id="34"/>
    </w:p>
    <w:tbl>
      <w:tblPr>
        <w:tblStyle w:val="TableGrid"/>
        <w:tblW w:w="13975" w:type="dxa"/>
        <w:tblInd w:w="-5" w:type="dxa"/>
        <w:tblLook w:val="04A0" w:firstRow="1" w:lastRow="0" w:firstColumn="1" w:lastColumn="0" w:noHBand="0" w:noVBand="1"/>
      </w:tblPr>
      <w:tblGrid>
        <w:gridCol w:w="798"/>
        <w:gridCol w:w="2772"/>
        <w:gridCol w:w="10405"/>
      </w:tblGrid>
      <w:tr w:rsidR="00C77F5B" w:rsidRPr="00070528" w14:paraId="1D4B36B4" w14:textId="60554AB9" w:rsidTr="00CB02FA">
        <w:trPr>
          <w:tblHeader/>
        </w:trPr>
        <w:tc>
          <w:tcPr>
            <w:tcW w:w="798" w:type="dxa"/>
            <w:shd w:val="clear" w:color="auto" w:fill="D9D9D9" w:themeFill="background1" w:themeFillShade="D9"/>
          </w:tcPr>
          <w:p w14:paraId="60661C4E" w14:textId="77777777" w:rsidR="00C77F5B" w:rsidRPr="00070528" w:rsidRDefault="00C77F5B" w:rsidP="004B3088">
            <w:pPr>
              <w:spacing w:before="74" w:after="37"/>
              <w:ind w:left="0"/>
              <w:jc w:val="center"/>
              <w:rPr>
                <w:rFonts w:cs="Tahoma"/>
                <w:b/>
                <w:sz w:val="22"/>
                <w:szCs w:val="22"/>
              </w:rPr>
            </w:pPr>
            <w:r w:rsidRPr="00070528">
              <w:rPr>
                <w:rFonts w:cs="Tahoma"/>
                <w:b/>
                <w:sz w:val="22"/>
                <w:szCs w:val="22"/>
              </w:rPr>
              <w:t>Bước</w:t>
            </w:r>
          </w:p>
        </w:tc>
        <w:tc>
          <w:tcPr>
            <w:tcW w:w="2772" w:type="dxa"/>
            <w:shd w:val="clear" w:color="auto" w:fill="D9D9D9" w:themeFill="background1" w:themeFillShade="D9"/>
          </w:tcPr>
          <w:p w14:paraId="4858CB14" w14:textId="77777777" w:rsidR="00C77F5B" w:rsidRPr="00070528" w:rsidRDefault="00C77F5B" w:rsidP="004B3088">
            <w:pPr>
              <w:spacing w:before="74" w:after="37"/>
              <w:ind w:left="0"/>
              <w:jc w:val="center"/>
              <w:rPr>
                <w:rFonts w:cs="Tahoma"/>
                <w:b/>
                <w:sz w:val="22"/>
                <w:szCs w:val="22"/>
              </w:rPr>
            </w:pPr>
            <w:r w:rsidRPr="00070528">
              <w:rPr>
                <w:rFonts w:cs="Tahoma"/>
                <w:b/>
                <w:sz w:val="22"/>
                <w:szCs w:val="22"/>
              </w:rPr>
              <w:t>Thao tác</w:t>
            </w:r>
          </w:p>
        </w:tc>
        <w:tc>
          <w:tcPr>
            <w:tcW w:w="10405" w:type="dxa"/>
            <w:shd w:val="clear" w:color="auto" w:fill="D9D9D9" w:themeFill="background1" w:themeFillShade="D9"/>
          </w:tcPr>
          <w:p w14:paraId="432088E7" w14:textId="12B11127" w:rsidR="00C77F5B" w:rsidRPr="00070528" w:rsidRDefault="00C77F5B" w:rsidP="004B3088">
            <w:pPr>
              <w:spacing w:before="74" w:after="37"/>
              <w:ind w:left="0"/>
              <w:jc w:val="center"/>
              <w:rPr>
                <w:rFonts w:cs="Tahoma"/>
                <w:b/>
                <w:sz w:val="22"/>
                <w:szCs w:val="22"/>
              </w:rPr>
            </w:pPr>
            <w:r w:rsidRPr="00070528">
              <w:rPr>
                <w:rFonts w:cs="Tahoma"/>
                <w:b/>
                <w:sz w:val="22"/>
                <w:szCs w:val="22"/>
              </w:rPr>
              <w:t>Hệ thống</w:t>
            </w:r>
          </w:p>
        </w:tc>
      </w:tr>
      <w:tr w:rsidR="00CA7D34" w:rsidRPr="00070528" w14:paraId="3CD7B929" w14:textId="5230DCC2" w:rsidTr="00CB02FA">
        <w:tc>
          <w:tcPr>
            <w:tcW w:w="798" w:type="dxa"/>
          </w:tcPr>
          <w:p w14:paraId="697E5B0C" w14:textId="09C6DC03" w:rsidR="00CA7D34" w:rsidRPr="00070528" w:rsidRDefault="00CA7D34" w:rsidP="000C1FDD">
            <w:pPr>
              <w:pStyle w:val="ListParagraph"/>
              <w:numPr>
                <w:ilvl w:val="0"/>
                <w:numId w:val="36"/>
              </w:numPr>
              <w:spacing w:before="74" w:after="37"/>
              <w:ind w:left="446" w:hanging="223"/>
              <w:rPr>
                <w:sz w:val="22"/>
              </w:rPr>
            </w:pPr>
          </w:p>
        </w:tc>
        <w:tc>
          <w:tcPr>
            <w:tcW w:w="2772" w:type="dxa"/>
          </w:tcPr>
          <w:p w14:paraId="757FCDBB" w14:textId="19C13B9D" w:rsidR="00CA7D34" w:rsidRPr="00070528" w:rsidRDefault="00CA7D34" w:rsidP="00CC6659">
            <w:pPr>
              <w:spacing w:before="74" w:after="37"/>
              <w:ind w:left="0"/>
              <w:rPr>
                <w:sz w:val="22"/>
              </w:rPr>
            </w:pPr>
            <w:r w:rsidRPr="00070528">
              <w:rPr>
                <w:sz w:val="22"/>
              </w:rPr>
              <w:t>Người dùng mở màn hình SC03</w:t>
            </w:r>
          </w:p>
        </w:tc>
        <w:tc>
          <w:tcPr>
            <w:tcW w:w="10405" w:type="dxa"/>
          </w:tcPr>
          <w:p w14:paraId="77EA080A" w14:textId="4F7BAB43" w:rsidR="00CA7D34" w:rsidRPr="00070528" w:rsidRDefault="00CA7D34" w:rsidP="00CC6659">
            <w:pPr>
              <w:spacing w:before="74" w:after="37"/>
              <w:ind w:left="0"/>
              <w:rPr>
                <w:sz w:val="22"/>
              </w:rPr>
            </w:pPr>
            <w:r w:rsidRPr="00070528">
              <w:rPr>
                <w:sz w:val="22"/>
              </w:rPr>
              <w:t>Hệ thống hiển thị tất cả các hồ sơ được nhập vào từ màn hình SC01 và chưa được assign cho nhân viên xử lý</w:t>
            </w:r>
            <w:r w:rsidR="00DB5C24" w:rsidRPr="00070528">
              <w:rPr>
                <w:sz w:val="22"/>
              </w:rPr>
              <w:t>: trạng thái assign: Chưa assign</w:t>
            </w:r>
          </w:p>
          <w:p w14:paraId="3791EC53" w14:textId="22404045" w:rsidR="00CA7D34" w:rsidRPr="00070528" w:rsidRDefault="00CA7D34" w:rsidP="00CC6659">
            <w:pPr>
              <w:spacing w:before="74" w:after="37"/>
              <w:ind w:left="0"/>
              <w:rPr>
                <w:sz w:val="22"/>
              </w:rPr>
            </w:pPr>
            <w:r w:rsidRPr="00070528">
              <w:rPr>
                <w:sz w:val="22"/>
              </w:rPr>
              <w:t>Thứ tự sắp xếp theo</w:t>
            </w:r>
            <w:r w:rsidR="00B064FF" w:rsidRPr="00070528">
              <w:rPr>
                <w:sz w:val="22"/>
              </w:rPr>
              <w:t xml:space="preserve"> loại giấy tờ. Trong cùng 1 loại giấy tờ, sắp xếp theo</w:t>
            </w:r>
            <w:r w:rsidRPr="00070528">
              <w:rPr>
                <w:sz w:val="22"/>
              </w:rPr>
              <w:t xml:space="preserve"> thời gian</w:t>
            </w:r>
            <w:r w:rsidR="00B064FF" w:rsidRPr="00070528">
              <w:rPr>
                <w:sz w:val="22"/>
              </w:rPr>
              <w:t xml:space="preserve"> nhận</w:t>
            </w:r>
            <w:r w:rsidRPr="00070528">
              <w:rPr>
                <w:sz w:val="22"/>
              </w:rPr>
              <w:t xml:space="preserve"> xa nhất đến gần nhất</w:t>
            </w:r>
          </w:p>
        </w:tc>
      </w:tr>
      <w:tr w:rsidR="00CA7D34" w:rsidRPr="00070528" w14:paraId="457EFFAD" w14:textId="7423EA91" w:rsidTr="00CB02FA">
        <w:tc>
          <w:tcPr>
            <w:tcW w:w="798" w:type="dxa"/>
          </w:tcPr>
          <w:p w14:paraId="3AE724E6" w14:textId="4BC7EBA9" w:rsidR="00CA7D34" w:rsidRPr="00070528" w:rsidRDefault="00CA7D34" w:rsidP="000C1FDD">
            <w:pPr>
              <w:pStyle w:val="ListParagraph"/>
              <w:numPr>
                <w:ilvl w:val="0"/>
                <w:numId w:val="36"/>
              </w:numPr>
              <w:spacing w:before="74" w:after="37"/>
              <w:ind w:left="446" w:hanging="223"/>
              <w:rPr>
                <w:sz w:val="22"/>
              </w:rPr>
            </w:pPr>
          </w:p>
        </w:tc>
        <w:tc>
          <w:tcPr>
            <w:tcW w:w="2772" w:type="dxa"/>
          </w:tcPr>
          <w:p w14:paraId="415C1122" w14:textId="2941736C" w:rsidR="00CA7D34" w:rsidRPr="00070528" w:rsidRDefault="00CA7D34">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405" w:type="dxa"/>
          </w:tcPr>
          <w:p w14:paraId="666E7503" w14:textId="77777777" w:rsidR="00CA7D34" w:rsidRPr="00070528" w:rsidRDefault="00CA7D34" w:rsidP="00CC6659">
            <w:pPr>
              <w:spacing w:before="74" w:after="37"/>
              <w:ind w:left="0"/>
              <w:rPr>
                <w:sz w:val="22"/>
              </w:rPr>
            </w:pPr>
            <w:r w:rsidRPr="00070528">
              <w:rPr>
                <w:sz w:val="22"/>
              </w:rPr>
              <w:t>Hệ thống kiểm tra các điều kiện tìm kiếm:</w:t>
            </w:r>
          </w:p>
          <w:p w14:paraId="368BE59B" w14:textId="77777777" w:rsidR="00CA7D34" w:rsidRPr="00070528" w:rsidRDefault="00CA7D34" w:rsidP="00CC6659">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20EAA248" w14:textId="4C6B62D8" w:rsidR="00CA7D34" w:rsidRPr="00070528" w:rsidRDefault="00CA7D34" w:rsidP="00066503">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CA7D34" w:rsidRPr="00070528" w14:paraId="53AE5351" w14:textId="64606352" w:rsidTr="00CB02FA">
        <w:tc>
          <w:tcPr>
            <w:tcW w:w="798" w:type="dxa"/>
          </w:tcPr>
          <w:p w14:paraId="34236677" w14:textId="77777777" w:rsidR="00CA7D34" w:rsidRPr="00070528" w:rsidRDefault="00CA7D34" w:rsidP="000C1FDD">
            <w:pPr>
              <w:pStyle w:val="ListParagraph"/>
              <w:numPr>
                <w:ilvl w:val="0"/>
                <w:numId w:val="36"/>
              </w:numPr>
              <w:spacing w:before="74" w:after="37"/>
              <w:ind w:left="446" w:hanging="223"/>
              <w:rPr>
                <w:sz w:val="22"/>
              </w:rPr>
            </w:pPr>
          </w:p>
        </w:tc>
        <w:tc>
          <w:tcPr>
            <w:tcW w:w="2772" w:type="dxa"/>
          </w:tcPr>
          <w:p w14:paraId="34CD981A" w14:textId="77777777" w:rsidR="005614D0" w:rsidRPr="00070528" w:rsidRDefault="00CA7D34" w:rsidP="004B3088">
            <w:pPr>
              <w:spacing w:before="74" w:after="37"/>
              <w:ind w:left="0"/>
              <w:rPr>
                <w:sz w:val="22"/>
              </w:rPr>
            </w:pPr>
            <w:r w:rsidRPr="00070528">
              <w:rPr>
                <w:sz w:val="22"/>
              </w:rPr>
              <w:t>Người dùng chọn các hồ sơ muốn phân bổ</w:t>
            </w:r>
            <w:r w:rsidR="00446867" w:rsidRPr="00070528">
              <w:rPr>
                <w:sz w:val="22"/>
              </w:rPr>
              <w:t xml:space="preserve"> bằng cách chọn checkbox ở đầu mỗi hồ sơ hoặc </w:t>
            </w:r>
            <w:r w:rsidR="005614D0" w:rsidRPr="00070528">
              <w:rPr>
                <w:sz w:val="22"/>
              </w:rPr>
              <w:t>nhấn phím ctrl hoặc shift và chọn từng dòng hồ sơ.</w:t>
            </w:r>
          </w:p>
          <w:p w14:paraId="4D1EBC2B" w14:textId="1A0CA025" w:rsidR="00CA7D34" w:rsidRPr="00070528" w:rsidRDefault="005614D0">
            <w:pPr>
              <w:spacing w:before="74" w:after="37"/>
              <w:ind w:left="0"/>
              <w:rPr>
                <w:sz w:val="22"/>
              </w:rPr>
            </w:pPr>
            <w:r w:rsidRPr="00070528">
              <w:rPr>
                <w:sz w:val="22"/>
              </w:rPr>
              <w:t>User</w:t>
            </w:r>
            <w:r w:rsidR="00CA7D34" w:rsidRPr="00070528">
              <w:rPr>
                <w:sz w:val="22"/>
              </w:rPr>
              <w:t xml:space="preserve"> chọn nút “Assign”</w:t>
            </w:r>
          </w:p>
        </w:tc>
        <w:tc>
          <w:tcPr>
            <w:tcW w:w="10405" w:type="dxa"/>
          </w:tcPr>
          <w:p w14:paraId="6238038B" w14:textId="7729A9F2" w:rsidR="00CA7D34" w:rsidRPr="00070528" w:rsidRDefault="00CA7D34" w:rsidP="006E26C2">
            <w:pPr>
              <w:pStyle w:val="ListParagraph"/>
              <w:numPr>
                <w:ilvl w:val="0"/>
                <w:numId w:val="17"/>
              </w:numPr>
              <w:spacing w:before="74" w:after="37"/>
              <w:ind w:left="446" w:hanging="223"/>
              <w:rPr>
                <w:sz w:val="22"/>
              </w:rPr>
            </w:pPr>
            <w:r w:rsidRPr="00070528">
              <w:rPr>
                <w:sz w:val="22"/>
              </w:rPr>
              <w:t>Hệ thống hiển thị pop up cho phép nhập user được phân công xử lý các hồ sơ đã chọn:</w:t>
            </w:r>
          </w:p>
          <w:p w14:paraId="15954674" w14:textId="77777777" w:rsidR="00CA7D34" w:rsidRPr="00070528" w:rsidRDefault="006E26C2" w:rsidP="004B3088">
            <w:pPr>
              <w:spacing w:before="74" w:after="37"/>
              <w:ind w:left="0"/>
              <w:rPr>
                <w:sz w:val="22"/>
              </w:rPr>
            </w:pPr>
            <w:r w:rsidRPr="00070528">
              <w:rPr>
                <w:noProof/>
              </w:rPr>
              <w:drawing>
                <wp:inline distT="0" distB="0" distL="0" distR="0" wp14:anchorId="5F8224F5" wp14:editId="1ED0C60A">
                  <wp:extent cx="2895600" cy="1666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600" cy="1666875"/>
                          </a:xfrm>
                          <a:prstGeom prst="rect">
                            <a:avLst/>
                          </a:prstGeom>
                        </pic:spPr>
                      </pic:pic>
                    </a:graphicData>
                  </a:graphic>
                </wp:inline>
              </w:drawing>
            </w:r>
          </w:p>
          <w:p w14:paraId="60CF1F59" w14:textId="7B3C8763" w:rsidR="004868FB" w:rsidRPr="00070528" w:rsidRDefault="006E26C2" w:rsidP="00A97ECD">
            <w:pPr>
              <w:pStyle w:val="ListParagraph"/>
              <w:numPr>
                <w:ilvl w:val="0"/>
                <w:numId w:val="17"/>
              </w:numPr>
              <w:spacing w:before="74" w:after="37"/>
              <w:ind w:left="446" w:hanging="223"/>
              <w:rPr>
                <w:sz w:val="22"/>
              </w:rPr>
            </w:pPr>
            <w:r w:rsidRPr="00070528">
              <w:rPr>
                <w:sz w:val="22"/>
              </w:rPr>
              <w:lastRenderedPageBreak/>
              <w:t xml:space="preserve">Nếu người dùng chọn các hồ sơ đã có trạng thái </w:t>
            </w:r>
            <w:r w:rsidR="00A97ECD" w:rsidRPr="00070528">
              <w:rPr>
                <w:sz w:val="22"/>
              </w:rPr>
              <w:t>assign</w:t>
            </w:r>
            <w:r w:rsidRPr="00070528">
              <w:rPr>
                <w:sz w:val="22"/>
              </w:rPr>
              <w:t xml:space="preserve"> là “Đã </w:t>
            </w:r>
            <w:r w:rsidR="00A97ECD" w:rsidRPr="00070528">
              <w:rPr>
                <w:sz w:val="22"/>
              </w:rPr>
              <w:t>assign</w:t>
            </w:r>
            <w:r w:rsidRPr="00070528">
              <w:rPr>
                <w:sz w:val="22"/>
              </w:rPr>
              <w:t xml:space="preserve">”: hệ thống báo lỗi “Hồ sơ đã chọn đã được </w:t>
            </w:r>
            <w:r w:rsidR="00A97ECD" w:rsidRPr="00070528">
              <w:rPr>
                <w:sz w:val="22"/>
              </w:rPr>
              <w:t>assign</w:t>
            </w:r>
            <w:r w:rsidRPr="00070528">
              <w:rPr>
                <w:sz w:val="22"/>
              </w:rPr>
              <w:t>. Vui lòng chọn hồ sơ khác.”</w:t>
            </w:r>
          </w:p>
        </w:tc>
      </w:tr>
      <w:tr w:rsidR="004868FB" w:rsidRPr="00070528" w14:paraId="0C4E9647" w14:textId="04F27C04" w:rsidTr="00CB02FA">
        <w:tc>
          <w:tcPr>
            <w:tcW w:w="798" w:type="dxa"/>
          </w:tcPr>
          <w:p w14:paraId="012D5E7C" w14:textId="4E50F689" w:rsidR="004868FB" w:rsidRPr="00070528" w:rsidRDefault="004868FB" w:rsidP="000C1FDD">
            <w:pPr>
              <w:pStyle w:val="ListParagraph"/>
              <w:numPr>
                <w:ilvl w:val="0"/>
                <w:numId w:val="36"/>
              </w:numPr>
              <w:spacing w:before="74" w:after="37"/>
              <w:ind w:left="446" w:hanging="223"/>
              <w:rPr>
                <w:sz w:val="22"/>
              </w:rPr>
            </w:pPr>
          </w:p>
        </w:tc>
        <w:tc>
          <w:tcPr>
            <w:tcW w:w="2772" w:type="dxa"/>
          </w:tcPr>
          <w:p w14:paraId="448E7B13" w14:textId="6A5C6AD7" w:rsidR="004868FB" w:rsidRPr="00070528" w:rsidRDefault="004868FB" w:rsidP="004B3088">
            <w:pPr>
              <w:spacing w:before="74" w:after="37"/>
              <w:ind w:left="0"/>
              <w:rPr>
                <w:sz w:val="22"/>
              </w:rPr>
            </w:pPr>
            <w:r w:rsidRPr="00070528">
              <w:rPr>
                <w:sz w:val="22"/>
              </w:rPr>
              <w:t>Người dùng chọn user được phân bổ và chọn “Lưu”</w:t>
            </w:r>
          </w:p>
        </w:tc>
        <w:tc>
          <w:tcPr>
            <w:tcW w:w="10405" w:type="dxa"/>
          </w:tcPr>
          <w:p w14:paraId="4EEB6EAC" w14:textId="77777777" w:rsidR="004868FB" w:rsidRPr="00070528" w:rsidRDefault="004868FB" w:rsidP="007B79EA">
            <w:pPr>
              <w:spacing w:before="74" w:after="37"/>
              <w:ind w:left="0"/>
              <w:rPr>
                <w:sz w:val="22"/>
              </w:rPr>
            </w:pPr>
            <w:r w:rsidRPr="00070528">
              <w:rPr>
                <w:sz w:val="22"/>
              </w:rPr>
              <w:t>Hệ thống thực hiện phân bổ hồ sơ đã chọn cho user được chỉ định. Sau khi phân bổ thành công, hệ thống thực hiện:</w:t>
            </w:r>
          </w:p>
          <w:p w14:paraId="6DDFC1DC" w14:textId="17CDFEA8" w:rsidR="004868FB" w:rsidRPr="00070528" w:rsidRDefault="004868FB" w:rsidP="004868FB">
            <w:pPr>
              <w:pStyle w:val="ListParagraph"/>
              <w:numPr>
                <w:ilvl w:val="0"/>
                <w:numId w:val="17"/>
              </w:numPr>
              <w:spacing w:before="74" w:after="37"/>
              <w:ind w:left="446" w:hanging="223"/>
              <w:rPr>
                <w:sz w:val="22"/>
              </w:rPr>
            </w:pPr>
            <w:r w:rsidRPr="00070528">
              <w:rPr>
                <w:sz w:val="22"/>
              </w:rPr>
              <w:t xml:space="preserve">Thông báo “Phân bổ hồ sơ thành công” </w:t>
            </w:r>
          </w:p>
          <w:p w14:paraId="4985FF25" w14:textId="29B8FDCA" w:rsidR="004868FB" w:rsidRPr="00070528" w:rsidRDefault="004868FB">
            <w:pPr>
              <w:pStyle w:val="ListParagraph"/>
              <w:numPr>
                <w:ilvl w:val="0"/>
                <w:numId w:val="17"/>
              </w:numPr>
              <w:spacing w:before="74" w:after="37"/>
              <w:ind w:left="446" w:hanging="223"/>
              <w:rPr>
                <w:sz w:val="22"/>
              </w:rPr>
            </w:pPr>
            <w:r w:rsidRPr="00070528">
              <w:rPr>
                <w:sz w:val="22"/>
              </w:rPr>
              <w:t xml:space="preserve">Update Ngày assign, nhân viên nhận, loại assign </w:t>
            </w:r>
          </w:p>
          <w:p w14:paraId="658C6165" w14:textId="69F710B2" w:rsidR="004868FB" w:rsidRPr="00070528" w:rsidRDefault="004868FB" w:rsidP="004868FB">
            <w:pPr>
              <w:pStyle w:val="ListParagraph"/>
              <w:numPr>
                <w:ilvl w:val="0"/>
                <w:numId w:val="17"/>
              </w:numPr>
              <w:spacing w:before="74" w:after="37"/>
              <w:ind w:left="446" w:hanging="223"/>
              <w:rPr>
                <w:sz w:val="22"/>
              </w:rPr>
            </w:pPr>
            <w:r w:rsidRPr="00070528">
              <w:rPr>
                <w:sz w:val="22"/>
              </w:rPr>
              <w:t xml:space="preserve">Chuyển tất cả giấy tờ đã được phân bổ sang màn hình vận hành 2 </w:t>
            </w:r>
            <w:r w:rsidR="00897D57" w:rsidRPr="00070528">
              <w:rPr>
                <w:sz w:val="22"/>
              </w:rPr>
              <w:t>của user được assign</w:t>
            </w:r>
          </w:p>
        </w:tc>
      </w:tr>
      <w:tr w:rsidR="008F35F9" w:rsidRPr="00070528" w14:paraId="03CC0185" w14:textId="55814585" w:rsidTr="00CB02FA">
        <w:tc>
          <w:tcPr>
            <w:tcW w:w="798" w:type="dxa"/>
          </w:tcPr>
          <w:p w14:paraId="25FFF57E" w14:textId="77777777" w:rsidR="008F35F9" w:rsidRPr="00070528" w:rsidRDefault="008F35F9" w:rsidP="000C1FDD">
            <w:pPr>
              <w:pStyle w:val="ListParagraph"/>
              <w:numPr>
                <w:ilvl w:val="0"/>
                <w:numId w:val="36"/>
              </w:numPr>
              <w:spacing w:before="74" w:after="37"/>
              <w:ind w:left="446" w:hanging="223"/>
              <w:rPr>
                <w:sz w:val="22"/>
              </w:rPr>
            </w:pPr>
          </w:p>
        </w:tc>
        <w:tc>
          <w:tcPr>
            <w:tcW w:w="2772" w:type="dxa"/>
          </w:tcPr>
          <w:p w14:paraId="6779B99D" w14:textId="570DA88A" w:rsidR="008F35F9" w:rsidRPr="00070528" w:rsidRDefault="008F35F9" w:rsidP="004B3088">
            <w:pPr>
              <w:spacing w:before="74" w:after="37"/>
              <w:ind w:left="0"/>
              <w:rPr>
                <w:sz w:val="22"/>
              </w:rPr>
            </w:pPr>
            <w:r w:rsidRPr="00070528">
              <w:rPr>
                <w:sz w:val="22"/>
              </w:rPr>
              <w:t>Người dùng chọn các hồ sơ cần phân bổ lại rồi chọn nút “Reassign”</w:t>
            </w:r>
          </w:p>
        </w:tc>
        <w:tc>
          <w:tcPr>
            <w:tcW w:w="10405" w:type="dxa"/>
          </w:tcPr>
          <w:p w14:paraId="0E7DDE0F" w14:textId="77777777" w:rsidR="008F35F9" w:rsidRPr="00070528" w:rsidRDefault="008F35F9" w:rsidP="008F35F9">
            <w:pPr>
              <w:pStyle w:val="ListParagraph"/>
              <w:numPr>
                <w:ilvl w:val="0"/>
                <w:numId w:val="17"/>
              </w:numPr>
              <w:spacing w:before="74" w:after="37"/>
              <w:ind w:left="446" w:hanging="223"/>
              <w:rPr>
                <w:sz w:val="22"/>
              </w:rPr>
            </w:pPr>
            <w:r w:rsidRPr="00070528">
              <w:rPr>
                <w:sz w:val="22"/>
              </w:rPr>
              <w:t>Hệ thống hiển thị màn hình SC04</w:t>
            </w:r>
          </w:p>
          <w:p w14:paraId="0516635E" w14:textId="77777777" w:rsidR="008F35F9" w:rsidRPr="00070528" w:rsidRDefault="008F35F9" w:rsidP="00A97ECD">
            <w:pPr>
              <w:pStyle w:val="ListParagraph"/>
              <w:numPr>
                <w:ilvl w:val="0"/>
                <w:numId w:val="17"/>
              </w:numPr>
              <w:spacing w:before="74" w:after="37"/>
              <w:ind w:left="446" w:hanging="223"/>
              <w:rPr>
                <w:sz w:val="22"/>
              </w:rPr>
            </w:pPr>
            <w:r w:rsidRPr="00070528">
              <w:rPr>
                <w:sz w:val="22"/>
              </w:rPr>
              <w:t>Nếu người dùng chọn các hồ sơ đã có trạng thái xử lý là “Đã được xử lý”: hệ thống báo lỗi “Hồ sơ đã chọn đã được xử lý. Vui lòng chọn hồ sơ khác.”</w:t>
            </w:r>
          </w:p>
          <w:p w14:paraId="5B54D362" w14:textId="68727BC9" w:rsidR="006E7B99" w:rsidRPr="00070528" w:rsidRDefault="006E7B99" w:rsidP="00A97ECD">
            <w:pPr>
              <w:pStyle w:val="ListParagraph"/>
              <w:numPr>
                <w:ilvl w:val="0"/>
                <w:numId w:val="17"/>
              </w:numPr>
              <w:spacing w:before="74" w:after="37"/>
              <w:ind w:left="446" w:hanging="223"/>
              <w:rPr>
                <w:sz w:val="22"/>
              </w:rPr>
            </w:pPr>
            <w:r w:rsidRPr="00070528">
              <w:rPr>
                <w:sz w:val="22"/>
              </w:rPr>
              <w:t>Nếu người dùng chọn hồ sơ có trạng thái assign là “Chưa assign”: hệ thống báo lỗi “Hồ sơ đã chọn chưa được assign. Vui lòng kiểm tra lại”.</w:t>
            </w:r>
          </w:p>
        </w:tc>
      </w:tr>
      <w:tr w:rsidR="008F35F9" w:rsidRPr="00070528" w14:paraId="39785273" w14:textId="603E4F29" w:rsidTr="00CB02FA">
        <w:tc>
          <w:tcPr>
            <w:tcW w:w="798" w:type="dxa"/>
          </w:tcPr>
          <w:p w14:paraId="16675727" w14:textId="77777777" w:rsidR="008F35F9" w:rsidRPr="00070528" w:rsidRDefault="008F35F9" w:rsidP="000C1FDD">
            <w:pPr>
              <w:pStyle w:val="ListParagraph"/>
              <w:numPr>
                <w:ilvl w:val="0"/>
                <w:numId w:val="36"/>
              </w:numPr>
              <w:spacing w:before="74" w:after="37"/>
              <w:ind w:left="446" w:hanging="223"/>
              <w:rPr>
                <w:sz w:val="22"/>
              </w:rPr>
            </w:pPr>
          </w:p>
        </w:tc>
        <w:tc>
          <w:tcPr>
            <w:tcW w:w="2772" w:type="dxa"/>
          </w:tcPr>
          <w:p w14:paraId="15873A81" w14:textId="449E9CF3" w:rsidR="008F35F9" w:rsidRPr="00070528" w:rsidRDefault="008F35F9" w:rsidP="00BC0919">
            <w:pPr>
              <w:spacing w:before="74" w:after="37"/>
              <w:ind w:left="0"/>
              <w:rPr>
                <w:sz w:val="22"/>
              </w:rPr>
            </w:pPr>
            <w:r w:rsidRPr="00070528">
              <w:rPr>
                <w:sz w:val="22"/>
              </w:rPr>
              <w:t>Tại màn hình SC04, hệ thống hiển thị danh sách các hồ sơ đã chọn để phân bổ lại tại trường “Giấy tờ phân bổ lại”. Người dùng chọn user được phân bổ và nhập lý do phân bổ “nếu có”. Chọn nút “Phân bổ lại”</w:t>
            </w:r>
          </w:p>
        </w:tc>
        <w:tc>
          <w:tcPr>
            <w:tcW w:w="10405" w:type="dxa"/>
          </w:tcPr>
          <w:p w14:paraId="4CE2B92B" w14:textId="71C9F888" w:rsidR="008F35F9" w:rsidRPr="00070528" w:rsidRDefault="008F35F9" w:rsidP="008F35F9">
            <w:pPr>
              <w:pStyle w:val="ListParagraph"/>
              <w:numPr>
                <w:ilvl w:val="0"/>
                <w:numId w:val="17"/>
              </w:numPr>
              <w:spacing w:before="74" w:after="37"/>
              <w:ind w:left="446" w:hanging="223"/>
              <w:rPr>
                <w:sz w:val="22"/>
              </w:rPr>
            </w:pPr>
            <w:r w:rsidRPr="00070528">
              <w:rPr>
                <w:sz w:val="22"/>
              </w:rPr>
              <w:t>Hệ thống thực hiện ghi nhận các hồ sơ được phân bổ lại cho user đã được nhập, ghi nhận ngày reassign và lý do reassign.</w:t>
            </w:r>
          </w:p>
          <w:p w14:paraId="516FBBB3" w14:textId="650D5E2C" w:rsidR="008F35F9" w:rsidRPr="00070528" w:rsidRDefault="008F35F9">
            <w:pPr>
              <w:spacing w:before="74" w:after="37"/>
              <w:ind w:left="0"/>
            </w:pPr>
          </w:p>
        </w:tc>
      </w:tr>
      <w:tr w:rsidR="00F268F0" w:rsidRPr="00070528" w14:paraId="3F788121" w14:textId="468099C5" w:rsidTr="00CB02FA">
        <w:tc>
          <w:tcPr>
            <w:tcW w:w="798" w:type="dxa"/>
          </w:tcPr>
          <w:p w14:paraId="46866514" w14:textId="77777777" w:rsidR="00F268F0" w:rsidRPr="00070528" w:rsidRDefault="00F268F0" w:rsidP="000C1FDD">
            <w:pPr>
              <w:pStyle w:val="ListParagraph"/>
              <w:numPr>
                <w:ilvl w:val="0"/>
                <w:numId w:val="36"/>
              </w:numPr>
              <w:spacing w:before="74" w:after="37"/>
              <w:ind w:left="446" w:hanging="223"/>
              <w:rPr>
                <w:sz w:val="22"/>
              </w:rPr>
            </w:pPr>
          </w:p>
        </w:tc>
        <w:tc>
          <w:tcPr>
            <w:tcW w:w="2772" w:type="dxa"/>
          </w:tcPr>
          <w:p w14:paraId="2CE09A84" w14:textId="2389C09A" w:rsidR="00F268F0" w:rsidRPr="00070528" w:rsidRDefault="00F268F0" w:rsidP="00BC0919">
            <w:pPr>
              <w:spacing w:before="74" w:after="37"/>
              <w:ind w:left="0"/>
              <w:rPr>
                <w:sz w:val="22"/>
              </w:rPr>
            </w:pPr>
            <w:r w:rsidRPr="00070528">
              <w:rPr>
                <w:sz w:val="22"/>
              </w:rPr>
              <w:t xml:space="preserve">User chọn “Xuất BBBG” </w:t>
            </w:r>
          </w:p>
        </w:tc>
        <w:tc>
          <w:tcPr>
            <w:tcW w:w="10405" w:type="dxa"/>
          </w:tcPr>
          <w:p w14:paraId="23BCDC56" w14:textId="77777777" w:rsidR="00F268F0" w:rsidRPr="00070528" w:rsidRDefault="00F268F0" w:rsidP="004B3088">
            <w:pPr>
              <w:spacing w:before="74" w:after="37"/>
              <w:ind w:left="0"/>
              <w:rPr>
                <w:sz w:val="22"/>
              </w:rPr>
            </w:pPr>
            <w:r w:rsidRPr="00070528">
              <w:rPr>
                <w:sz w:val="22"/>
              </w:rPr>
              <w:t>Hệ thống xuất các BBBG của các hồ sơ mới được assign trên hệ thống</w:t>
            </w:r>
            <w:r w:rsidR="008250BE" w:rsidRPr="00070528">
              <w:rPr>
                <w:sz w:val="22"/>
              </w:rPr>
              <w:t>. Qui định về xuất BBBG như sau:</w:t>
            </w:r>
          </w:p>
          <w:p w14:paraId="73241E72" w14:textId="126640EA" w:rsidR="008250BE" w:rsidRPr="00070528" w:rsidRDefault="008250BE" w:rsidP="008250BE">
            <w:pPr>
              <w:pStyle w:val="ListParagraph"/>
              <w:numPr>
                <w:ilvl w:val="0"/>
                <w:numId w:val="17"/>
              </w:numPr>
              <w:spacing w:before="74" w:after="37"/>
              <w:ind w:left="446" w:hanging="223"/>
              <w:rPr>
                <w:sz w:val="22"/>
              </w:rPr>
            </w:pPr>
            <w:r w:rsidRPr="00070528">
              <w:rPr>
                <w:sz w:val="22"/>
              </w:rPr>
              <w:t>Mẫu BBBG được quy định tại phụ lục</w:t>
            </w:r>
            <w:r w:rsidR="00606960" w:rsidRPr="00070528">
              <w:rPr>
                <w:sz w:val="22"/>
              </w:rPr>
              <w:t xml:space="preserve"> 3</w:t>
            </w:r>
          </w:p>
          <w:p w14:paraId="57D334A3" w14:textId="53C5926E" w:rsidR="008250BE" w:rsidRPr="00070528" w:rsidRDefault="008250BE" w:rsidP="008250BE">
            <w:pPr>
              <w:pStyle w:val="ListParagraph"/>
              <w:numPr>
                <w:ilvl w:val="0"/>
                <w:numId w:val="17"/>
              </w:numPr>
              <w:spacing w:before="74" w:after="37"/>
              <w:ind w:left="446" w:hanging="223"/>
              <w:rPr>
                <w:sz w:val="22"/>
              </w:rPr>
            </w:pPr>
            <w:r w:rsidRPr="00070528">
              <w:rPr>
                <w:sz w:val="22"/>
              </w:rPr>
              <w:t>BBBG được xuất theo user được assign. Mỗi lần xuất sẽ xuất tất cả các giấy tờ</w:t>
            </w:r>
            <w:r w:rsidR="00CD2946" w:rsidRPr="00070528">
              <w:rPr>
                <w:sz w:val="22"/>
              </w:rPr>
              <w:t xml:space="preserve"> mới</w:t>
            </w:r>
            <w:r w:rsidRPr="00070528">
              <w:rPr>
                <w:sz w:val="22"/>
              </w:rPr>
              <w:t xml:space="preserve"> được assign cho user đó</w:t>
            </w:r>
          </w:p>
          <w:p w14:paraId="4E97E8F1" w14:textId="7A625997" w:rsidR="008250BE" w:rsidRPr="00070528" w:rsidRDefault="00CD2946" w:rsidP="008250BE">
            <w:pPr>
              <w:pStyle w:val="ListParagraph"/>
              <w:numPr>
                <w:ilvl w:val="0"/>
                <w:numId w:val="17"/>
              </w:numPr>
              <w:spacing w:before="74" w:after="37"/>
              <w:ind w:left="446" w:hanging="223"/>
              <w:rPr>
                <w:sz w:val="22"/>
              </w:rPr>
            </w:pPr>
            <w:r w:rsidRPr="00070528">
              <w:rPr>
                <w:sz w:val="22"/>
              </w:rPr>
              <w:t>Người dùng có thể xuất lại BBBG bằng cách tìm kiếm giấy tờ theo các điều kiện tìm kiếm khác nhau và chọn “Xuất BBBG”. Hệ thống sẽ xuất BBBG theo từng user được assign và theo danh sách giấy tờ đã được tìm kiếm. Ngày bàn giao là ngày xuất BBBG</w:t>
            </w:r>
            <w:r w:rsidR="008250BE" w:rsidRPr="00070528">
              <w:rPr>
                <w:sz w:val="22"/>
              </w:rPr>
              <w:t xml:space="preserve"> </w:t>
            </w:r>
          </w:p>
        </w:tc>
      </w:tr>
      <w:tr w:rsidR="00431053" w:rsidRPr="00070528" w14:paraId="61E3A31B" w14:textId="77777777" w:rsidTr="00CB02FA">
        <w:tc>
          <w:tcPr>
            <w:tcW w:w="798" w:type="dxa"/>
          </w:tcPr>
          <w:p w14:paraId="5FA188D0" w14:textId="77777777" w:rsidR="00431053" w:rsidRPr="00070528" w:rsidRDefault="00431053" w:rsidP="00677684">
            <w:pPr>
              <w:pStyle w:val="ListParagraph"/>
              <w:numPr>
                <w:ilvl w:val="0"/>
                <w:numId w:val="23"/>
              </w:numPr>
              <w:spacing w:before="74" w:after="37"/>
              <w:ind w:left="446" w:hanging="223"/>
              <w:rPr>
                <w:sz w:val="22"/>
              </w:rPr>
            </w:pPr>
          </w:p>
        </w:tc>
        <w:tc>
          <w:tcPr>
            <w:tcW w:w="2772" w:type="dxa"/>
          </w:tcPr>
          <w:p w14:paraId="530A6E13" w14:textId="77777777" w:rsidR="00431053" w:rsidRPr="00070528" w:rsidRDefault="00431053" w:rsidP="00677684">
            <w:pPr>
              <w:spacing w:before="74" w:after="37"/>
              <w:ind w:left="0"/>
              <w:rPr>
                <w:sz w:val="22"/>
              </w:rPr>
            </w:pPr>
            <w:r w:rsidRPr="00070528">
              <w:rPr>
                <w:sz w:val="22"/>
              </w:rPr>
              <w:t>Người dùng chọn “Return”</w:t>
            </w:r>
          </w:p>
        </w:tc>
        <w:tc>
          <w:tcPr>
            <w:tcW w:w="10405" w:type="dxa"/>
          </w:tcPr>
          <w:p w14:paraId="522DB8ED" w14:textId="77777777" w:rsidR="00431053" w:rsidRPr="00070528" w:rsidRDefault="00431053" w:rsidP="00677684">
            <w:pPr>
              <w:spacing w:before="74" w:after="37"/>
              <w:ind w:left="0"/>
              <w:rPr>
                <w:sz w:val="22"/>
              </w:rPr>
            </w:pPr>
            <w:r w:rsidRPr="00070528">
              <w:rPr>
                <w:sz w:val="22"/>
              </w:rPr>
              <w:t xml:space="preserve">Hệ thống hiển thị thông báo “Bạn có chắc chắn muốn hoàn trả các hồ sơ đã chọn cho bộ phận nhận hồ sơ?” </w:t>
            </w:r>
          </w:p>
          <w:p w14:paraId="3F1C36C3" w14:textId="77777777" w:rsidR="00431053" w:rsidRPr="00070528" w:rsidRDefault="00431053" w:rsidP="00677684">
            <w:pPr>
              <w:pStyle w:val="ListParagraph"/>
              <w:numPr>
                <w:ilvl w:val="0"/>
                <w:numId w:val="17"/>
              </w:numPr>
              <w:spacing w:before="74" w:after="37"/>
              <w:rPr>
                <w:sz w:val="22"/>
              </w:rPr>
            </w:pPr>
            <w:r w:rsidRPr="00070528">
              <w:rPr>
                <w:sz w:val="22"/>
              </w:rPr>
              <w:lastRenderedPageBreak/>
              <w:t>Nếu chọn “Yes”: Chuyển trạng thái hồ sơ về “Hoàn trả_giấy tờ chưa về”. Không hiển thị hồ sơ trên màn hình nữa và không hiển thị trên các màn hình tác vụ khác. Người dùng có thể chuyển trạng thái hồ sơ tại màn hình nhận hồ sơ về.</w:t>
            </w:r>
          </w:p>
          <w:p w14:paraId="386DA870" w14:textId="77777777" w:rsidR="00431053" w:rsidRPr="00070528" w:rsidRDefault="00431053" w:rsidP="00677684">
            <w:pPr>
              <w:pStyle w:val="ListParagraph"/>
              <w:numPr>
                <w:ilvl w:val="0"/>
                <w:numId w:val="17"/>
              </w:numPr>
              <w:spacing w:before="74" w:after="37"/>
              <w:rPr>
                <w:sz w:val="22"/>
              </w:rPr>
            </w:pPr>
            <w:r w:rsidRPr="00070528">
              <w:rPr>
                <w:sz w:val="22"/>
              </w:rPr>
              <w:t xml:space="preserve">Nếu chọn “No”: Không chuyển trạng thái hồ sơ, giữ nguyên như màn hình hiện tại. </w:t>
            </w:r>
          </w:p>
        </w:tc>
      </w:tr>
    </w:tbl>
    <w:p w14:paraId="450A59A2" w14:textId="2E1195A7" w:rsidR="003366B5" w:rsidRPr="00070528" w:rsidRDefault="003366B5" w:rsidP="00F565CD">
      <w:pPr>
        <w:pStyle w:val="BodyText"/>
        <w:numPr>
          <w:ilvl w:val="2"/>
          <w:numId w:val="68"/>
        </w:numPr>
        <w:spacing w:before="240"/>
        <w:ind w:left="2127"/>
        <w:outlineLvl w:val="2"/>
        <w:rPr>
          <w:i/>
          <w:sz w:val="22"/>
          <w:lang w:val="en-US" w:eastAsia="en-AU"/>
        </w:rPr>
      </w:pPr>
      <w:bookmarkStart w:id="35" w:name="_Toc522285481"/>
      <w:bookmarkStart w:id="36" w:name="_Toc522716975"/>
      <w:bookmarkEnd w:id="35"/>
      <w:r w:rsidRPr="00070528">
        <w:rPr>
          <w:i/>
          <w:sz w:val="22"/>
          <w:lang w:val="en-US" w:eastAsia="en-AU"/>
        </w:rPr>
        <w:lastRenderedPageBreak/>
        <w:t xml:space="preserve">F4: </w:t>
      </w:r>
      <w:r w:rsidR="00166A6D" w:rsidRPr="00070528">
        <w:rPr>
          <w:i/>
          <w:sz w:val="22"/>
          <w:lang w:val="en-US" w:eastAsia="en-AU"/>
        </w:rPr>
        <w:t>Chức năng check vận hành 2</w:t>
      </w:r>
      <w:bookmarkEnd w:id="36"/>
      <w:r w:rsidR="002E73F7" w:rsidRPr="00070528">
        <w:rPr>
          <w:i/>
          <w:sz w:val="22"/>
          <w:lang w:val="en-US" w:eastAsia="en-AU"/>
        </w:rPr>
        <w:t xml:space="preserve"> </w:t>
      </w:r>
    </w:p>
    <w:p w14:paraId="6A35986F" w14:textId="5B83F126" w:rsidR="006B0698" w:rsidRPr="00070528" w:rsidRDefault="000020B9" w:rsidP="00F565CD">
      <w:pPr>
        <w:pStyle w:val="BodyText"/>
        <w:numPr>
          <w:ilvl w:val="3"/>
          <w:numId w:val="68"/>
        </w:numPr>
        <w:ind w:left="1701" w:hanging="283"/>
        <w:outlineLvl w:val="3"/>
        <w:rPr>
          <w:sz w:val="22"/>
          <w:szCs w:val="20"/>
          <w:lang w:val="en-US" w:eastAsia="en-AU"/>
        </w:rPr>
      </w:pPr>
      <w:bookmarkStart w:id="37" w:name="_Toc522716976"/>
      <w:r w:rsidRPr="00070528">
        <w:rPr>
          <w:sz w:val="22"/>
          <w:szCs w:val="20"/>
          <w:lang w:val="en-US" w:eastAsia="en-AU"/>
        </w:rPr>
        <w:t>Giao diện và mô tả giao diện</w:t>
      </w:r>
      <w:bookmarkEnd w:id="37"/>
    </w:p>
    <w:p w14:paraId="6FC735CA" w14:textId="167786FA" w:rsidR="00FC21F5" w:rsidRPr="00070528" w:rsidRDefault="00FC21F5" w:rsidP="00FC21F5">
      <w:pPr>
        <w:pStyle w:val="BodyText"/>
        <w:ind w:left="1418"/>
        <w:outlineLvl w:val="3"/>
        <w:rPr>
          <w:b/>
          <w:sz w:val="22"/>
          <w:szCs w:val="20"/>
          <w:lang w:val="en-US" w:eastAsia="en-AU"/>
        </w:rPr>
      </w:pPr>
      <w:bookmarkStart w:id="38" w:name="_Toc522716977"/>
      <w:r w:rsidRPr="00070528">
        <w:rPr>
          <w:b/>
          <w:sz w:val="22"/>
          <w:szCs w:val="20"/>
          <w:lang w:val="en-US" w:eastAsia="en-AU"/>
        </w:rPr>
        <w:t>SC05_Vận hành 2</w:t>
      </w:r>
      <w:bookmarkEnd w:id="38"/>
      <w:r w:rsidRPr="00070528">
        <w:rPr>
          <w:b/>
          <w:sz w:val="22"/>
          <w:szCs w:val="20"/>
          <w:lang w:val="en-US" w:eastAsia="en-AU"/>
        </w:rPr>
        <w:t xml:space="preserve"> </w:t>
      </w:r>
    </w:p>
    <w:p w14:paraId="0281E916" w14:textId="1E0FC697" w:rsidR="00F3450B" w:rsidRPr="00070528" w:rsidRDefault="00F3450B" w:rsidP="00F565CD">
      <w:pPr>
        <w:rPr>
          <w:sz w:val="22"/>
        </w:rPr>
      </w:pPr>
      <w:r w:rsidRPr="00070528">
        <w:rPr>
          <w:sz w:val="22"/>
        </w:rPr>
        <w:t xml:space="preserve">Mục đích: </w:t>
      </w:r>
    </w:p>
    <w:p w14:paraId="5E424D0B" w14:textId="778A7AEE" w:rsidR="00F3450B" w:rsidRPr="00070528" w:rsidRDefault="00F3450B" w:rsidP="00F565CD">
      <w:pPr>
        <w:pStyle w:val="ListParagraph"/>
        <w:numPr>
          <w:ilvl w:val="0"/>
          <w:numId w:val="17"/>
        </w:numPr>
        <w:rPr>
          <w:sz w:val="22"/>
        </w:rPr>
      </w:pPr>
      <w:r w:rsidRPr="00070528">
        <w:rPr>
          <w:sz w:val="22"/>
        </w:rPr>
        <w:t>Hiển thị tất cả các hồ sơ được assign cho user đăng nhập</w:t>
      </w:r>
    </w:p>
    <w:p w14:paraId="169AEA9C" w14:textId="7733914A" w:rsidR="00F3450B" w:rsidRPr="00070528" w:rsidRDefault="00F3450B" w:rsidP="00F565CD">
      <w:pPr>
        <w:pStyle w:val="ListParagraph"/>
        <w:numPr>
          <w:ilvl w:val="0"/>
          <w:numId w:val="17"/>
        </w:numPr>
        <w:rPr>
          <w:sz w:val="22"/>
        </w:rPr>
      </w:pPr>
      <w:r w:rsidRPr="00070528">
        <w:rPr>
          <w:sz w:val="22"/>
        </w:rPr>
        <w:t>Tìm kiếm lại lịch sử các case đã được assign cho user đăng nhập ở trạng thái đã được xử lý hay chưa được xử lý</w:t>
      </w:r>
    </w:p>
    <w:p w14:paraId="2D9BB1AB" w14:textId="7982BBD0" w:rsidR="00F3450B" w:rsidRPr="00070528" w:rsidRDefault="00F3450B" w:rsidP="00F565CD">
      <w:pPr>
        <w:pStyle w:val="ListParagraph"/>
        <w:numPr>
          <w:ilvl w:val="0"/>
          <w:numId w:val="17"/>
        </w:numPr>
        <w:rPr>
          <w:sz w:val="22"/>
        </w:rPr>
      </w:pPr>
      <w:r w:rsidRPr="00070528">
        <w:rPr>
          <w:sz w:val="22"/>
        </w:rPr>
        <w:t>Xuất giấy biên nhận</w:t>
      </w:r>
    </w:p>
    <w:p w14:paraId="1D71527C" w14:textId="6006EE07" w:rsidR="000020B9" w:rsidRPr="00070528" w:rsidRDefault="00897D57" w:rsidP="00C8463A">
      <w:pPr>
        <w:ind w:left="-142" w:right="-195"/>
        <w:jc w:val="center"/>
      </w:pPr>
      <w:r w:rsidRPr="00070528">
        <w:rPr>
          <w:noProof/>
        </w:rPr>
        <w:t xml:space="preserve"> </w:t>
      </w:r>
      <w:r w:rsidR="00704335" w:rsidRPr="00070528">
        <w:rPr>
          <w:noProof/>
        </w:rPr>
        <w:t xml:space="preserve"> </w:t>
      </w:r>
      <w:r w:rsidR="00677684" w:rsidRPr="00070528">
        <w:rPr>
          <w:noProof/>
        </w:rPr>
        <w:drawing>
          <wp:inline distT="0" distB="0" distL="0" distR="0" wp14:anchorId="27167097" wp14:editId="637C1032">
            <wp:extent cx="8877300" cy="300228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77300" cy="3002280"/>
                    </a:xfrm>
                    <a:prstGeom prst="rect">
                      <a:avLst/>
                    </a:prstGeom>
                    <a:ln>
                      <a:solidFill>
                        <a:schemeClr val="tx1"/>
                      </a:solidFill>
                    </a:ln>
                  </pic:spPr>
                </pic:pic>
              </a:graphicData>
            </a:graphic>
          </wp:inline>
        </w:drawing>
      </w:r>
    </w:p>
    <w:tbl>
      <w:tblPr>
        <w:tblStyle w:val="TableGrid"/>
        <w:tblW w:w="14082" w:type="dxa"/>
        <w:tblLook w:val="04A0" w:firstRow="1" w:lastRow="0" w:firstColumn="1" w:lastColumn="0" w:noHBand="0" w:noVBand="1"/>
      </w:tblPr>
      <w:tblGrid>
        <w:gridCol w:w="576"/>
        <w:gridCol w:w="2254"/>
        <w:gridCol w:w="2007"/>
        <w:gridCol w:w="1657"/>
        <w:gridCol w:w="3731"/>
        <w:gridCol w:w="3857"/>
      </w:tblGrid>
      <w:tr w:rsidR="000020B9" w:rsidRPr="00070528" w14:paraId="23E3062B" w14:textId="77777777" w:rsidTr="00066503">
        <w:trPr>
          <w:tblHeader/>
        </w:trPr>
        <w:tc>
          <w:tcPr>
            <w:tcW w:w="576" w:type="dxa"/>
            <w:shd w:val="clear" w:color="auto" w:fill="BFBFBF" w:themeFill="background1" w:themeFillShade="BF"/>
            <w:vAlign w:val="center"/>
          </w:tcPr>
          <w:p w14:paraId="1F820DE6" w14:textId="77777777" w:rsidR="000020B9" w:rsidRPr="00070528" w:rsidRDefault="000020B9" w:rsidP="004B3088">
            <w:pPr>
              <w:spacing w:before="74" w:after="37"/>
              <w:ind w:left="0"/>
              <w:jc w:val="center"/>
              <w:rPr>
                <w:rFonts w:cs="Tahoma"/>
                <w:b/>
                <w:sz w:val="22"/>
                <w:szCs w:val="22"/>
              </w:rPr>
            </w:pPr>
            <w:r w:rsidRPr="00070528">
              <w:rPr>
                <w:rFonts w:cs="Tahoma"/>
                <w:b/>
                <w:sz w:val="22"/>
                <w:szCs w:val="22"/>
              </w:rPr>
              <w:lastRenderedPageBreak/>
              <w:t>#</w:t>
            </w:r>
          </w:p>
        </w:tc>
        <w:tc>
          <w:tcPr>
            <w:tcW w:w="2254" w:type="dxa"/>
            <w:shd w:val="clear" w:color="auto" w:fill="BFBFBF" w:themeFill="background1" w:themeFillShade="BF"/>
            <w:vAlign w:val="center"/>
          </w:tcPr>
          <w:p w14:paraId="5B5BFE7B" w14:textId="77777777" w:rsidR="000020B9" w:rsidRPr="00070528" w:rsidRDefault="000020B9" w:rsidP="004B3088">
            <w:pPr>
              <w:spacing w:before="74" w:after="37"/>
              <w:ind w:left="0"/>
              <w:jc w:val="center"/>
              <w:rPr>
                <w:rFonts w:cs="Tahoma"/>
                <w:b/>
                <w:sz w:val="22"/>
                <w:szCs w:val="22"/>
              </w:rPr>
            </w:pPr>
            <w:r w:rsidRPr="00070528">
              <w:rPr>
                <w:rFonts w:cs="Tahoma"/>
                <w:b/>
                <w:sz w:val="22"/>
                <w:szCs w:val="22"/>
              </w:rPr>
              <w:t>Tên trường</w:t>
            </w:r>
          </w:p>
        </w:tc>
        <w:tc>
          <w:tcPr>
            <w:tcW w:w="2007" w:type="dxa"/>
            <w:shd w:val="clear" w:color="auto" w:fill="BFBFBF" w:themeFill="background1" w:themeFillShade="BF"/>
            <w:vAlign w:val="center"/>
          </w:tcPr>
          <w:p w14:paraId="733E8AEC" w14:textId="77777777" w:rsidR="000020B9" w:rsidRPr="00070528" w:rsidRDefault="000020B9" w:rsidP="004B3088">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4164828F" w14:textId="77777777" w:rsidR="000020B9" w:rsidRPr="00070528" w:rsidRDefault="000020B9" w:rsidP="004B3088">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47F1877C" w14:textId="77777777" w:rsidR="000020B9" w:rsidRPr="00070528" w:rsidRDefault="000020B9" w:rsidP="004B3088">
            <w:pPr>
              <w:spacing w:before="74" w:after="37"/>
              <w:ind w:left="0"/>
              <w:jc w:val="center"/>
              <w:rPr>
                <w:rFonts w:cs="Tahoma"/>
                <w:b/>
                <w:sz w:val="22"/>
                <w:szCs w:val="22"/>
              </w:rPr>
            </w:pPr>
            <w:r w:rsidRPr="00070528">
              <w:rPr>
                <w:rFonts w:cs="Tahoma"/>
                <w:b/>
                <w:sz w:val="22"/>
                <w:szCs w:val="22"/>
              </w:rPr>
              <w:t>Mô tả</w:t>
            </w:r>
          </w:p>
        </w:tc>
        <w:tc>
          <w:tcPr>
            <w:tcW w:w="3857" w:type="dxa"/>
            <w:shd w:val="clear" w:color="auto" w:fill="BFBFBF" w:themeFill="background1" w:themeFillShade="BF"/>
            <w:vAlign w:val="center"/>
          </w:tcPr>
          <w:p w14:paraId="17E76A3B" w14:textId="77777777" w:rsidR="000020B9" w:rsidRPr="00070528" w:rsidRDefault="000020B9" w:rsidP="004B3088">
            <w:pPr>
              <w:spacing w:before="74" w:after="37"/>
              <w:ind w:left="0"/>
              <w:jc w:val="center"/>
              <w:rPr>
                <w:rFonts w:cs="Tahoma"/>
                <w:b/>
                <w:sz w:val="22"/>
                <w:szCs w:val="22"/>
              </w:rPr>
            </w:pPr>
            <w:r w:rsidRPr="00070528">
              <w:rPr>
                <w:rFonts w:cs="Tahoma"/>
                <w:b/>
                <w:sz w:val="22"/>
                <w:szCs w:val="22"/>
              </w:rPr>
              <w:t>Validation</w:t>
            </w:r>
          </w:p>
        </w:tc>
      </w:tr>
      <w:tr w:rsidR="000020B9" w:rsidRPr="00070528" w14:paraId="0DB77AA9" w14:textId="77777777" w:rsidTr="00066503">
        <w:tc>
          <w:tcPr>
            <w:tcW w:w="14082" w:type="dxa"/>
            <w:gridSpan w:val="6"/>
          </w:tcPr>
          <w:p w14:paraId="577063F4" w14:textId="77777777" w:rsidR="000020B9" w:rsidRPr="00070528" w:rsidRDefault="000020B9" w:rsidP="004B3088">
            <w:pPr>
              <w:spacing w:before="74" w:after="37"/>
              <w:ind w:left="0"/>
              <w:rPr>
                <w:rFonts w:cs="Tahoma"/>
                <w:sz w:val="22"/>
                <w:szCs w:val="22"/>
              </w:rPr>
            </w:pPr>
            <w:r w:rsidRPr="00070528">
              <w:rPr>
                <w:rFonts w:cs="Tahoma"/>
                <w:sz w:val="22"/>
                <w:szCs w:val="22"/>
              </w:rPr>
              <w:t>Phần tìm kiếm</w:t>
            </w:r>
          </w:p>
        </w:tc>
      </w:tr>
      <w:tr w:rsidR="000020B9" w:rsidRPr="00070528" w14:paraId="0B4F76DB" w14:textId="77777777" w:rsidTr="00066503">
        <w:tc>
          <w:tcPr>
            <w:tcW w:w="576" w:type="dxa"/>
          </w:tcPr>
          <w:p w14:paraId="52E951E7" w14:textId="284130F5" w:rsidR="000020B9" w:rsidRPr="00070528" w:rsidRDefault="000020B9" w:rsidP="000C1FDD">
            <w:pPr>
              <w:pStyle w:val="ListParagraph"/>
              <w:numPr>
                <w:ilvl w:val="0"/>
                <w:numId w:val="37"/>
              </w:numPr>
              <w:spacing w:before="74" w:after="37"/>
              <w:ind w:left="236" w:hanging="223"/>
              <w:rPr>
                <w:rFonts w:cs="Tahoma"/>
                <w:sz w:val="22"/>
                <w:szCs w:val="22"/>
              </w:rPr>
            </w:pPr>
          </w:p>
        </w:tc>
        <w:tc>
          <w:tcPr>
            <w:tcW w:w="2254" w:type="dxa"/>
          </w:tcPr>
          <w:p w14:paraId="5BF7E0B6" w14:textId="77777777" w:rsidR="000020B9" w:rsidRPr="00070528" w:rsidRDefault="000020B9" w:rsidP="004B3088">
            <w:pPr>
              <w:spacing w:before="74" w:after="37"/>
              <w:ind w:left="12"/>
              <w:rPr>
                <w:rFonts w:cs="Tahoma"/>
                <w:sz w:val="22"/>
                <w:szCs w:val="22"/>
              </w:rPr>
            </w:pPr>
            <w:r w:rsidRPr="00070528">
              <w:rPr>
                <w:rFonts w:cs="Tahoma"/>
                <w:sz w:val="22"/>
                <w:szCs w:val="22"/>
              </w:rPr>
              <w:t>User</w:t>
            </w:r>
          </w:p>
        </w:tc>
        <w:tc>
          <w:tcPr>
            <w:tcW w:w="2007" w:type="dxa"/>
          </w:tcPr>
          <w:p w14:paraId="4F747F22" w14:textId="77777777" w:rsidR="000020B9" w:rsidRPr="00070528" w:rsidRDefault="000020B9" w:rsidP="004B3088">
            <w:pPr>
              <w:spacing w:before="74" w:after="37"/>
              <w:ind w:left="60"/>
              <w:rPr>
                <w:rFonts w:cs="Tahoma"/>
                <w:sz w:val="22"/>
                <w:szCs w:val="22"/>
              </w:rPr>
            </w:pPr>
            <w:r w:rsidRPr="00070528">
              <w:rPr>
                <w:rFonts w:cs="Tahoma"/>
                <w:sz w:val="22"/>
                <w:szCs w:val="22"/>
              </w:rPr>
              <w:t>Text</w:t>
            </w:r>
          </w:p>
        </w:tc>
        <w:tc>
          <w:tcPr>
            <w:tcW w:w="1657" w:type="dxa"/>
          </w:tcPr>
          <w:p w14:paraId="433E0D19" w14:textId="3BD3884B" w:rsidR="000020B9" w:rsidRPr="00070528" w:rsidRDefault="000669A5" w:rsidP="004B3088">
            <w:pPr>
              <w:spacing w:before="74" w:after="37"/>
              <w:ind w:left="337"/>
              <w:rPr>
                <w:rFonts w:cs="Tahoma"/>
                <w:sz w:val="22"/>
                <w:szCs w:val="22"/>
              </w:rPr>
            </w:pPr>
            <w:r w:rsidRPr="00070528">
              <w:rPr>
                <w:rFonts w:cs="Tahoma"/>
                <w:sz w:val="22"/>
                <w:szCs w:val="22"/>
              </w:rPr>
              <w:t xml:space="preserve">X </w:t>
            </w:r>
          </w:p>
        </w:tc>
        <w:tc>
          <w:tcPr>
            <w:tcW w:w="3731" w:type="dxa"/>
          </w:tcPr>
          <w:p w14:paraId="3E895871" w14:textId="77777777" w:rsidR="000020B9" w:rsidRPr="00070528" w:rsidRDefault="000020B9" w:rsidP="004B3088">
            <w:pPr>
              <w:spacing w:before="74" w:after="37"/>
              <w:ind w:left="39"/>
              <w:rPr>
                <w:rFonts w:cs="Tahoma"/>
                <w:sz w:val="22"/>
                <w:szCs w:val="22"/>
              </w:rPr>
            </w:pPr>
            <w:r w:rsidRPr="00070528">
              <w:rPr>
                <w:rFonts w:cs="Tahoma"/>
                <w:sz w:val="22"/>
                <w:szCs w:val="22"/>
              </w:rPr>
              <w:t>Hiển thị tên user đang đăng nhập hệ thống</w:t>
            </w:r>
          </w:p>
        </w:tc>
        <w:tc>
          <w:tcPr>
            <w:tcW w:w="3857" w:type="dxa"/>
          </w:tcPr>
          <w:p w14:paraId="3612B128" w14:textId="77777777" w:rsidR="000020B9" w:rsidRPr="00070528" w:rsidRDefault="000020B9" w:rsidP="004B3088">
            <w:pPr>
              <w:spacing w:before="74" w:after="37"/>
              <w:ind w:left="0"/>
              <w:rPr>
                <w:rFonts w:cs="Tahoma"/>
                <w:sz w:val="22"/>
                <w:szCs w:val="22"/>
              </w:rPr>
            </w:pPr>
            <w:r w:rsidRPr="00070528">
              <w:rPr>
                <w:rFonts w:cs="Tahoma"/>
                <w:sz w:val="22"/>
                <w:szCs w:val="22"/>
              </w:rPr>
              <w:t>Mặc định: tên user đang đăng nhập và thao tác.</w:t>
            </w:r>
          </w:p>
          <w:p w14:paraId="062317AA" w14:textId="77777777" w:rsidR="000020B9" w:rsidRPr="00070528" w:rsidRDefault="000020B9" w:rsidP="004B3088">
            <w:pPr>
              <w:spacing w:before="74" w:after="37"/>
              <w:ind w:left="0"/>
              <w:rPr>
                <w:rFonts w:cs="Tahoma"/>
                <w:sz w:val="22"/>
                <w:szCs w:val="22"/>
              </w:rPr>
            </w:pPr>
            <w:r w:rsidRPr="00070528">
              <w:rPr>
                <w:rFonts w:cs="Tahoma"/>
                <w:sz w:val="22"/>
                <w:szCs w:val="22"/>
              </w:rPr>
              <w:t>Disable, không cho sửa</w:t>
            </w:r>
          </w:p>
        </w:tc>
      </w:tr>
      <w:tr w:rsidR="000669A5" w:rsidRPr="00070528" w14:paraId="1B5EF7FE" w14:textId="77777777" w:rsidTr="00066503">
        <w:tc>
          <w:tcPr>
            <w:tcW w:w="576" w:type="dxa"/>
          </w:tcPr>
          <w:p w14:paraId="0DEDD778" w14:textId="77777777" w:rsidR="000669A5" w:rsidRPr="00070528" w:rsidRDefault="000669A5" w:rsidP="000C1FDD">
            <w:pPr>
              <w:pStyle w:val="ListParagraph"/>
              <w:numPr>
                <w:ilvl w:val="0"/>
                <w:numId w:val="37"/>
              </w:numPr>
              <w:spacing w:before="74" w:after="37"/>
              <w:ind w:left="236" w:hanging="223"/>
              <w:rPr>
                <w:rFonts w:cs="Tahoma"/>
                <w:sz w:val="22"/>
                <w:szCs w:val="22"/>
              </w:rPr>
            </w:pPr>
          </w:p>
        </w:tc>
        <w:tc>
          <w:tcPr>
            <w:tcW w:w="2254" w:type="dxa"/>
          </w:tcPr>
          <w:p w14:paraId="786FC99E" w14:textId="48D9ADA0" w:rsidR="000669A5" w:rsidRPr="00070528" w:rsidRDefault="000669A5" w:rsidP="004B3088">
            <w:pPr>
              <w:spacing w:before="74" w:after="37"/>
              <w:ind w:left="12"/>
              <w:rPr>
                <w:rFonts w:cs="Tahoma"/>
                <w:sz w:val="22"/>
                <w:szCs w:val="22"/>
              </w:rPr>
            </w:pPr>
            <w:r w:rsidRPr="00070528">
              <w:rPr>
                <w:rFonts w:cs="Tahoma"/>
                <w:sz w:val="22"/>
                <w:szCs w:val="22"/>
              </w:rPr>
              <w:t>Loại giấy tờ</w:t>
            </w:r>
          </w:p>
        </w:tc>
        <w:tc>
          <w:tcPr>
            <w:tcW w:w="2007" w:type="dxa"/>
          </w:tcPr>
          <w:p w14:paraId="7396A6FC" w14:textId="21FEC3CC" w:rsidR="000669A5" w:rsidRPr="00070528" w:rsidRDefault="000669A5" w:rsidP="004B3088">
            <w:pPr>
              <w:spacing w:before="74" w:after="37"/>
              <w:ind w:left="60"/>
              <w:rPr>
                <w:rFonts w:cs="Tahoma"/>
                <w:sz w:val="22"/>
                <w:szCs w:val="22"/>
              </w:rPr>
            </w:pPr>
            <w:r w:rsidRPr="00070528">
              <w:rPr>
                <w:rFonts w:cs="Tahoma"/>
                <w:sz w:val="22"/>
                <w:szCs w:val="22"/>
              </w:rPr>
              <w:t>Dropdownlist</w:t>
            </w:r>
          </w:p>
        </w:tc>
        <w:tc>
          <w:tcPr>
            <w:tcW w:w="1657" w:type="dxa"/>
          </w:tcPr>
          <w:p w14:paraId="759103A9" w14:textId="77777777" w:rsidR="000669A5" w:rsidRPr="00070528" w:rsidRDefault="000669A5" w:rsidP="004B3088">
            <w:pPr>
              <w:spacing w:before="74" w:after="37"/>
              <w:ind w:left="337"/>
              <w:rPr>
                <w:rFonts w:cs="Tahoma"/>
                <w:sz w:val="22"/>
                <w:szCs w:val="22"/>
              </w:rPr>
            </w:pPr>
          </w:p>
        </w:tc>
        <w:tc>
          <w:tcPr>
            <w:tcW w:w="3731" w:type="dxa"/>
          </w:tcPr>
          <w:p w14:paraId="57465CCF" w14:textId="5D0923AF" w:rsidR="000669A5" w:rsidRPr="00070528" w:rsidRDefault="002E73F7" w:rsidP="004B3088">
            <w:pPr>
              <w:spacing w:before="74" w:after="37"/>
              <w:ind w:left="39"/>
              <w:rPr>
                <w:rFonts w:cs="Tahoma"/>
                <w:sz w:val="22"/>
                <w:szCs w:val="22"/>
              </w:rPr>
            </w:pPr>
            <w:r w:rsidRPr="00070528">
              <w:rPr>
                <w:rFonts w:cs="Tahoma"/>
                <w:sz w:val="22"/>
                <w:szCs w:val="22"/>
              </w:rPr>
              <w:t>Cho phép chọn loại giấy tờ để tìm kiếm</w:t>
            </w:r>
          </w:p>
        </w:tc>
        <w:tc>
          <w:tcPr>
            <w:tcW w:w="3857" w:type="dxa"/>
          </w:tcPr>
          <w:p w14:paraId="041DBF3A" w14:textId="23B11FB0" w:rsidR="000669A5" w:rsidRPr="00070528" w:rsidRDefault="002E73F7" w:rsidP="004B3088">
            <w:pPr>
              <w:spacing w:before="74" w:after="37"/>
              <w:ind w:left="0"/>
              <w:rPr>
                <w:rFonts w:cs="Tahoma"/>
                <w:sz w:val="22"/>
                <w:szCs w:val="22"/>
              </w:rPr>
            </w:pPr>
            <w:r w:rsidRPr="00070528">
              <w:rPr>
                <w:rFonts w:cs="Tahoma"/>
                <w:sz w:val="22"/>
                <w:szCs w:val="22"/>
              </w:rPr>
              <w:t xml:space="preserve">Mặc định: </w:t>
            </w:r>
            <w:r w:rsidR="00E24E98" w:rsidRPr="00070528">
              <w:rPr>
                <w:rFonts w:cs="Tahoma"/>
                <w:sz w:val="22"/>
                <w:szCs w:val="22"/>
              </w:rPr>
              <w:t>theo phân quyền của user đăng nhập</w:t>
            </w:r>
          </w:p>
          <w:p w14:paraId="244B25AE" w14:textId="77777777" w:rsidR="002E73F7" w:rsidRPr="00070528" w:rsidRDefault="002E73F7" w:rsidP="004B3088">
            <w:pPr>
              <w:spacing w:before="74" w:after="37"/>
              <w:ind w:left="0"/>
              <w:rPr>
                <w:rFonts w:cs="Tahoma"/>
                <w:sz w:val="22"/>
                <w:szCs w:val="22"/>
              </w:rPr>
            </w:pPr>
            <w:r w:rsidRPr="00070528">
              <w:rPr>
                <w:rFonts w:cs="Tahoma"/>
                <w:sz w:val="22"/>
                <w:szCs w:val="22"/>
              </w:rPr>
              <w:t>Danh sách giá trị cho chọn gồm:</w:t>
            </w:r>
          </w:p>
          <w:p w14:paraId="4734069D" w14:textId="77777777" w:rsidR="002E73F7" w:rsidRPr="00070528" w:rsidRDefault="002E73F7" w:rsidP="000C1FDD">
            <w:pPr>
              <w:pStyle w:val="ListParagraph"/>
              <w:numPr>
                <w:ilvl w:val="0"/>
                <w:numId w:val="38"/>
              </w:numPr>
              <w:spacing w:before="74" w:after="37"/>
              <w:ind w:left="446" w:hanging="223"/>
              <w:rPr>
                <w:rFonts w:cs="Tahoma"/>
                <w:sz w:val="22"/>
                <w:szCs w:val="22"/>
              </w:rPr>
            </w:pPr>
            <w:r w:rsidRPr="00070528">
              <w:rPr>
                <w:rFonts w:cs="Tahoma"/>
                <w:sz w:val="22"/>
                <w:szCs w:val="22"/>
              </w:rPr>
              <w:t>Tất cả</w:t>
            </w:r>
          </w:p>
          <w:p w14:paraId="0AFC2CA9" w14:textId="77777777" w:rsidR="002E73F7" w:rsidRPr="00070528" w:rsidRDefault="002E73F7" w:rsidP="000C1FDD">
            <w:pPr>
              <w:pStyle w:val="ListParagraph"/>
              <w:numPr>
                <w:ilvl w:val="0"/>
                <w:numId w:val="38"/>
              </w:numPr>
              <w:spacing w:before="74" w:after="37"/>
              <w:ind w:left="446" w:hanging="223"/>
              <w:rPr>
                <w:rFonts w:cs="Tahoma"/>
                <w:sz w:val="22"/>
                <w:szCs w:val="22"/>
              </w:rPr>
            </w:pPr>
            <w:r w:rsidRPr="00070528">
              <w:rPr>
                <w:rFonts w:cs="Tahoma"/>
                <w:sz w:val="22"/>
                <w:szCs w:val="22"/>
              </w:rPr>
              <w:t>Hợp đồng cho vay</w:t>
            </w:r>
          </w:p>
          <w:p w14:paraId="438D5EB7" w14:textId="0C8FB69A" w:rsidR="002E73F7" w:rsidRPr="00070528" w:rsidRDefault="002E73F7" w:rsidP="000C1FDD">
            <w:pPr>
              <w:pStyle w:val="ListParagraph"/>
              <w:numPr>
                <w:ilvl w:val="0"/>
                <w:numId w:val="38"/>
              </w:numPr>
              <w:spacing w:before="74" w:after="37"/>
              <w:ind w:left="446" w:hanging="223"/>
              <w:rPr>
                <w:rFonts w:cs="Tahoma"/>
                <w:sz w:val="22"/>
                <w:szCs w:val="22"/>
              </w:rPr>
            </w:pPr>
            <w:r w:rsidRPr="00070528">
              <w:rPr>
                <w:rFonts w:cs="Tahoma"/>
                <w:sz w:val="22"/>
                <w:szCs w:val="22"/>
              </w:rPr>
              <w:t>Update lỗi</w:t>
            </w:r>
          </w:p>
          <w:p w14:paraId="005CDE02" w14:textId="25FCAD62" w:rsidR="00897D57" w:rsidRPr="00070528" w:rsidRDefault="00897D57" w:rsidP="000C1FDD">
            <w:pPr>
              <w:pStyle w:val="ListParagraph"/>
              <w:numPr>
                <w:ilvl w:val="0"/>
                <w:numId w:val="38"/>
              </w:numPr>
              <w:spacing w:before="74" w:after="37"/>
              <w:ind w:left="446" w:hanging="223"/>
              <w:rPr>
                <w:rFonts w:cs="Tahoma"/>
                <w:sz w:val="22"/>
                <w:szCs w:val="22"/>
              </w:rPr>
            </w:pPr>
            <w:r w:rsidRPr="00070528">
              <w:rPr>
                <w:rFonts w:cs="Tahoma"/>
                <w:sz w:val="22"/>
                <w:szCs w:val="22"/>
              </w:rPr>
              <w:t>Cavet</w:t>
            </w:r>
          </w:p>
          <w:p w14:paraId="41635920" w14:textId="12C4F694" w:rsidR="00051EA2" w:rsidRPr="00070528" w:rsidRDefault="00051EA2" w:rsidP="00051EA2">
            <w:pPr>
              <w:spacing w:before="74" w:after="37"/>
              <w:ind w:left="0"/>
              <w:rPr>
                <w:rFonts w:cs="Tahoma"/>
                <w:sz w:val="22"/>
                <w:szCs w:val="22"/>
              </w:rPr>
            </w:pPr>
            <w:r w:rsidRPr="00070528">
              <w:rPr>
                <w:rFonts w:cs="Tahoma"/>
                <w:sz w:val="22"/>
                <w:szCs w:val="22"/>
              </w:rPr>
              <w:t>Cho phép sửa</w:t>
            </w:r>
          </w:p>
        </w:tc>
      </w:tr>
      <w:tr w:rsidR="000020B9" w:rsidRPr="00070528" w14:paraId="25901759" w14:textId="77777777" w:rsidTr="00066503">
        <w:tc>
          <w:tcPr>
            <w:tcW w:w="576" w:type="dxa"/>
          </w:tcPr>
          <w:p w14:paraId="028F557A" w14:textId="16FBF010" w:rsidR="000020B9" w:rsidRPr="00070528" w:rsidRDefault="000020B9" w:rsidP="000C1FDD">
            <w:pPr>
              <w:pStyle w:val="ListParagraph"/>
              <w:numPr>
                <w:ilvl w:val="0"/>
                <w:numId w:val="37"/>
              </w:numPr>
              <w:spacing w:before="74" w:after="37"/>
              <w:ind w:left="236" w:hanging="223"/>
              <w:rPr>
                <w:rFonts w:cs="Tahoma"/>
                <w:sz w:val="22"/>
                <w:szCs w:val="22"/>
              </w:rPr>
            </w:pPr>
          </w:p>
        </w:tc>
        <w:tc>
          <w:tcPr>
            <w:tcW w:w="2254" w:type="dxa"/>
          </w:tcPr>
          <w:p w14:paraId="4FCED959" w14:textId="77777777" w:rsidR="000020B9" w:rsidRPr="00070528" w:rsidRDefault="000020B9" w:rsidP="004B3088">
            <w:pPr>
              <w:spacing w:before="74" w:after="37"/>
              <w:ind w:left="12"/>
              <w:rPr>
                <w:rFonts w:cs="Tahoma"/>
                <w:sz w:val="22"/>
                <w:szCs w:val="22"/>
              </w:rPr>
            </w:pPr>
            <w:r w:rsidRPr="00070528">
              <w:rPr>
                <w:rFonts w:cs="Tahoma"/>
                <w:sz w:val="22"/>
                <w:szCs w:val="22"/>
              </w:rPr>
              <w:t>Số hợp đồng</w:t>
            </w:r>
          </w:p>
        </w:tc>
        <w:tc>
          <w:tcPr>
            <w:tcW w:w="2007" w:type="dxa"/>
          </w:tcPr>
          <w:p w14:paraId="4D7515BB" w14:textId="77777777" w:rsidR="000020B9" w:rsidRPr="00070528" w:rsidRDefault="000020B9" w:rsidP="004B3088">
            <w:pPr>
              <w:spacing w:before="74" w:after="37"/>
              <w:ind w:left="60"/>
              <w:rPr>
                <w:rFonts w:cs="Tahoma"/>
                <w:sz w:val="22"/>
                <w:szCs w:val="22"/>
              </w:rPr>
            </w:pPr>
            <w:r w:rsidRPr="00070528">
              <w:rPr>
                <w:rFonts w:cs="Tahoma"/>
                <w:sz w:val="22"/>
                <w:szCs w:val="22"/>
              </w:rPr>
              <w:t>Text</w:t>
            </w:r>
          </w:p>
        </w:tc>
        <w:tc>
          <w:tcPr>
            <w:tcW w:w="1657" w:type="dxa"/>
          </w:tcPr>
          <w:p w14:paraId="1FCF9515" w14:textId="77777777" w:rsidR="000020B9" w:rsidRPr="00070528" w:rsidRDefault="000020B9" w:rsidP="004B3088">
            <w:pPr>
              <w:spacing w:before="74" w:after="37"/>
              <w:ind w:left="337"/>
              <w:rPr>
                <w:rFonts w:cs="Tahoma"/>
                <w:sz w:val="22"/>
                <w:szCs w:val="22"/>
              </w:rPr>
            </w:pPr>
          </w:p>
        </w:tc>
        <w:tc>
          <w:tcPr>
            <w:tcW w:w="3731" w:type="dxa"/>
          </w:tcPr>
          <w:p w14:paraId="7996FA8D" w14:textId="77777777" w:rsidR="000020B9" w:rsidRPr="00070528" w:rsidRDefault="000020B9" w:rsidP="004B3088">
            <w:pPr>
              <w:spacing w:before="74" w:after="37"/>
              <w:ind w:left="39"/>
              <w:rPr>
                <w:rFonts w:cs="Tahoma"/>
                <w:sz w:val="22"/>
                <w:szCs w:val="22"/>
              </w:rPr>
            </w:pPr>
            <w:r w:rsidRPr="00070528">
              <w:rPr>
                <w:rFonts w:cs="Tahoma"/>
                <w:sz w:val="22"/>
                <w:szCs w:val="22"/>
              </w:rPr>
              <w:t>Số hợp đồng do người dùng nhập hoặc đọc từ mã Barcode trên hệ thống</w:t>
            </w:r>
          </w:p>
        </w:tc>
        <w:tc>
          <w:tcPr>
            <w:tcW w:w="3857" w:type="dxa"/>
          </w:tcPr>
          <w:p w14:paraId="3016EEB5" w14:textId="77777777" w:rsidR="000020B9" w:rsidRPr="00070528" w:rsidRDefault="000020B9" w:rsidP="004B3088">
            <w:pPr>
              <w:spacing w:before="74" w:after="37"/>
              <w:ind w:left="8"/>
              <w:rPr>
                <w:rFonts w:cs="Tahoma"/>
                <w:sz w:val="22"/>
                <w:szCs w:val="22"/>
              </w:rPr>
            </w:pPr>
            <w:r w:rsidRPr="00070528">
              <w:rPr>
                <w:rFonts w:cs="Tahoma"/>
                <w:sz w:val="22"/>
                <w:szCs w:val="22"/>
              </w:rPr>
              <w:t>Mặc định: trắng</w:t>
            </w:r>
          </w:p>
          <w:p w14:paraId="7AD0566A" w14:textId="77777777" w:rsidR="000020B9" w:rsidRPr="00070528" w:rsidRDefault="000020B9" w:rsidP="004B3088">
            <w:pPr>
              <w:spacing w:before="74" w:after="37"/>
              <w:ind w:left="8"/>
              <w:rPr>
                <w:rFonts w:cs="Tahoma"/>
                <w:sz w:val="22"/>
                <w:szCs w:val="22"/>
              </w:rPr>
            </w:pPr>
            <w:r w:rsidRPr="00070528">
              <w:rPr>
                <w:rFonts w:cs="Tahoma"/>
                <w:sz w:val="22"/>
                <w:szCs w:val="22"/>
              </w:rPr>
              <w:t>Enable, cho phép sửa</w:t>
            </w:r>
          </w:p>
        </w:tc>
      </w:tr>
      <w:tr w:rsidR="00E30318" w:rsidRPr="00070528" w14:paraId="2DF4AE7B" w14:textId="77777777" w:rsidTr="00066503">
        <w:tc>
          <w:tcPr>
            <w:tcW w:w="576" w:type="dxa"/>
          </w:tcPr>
          <w:p w14:paraId="79591A53" w14:textId="77777777" w:rsidR="00E30318" w:rsidRPr="00070528" w:rsidRDefault="00E30318" w:rsidP="000C1FDD">
            <w:pPr>
              <w:pStyle w:val="ListParagraph"/>
              <w:numPr>
                <w:ilvl w:val="0"/>
                <w:numId w:val="37"/>
              </w:numPr>
              <w:spacing w:before="74" w:after="37"/>
              <w:ind w:left="236" w:hanging="223"/>
              <w:rPr>
                <w:rFonts w:cs="Tahoma"/>
                <w:sz w:val="22"/>
                <w:szCs w:val="22"/>
              </w:rPr>
            </w:pPr>
          </w:p>
        </w:tc>
        <w:tc>
          <w:tcPr>
            <w:tcW w:w="2254" w:type="dxa"/>
          </w:tcPr>
          <w:p w14:paraId="6A53DE75" w14:textId="2760054D" w:rsidR="00E30318" w:rsidRPr="00070528" w:rsidRDefault="00E30318" w:rsidP="004B3088">
            <w:pPr>
              <w:spacing w:before="74" w:after="37"/>
              <w:ind w:left="12"/>
              <w:rPr>
                <w:rFonts w:cs="Tahoma"/>
                <w:sz w:val="22"/>
                <w:szCs w:val="22"/>
              </w:rPr>
            </w:pPr>
            <w:r w:rsidRPr="00070528">
              <w:rPr>
                <w:rFonts w:cs="Tahoma"/>
                <w:sz w:val="22"/>
                <w:szCs w:val="22"/>
              </w:rPr>
              <w:t>Số khung</w:t>
            </w:r>
          </w:p>
        </w:tc>
        <w:tc>
          <w:tcPr>
            <w:tcW w:w="2007" w:type="dxa"/>
          </w:tcPr>
          <w:p w14:paraId="2E8A1588" w14:textId="2E1D3A6A" w:rsidR="00E30318" w:rsidRPr="00070528" w:rsidRDefault="00E30318" w:rsidP="004B3088">
            <w:pPr>
              <w:spacing w:before="74" w:after="37"/>
              <w:ind w:left="60"/>
              <w:rPr>
                <w:rFonts w:cs="Tahoma"/>
                <w:sz w:val="22"/>
                <w:szCs w:val="22"/>
              </w:rPr>
            </w:pPr>
            <w:r w:rsidRPr="00070528">
              <w:rPr>
                <w:rFonts w:cs="Tahoma"/>
                <w:sz w:val="22"/>
                <w:szCs w:val="22"/>
              </w:rPr>
              <w:t>Text</w:t>
            </w:r>
          </w:p>
        </w:tc>
        <w:tc>
          <w:tcPr>
            <w:tcW w:w="1657" w:type="dxa"/>
          </w:tcPr>
          <w:p w14:paraId="0268D2E2" w14:textId="77777777" w:rsidR="00E30318" w:rsidRPr="00070528" w:rsidRDefault="00E30318" w:rsidP="00066503">
            <w:pPr>
              <w:spacing w:before="74" w:after="37"/>
              <w:ind w:left="0"/>
              <w:rPr>
                <w:rFonts w:cs="Tahoma"/>
                <w:sz w:val="22"/>
                <w:szCs w:val="22"/>
              </w:rPr>
            </w:pPr>
          </w:p>
        </w:tc>
        <w:tc>
          <w:tcPr>
            <w:tcW w:w="3731" w:type="dxa"/>
          </w:tcPr>
          <w:p w14:paraId="0A6EDEBA" w14:textId="3B8CCFAB" w:rsidR="00E30318" w:rsidRPr="00070528" w:rsidRDefault="00E30318" w:rsidP="004B3088">
            <w:pPr>
              <w:spacing w:before="74" w:after="37"/>
              <w:ind w:left="39"/>
              <w:rPr>
                <w:rFonts w:cs="Tahoma"/>
                <w:sz w:val="22"/>
                <w:szCs w:val="22"/>
              </w:rPr>
            </w:pPr>
            <w:r w:rsidRPr="00070528">
              <w:rPr>
                <w:rFonts w:cs="Tahoma"/>
                <w:sz w:val="22"/>
                <w:szCs w:val="22"/>
              </w:rPr>
              <w:t>Số khung trên cavet do người dùng nhập để tìm kiếm</w:t>
            </w:r>
          </w:p>
        </w:tc>
        <w:tc>
          <w:tcPr>
            <w:tcW w:w="3857" w:type="dxa"/>
          </w:tcPr>
          <w:p w14:paraId="57B629C6" w14:textId="77777777" w:rsidR="00E30318" w:rsidRPr="00070528" w:rsidRDefault="00E30318" w:rsidP="004B3088">
            <w:pPr>
              <w:spacing w:before="74" w:after="37"/>
              <w:ind w:left="8"/>
              <w:rPr>
                <w:rFonts w:cs="Tahoma"/>
                <w:sz w:val="22"/>
                <w:szCs w:val="22"/>
              </w:rPr>
            </w:pPr>
            <w:r w:rsidRPr="00070528">
              <w:rPr>
                <w:rFonts w:cs="Tahoma"/>
                <w:sz w:val="22"/>
                <w:szCs w:val="22"/>
              </w:rPr>
              <w:t>Mặc định: trắng</w:t>
            </w:r>
          </w:p>
          <w:p w14:paraId="5A634902" w14:textId="063581FB" w:rsidR="00E30318" w:rsidRPr="00070528" w:rsidRDefault="00E30318" w:rsidP="004B3088">
            <w:pPr>
              <w:spacing w:before="74" w:after="37"/>
              <w:ind w:left="8"/>
              <w:rPr>
                <w:rFonts w:cs="Tahoma"/>
                <w:sz w:val="22"/>
                <w:szCs w:val="22"/>
              </w:rPr>
            </w:pPr>
            <w:r w:rsidRPr="00070528">
              <w:rPr>
                <w:rFonts w:cs="Tahoma"/>
                <w:sz w:val="22"/>
                <w:szCs w:val="22"/>
              </w:rPr>
              <w:t>Cho phép sửa</w:t>
            </w:r>
          </w:p>
        </w:tc>
      </w:tr>
      <w:tr w:rsidR="00E30318" w:rsidRPr="00070528" w14:paraId="1975C8F5" w14:textId="77777777" w:rsidTr="00066503">
        <w:tc>
          <w:tcPr>
            <w:tcW w:w="576" w:type="dxa"/>
          </w:tcPr>
          <w:p w14:paraId="0BCDA9A6" w14:textId="77777777" w:rsidR="00E30318" w:rsidRPr="00070528" w:rsidRDefault="00E30318" w:rsidP="000C1FDD">
            <w:pPr>
              <w:pStyle w:val="ListParagraph"/>
              <w:numPr>
                <w:ilvl w:val="0"/>
                <w:numId w:val="37"/>
              </w:numPr>
              <w:spacing w:before="74" w:after="37"/>
              <w:ind w:left="236" w:hanging="223"/>
              <w:rPr>
                <w:rFonts w:cs="Tahoma"/>
                <w:sz w:val="22"/>
                <w:szCs w:val="22"/>
              </w:rPr>
            </w:pPr>
          </w:p>
        </w:tc>
        <w:tc>
          <w:tcPr>
            <w:tcW w:w="2254" w:type="dxa"/>
          </w:tcPr>
          <w:p w14:paraId="6BF1F4BB" w14:textId="1295A28F" w:rsidR="00E30318" w:rsidRPr="00070528" w:rsidRDefault="00E30318" w:rsidP="004B3088">
            <w:pPr>
              <w:spacing w:before="74" w:after="37"/>
              <w:ind w:left="12"/>
              <w:rPr>
                <w:rFonts w:cs="Tahoma"/>
                <w:sz w:val="22"/>
                <w:szCs w:val="22"/>
              </w:rPr>
            </w:pPr>
            <w:r w:rsidRPr="00070528">
              <w:rPr>
                <w:rFonts w:cs="Tahoma"/>
                <w:sz w:val="22"/>
                <w:szCs w:val="22"/>
              </w:rPr>
              <w:t>User tiếp nhận</w:t>
            </w:r>
          </w:p>
        </w:tc>
        <w:tc>
          <w:tcPr>
            <w:tcW w:w="2007" w:type="dxa"/>
          </w:tcPr>
          <w:p w14:paraId="3C46A950" w14:textId="4888BA9A" w:rsidR="00E30318" w:rsidRPr="00070528" w:rsidRDefault="00E30318" w:rsidP="004B3088">
            <w:pPr>
              <w:spacing w:before="74" w:after="37"/>
              <w:ind w:left="60"/>
              <w:rPr>
                <w:rFonts w:cs="Tahoma"/>
                <w:sz w:val="22"/>
                <w:szCs w:val="22"/>
              </w:rPr>
            </w:pPr>
            <w:r w:rsidRPr="00070528">
              <w:rPr>
                <w:rFonts w:cs="Tahoma"/>
                <w:sz w:val="22"/>
                <w:szCs w:val="22"/>
              </w:rPr>
              <w:t>Dropdownlist</w:t>
            </w:r>
          </w:p>
        </w:tc>
        <w:tc>
          <w:tcPr>
            <w:tcW w:w="1657" w:type="dxa"/>
          </w:tcPr>
          <w:p w14:paraId="7DDA33CE" w14:textId="56CB0E2F" w:rsidR="00E30318" w:rsidRPr="00070528" w:rsidRDefault="00E30318" w:rsidP="00E30318">
            <w:pPr>
              <w:spacing w:before="74" w:after="37"/>
              <w:ind w:left="0"/>
              <w:rPr>
                <w:rFonts w:cs="Tahoma"/>
                <w:sz w:val="22"/>
                <w:szCs w:val="22"/>
              </w:rPr>
            </w:pPr>
          </w:p>
        </w:tc>
        <w:tc>
          <w:tcPr>
            <w:tcW w:w="3731" w:type="dxa"/>
          </w:tcPr>
          <w:p w14:paraId="37026C8F" w14:textId="563C387F" w:rsidR="00E30318" w:rsidRPr="00070528" w:rsidRDefault="00E30318" w:rsidP="004B3088">
            <w:pPr>
              <w:spacing w:before="74" w:after="37"/>
              <w:ind w:left="39"/>
              <w:rPr>
                <w:rFonts w:cs="Tahoma"/>
                <w:sz w:val="22"/>
                <w:szCs w:val="22"/>
              </w:rPr>
            </w:pPr>
            <w:r w:rsidRPr="00070528">
              <w:rPr>
                <w:rFonts w:cs="Tahoma"/>
                <w:sz w:val="22"/>
                <w:szCs w:val="22"/>
              </w:rPr>
              <w:t>Cho phép chọn tên user tiếp nhận case để xử lý</w:t>
            </w:r>
          </w:p>
        </w:tc>
        <w:tc>
          <w:tcPr>
            <w:tcW w:w="3857" w:type="dxa"/>
          </w:tcPr>
          <w:p w14:paraId="2B5903D9" w14:textId="740D40A5" w:rsidR="00E30318" w:rsidRPr="00070528" w:rsidRDefault="00E30318">
            <w:pPr>
              <w:spacing w:before="74" w:after="37"/>
              <w:ind w:left="8"/>
              <w:rPr>
                <w:rFonts w:cs="Tahoma"/>
                <w:sz w:val="22"/>
                <w:szCs w:val="22"/>
              </w:rPr>
            </w:pPr>
            <w:r w:rsidRPr="00070528">
              <w:rPr>
                <w:rFonts w:cs="Tahoma"/>
                <w:sz w:val="22"/>
                <w:szCs w:val="22"/>
              </w:rPr>
              <w:t>Với user staff: Mặc định: tên user đăng nhập, không cho sưả</w:t>
            </w:r>
          </w:p>
          <w:p w14:paraId="730B7433" w14:textId="0DBB85D3" w:rsidR="00E30318" w:rsidRPr="00070528" w:rsidRDefault="00E30318">
            <w:pPr>
              <w:spacing w:before="74" w:after="37"/>
              <w:ind w:left="8"/>
              <w:rPr>
                <w:rFonts w:cs="Tahoma"/>
                <w:sz w:val="22"/>
                <w:szCs w:val="22"/>
              </w:rPr>
            </w:pPr>
            <w:r w:rsidRPr="00070528">
              <w:rPr>
                <w:rFonts w:cs="Tahoma"/>
                <w:sz w:val="22"/>
                <w:szCs w:val="22"/>
              </w:rPr>
              <w:t xml:space="preserve">Với user admin: Mặc định: tất cả và cho phép chọn trong danh sách sẵn có </w:t>
            </w:r>
          </w:p>
        </w:tc>
      </w:tr>
      <w:tr w:rsidR="000020B9" w:rsidRPr="00070528" w14:paraId="3DA63195" w14:textId="77777777" w:rsidTr="00066503">
        <w:tc>
          <w:tcPr>
            <w:tcW w:w="576" w:type="dxa"/>
          </w:tcPr>
          <w:p w14:paraId="23DC681B" w14:textId="77777777" w:rsidR="000020B9" w:rsidRPr="00070528" w:rsidRDefault="000020B9" w:rsidP="000C1FDD">
            <w:pPr>
              <w:pStyle w:val="ListParagraph"/>
              <w:numPr>
                <w:ilvl w:val="0"/>
                <w:numId w:val="37"/>
              </w:numPr>
              <w:spacing w:before="74" w:after="37"/>
              <w:ind w:left="236" w:hanging="223"/>
              <w:rPr>
                <w:rFonts w:cs="Tahoma"/>
                <w:sz w:val="22"/>
                <w:szCs w:val="22"/>
              </w:rPr>
            </w:pPr>
          </w:p>
        </w:tc>
        <w:tc>
          <w:tcPr>
            <w:tcW w:w="2254" w:type="dxa"/>
          </w:tcPr>
          <w:p w14:paraId="5992A52E" w14:textId="1F6E45BF" w:rsidR="000020B9" w:rsidRPr="00070528" w:rsidRDefault="000669A5" w:rsidP="004B3088">
            <w:pPr>
              <w:spacing w:before="74" w:after="37"/>
              <w:ind w:left="12"/>
              <w:rPr>
                <w:rFonts w:cs="Tahoma"/>
                <w:sz w:val="22"/>
                <w:szCs w:val="22"/>
              </w:rPr>
            </w:pPr>
            <w:r w:rsidRPr="00070528">
              <w:rPr>
                <w:rFonts w:cs="Tahoma"/>
                <w:sz w:val="22"/>
                <w:szCs w:val="22"/>
              </w:rPr>
              <w:t>Trạng thái</w:t>
            </w:r>
            <w:r w:rsidR="00AD70FB" w:rsidRPr="00070528">
              <w:rPr>
                <w:rFonts w:cs="Tahoma"/>
                <w:sz w:val="22"/>
                <w:szCs w:val="22"/>
              </w:rPr>
              <w:t xml:space="preserve"> lưu kho</w:t>
            </w:r>
          </w:p>
        </w:tc>
        <w:tc>
          <w:tcPr>
            <w:tcW w:w="2007" w:type="dxa"/>
          </w:tcPr>
          <w:p w14:paraId="69D7B997" w14:textId="77777777" w:rsidR="000020B9" w:rsidRPr="00070528" w:rsidRDefault="000020B9" w:rsidP="004B3088">
            <w:pPr>
              <w:spacing w:before="74" w:after="37"/>
              <w:ind w:left="60"/>
              <w:rPr>
                <w:rFonts w:cs="Tahoma"/>
                <w:sz w:val="22"/>
                <w:szCs w:val="22"/>
                <w:lang w:val="vi-VN"/>
              </w:rPr>
            </w:pPr>
            <w:r w:rsidRPr="00070528">
              <w:rPr>
                <w:rFonts w:cs="Tahoma"/>
                <w:sz w:val="22"/>
                <w:szCs w:val="22"/>
                <w:lang w:val="vi-VN"/>
              </w:rPr>
              <w:t>Dropdownlist</w:t>
            </w:r>
          </w:p>
        </w:tc>
        <w:tc>
          <w:tcPr>
            <w:tcW w:w="1657" w:type="dxa"/>
          </w:tcPr>
          <w:p w14:paraId="13F7B491" w14:textId="77777777" w:rsidR="000020B9" w:rsidRPr="00070528" w:rsidRDefault="000020B9" w:rsidP="004B3088">
            <w:pPr>
              <w:spacing w:before="74" w:after="37"/>
              <w:ind w:left="337"/>
              <w:rPr>
                <w:rFonts w:cs="Tahoma"/>
                <w:sz w:val="22"/>
                <w:szCs w:val="22"/>
              </w:rPr>
            </w:pPr>
          </w:p>
        </w:tc>
        <w:tc>
          <w:tcPr>
            <w:tcW w:w="3731" w:type="dxa"/>
          </w:tcPr>
          <w:p w14:paraId="20D6E8EF" w14:textId="64767458" w:rsidR="000020B9" w:rsidRPr="00070528" w:rsidRDefault="000669A5" w:rsidP="00051EA2">
            <w:pPr>
              <w:spacing w:before="74" w:after="37"/>
              <w:ind w:left="39"/>
              <w:rPr>
                <w:rFonts w:cs="Tahoma"/>
                <w:sz w:val="22"/>
                <w:szCs w:val="22"/>
              </w:rPr>
            </w:pPr>
            <w:r w:rsidRPr="00070528">
              <w:rPr>
                <w:rFonts w:cs="Tahoma"/>
                <w:sz w:val="22"/>
                <w:szCs w:val="22"/>
              </w:rPr>
              <w:t xml:space="preserve">Cho phép tìm kiếm </w:t>
            </w:r>
            <w:r w:rsidR="00051EA2" w:rsidRPr="00070528">
              <w:rPr>
                <w:rFonts w:cs="Tahoma"/>
                <w:sz w:val="22"/>
                <w:szCs w:val="22"/>
              </w:rPr>
              <w:t>giấy tờ</w:t>
            </w:r>
            <w:r w:rsidRPr="00070528">
              <w:rPr>
                <w:rFonts w:cs="Tahoma"/>
                <w:sz w:val="22"/>
                <w:szCs w:val="22"/>
              </w:rPr>
              <w:t xml:space="preserve"> theo </w:t>
            </w:r>
            <w:r w:rsidR="00051EA2" w:rsidRPr="00070528">
              <w:rPr>
                <w:rFonts w:cs="Tahoma"/>
                <w:sz w:val="22"/>
                <w:szCs w:val="22"/>
              </w:rPr>
              <w:t>trạng thái</w:t>
            </w:r>
            <w:r w:rsidR="00AD70FB" w:rsidRPr="00070528">
              <w:rPr>
                <w:rFonts w:cs="Tahoma"/>
                <w:sz w:val="22"/>
                <w:szCs w:val="22"/>
              </w:rPr>
              <w:t xml:space="preserve"> lưu kho</w:t>
            </w:r>
          </w:p>
        </w:tc>
        <w:tc>
          <w:tcPr>
            <w:tcW w:w="3857" w:type="dxa"/>
          </w:tcPr>
          <w:p w14:paraId="6FB2CC86" w14:textId="16E5AEF2" w:rsidR="000020B9" w:rsidRPr="00070528" w:rsidRDefault="000020B9" w:rsidP="004B3088">
            <w:pPr>
              <w:spacing w:before="74" w:after="37"/>
              <w:ind w:left="8"/>
              <w:rPr>
                <w:rFonts w:cs="Tahoma"/>
                <w:sz w:val="22"/>
                <w:szCs w:val="22"/>
              </w:rPr>
            </w:pPr>
            <w:r w:rsidRPr="00070528">
              <w:rPr>
                <w:rFonts w:cs="Tahoma"/>
                <w:sz w:val="22"/>
                <w:szCs w:val="22"/>
                <w:lang w:val="vi-VN"/>
              </w:rPr>
              <w:t xml:space="preserve">Mặc định: </w:t>
            </w:r>
            <w:r w:rsidR="009A007A" w:rsidRPr="00070528">
              <w:rPr>
                <w:rFonts w:cs="Tahoma"/>
                <w:sz w:val="22"/>
                <w:szCs w:val="22"/>
              </w:rPr>
              <w:t>Tất cả</w:t>
            </w:r>
          </w:p>
          <w:p w14:paraId="2EA996E0" w14:textId="77777777" w:rsidR="009A007A" w:rsidRPr="00070528" w:rsidRDefault="009A007A" w:rsidP="004B3088">
            <w:pPr>
              <w:spacing w:before="74" w:after="37"/>
              <w:ind w:left="8"/>
              <w:rPr>
                <w:rFonts w:cs="Tahoma"/>
                <w:sz w:val="22"/>
                <w:szCs w:val="22"/>
              </w:rPr>
            </w:pPr>
            <w:r w:rsidRPr="00070528">
              <w:rPr>
                <w:rFonts w:cs="Tahoma"/>
                <w:sz w:val="22"/>
                <w:szCs w:val="22"/>
              </w:rPr>
              <w:t>Cho phép chọn trạng thái trong list gồm:</w:t>
            </w:r>
          </w:p>
          <w:p w14:paraId="58661748" w14:textId="77777777" w:rsidR="009A007A" w:rsidRPr="00070528" w:rsidRDefault="009A007A" w:rsidP="009A007A">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5D44C7A7" w14:textId="77777777" w:rsidR="009A007A" w:rsidRPr="00070528" w:rsidRDefault="009A007A" w:rsidP="009A007A">
            <w:pPr>
              <w:pStyle w:val="ListParagraph"/>
              <w:numPr>
                <w:ilvl w:val="0"/>
                <w:numId w:val="17"/>
              </w:numPr>
              <w:spacing w:before="74" w:after="37"/>
              <w:ind w:left="446" w:hanging="223"/>
              <w:rPr>
                <w:rFonts w:cs="Tahoma"/>
                <w:sz w:val="22"/>
                <w:szCs w:val="22"/>
              </w:rPr>
            </w:pPr>
            <w:r w:rsidRPr="00070528">
              <w:rPr>
                <w:rFonts w:cs="Tahoma"/>
                <w:sz w:val="22"/>
                <w:szCs w:val="22"/>
              </w:rPr>
              <w:t>Mới nhận_Chờ kiểm tra</w:t>
            </w:r>
          </w:p>
          <w:p w14:paraId="0614EC22" w14:textId="77777777" w:rsidR="009A007A" w:rsidRPr="00070528" w:rsidRDefault="009A007A" w:rsidP="009A007A">
            <w:pPr>
              <w:pStyle w:val="ListParagraph"/>
              <w:numPr>
                <w:ilvl w:val="0"/>
                <w:numId w:val="17"/>
              </w:numPr>
              <w:spacing w:before="74" w:after="37"/>
              <w:ind w:left="446" w:hanging="223"/>
              <w:rPr>
                <w:rFonts w:cs="Tahoma"/>
                <w:sz w:val="22"/>
                <w:szCs w:val="22"/>
              </w:rPr>
            </w:pPr>
            <w:r w:rsidRPr="00070528">
              <w:rPr>
                <w:rFonts w:cs="Tahoma"/>
                <w:sz w:val="22"/>
                <w:szCs w:val="22"/>
              </w:rPr>
              <w:t>Chờ lưu kho_Hoàn chỉnh</w:t>
            </w:r>
          </w:p>
          <w:p w14:paraId="223CC23F" w14:textId="77777777" w:rsidR="009A007A" w:rsidRPr="00070528" w:rsidRDefault="009A007A" w:rsidP="009A007A">
            <w:pPr>
              <w:pStyle w:val="ListParagraph"/>
              <w:numPr>
                <w:ilvl w:val="0"/>
                <w:numId w:val="17"/>
              </w:numPr>
              <w:spacing w:before="74" w:after="37"/>
              <w:ind w:left="446" w:hanging="223"/>
              <w:rPr>
                <w:rFonts w:cs="Tahoma"/>
                <w:sz w:val="22"/>
                <w:szCs w:val="22"/>
              </w:rPr>
            </w:pPr>
            <w:r w:rsidRPr="00070528">
              <w:rPr>
                <w:rFonts w:cs="Tahoma"/>
                <w:sz w:val="22"/>
                <w:szCs w:val="22"/>
              </w:rPr>
              <w:lastRenderedPageBreak/>
              <w:t>Chờ lưu kho_Cần update lỗi</w:t>
            </w:r>
          </w:p>
          <w:p w14:paraId="42217F9A" w14:textId="77777777" w:rsidR="009A007A" w:rsidRPr="00070528" w:rsidRDefault="009A007A" w:rsidP="009A007A">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w:t>
            </w:r>
          </w:p>
          <w:p w14:paraId="791D27CD" w14:textId="77777777" w:rsidR="00C3592B" w:rsidRPr="00070528" w:rsidRDefault="009A007A" w:rsidP="00CA13E1">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w:t>
            </w:r>
          </w:p>
          <w:p w14:paraId="04FC1817" w14:textId="77777777" w:rsidR="00C3592B" w:rsidRPr="00070528" w:rsidRDefault="00C3592B" w:rsidP="00CA13E1">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lỗi_Đang cho mượn</w:t>
            </w:r>
          </w:p>
          <w:p w14:paraId="43520C14" w14:textId="624CFD71" w:rsidR="000020B9" w:rsidRPr="00070528" w:rsidRDefault="00C3592B" w:rsidP="00CA13E1">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chỉnh_Đang cho mượn</w:t>
            </w:r>
            <w:r w:rsidR="009A007A" w:rsidRPr="00070528">
              <w:rPr>
                <w:rFonts w:cs="Tahoma"/>
                <w:sz w:val="22"/>
                <w:szCs w:val="22"/>
              </w:rPr>
              <w:t xml:space="preserve"> </w:t>
            </w:r>
          </w:p>
        </w:tc>
      </w:tr>
      <w:tr w:rsidR="00AD70FB" w:rsidRPr="00070528" w14:paraId="3D776BD6" w14:textId="77777777" w:rsidTr="00066503">
        <w:tc>
          <w:tcPr>
            <w:tcW w:w="576" w:type="dxa"/>
          </w:tcPr>
          <w:p w14:paraId="49210141" w14:textId="77777777" w:rsidR="00AD70FB" w:rsidRPr="00070528" w:rsidRDefault="00AD70FB" w:rsidP="000C1FDD">
            <w:pPr>
              <w:pStyle w:val="ListParagraph"/>
              <w:numPr>
                <w:ilvl w:val="0"/>
                <w:numId w:val="37"/>
              </w:numPr>
              <w:spacing w:before="74" w:after="37"/>
              <w:ind w:left="236" w:hanging="223"/>
              <w:rPr>
                <w:rFonts w:cs="Tahoma"/>
                <w:sz w:val="22"/>
                <w:szCs w:val="22"/>
              </w:rPr>
            </w:pPr>
          </w:p>
        </w:tc>
        <w:tc>
          <w:tcPr>
            <w:tcW w:w="2254" w:type="dxa"/>
          </w:tcPr>
          <w:p w14:paraId="1239E818" w14:textId="13B772FD" w:rsidR="00AD70FB" w:rsidRPr="00070528" w:rsidRDefault="00AD70FB" w:rsidP="004B3088">
            <w:pPr>
              <w:spacing w:before="74" w:after="37"/>
              <w:ind w:left="12"/>
              <w:rPr>
                <w:rFonts w:cs="Tahoma"/>
                <w:sz w:val="22"/>
                <w:szCs w:val="22"/>
              </w:rPr>
            </w:pPr>
            <w:r w:rsidRPr="00070528">
              <w:rPr>
                <w:rFonts w:cs="Tahoma"/>
                <w:sz w:val="22"/>
                <w:szCs w:val="22"/>
              </w:rPr>
              <w:t>Trạng thái xử lý</w:t>
            </w:r>
          </w:p>
        </w:tc>
        <w:tc>
          <w:tcPr>
            <w:tcW w:w="2007" w:type="dxa"/>
          </w:tcPr>
          <w:p w14:paraId="52898D27" w14:textId="78DC88AD" w:rsidR="00AD70FB" w:rsidRPr="00070528" w:rsidRDefault="00AD70FB" w:rsidP="004B3088">
            <w:pPr>
              <w:spacing w:before="74" w:after="37"/>
              <w:ind w:left="60"/>
              <w:rPr>
                <w:rFonts w:cs="Tahoma"/>
                <w:sz w:val="22"/>
                <w:szCs w:val="22"/>
              </w:rPr>
            </w:pPr>
            <w:r w:rsidRPr="00070528">
              <w:rPr>
                <w:rFonts w:cs="Tahoma"/>
                <w:sz w:val="22"/>
                <w:szCs w:val="22"/>
              </w:rPr>
              <w:t>Dropdownlist</w:t>
            </w:r>
          </w:p>
        </w:tc>
        <w:tc>
          <w:tcPr>
            <w:tcW w:w="1657" w:type="dxa"/>
          </w:tcPr>
          <w:p w14:paraId="01F8DFFF" w14:textId="77777777" w:rsidR="00AD70FB" w:rsidRPr="00070528" w:rsidRDefault="00AD70FB" w:rsidP="004B3088">
            <w:pPr>
              <w:spacing w:before="74" w:after="37"/>
              <w:ind w:left="337"/>
              <w:rPr>
                <w:rFonts w:cs="Tahoma"/>
                <w:sz w:val="22"/>
                <w:szCs w:val="22"/>
              </w:rPr>
            </w:pPr>
          </w:p>
        </w:tc>
        <w:tc>
          <w:tcPr>
            <w:tcW w:w="3731" w:type="dxa"/>
          </w:tcPr>
          <w:p w14:paraId="43B5F069" w14:textId="39103CB2" w:rsidR="00AD70FB" w:rsidRPr="00070528" w:rsidRDefault="00AD70FB" w:rsidP="00051EA2">
            <w:pPr>
              <w:spacing w:before="74" w:after="37"/>
              <w:ind w:left="39"/>
              <w:rPr>
                <w:rFonts w:cs="Tahoma"/>
                <w:sz w:val="22"/>
                <w:szCs w:val="22"/>
              </w:rPr>
            </w:pPr>
            <w:r w:rsidRPr="00070528">
              <w:rPr>
                <w:rFonts w:cs="Tahoma"/>
                <w:sz w:val="22"/>
                <w:szCs w:val="22"/>
              </w:rPr>
              <w:t>Cho phép tìm kiếm giấy tờ theo trạng thái xử lý</w:t>
            </w:r>
          </w:p>
        </w:tc>
        <w:tc>
          <w:tcPr>
            <w:tcW w:w="3857" w:type="dxa"/>
          </w:tcPr>
          <w:p w14:paraId="025DB397" w14:textId="77777777" w:rsidR="00AD70FB" w:rsidRPr="00070528" w:rsidRDefault="00AD70FB" w:rsidP="004B3088">
            <w:pPr>
              <w:spacing w:before="74" w:after="37"/>
              <w:ind w:left="8"/>
              <w:rPr>
                <w:rFonts w:cs="Tahoma"/>
                <w:sz w:val="22"/>
                <w:szCs w:val="22"/>
              </w:rPr>
            </w:pPr>
            <w:r w:rsidRPr="00070528">
              <w:rPr>
                <w:rFonts w:cs="Tahoma"/>
                <w:sz w:val="22"/>
                <w:szCs w:val="22"/>
              </w:rPr>
              <w:t>Mặc định: Chưa xử lý</w:t>
            </w:r>
          </w:p>
          <w:p w14:paraId="4B5911E7" w14:textId="77777777" w:rsidR="00AD70FB" w:rsidRPr="00070528" w:rsidRDefault="00AD70FB" w:rsidP="004B3088">
            <w:pPr>
              <w:spacing w:before="74" w:after="37"/>
              <w:ind w:left="8"/>
              <w:rPr>
                <w:rFonts w:cs="Tahoma"/>
                <w:sz w:val="22"/>
                <w:szCs w:val="22"/>
              </w:rPr>
            </w:pPr>
            <w:r w:rsidRPr="00070528">
              <w:rPr>
                <w:rFonts w:cs="Tahoma"/>
                <w:sz w:val="22"/>
                <w:szCs w:val="22"/>
              </w:rPr>
              <w:t>Cho chọn trong danh sách gồm:</w:t>
            </w:r>
          </w:p>
          <w:p w14:paraId="1F8D8020" w14:textId="77777777" w:rsidR="00AD70FB" w:rsidRPr="00070528" w:rsidRDefault="00AD70FB" w:rsidP="00AD70FB">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1EDFC120" w14:textId="66A24D75" w:rsidR="00AD70FB" w:rsidRPr="00070528" w:rsidRDefault="00AD70FB" w:rsidP="00AD70FB">
            <w:pPr>
              <w:pStyle w:val="ListParagraph"/>
              <w:numPr>
                <w:ilvl w:val="0"/>
                <w:numId w:val="17"/>
              </w:numPr>
              <w:spacing w:before="74" w:after="37"/>
              <w:ind w:left="446" w:hanging="223"/>
              <w:rPr>
                <w:rFonts w:cs="Tahoma"/>
                <w:sz w:val="22"/>
                <w:szCs w:val="22"/>
              </w:rPr>
            </w:pPr>
            <w:r w:rsidRPr="00070528">
              <w:rPr>
                <w:rFonts w:cs="Tahoma"/>
                <w:sz w:val="22"/>
                <w:szCs w:val="22"/>
              </w:rPr>
              <w:t>Đã xử lý</w:t>
            </w:r>
            <w:r w:rsidR="00C3592B" w:rsidRPr="00070528">
              <w:rPr>
                <w:rFonts w:cs="Tahoma"/>
                <w:sz w:val="22"/>
                <w:szCs w:val="22"/>
              </w:rPr>
              <w:t>: user phụ trách đã nhấn “Lưu và chuyển” ở màn hình kiểm tra thông tin HĐ hoặc kiểm tra thông tin Cavet</w:t>
            </w:r>
          </w:p>
          <w:p w14:paraId="35D4BD85" w14:textId="021DCA14" w:rsidR="00AD70FB" w:rsidRPr="00070528" w:rsidRDefault="00AD70FB">
            <w:pPr>
              <w:pStyle w:val="ListParagraph"/>
              <w:numPr>
                <w:ilvl w:val="0"/>
                <w:numId w:val="17"/>
              </w:numPr>
              <w:spacing w:before="74" w:after="37"/>
              <w:ind w:left="446" w:hanging="223"/>
              <w:rPr>
                <w:rFonts w:cs="Tahoma"/>
                <w:sz w:val="22"/>
                <w:szCs w:val="22"/>
              </w:rPr>
            </w:pPr>
            <w:r w:rsidRPr="00070528">
              <w:rPr>
                <w:rFonts w:cs="Tahoma"/>
                <w:sz w:val="22"/>
                <w:szCs w:val="22"/>
              </w:rPr>
              <w:t>Chưa xử lý</w:t>
            </w:r>
            <w:r w:rsidR="00C3592B" w:rsidRPr="00070528">
              <w:rPr>
                <w:rFonts w:cs="Tahoma"/>
                <w:sz w:val="22"/>
                <w:szCs w:val="22"/>
              </w:rPr>
              <w:t>: user phụ trách chưa nhấn “Lưu và chuyển” ở màn hình kiểm tra thông tin HĐ hoặc kiểm tra thông tin Cavet</w:t>
            </w:r>
          </w:p>
        </w:tc>
      </w:tr>
      <w:tr w:rsidR="00166F9B" w:rsidRPr="00070528" w14:paraId="00E3D9D9" w14:textId="77777777" w:rsidTr="00066503">
        <w:tc>
          <w:tcPr>
            <w:tcW w:w="576" w:type="dxa"/>
          </w:tcPr>
          <w:p w14:paraId="6FE6D2B5" w14:textId="77777777" w:rsidR="00166F9B" w:rsidRPr="00070528" w:rsidRDefault="00166F9B" w:rsidP="000C1FDD">
            <w:pPr>
              <w:pStyle w:val="ListParagraph"/>
              <w:numPr>
                <w:ilvl w:val="0"/>
                <w:numId w:val="37"/>
              </w:numPr>
              <w:spacing w:before="74" w:after="37"/>
              <w:ind w:left="236" w:hanging="223"/>
              <w:rPr>
                <w:rFonts w:cs="Tahoma"/>
                <w:sz w:val="22"/>
                <w:szCs w:val="22"/>
              </w:rPr>
            </w:pPr>
          </w:p>
        </w:tc>
        <w:tc>
          <w:tcPr>
            <w:tcW w:w="2254" w:type="dxa"/>
          </w:tcPr>
          <w:p w14:paraId="052E5282" w14:textId="3875C2DE" w:rsidR="00166F9B" w:rsidRPr="00070528" w:rsidRDefault="00166F9B" w:rsidP="004B3088">
            <w:pPr>
              <w:spacing w:before="74" w:after="37"/>
              <w:ind w:left="12"/>
              <w:rPr>
                <w:rFonts w:cs="Tahoma"/>
                <w:sz w:val="22"/>
                <w:szCs w:val="22"/>
              </w:rPr>
            </w:pPr>
            <w:r w:rsidRPr="00070528">
              <w:rPr>
                <w:rFonts w:cs="Tahoma"/>
                <w:sz w:val="22"/>
                <w:szCs w:val="22"/>
              </w:rPr>
              <w:t>Số máy</w:t>
            </w:r>
          </w:p>
        </w:tc>
        <w:tc>
          <w:tcPr>
            <w:tcW w:w="2007" w:type="dxa"/>
          </w:tcPr>
          <w:p w14:paraId="5D1FF64E" w14:textId="24B2CA4D" w:rsidR="00166F9B" w:rsidRPr="00070528" w:rsidRDefault="00166F9B" w:rsidP="004B3088">
            <w:pPr>
              <w:spacing w:before="74" w:after="37"/>
              <w:ind w:left="60"/>
              <w:rPr>
                <w:rFonts w:cs="Tahoma"/>
                <w:sz w:val="22"/>
                <w:szCs w:val="22"/>
              </w:rPr>
            </w:pPr>
            <w:r w:rsidRPr="00070528">
              <w:rPr>
                <w:rFonts w:cs="Tahoma"/>
                <w:sz w:val="22"/>
                <w:szCs w:val="22"/>
              </w:rPr>
              <w:t>Text</w:t>
            </w:r>
          </w:p>
        </w:tc>
        <w:tc>
          <w:tcPr>
            <w:tcW w:w="1657" w:type="dxa"/>
          </w:tcPr>
          <w:p w14:paraId="2E38E734" w14:textId="77777777" w:rsidR="00166F9B" w:rsidRPr="00070528" w:rsidRDefault="00166F9B" w:rsidP="004B3088">
            <w:pPr>
              <w:spacing w:before="74" w:after="37"/>
              <w:ind w:left="337"/>
              <w:rPr>
                <w:rFonts w:cs="Tahoma"/>
                <w:sz w:val="22"/>
                <w:szCs w:val="22"/>
              </w:rPr>
            </w:pPr>
          </w:p>
        </w:tc>
        <w:tc>
          <w:tcPr>
            <w:tcW w:w="3731" w:type="dxa"/>
          </w:tcPr>
          <w:p w14:paraId="580A79B3" w14:textId="17390073" w:rsidR="00166F9B" w:rsidRPr="00070528" w:rsidRDefault="00166F9B" w:rsidP="00051EA2">
            <w:pPr>
              <w:spacing w:before="74" w:after="37"/>
              <w:ind w:left="39"/>
              <w:rPr>
                <w:rFonts w:cs="Tahoma"/>
                <w:sz w:val="22"/>
                <w:szCs w:val="22"/>
              </w:rPr>
            </w:pPr>
            <w:r w:rsidRPr="00070528">
              <w:rPr>
                <w:rFonts w:cs="Tahoma"/>
                <w:sz w:val="22"/>
                <w:szCs w:val="22"/>
              </w:rPr>
              <w:t>Cho phép nhập số máy trên Cavet để tìm kiếm</w:t>
            </w:r>
          </w:p>
        </w:tc>
        <w:tc>
          <w:tcPr>
            <w:tcW w:w="3857" w:type="dxa"/>
          </w:tcPr>
          <w:p w14:paraId="7B38E7BA" w14:textId="77777777" w:rsidR="00166F9B" w:rsidRPr="00070528" w:rsidRDefault="00166F9B" w:rsidP="004B3088">
            <w:pPr>
              <w:spacing w:before="74" w:after="37"/>
              <w:ind w:left="8"/>
              <w:rPr>
                <w:rFonts w:cs="Tahoma"/>
                <w:sz w:val="22"/>
                <w:szCs w:val="22"/>
              </w:rPr>
            </w:pPr>
            <w:r w:rsidRPr="00070528">
              <w:rPr>
                <w:rFonts w:cs="Tahoma"/>
                <w:sz w:val="22"/>
                <w:szCs w:val="22"/>
              </w:rPr>
              <w:t>Mặc định: trắng</w:t>
            </w:r>
          </w:p>
          <w:p w14:paraId="24EBB0A1" w14:textId="010D7C36" w:rsidR="00166F9B" w:rsidRPr="00070528" w:rsidRDefault="00166F9B" w:rsidP="004B3088">
            <w:pPr>
              <w:spacing w:before="74" w:after="37"/>
              <w:ind w:left="8"/>
              <w:rPr>
                <w:rFonts w:cs="Tahoma"/>
                <w:sz w:val="22"/>
                <w:szCs w:val="22"/>
              </w:rPr>
            </w:pPr>
            <w:r w:rsidRPr="00070528">
              <w:rPr>
                <w:rFonts w:cs="Tahoma"/>
                <w:sz w:val="22"/>
                <w:szCs w:val="22"/>
              </w:rPr>
              <w:t>Cho phép sửa</w:t>
            </w:r>
          </w:p>
        </w:tc>
      </w:tr>
      <w:tr w:rsidR="0043300D" w:rsidRPr="00070528" w14:paraId="463CFBC7" w14:textId="77777777" w:rsidTr="00066503">
        <w:tc>
          <w:tcPr>
            <w:tcW w:w="576" w:type="dxa"/>
          </w:tcPr>
          <w:p w14:paraId="39C7FD5D" w14:textId="09009A15" w:rsidR="0043300D" w:rsidRPr="00070528" w:rsidRDefault="0043300D" w:rsidP="000C1FDD">
            <w:pPr>
              <w:pStyle w:val="ListParagraph"/>
              <w:numPr>
                <w:ilvl w:val="0"/>
                <w:numId w:val="37"/>
              </w:numPr>
              <w:spacing w:before="74" w:after="37"/>
              <w:ind w:left="236" w:hanging="223"/>
              <w:rPr>
                <w:rFonts w:cs="Tahoma"/>
                <w:sz w:val="22"/>
                <w:szCs w:val="22"/>
              </w:rPr>
            </w:pPr>
          </w:p>
        </w:tc>
        <w:tc>
          <w:tcPr>
            <w:tcW w:w="2254" w:type="dxa"/>
          </w:tcPr>
          <w:p w14:paraId="484FB6F8" w14:textId="1A718B6A" w:rsidR="0043300D" w:rsidRPr="00070528" w:rsidRDefault="0043300D" w:rsidP="004B3088">
            <w:pPr>
              <w:spacing w:before="74" w:after="37"/>
              <w:ind w:left="12"/>
              <w:rPr>
                <w:rFonts w:cs="Tahoma"/>
                <w:sz w:val="22"/>
                <w:szCs w:val="22"/>
              </w:rPr>
            </w:pPr>
            <w:r w:rsidRPr="00070528">
              <w:rPr>
                <w:rFonts w:cs="Tahoma"/>
                <w:sz w:val="22"/>
                <w:szCs w:val="22"/>
              </w:rPr>
              <w:t>Ngày tiếp nhận</w:t>
            </w:r>
            <w:r w:rsidR="009913B2" w:rsidRPr="00070528">
              <w:rPr>
                <w:rFonts w:cs="Tahoma"/>
                <w:sz w:val="22"/>
                <w:szCs w:val="22"/>
              </w:rPr>
              <w:t xml:space="preserve"> … đến…</w:t>
            </w:r>
          </w:p>
        </w:tc>
        <w:tc>
          <w:tcPr>
            <w:tcW w:w="2007" w:type="dxa"/>
          </w:tcPr>
          <w:p w14:paraId="352B2E4C" w14:textId="552ECBD9" w:rsidR="0043300D" w:rsidRPr="00070528" w:rsidRDefault="0043300D" w:rsidP="004B3088">
            <w:pPr>
              <w:spacing w:before="74" w:after="37"/>
              <w:ind w:left="60"/>
              <w:rPr>
                <w:rFonts w:cs="Tahoma"/>
                <w:sz w:val="22"/>
                <w:szCs w:val="22"/>
              </w:rPr>
            </w:pPr>
            <w:r w:rsidRPr="00070528">
              <w:rPr>
                <w:rFonts w:cs="Tahoma"/>
                <w:sz w:val="22"/>
                <w:szCs w:val="22"/>
              </w:rPr>
              <w:t xml:space="preserve">Date </w:t>
            </w:r>
          </w:p>
        </w:tc>
        <w:tc>
          <w:tcPr>
            <w:tcW w:w="1657" w:type="dxa"/>
          </w:tcPr>
          <w:p w14:paraId="549BEA28" w14:textId="77777777" w:rsidR="0043300D" w:rsidRPr="00070528" w:rsidRDefault="0043300D" w:rsidP="004B3088">
            <w:pPr>
              <w:spacing w:before="74" w:after="37"/>
              <w:ind w:left="337"/>
              <w:rPr>
                <w:rFonts w:cs="Tahoma"/>
                <w:sz w:val="22"/>
                <w:szCs w:val="22"/>
              </w:rPr>
            </w:pPr>
          </w:p>
        </w:tc>
        <w:tc>
          <w:tcPr>
            <w:tcW w:w="3731" w:type="dxa"/>
          </w:tcPr>
          <w:p w14:paraId="7C72E47B" w14:textId="407D52CA" w:rsidR="0043300D" w:rsidRPr="00070528" w:rsidRDefault="0043300D" w:rsidP="00051EA2">
            <w:pPr>
              <w:spacing w:before="74" w:after="37"/>
              <w:ind w:left="39"/>
              <w:rPr>
                <w:rFonts w:cs="Tahoma"/>
                <w:sz w:val="22"/>
                <w:szCs w:val="22"/>
              </w:rPr>
            </w:pPr>
            <w:r w:rsidRPr="00070528">
              <w:rPr>
                <w:rFonts w:cs="Tahoma"/>
                <w:sz w:val="22"/>
                <w:szCs w:val="22"/>
              </w:rPr>
              <w:t>Cho phép chọn ngày hồ sơ được assign cho user tiếp nhận</w:t>
            </w:r>
          </w:p>
        </w:tc>
        <w:tc>
          <w:tcPr>
            <w:tcW w:w="3857" w:type="dxa"/>
          </w:tcPr>
          <w:p w14:paraId="7AF08E0F" w14:textId="18B3C9BF" w:rsidR="0043300D" w:rsidRPr="00070528" w:rsidRDefault="0043300D" w:rsidP="004B3088">
            <w:pPr>
              <w:spacing w:before="74" w:after="37"/>
              <w:ind w:left="8"/>
              <w:rPr>
                <w:rFonts w:cs="Tahoma"/>
                <w:sz w:val="22"/>
                <w:szCs w:val="22"/>
              </w:rPr>
            </w:pPr>
            <w:r w:rsidRPr="00070528">
              <w:rPr>
                <w:rFonts w:cs="Tahoma"/>
                <w:sz w:val="22"/>
                <w:szCs w:val="22"/>
              </w:rPr>
              <w:t xml:space="preserve">Mặc định: </w:t>
            </w:r>
            <w:r w:rsidR="008628AD" w:rsidRPr="00070528">
              <w:rPr>
                <w:rFonts w:cs="Tahoma"/>
                <w:sz w:val="22"/>
                <w:szCs w:val="22"/>
              </w:rPr>
              <w:t>trắng</w:t>
            </w:r>
          </w:p>
          <w:p w14:paraId="5EB44EB9" w14:textId="7F2A1132" w:rsidR="0043300D" w:rsidRPr="00070528" w:rsidRDefault="0043300D" w:rsidP="009913B2">
            <w:pPr>
              <w:spacing w:before="74" w:after="37"/>
              <w:ind w:left="8"/>
              <w:rPr>
                <w:rFonts w:cs="Tahoma"/>
                <w:sz w:val="22"/>
                <w:szCs w:val="22"/>
              </w:rPr>
            </w:pPr>
            <w:r w:rsidRPr="00070528">
              <w:rPr>
                <w:rFonts w:cs="Tahoma"/>
                <w:sz w:val="22"/>
                <w:szCs w:val="22"/>
              </w:rPr>
              <w:t xml:space="preserve">Cho phép </w:t>
            </w:r>
            <w:r w:rsidR="009913B2" w:rsidRPr="00070528">
              <w:rPr>
                <w:rFonts w:cs="Tahoma"/>
                <w:sz w:val="22"/>
                <w:szCs w:val="22"/>
              </w:rPr>
              <w:t>tìm kiếm theo khoảng</w:t>
            </w:r>
          </w:p>
        </w:tc>
      </w:tr>
      <w:tr w:rsidR="00D86AA3" w:rsidRPr="00070528" w14:paraId="212475E9" w14:textId="77777777" w:rsidTr="00066503">
        <w:tc>
          <w:tcPr>
            <w:tcW w:w="576" w:type="dxa"/>
          </w:tcPr>
          <w:p w14:paraId="22B2ABA9" w14:textId="77777777" w:rsidR="00D86AA3" w:rsidRPr="00070528" w:rsidRDefault="00D86AA3" w:rsidP="000C1FDD">
            <w:pPr>
              <w:pStyle w:val="ListParagraph"/>
              <w:numPr>
                <w:ilvl w:val="0"/>
                <w:numId w:val="37"/>
              </w:numPr>
              <w:spacing w:before="74" w:after="37"/>
              <w:ind w:left="236" w:hanging="223"/>
              <w:rPr>
                <w:rFonts w:cs="Tahoma"/>
                <w:sz w:val="22"/>
                <w:szCs w:val="22"/>
              </w:rPr>
            </w:pPr>
          </w:p>
        </w:tc>
        <w:tc>
          <w:tcPr>
            <w:tcW w:w="2254" w:type="dxa"/>
          </w:tcPr>
          <w:p w14:paraId="3B7044BE" w14:textId="022294A0" w:rsidR="00D86AA3" w:rsidRPr="00070528" w:rsidRDefault="00D86AA3" w:rsidP="004B3088">
            <w:pPr>
              <w:spacing w:before="74" w:after="37"/>
              <w:ind w:left="12"/>
              <w:rPr>
                <w:rFonts w:cs="Tahoma"/>
                <w:sz w:val="22"/>
                <w:szCs w:val="22"/>
              </w:rPr>
            </w:pPr>
            <w:r w:rsidRPr="00070528">
              <w:rPr>
                <w:rFonts w:cs="Tahoma"/>
                <w:sz w:val="22"/>
                <w:szCs w:val="22"/>
              </w:rPr>
              <w:t>Ngày xử lý</w:t>
            </w:r>
            <w:r w:rsidR="00EA68D6" w:rsidRPr="00070528">
              <w:rPr>
                <w:rFonts w:cs="Tahoma"/>
                <w:sz w:val="22"/>
                <w:szCs w:val="22"/>
              </w:rPr>
              <w:t xml:space="preserve"> … đến…</w:t>
            </w:r>
          </w:p>
        </w:tc>
        <w:tc>
          <w:tcPr>
            <w:tcW w:w="2007" w:type="dxa"/>
          </w:tcPr>
          <w:p w14:paraId="5D09F866" w14:textId="2EEF4E6F" w:rsidR="00D86AA3" w:rsidRPr="00070528" w:rsidRDefault="00D86AA3" w:rsidP="004B3088">
            <w:pPr>
              <w:spacing w:before="74" w:after="37"/>
              <w:ind w:left="60"/>
              <w:rPr>
                <w:rFonts w:cs="Tahoma"/>
                <w:sz w:val="22"/>
                <w:szCs w:val="22"/>
              </w:rPr>
            </w:pPr>
            <w:r w:rsidRPr="00070528">
              <w:rPr>
                <w:rFonts w:cs="Tahoma"/>
                <w:sz w:val="22"/>
                <w:szCs w:val="22"/>
              </w:rPr>
              <w:t>Date</w:t>
            </w:r>
          </w:p>
        </w:tc>
        <w:tc>
          <w:tcPr>
            <w:tcW w:w="1657" w:type="dxa"/>
          </w:tcPr>
          <w:p w14:paraId="628B56EA" w14:textId="77777777" w:rsidR="00D86AA3" w:rsidRPr="00070528" w:rsidRDefault="00D86AA3" w:rsidP="004B3088">
            <w:pPr>
              <w:spacing w:before="74" w:after="37"/>
              <w:ind w:left="337"/>
              <w:rPr>
                <w:rFonts w:cs="Tahoma"/>
                <w:sz w:val="22"/>
                <w:szCs w:val="22"/>
              </w:rPr>
            </w:pPr>
          </w:p>
        </w:tc>
        <w:tc>
          <w:tcPr>
            <w:tcW w:w="3731" w:type="dxa"/>
          </w:tcPr>
          <w:p w14:paraId="16924480" w14:textId="0AC5C84D" w:rsidR="00D86AA3" w:rsidRPr="00070528" w:rsidRDefault="00D86AA3" w:rsidP="00051EA2">
            <w:pPr>
              <w:spacing w:before="74" w:after="37"/>
              <w:ind w:left="39"/>
              <w:rPr>
                <w:rFonts w:cs="Tahoma"/>
                <w:sz w:val="22"/>
                <w:szCs w:val="22"/>
              </w:rPr>
            </w:pPr>
            <w:r w:rsidRPr="00070528">
              <w:rPr>
                <w:rFonts w:cs="Tahoma"/>
                <w:sz w:val="22"/>
                <w:szCs w:val="22"/>
              </w:rPr>
              <w:t>Cho phép chọn ngày nhân viên được assign đã kiểm tra xong giấy tờ</w:t>
            </w:r>
          </w:p>
        </w:tc>
        <w:tc>
          <w:tcPr>
            <w:tcW w:w="3857" w:type="dxa"/>
          </w:tcPr>
          <w:p w14:paraId="3C37521B" w14:textId="77777777" w:rsidR="00D86AA3" w:rsidRPr="00070528" w:rsidRDefault="00D86AA3" w:rsidP="004B3088">
            <w:pPr>
              <w:spacing w:before="74" w:after="37"/>
              <w:ind w:left="8"/>
              <w:rPr>
                <w:rFonts w:cs="Tahoma"/>
                <w:sz w:val="22"/>
                <w:szCs w:val="22"/>
              </w:rPr>
            </w:pPr>
            <w:r w:rsidRPr="00070528">
              <w:rPr>
                <w:rFonts w:cs="Tahoma"/>
                <w:sz w:val="22"/>
                <w:szCs w:val="22"/>
              </w:rPr>
              <w:t>Mặc định: trắng</w:t>
            </w:r>
          </w:p>
          <w:p w14:paraId="03AC7CFE" w14:textId="77777777" w:rsidR="00D86AA3" w:rsidRPr="00070528" w:rsidRDefault="00D86AA3" w:rsidP="004B3088">
            <w:pPr>
              <w:spacing w:before="74" w:after="37"/>
              <w:ind w:left="8"/>
              <w:rPr>
                <w:rFonts w:cs="Tahoma"/>
                <w:sz w:val="22"/>
                <w:szCs w:val="22"/>
              </w:rPr>
            </w:pPr>
            <w:r w:rsidRPr="00070528">
              <w:rPr>
                <w:rFonts w:cs="Tahoma"/>
                <w:sz w:val="22"/>
                <w:szCs w:val="22"/>
              </w:rPr>
              <w:t>Việc kiểm tra giấy tờ được xác định là hoàn thành khi user được assign nhấn nút “Lưu và chuyển” ở màn hình SC06</w:t>
            </w:r>
          </w:p>
          <w:p w14:paraId="045A8EC9" w14:textId="73FB7EBD" w:rsidR="00EA68D6" w:rsidRPr="00070528" w:rsidRDefault="00EA68D6" w:rsidP="004B3088">
            <w:pPr>
              <w:spacing w:before="74" w:after="37"/>
              <w:ind w:left="8"/>
              <w:rPr>
                <w:rFonts w:cs="Tahoma"/>
                <w:sz w:val="22"/>
                <w:szCs w:val="22"/>
              </w:rPr>
            </w:pPr>
            <w:r w:rsidRPr="00070528">
              <w:rPr>
                <w:rFonts w:cs="Tahoma"/>
                <w:sz w:val="22"/>
                <w:szCs w:val="22"/>
              </w:rPr>
              <w:t>Cho phép tìm kiếm theo khoảng</w:t>
            </w:r>
          </w:p>
        </w:tc>
      </w:tr>
      <w:tr w:rsidR="00166F9B" w:rsidRPr="00070528" w14:paraId="4207D50F" w14:textId="77777777" w:rsidTr="00066503">
        <w:tc>
          <w:tcPr>
            <w:tcW w:w="576" w:type="dxa"/>
          </w:tcPr>
          <w:p w14:paraId="42C57527" w14:textId="77777777" w:rsidR="00166F9B" w:rsidRPr="00070528" w:rsidRDefault="00166F9B" w:rsidP="000C1FDD">
            <w:pPr>
              <w:pStyle w:val="ListParagraph"/>
              <w:numPr>
                <w:ilvl w:val="0"/>
                <w:numId w:val="37"/>
              </w:numPr>
              <w:spacing w:before="74" w:after="37"/>
              <w:ind w:left="236" w:hanging="223"/>
              <w:rPr>
                <w:rFonts w:cs="Tahoma"/>
                <w:sz w:val="22"/>
                <w:szCs w:val="22"/>
              </w:rPr>
            </w:pPr>
          </w:p>
        </w:tc>
        <w:tc>
          <w:tcPr>
            <w:tcW w:w="2254" w:type="dxa"/>
          </w:tcPr>
          <w:p w14:paraId="2C2C206D" w14:textId="03807899" w:rsidR="00166F9B" w:rsidRPr="00070528" w:rsidRDefault="00166F9B" w:rsidP="004B3088">
            <w:pPr>
              <w:spacing w:before="74" w:after="37"/>
              <w:ind w:left="12"/>
              <w:rPr>
                <w:rFonts w:cs="Tahoma"/>
                <w:sz w:val="22"/>
                <w:szCs w:val="22"/>
              </w:rPr>
            </w:pPr>
            <w:r w:rsidRPr="00070528">
              <w:rPr>
                <w:rFonts w:cs="Tahoma"/>
                <w:sz w:val="22"/>
                <w:szCs w:val="22"/>
              </w:rPr>
              <w:t>Tìm kiếm</w:t>
            </w:r>
          </w:p>
        </w:tc>
        <w:tc>
          <w:tcPr>
            <w:tcW w:w="2007" w:type="dxa"/>
          </w:tcPr>
          <w:p w14:paraId="33E4C579" w14:textId="7B27C1B0" w:rsidR="00166F9B" w:rsidRPr="00070528" w:rsidRDefault="00166F9B" w:rsidP="004B3088">
            <w:pPr>
              <w:spacing w:before="74" w:after="37"/>
              <w:ind w:left="60"/>
              <w:rPr>
                <w:rFonts w:cs="Tahoma"/>
                <w:sz w:val="22"/>
                <w:szCs w:val="22"/>
              </w:rPr>
            </w:pPr>
            <w:r w:rsidRPr="00070528">
              <w:rPr>
                <w:rFonts w:cs="Tahoma"/>
                <w:sz w:val="22"/>
                <w:szCs w:val="22"/>
              </w:rPr>
              <w:t>Button</w:t>
            </w:r>
          </w:p>
        </w:tc>
        <w:tc>
          <w:tcPr>
            <w:tcW w:w="1657" w:type="dxa"/>
          </w:tcPr>
          <w:p w14:paraId="6A787E8F" w14:textId="77777777" w:rsidR="00166F9B" w:rsidRPr="00070528" w:rsidRDefault="00166F9B" w:rsidP="004B3088">
            <w:pPr>
              <w:spacing w:before="74" w:after="37"/>
              <w:ind w:left="337"/>
              <w:rPr>
                <w:rFonts w:cs="Tahoma"/>
                <w:sz w:val="22"/>
                <w:szCs w:val="22"/>
              </w:rPr>
            </w:pPr>
          </w:p>
        </w:tc>
        <w:tc>
          <w:tcPr>
            <w:tcW w:w="3731" w:type="dxa"/>
          </w:tcPr>
          <w:p w14:paraId="2B9C185B" w14:textId="00DC8676" w:rsidR="00166F9B" w:rsidRPr="00070528" w:rsidRDefault="00166F9B" w:rsidP="00051EA2">
            <w:pPr>
              <w:spacing w:before="74" w:after="37"/>
              <w:ind w:left="39"/>
              <w:rPr>
                <w:rFonts w:cs="Tahoma"/>
                <w:sz w:val="22"/>
                <w:szCs w:val="22"/>
              </w:rPr>
            </w:pPr>
            <w:r w:rsidRPr="00070528">
              <w:rPr>
                <w:rFonts w:cs="Tahoma"/>
                <w:sz w:val="22"/>
                <w:szCs w:val="22"/>
              </w:rPr>
              <w:t>Cho phép tìm kiếm theo các điều kiện đã nhập</w:t>
            </w:r>
          </w:p>
        </w:tc>
        <w:tc>
          <w:tcPr>
            <w:tcW w:w="3857" w:type="dxa"/>
          </w:tcPr>
          <w:p w14:paraId="1E5F1DD2" w14:textId="77777777" w:rsidR="00166F9B" w:rsidRPr="00070528" w:rsidRDefault="00166F9B" w:rsidP="004B3088">
            <w:pPr>
              <w:spacing w:before="74" w:after="37"/>
              <w:ind w:left="8"/>
              <w:rPr>
                <w:rFonts w:cs="Tahoma"/>
                <w:sz w:val="22"/>
                <w:szCs w:val="22"/>
              </w:rPr>
            </w:pPr>
          </w:p>
        </w:tc>
      </w:tr>
      <w:tr w:rsidR="002A4EFC" w:rsidRPr="00070528" w14:paraId="5B46448C" w14:textId="77777777" w:rsidTr="00F425E8">
        <w:tc>
          <w:tcPr>
            <w:tcW w:w="576" w:type="dxa"/>
          </w:tcPr>
          <w:p w14:paraId="0765F31E" w14:textId="77777777" w:rsidR="002A4EFC" w:rsidRPr="00070528" w:rsidRDefault="002A4EFC" w:rsidP="00F425E8">
            <w:pPr>
              <w:pStyle w:val="ListParagraph"/>
              <w:numPr>
                <w:ilvl w:val="0"/>
                <w:numId w:val="37"/>
              </w:numPr>
              <w:spacing w:before="74" w:after="37"/>
              <w:ind w:left="236" w:hanging="223"/>
              <w:rPr>
                <w:rFonts w:cs="Tahoma"/>
                <w:sz w:val="22"/>
                <w:szCs w:val="22"/>
              </w:rPr>
            </w:pPr>
          </w:p>
        </w:tc>
        <w:tc>
          <w:tcPr>
            <w:tcW w:w="2254" w:type="dxa"/>
          </w:tcPr>
          <w:p w14:paraId="6D2C7EC4" w14:textId="77777777" w:rsidR="002A4EFC" w:rsidRPr="00070528" w:rsidRDefault="002A4EFC" w:rsidP="00F425E8">
            <w:pPr>
              <w:spacing w:before="74" w:after="37"/>
              <w:ind w:left="12"/>
              <w:rPr>
                <w:rFonts w:cs="Tahoma"/>
                <w:sz w:val="22"/>
                <w:szCs w:val="22"/>
              </w:rPr>
            </w:pPr>
            <w:r w:rsidRPr="00070528">
              <w:rPr>
                <w:rFonts w:cs="Tahoma"/>
                <w:sz w:val="22"/>
                <w:szCs w:val="22"/>
              </w:rPr>
              <w:t>Xuất GBN</w:t>
            </w:r>
          </w:p>
        </w:tc>
        <w:tc>
          <w:tcPr>
            <w:tcW w:w="2007" w:type="dxa"/>
          </w:tcPr>
          <w:p w14:paraId="5F08203C" w14:textId="77777777" w:rsidR="002A4EFC" w:rsidRPr="00070528" w:rsidRDefault="002A4EFC" w:rsidP="00F425E8">
            <w:pPr>
              <w:spacing w:before="74" w:after="37"/>
              <w:ind w:left="60"/>
              <w:rPr>
                <w:rFonts w:cs="Tahoma"/>
                <w:sz w:val="22"/>
                <w:szCs w:val="22"/>
              </w:rPr>
            </w:pPr>
            <w:r w:rsidRPr="00070528">
              <w:rPr>
                <w:rFonts w:cs="Tahoma"/>
                <w:sz w:val="22"/>
                <w:szCs w:val="22"/>
              </w:rPr>
              <w:t>Button</w:t>
            </w:r>
          </w:p>
        </w:tc>
        <w:tc>
          <w:tcPr>
            <w:tcW w:w="1657" w:type="dxa"/>
          </w:tcPr>
          <w:p w14:paraId="55C98187" w14:textId="77777777" w:rsidR="002A4EFC" w:rsidRPr="00070528" w:rsidRDefault="002A4EFC" w:rsidP="00F425E8">
            <w:pPr>
              <w:spacing w:before="74" w:after="37"/>
              <w:ind w:left="337"/>
              <w:rPr>
                <w:rFonts w:cs="Tahoma"/>
                <w:sz w:val="22"/>
                <w:szCs w:val="22"/>
              </w:rPr>
            </w:pPr>
          </w:p>
        </w:tc>
        <w:tc>
          <w:tcPr>
            <w:tcW w:w="3731" w:type="dxa"/>
          </w:tcPr>
          <w:p w14:paraId="2E7AE8D1" w14:textId="77777777" w:rsidR="002A4EFC" w:rsidRPr="00070528" w:rsidRDefault="002A4EFC" w:rsidP="00F425E8">
            <w:pPr>
              <w:spacing w:before="74" w:after="37"/>
              <w:ind w:left="0"/>
              <w:rPr>
                <w:rFonts w:cs="Tahoma"/>
                <w:sz w:val="22"/>
                <w:szCs w:val="22"/>
              </w:rPr>
            </w:pPr>
            <w:r w:rsidRPr="00070528">
              <w:rPr>
                <w:rFonts w:cs="Tahoma"/>
                <w:sz w:val="22"/>
                <w:szCs w:val="22"/>
              </w:rPr>
              <w:t>Cho phép xuất giấy biên nhận cho các case có loại giấy tờ là Cavet</w:t>
            </w:r>
          </w:p>
        </w:tc>
        <w:tc>
          <w:tcPr>
            <w:tcW w:w="3857" w:type="dxa"/>
          </w:tcPr>
          <w:p w14:paraId="3C426C6C" w14:textId="77777777" w:rsidR="002A4EFC" w:rsidRPr="00070528" w:rsidRDefault="002A4EFC" w:rsidP="00F425E8">
            <w:pPr>
              <w:spacing w:before="74" w:after="37"/>
              <w:ind w:left="8"/>
              <w:rPr>
                <w:rFonts w:cs="Tahoma"/>
                <w:sz w:val="22"/>
                <w:szCs w:val="22"/>
              </w:rPr>
            </w:pPr>
            <w:r w:rsidRPr="00070528">
              <w:rPr>
                <w:rFonts w:cs="Tahoma"/>
                <w:sz w:val="22"/>
                <w:szCs w:val="22"/>
              </w:rPr>
              <w:t>Template của giấy biên nhận được quy định ở phụ lục 5</w:t>
            </w:r>
          </w:p>
        </w:tc>
      </w:tr>
      <w:tr w:rsidR="003522E9" w:rsidRPr="00070528" w14:paraId="15C09AB3" w14:textId="77777777" w:rsidTr="00F425E8">
        <w:tc>
          <w:tcPr>
            <w:tcW w:w="576" w:type="dxa"/>
          </w:tcPr>
          <w:p w14:paraId="52FDF98B" w14:textId="77777777" w:rsidR="003522E9" w:rsidRPr="00070528" w:rsidRDefault="003522E9" w:rsidP="00F425E8">
            <w:pPr>
              <w:pStyle w:val="ListParagraph"/>
              <w:numPr>
                <w:ilvl w:val="0"/>
                <w:numId w:val="37"/>
              </w:numPr>
              <w:spacing w:before="74" w:after="37"/>
              <w:ind w:left="236" w:hanging="223"/>
              <w:rPr>
                <w:rFonts w:cs="Tahoma"/>
                <w:sz w:val="22"/>
                <w:szCs w:val="22"/>
              </w:rPr>
            </w:pPr>
          </w:p>
        </w:tc>
        <w:tc>
          <w:tcPr>
            <w:tcW w:w="2254" w:type="dxa"/>
          </w:tcPr>
          <w:p w14:paraId="745B2EA5" w14:textId="04F6DFC2" w:rsidR="003522E9" w:rsidRPr="00070528" w:rsidRDefault="003522E9" w:rsidP="00F425E8">
            <w:pPr>
              <w:spacing w:before="74" w:after="37"/>
              <w:ind w:left="12"/>
              <w:rPr>
                <w:rFonts w:cs="Tahoma"/>
                <w:sz w:val="22"/>
                <w:szCs w:val="22"/>
              </w:rPr>
            </w:pPr>
            <w:r w:rsidRPr="00070528">
              <w:rPr>
                <w:rFonts w:cs="Tahoma"/>
                <w:sz w:val="22"/>
                <w:szCs w:val="22"/>
              </w:rPr>
              <w:t>Return</w:t>
            </w:r>
          </w:p>
        </w:tc>
        <w:tc>
          <w:tcPr>
            <w:tcW w:w="2007" w:type="dxa"/>
          </w:tcPr>
          <w:p w14:paraId="69197862" w14:textId="3880EE61" w:rsidR="003522E9" w:rsidRPr="00070528" w:rsidRDefault="003522E9" w:rsidP="00F425E8">
            <w:pPr>
              <w:spacing w:before="74" w:after="37"/>
              <w:ind w:left="60"/>
              <w:rPr>
                <w:rFonts w:cs="Tahoma"/>
                <w:sz w:val="22"/>
                <w:szCs w:val="22"/>
              </w:rPr>
            </w:pPr>
            <w:r w:rsidRPr="00070528">
              <w:rPr>
                <w:rFonts w:cs="Tahoma"/>
                <w:sz w:val="22"/>
                <w:szCs w:val="22"/>
              </w:rPr>
              <w:t>Button</w:t>
            </w:r>
          </w:p>
        </w:tc>
        <w:tc>
          <w:tcPr>
            <w:tcW w:w="1657" w:type="dxa"/>
          </w:tcPr>
          <w:p w14:paraId="112C3EF7" w14:textId="77777777" w:rsidR="003522E9" w:rsidRPr="00070528" w:rsidRDefault="003522E9" w:rsidP="00F425E8">
            <w:pPr>
              <w:spacing w:before="74" w:after="37"/>
              <w:ind w:left="337"/>
              <w:rPr>
                <w:rFonts w:cs="Tahoma"/>
                <w:sz w:val="22"/>
                <w:szCs w:val="22"/>
              </w:rPr>
            </w:pPr>
          </w:p>
        </w:tc>
        <w:tc>
          <w:tcPr>
            <w:tcW w:w="3731" w:type="dxa"/>
          </w:tcPr>
          <w:p w14:paraId="69784AC4" w14:textId="07D874AA" w:rsidR="003522E9" w:rsidRPr="00070528" w:rsidRDefault="00043244" w:rsidP="00F425E8">
            <w:pPr>
              <w:spacing w:before="74" w:after="37"/>
              <w:ind w:left="0"/>
              <w:rPr>
                <w:rFonts w:cs="Tahoma"/>
                <w:sz w:val="22"/>
                <w:szCs w:val="22"/>
              </w:rPr>
            </w:pPr>
            <w:r w:rsidRPr="00070528">
              <w:rPr>
                <w:rFonts w:cs="Tahoma"/>
                <w:sz w:val="22"/>
                <w:szCs w:val="22"/>
              </w:rPr>
              <w:t>Áp dụng trong trường hợp hồ sơ có trong hệ thống nhưng bản cứng không về thực sự</w:t>
            </w:r>
          </w:p>
        </w:tc>
        <w:tc>
          <w:tcPr>
            <w:tcW w:w="3857" w:type="dxa"/>
          </w:tcPr>
          <w:p w14:paraId="061DE95C" w14:textId="77777777" w:rsidR="003522E9" w:rsidRPr="00070528" w:rsidRDefault="00043244" w:rsidP="00F425E8">
            <w:pPr>
              <w:spacing w:before="74" w:after="37"/>
              <w:ind w:left="8"/>
              <w:rPr>
                <w:rFonts w:cs="Tahoma"/>
                <w:sz w:val="22"/>
                <w:szCs w:val="22"/>
              </w:rPr>
            </w:pPr>
            <w:r w:rsidRPr="00070528">
              <w:rPr>
                <w:rFonts w:cs="Tahoma"/>
                <w:sz w:val="22"/>
                <w:szCs w:val="22"/>
              </w:rPr>
              <w:t xml:space="preserve">Ghi nhận trạng thái của hồ </w:t>
            </w:r>
            <w:r w:rsidR="00650064" w:rsidRPr="00070528">
              <w:rPr>
                <w:rFonts w:cs="Tahoma"/>
                <w:sz w:val="22"/>
                <w:szCs w:val="22"/>
              </w:rPr>
              <w:t xml:space="preserve">sơ </w:t>
            </w:r>
            <w:proofErr w:type="gramStart"/>
            <w:r w:rsidR="00650064" w:rsidRPr="00070528">
              <w:rPr>
                <w:rFonts w:cs="Tahoma"/>
                <w:sz w:val="22"/>
                <w:szCs w:val="22"/>
              </w:rPr>
              <w:t>về”Hoàn</w:t>
            </w:r>
            <w:proofErr w:type="gramEnd"/>
            <w:r w:rsidR="00650064" w:rsidRPr="00070528">
              <w:rPr>
                <w:rFonts w:cs="Tahoma"/>
                <w:sz w:val="22"/>
                <w:szCs w:val="22"/>
              </w:rPr>
              <w:t xml:space="preserve"> trả_</w:t>
            </w:r>
            <w:r w:rsidR="00066C91" w:rsidRPr="00070528">
              <w:rPr>
                <w:rFonts w:cs="Tahoma"/>
                <w:sz w:val="22"/>
                <w:szCs w:val="22"/>
              </w:rPr>
              <w:t>giấy tờ chưa về”. Hồ sơ không xuất hiện trên các màn hình tác vụ tiếp theo</w:t>
            </w:r>
            <w:r w:rsidR="003265F0" w:rsidRPr="00070528">
              <w:rPr>
                <w:rFonts w:cs="Tahoma"/>
                <w:sz w:val="22"/>
                <w:szCs w:val="22"/>
              </w:rPr>
              <w:t>.</w:t>
            </w:r>
          </w:p>
          <w:p w14:paraId="46D93485" w14:textId="6687C0A7" w:rsidR="00233146" w:rsidRPr="00070528" w:rsidRDefault="00233146" w:rsidP="00F425E8">
            <w:pPr>
              <w:spacing w:before="74" w:after="37"/>
              <w:ind w:left="8"/>
              <w:rPr>
                <w:rFonts w:cs="Tahoma"/>
                <w:sz w:val="22"/>
                <w:szCs w:val="22"/>
              </w:rPr>
            </w:pPr>
          </w:p>
        </w:tc>
      </w:tr>
      <w:tr w:rsidR="0043300D" w:rsidRPr="00070528" w14:paraId="67AF47A3" w14:textId="77777777" w:rsidTr="00066503">
        <w:tc>
          <w:tcPr>
            <w:tcW w:w="14082" w:type="dxa"/>
            <w:gridSpan w:val="6"/>
          </w:tcPr>
          <w:p w14:paraId="4DA9019A" w14:textId="1CBC6E31" w:rsidR="0043300D" w:rsidRPr="00070528" w:rsidRDefault="0043300D">
            <w:pPr>
              <w:spacing w:before="74" w:after="37"/>
              <w:ind w:left="8"/>
              <w:rPr>
                <w:rFonts w:cs="Tahoma"/>
                <w:sz w:val="22"/>
                <w:szCs w:val="22"/>
              </w:rPr>
            </w:pPr>
            <w:r w:rsidRPr="00070528">
              <w:rPr>
                <w:rFonts w:cs="Tahoma"/>
                <w:sz w:val="22"/>
                <w:szCs w:val="22"/>
              </w:rPr>
              <w:t xml:space="preserve">Danh sách </w:t>
            </w:r>
            <w:r w:rsidR="00785933" w:rsidRPr="00070528">
              <w:rPr>
                <w:rFonts w:cs="Tahoma"/>
                <w:sz w:val="22"/>
                <w:szCs w:val="22"/>
              </w:rPr>
              <w:t>case</w:t>
            </w:r>
            <w:r w:rsidRPr="00070528">
              <w:rPr>
                <w:rFonts w:cs="Tahoma"/>
                <w:sz w:val="22"/>
                <w:szCs w:val="22"/>
              </w:rPr>
              <w:t xml:space="preserve"> cần xử lý</w:t>
            </w:r>
          </w:p>
        </w:tc>
      </w:tr>
      <w:tr w:rsidR="00166F9B" w:rsidRPr="00070528" w14:paraId="071BD314" w14:textId="77777777" w:rsidTr="00066503">
        <w:tc>
          <w:tcPr>
            <w:tcW w:w="576" w:type="dxa"/>
          </w:tcPr>
          <w:p w14:paraId="550B6A4F" w14:textId="77777777" w:rsidR="00166F9B" w:rsidRPr="00070528" w:rsidRDefault="00166F9B" w:rsidP="000C1FDD">
            <w:pPr>
              <w:pStyle w:val="ListParagraph"/>
              <w:numPr>
                <w:ilvl w:val="0"/>
                <w:numId w:val="37"/>
              </w:numPr>
              <w:spacing w:before="74" w:after="37"/>
              <w:ind w:left="236" w:hanging="223"/>
              <w:rPr>
                <w:rFonts w:cs="Tahoma"/>
                <w:sz w:val="22"/>
                <w:szCs w:val="22"/>
              </w:rPr>
            </w:pPr>
          </w:p>
        </w:tc>
        <w:tc>
          <w:tcPr>
            <w:tcW w:w="2254" w:type="dxa"/>
          </w:tcPr>
          <w:p w14:paraId="31FA4CD7" w14:textId="76A357EA" w:rsidR="00166F9B" w:rsidRPr="00070528" w:rsidRDefault="00785933" w:rsidP="004B3088">
            <w:pPr>
              <w:spacing w:before="74" w:after="37"/>
              <w:ind w:left="12"/>
              <w:rPr>
                <w:rFonts w:cs="Tahoma"/>
                <w:sz w:val="22"/>
                <w:szCs w:val="22"/>
              </w:rPr>
            </w:pPr>
            <w:r w:rsidRPr="00070528">
              <w:rPr>
                <w:rFonts w:cs="Tahoma"/>
                <w:sz w:val="22"/>
                <w:szCs w:val="22"/>
              </w:rPr>
              <w:t>Checkbox</w:t>
            </w:r>
          </w:p>
        </w:tc>
        <w:tc>
          <w:tcPr>
            <w:tcW w:w="2007" w:type="dxa"/>
          </w:tcPr>
          <w:p w14:paraId="6A629C69" w14:textId="76A61986" w:rsidR="00166F9B" w:rsidRPr="00070528" w:rsidRDefault="00785933" w:rsidP="004B3088">
            <w:pPr>
              <w:spacing w:before="74" w:after="37"/>
              <w:ind w:left="60"/>
              <w:rPr>
                <w:rFonts w:cs="Tahoma"/>
                <w:sz w:val="22"/>
                <w:szCs w:val="22"/>
              </w:rPr>
            </w:pPr>
            <w:r w:rsidRPr="00070528">
              <w:rPr>
                <w:rFonts w:cs="Tahoma"/>
                <w:sz w:val="22"/>
                <w:szCs w:val="22"/>
              </w:rPr>
              <w:t>Checkbox</w:t>
            </w:r>
          </w:p>
        </w:tc>
        <w:tc>
          <w:tcPr>
            <w:tcW w:w="1657" w:type="dxa"/>
          </w:tcPr>
          <w:p w14:paraId="64174CD9" w14:textId="35298BD8" w:rsidR="00166F9B" w:rsidRPr="00070528" w:rsidRDefault="00166F9B" w:rsidP="004B3088">
            <w:pPr>
              <w:spacing w:before="74" w:after="37"/>
              <w:ind w:left="337"/>
              <w:rPr>
                <w:rFonts w:cs="Tahoma"/>
                <w:sz w:val="22"/>
                <w:szCs w:val="22"/>
              </w:rPr>
            </w:pPr>
          </w:p>
        </w:tc>
        <w:tc>
          <w:tcPr>
            <w:tcW w:w="3731" w:type="dxa"/>
          </w:tcPr>
          <w:p w14:paraId="6CEBFF77" w14:textId="06FD10C2" w:rsidR="00166F9B" w:rsidRPr="00070528" w:rsidRDefault="00785933" w:rsidP="00051EA2">
            <w:pPr>
              <w:spacing w:before="74" w:after="37"/>
              <w:ind w:left="0"/>
              <w:rPr>
                <w:rFonts w:cs="Tahoma"/>
                <w:sz w:val="22"/>
                <w:szCs w:val="22"/>
              </w:rPr>
            </w:pPr>
            <w:r w:rsidRPr="00070528">
              <w:rPr>
                <w:rFonts w:cs="Tahoma"/>
                <w:sz w:val="22"/>
                <w:szCs w:val="22"/>
              </w:rPr>
              <w:t>Cho phép chọn giấy tờ bằng cách click vào checkbox</w:t>
            </w:r>
          </w:p>
        </w:tc>
        <w:tc>
          <w:tcPr>
            <w:tcW w:w="3857" w:type="dxa"/>
          </w:tcPr>
          <w:p w14:paraId="34B461E1" w14:textId="77777777" w:rsidR="00166F9B" w:rsidRPr="00070528" w:rsidRDefault="00166F9B" w:rsidP="004B3088">
            <w:pPr>
              <w:spacing w:before="74" w:after="37"/>
              <w:ind w:left="8"/>
              <w:rPr>
                <w:rFonts w:cs="Tahoma"/>
                <w:sz w:val="22"/>
                <w:szCs w:val="22"/>
              </w:rPr>
            </w:pPr>
          </w:p>
        </w:tc>
      </w:tr>
      <w:tr w:rsidR="0043300D" w:rsidRPr="00070528" w14:paraId="775B1BAB" w14:textId="77777777" w:rsidTr="00066503">
        <w:tc>
          <w:tcPr>
            <w:tcW w:w="576" w:type="dxa"/>
          </w:tcPr>
          <w:p w14:paraId="59A1C1B8" w14:textId="77777777" w:rsidR="0043300D" w:rsidRPr="00070528" w:rsidRDefault="0043300D" w:rsidP="000C1FDD">
            <w:pPr>
              <w:pStyle w:val="ListParagraph"/>
              <w:numPr>
                <w:ilvl w:val="0"/>
                <w:numId w:val="37"/>
              </w:numPr>
              <w:spacing w:before="74" w:after="37"/>
              <w:ind w:left="236" w:hanging="223"/>
              <w:rPr>
                <w:rFonts w:cs="Tahoma"/>
                <w:sz w:val="22"/>
                <w:szCs w:val="22"/>
              </w:rPr>
            </w:pPr>
          </w:p>
        </w:tc>
        <w:tc>
          <w:tcPr>
            <w:tcW w:w="2254" w:type="dxa"/>
          </w:tcPr>
          <w:p w14:paraId="2D918929" w14:textId="65B53F2A" w:rsidR="0043300D" w:rsidRPr="00070528" w:rsidRDefault="008835F6" w:rsidP="004B3088">
            <w:pPr>
              <w:spacing w:before="74" w:after="37"/>
              <w:ind w:left="12"/>
              <w:rPr>
                <w:rFonts w:cs="Tahoma"/>
                <w:sz w:val="22"/>
                <w:szCs w:val="22"/>
              </w:rPr>
            </w:pPr>
            <w:r w:rsidRPr="00070528">
              <w:rPr>
                <w:rFonts w:cs="Tahoma"/>
                <w:sz w:val="22"/>
                <w:szCs w:val="22"/>
              </w:rPr>
              <w:t>STT</w:t>
            </w:r>
          </w:p>
        </w:tc>
        <w:tc>
          <w:tcPr>
            <w:tcW w:w="2007" w:type="dxa"/>
          </w:tcPr>
          <w:p w14:paraId="4347B127" w14:textId="6BBB83EC" w:rsidR="0043300D" w:rsidRPr="00070528" w:rsidRDefault="00F603BF" w:rsidP="004B3088">
            <w:pPr>
              <w:spacing w:before="74" w:after="37"/>
              <w:ind w:left="60"/>
              <w:rPr>
                <w:rFonts w:cs="Tahoma"/>
                <w:sz w:val="22"/>
                <w:szCs w:val="22"/>
              </w:rPr>
            </w:pPr>
            <w:r w:rsidRPr="00070528">
              <w:rPr>
                <w:rFonts w:cs="Tahoma"/>
                <w:sz w:val="22"/>
                <w:szCs w:val="22"/>
              </w:rPr>
              <w:t>Number</w:t>
            </w:r>
          </w:p>
        </w:tc>
        <w:tc>
          <w:tcPr>
            <w:tcW w:w="1657" w:type="dxa"/>
          </w:tcPr>
          <w:p w14:paraId="3063F50B" w14:textId="363404F6" w:rsidR="0043300D" w:rsidRPr="00070528" w:rsidRDefault="00F603BF" w:rsidP="004B3088">
            <w:pPr>
              <w:spacing w:before="74" w:after="37"/>
              <w:ind w:left="337"/>
              <w:rPr>
                <w:rFonts w:cs="Tahoma"/>
                <w:sz w:val="22"/>
                <w:szCs w:val="22"/>
              </w:rPr>
            </w:pPr>
            <w:r w:rsidRPr="00070528">
              <w:rPr>
                <w:rFonts w:cs="Tahoma"/>
                <w:sz w:val="22"/>
                <w:szCs w:val="22"/>
              </w:rPr>
              <w:t>X</w:t>
            </w:r>
          </w:p>
        </w:tc>
        <w:tc>
          <w:tcPr>
            <w:tcW w:w="3731" w:type="dxa"/>
          </w:tcPr>
          <w:p w14:paraId="05BC729A" w14:textId="545BDF58" w:rsidR="0043300D" w:rsidRPr="00070528" w:rsidRDefault="00F603BF" w:rsidP="00051EA2">
            <w:pPr>
              <w:spacing w:before="74" w:after="37"/>
              <w:ind w:left="0"/>
              <w:rPr>
                <w:rFonts w:cs="Tahoma"/>
                <w:sz w:val="22"/>
                <w:szCs w:val="22"/>
              </w:rPr>
            </w:pPr>
            <w:r w:rsidRPr="00070528">
              <w:rPr>
                <w:rFonts w:cs="Tahoma"/>
                <w:sz w:val="22"/>
                <w:szCs w:val="22"/>
              </w:rPr>
              <w:t>Hiển thị số thứ tự của giấy tờ trong danh sách</w:t>
            </w:r>
          </w:p>
        </w:tc>
        <w:tc>
          <w:tcPr>
            <w:tcW w:w="3857" w:type="dxa"/>
          </w:tcPr>
          <w:p w14:paraId="29853BFD" w14:textId="77777777" w:rsidR="0043300D" w:rsidRPr="00070528" w:rsidRDefault="0043300D" w:rsidP="004B3088">
            <w:pPr>
              <w:spacing w:before="74" w:after="37"/>
              <w:ind w:left="8"/>
              <w:rPr>
                <w:rFonts w:cs="Tahoma"/>
                <w:sz w:val="22"/>
                <w:szCs w:val="22"/>
              </w:rPr>
            </w:pPr>
          </w:p>
        </w:tc>
      </w:tr>
      <w:tr w:rsidR="0043300D" w:rsidRPr="00070528" w14:paraId="1414DB9E" w14:textId="77777777" w:rsidTr="00066503">
        <w:tc>
          <w:tcPr>
            <w:tcW w:w="576" w:type="dxa"/>
          </w:tcPr>
          <w:p w14:paraId="420A99B0" w14:textId="77777777" w:rsidR="0043300D" w:rsidRPr="00070528" w:rsidRDefault="0043300D" w:rsidP="000C1FDD">
            <w:pPr>
              <w:pStyle w:val="ListParagraph"/>
              <w:numPr>
                <w:ilvl w:val="0"/>
                <w:numId w:val="37"/>
              </w:numPr>
              <w:spacing w:before="74" w:after="37"/>
              <w:ind w:left="236" w:hanging="223"/>
              <w:rPr>
                <w:rFonts w:cs="Tahoma"/>
                <w:sz w:val="22"/>
                <w:szCs w:val="22"/>
              </w:rPr>
            </w:pPr>
          </w:p>
        </w:tc>
        <w:tc>
          <w:tcPr>
            <w:tcW w:w="2254" w:type="dxa"/>
          </w:tcPr>
          <w:p w14:paraId="2BB6D299" w14:textId="0FFA691B" w:rsidR="0043300D" w:rsidRPr="00070528" w:rsidRDefault="00F603BF" w:rsidP="004B3088">
            <w:pPr>
              <w:spacing w:before="74" w:after="37"/>
              <w:ind w:left="12"/>
              <w:rPr>
                <w:rFonts w:cs="Tahoma"/>
                <w:sz w:val="22"/>
                <w:szCs w:val="22"/>
              </w:rPr>
            </w:pPr>
            <w:r w:rsidRPr="00070528">
              <w:rPr>
                <w:rFonts w:cs="Tahoma"/>
                <w:sz w:val="22"/>
                <w:szCs w:val="22"/>
              </w:rPr>
              <w:t>Số hợp đồng</w:t>
            </w:r>
          </w:p>
        </w:tc>
        <w:tc>
          <w:tcPr>
            <w:tcW w:w="2007" w:type="dxa"/>
          </w:tcPr>
          <w:p w14:paraId="1FBA135F" w14:textId="77426883" w:rsidR="0043300D" w:rsidRPr="00070528" w:rsidRDefault="00F603BF" w:rsidP="004B3088">
            <w:pPr>
              <w:spacing w:before="74" w:after="37"/>
              <w:ind w:left="60"/>
              <w:rPr>
                <w:rFonts w:cs="Tahoma"/>
                <w:sz w:val="22"/>
                <w:szCs w:val="22"/>
              </w:rPr>
            </w:pPr>
            <w:r w:rsidRPr="00070528">
              <w:rPr>
                <w:rFonts w:cs="Tahoma"/>
                <w:sz w:val="22"/>
                <w:szCs w:val="22"/>
              </w:rPr>
              <w:t>Link</w:t>
            </w:r>
          </w:p>
        </w:tc>
        <w:tc>
          <w:tcPr>
            <w:tcW w:w="1657" w:type="dxa"/>
          </w:tcPr>
          <w:p w14:paraId="4085EA8B" w14:textId="1018D7E4" w:rsidR="0043300D" w:rsidRPr="00070528" w:rsidRDefault="00F603BF" w:rsidP="004B3088">
            <w:pPr>
              <w:spacing w:before="74" w:after="37"/>
              <w:ind w:left="337"/>
              <w:rPr>
                <w:rFonts w:cs="Tahoma"/>
                <w:sz w:val="22"/>
                <w:szCs w:val="22"/>
              </w:rPr>
            </w:pPr>
            <w:r w:rsidRPr="00070528">
              <w:rPr>
                <w:rFonts w:cs="Tahoma"/>
                <w:sz w:val="22"/>
                <w:szCs w:val="22"/>
              </w:rPr>
              <w:t>X</w:t>
            </w:r>
          </w:p>
        </w:tc>
        <w:tc>
          <w:tcPr>
            <w:tcW w:w="3731" w:type="dxa"/>
          </w:tcPr>
          <w:p w14:paraId="6C83B7D3" w14:textId="62452A20" w:rsidR="0043300D" w:rsidRPr="00070528" w:rsidRDefault="00F603BF" w:rsidP="00051EA2">
            <w:pPr>
              <w:spacing w:before="74" w:after="37"/>
              <w:ind w:left="0"/>
              <w:rPr>
                <w:rFonts w:cs="Tahoma"/>
                <w:sz w:val="22"/>
                <w:szCs w:val="22"/>
              </w:rPr>
            </w:pPr>
            <w:r w:rsidRPr="00070528">
              <w:rPr>
                <w:rFonts w:cs="Tahoma"/>
                <w:sz w:val="22"/>
                <w:szCs w:val="22"/>
              </w:rPr>
              <w:t xml:space="preserve">Hiển thị số hợp đồng của giấy tờ </w:t>
            </w:r>
          </w:p>
        </w:tc>
        <w:tc>
          <w:tcPr>
            <w:tcW w:w="3857" w:type="dxa"/>
          </w:tcPr>
          <w:p w14:paraId="143017FC" w14:textId="0D77359C" w:rsidR="0043300D" w:rsidRPr="00070528" w:rsidRDefault="00F603BF" w:rsidP="004B3088">
            <w:pPr>
              <w:spacing w:before="74" w:after="37"/>
              <w:ind w:left="8"/>
              <w:rPr>
                <w:rFonts w:cs="Tahoma"/>
                <w:sz w:val="22"/>
                <w:szCs w:val="22"/>
              </w:rPr>
            </w:pPr>
            <w:r w:rsidRPr="00070528">
              <w:rPr>
                <w:rFonts w:cs="Tahoma"/>
                <w:sz w:val="22"/>
                <w:szCs w:val="22"/>
              </w:rPr>
              <w:t>Không cho sửa</w:t>
            </w:r>
          </w:p>
        </w:tc>
      </w:tr>
      <w:tr w:rsidR="0043300D" w:rsidRPr="00070528" w14:paraId="18DDDD3A" w14:textId="77777777" w:rsidTr="00066503">
        <w:tc>
          <w:tcPr>
            <w:tcW w:w="576" w:type="dxa"/>
          </w:tcPr>
          <w:p w14:paraId="32C6A760" w14:textId="77777777" w:rsidR="0043300D" w:rsidRPr="00070528" w:rsidRDefault="0043300D" w:rsidP="000C1FDD">
            <w:pPr>
              <w:pStyle w:val="ListParagraph"/>
              <w:numPr>
                <w:ilvl w:val="0"/>
                <w:numId w:val="37"/>
              </w:numPr>
              <w:spacing w:before="74" w:after="37"/>
              <w:ind w:left="236" w:hanging="223"/>
              <w:rPr>
                <w:rFonts w:cs="Tahoma"/>
                <w:sz w:val="22"/>
                <w:szCs w:val="22"/>
              </w:rPr>
            </w:pPr>
          </w:p>
        </w:tc>
        <w:tc>
          <w:tcPr>
            <w:tcW w:w="2254" w:type="dxa"/>
          </w:tcPr>
          <w:p w14:paraId="0A0FE612" w14:textId="7A8496F3" w:rsidR="0043300D" w:rsidRPr="00070528" w:rsidRDefault="00F603BF" w:rsidP="004B3088">
            <w:pPr>
              <w:spacing w:before="74" w:after="37"/>
              <w:ind w:left="12"/>
              <w:rPr>
                <w:rFonts w:cs="Tahoma"/>
                <w:sz w:val="22"/>
                <w:szCs w:val="22"/>
              </w:rPr>
            </w:pPr>
            <w:r w:rsidRPr="00070528">
              <w:rPr>
                <w:rFonts w:cs="Tahoma"/>
                <w:sz w:val="22"/>
                <w:szCs w:val="22"/>
              </w:rPr>
              <w:t>Loại giấy tờ</w:t>
            </w:r>
          </w:p>
        </w:tc>
        <w:tc>
          <w:tcPr>
            <w:tcW w:w="2007" w:type="dxa"/>
          </w:tcPr>
          <w:p w14:paraId="1EF9EC00" w14:textId="2A7A4ED8" w:rsidR="0043300D"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74DF7CF6" w14:textId="61A99DDA" w:rsidR="0043300D" w:rsidRPr="00070528" w:rsidRDefault="00F603BF" w:rsidP="004B3088">
            <w:pPr>
              <w:spacing w:before="74" w:after="37"/>
              <w:ind w:left="337"/>
              <w:rPr>
                <w:rFonts w:cs="Tahoma"/>
                <w:sz w:val="22"/>
                <w:szCs w:val="22"/>
              </w:rPr>
            </w:pPr>
            <w:r w:rsidRPr="00070528">
              <w:rPr>
                <w:rFonts w:cs="Tahoma"/>
                <w:sz w:val="22"/>
                <w:szCs w:val="22"/>
              </w:rPr>
              <w:t>X</w:t>
            </w:r>
          </w:p>
        </w:tc>
        <w:tc>
          <w:tcPr>
            <w:tcW w:w="3731" w:type="dxa"/>
          </w:tcPr>
          <w:p w14:paraId="3CC9D5B7" w14:textId="3A83FB0A" w:rsidR="0043300D" w:rsidRPr="00070528" w:rsidRDefault="00F603BF" w:rsidP="00051EA2">
            <w:pPr>
              <w:spacing w:before="74" w:after="37"/>
              <w:ind w:left="0"/>
              <w:rPr>
                <w:rFonts w:cs="Tahoma"/>
                <w:sz w:val="22"/>
                <w:szCs w:val="22"/>
              </w:rPr>
            </w:pPr>
            <w:r w:rsidRPr="00070528">
              <w:rPr>
                <w:rFonts w:cs="Tahoma"/>
                <w:sz w:val="22"/>
                <w:szCs w:val="22"/>
              </w:rPr>
              <w:t>Hiển thị loại giấy tờ được assign</w:t>
            </w:r>
          </w:p>
        </w:tc>
        <w:tc>
          <w:tcPr>
            <w:tcW w:w="3857" w:type="dxa"/>
          </w:tcPr>
          <w:p w14:paraId="26189A22" w14:textId="0A10F8D1" w:rsidR="0043300D" w:rsidRPr="00070528" w:rsidRDefault="00F603BF" w:rsidP="004B3088">
            <w:pPr>
              <w:spacing w:before="74" w:after="37"/>
              <w:ind w:left="8"/>
              <w:rPr>
                <w:rFonts w:cs="Tahoma"/>
                <w:sz w:val="22"/>
                <w:szCs w:val="22"/>
              </w:rPr>
            </w:pPr>
            <w:r w:rsidRPr="00070528">
              <w:rPr>
                <w:rFonts w:cs="Tahoma"/>
                <w:sz w:val="22"/>
                <w:szCs w:val="22"/>
              </w:rPr>
              <w:t>Không cho sửa</w:t>
            </w:r>
          </w:p>
        </w:tc>
      </w:tr>
      <w:tr w:rsidR="0043300D" w:rsidRPr="00070528" w14:paraId="1D493408" w14:textId="77777777" w:rsidTr="00066503">
        <w:tc>
          <w:tcPr>
            <w:tcW w:w="576" w:type="dxa"/>
          </w:tcPr>
          <w:p w14:paraId="45C8B6A5" w14:textId="77777777" w:rsidR="0043300D" w:rsidRPr="00070528" w:rsidRDefault="0043300D" w:rsidP="000C1FDD">
            <w:pPr>
              <w:pStyle w:val="ListParagraph"/>
              <w:numPr>
                <w:ilvl w:val="0"/>
                <w:numId w:val="37"/>
              </w:numPr>
              <w:spacing w:before="74" w:after="37"/>
              <w:ind w:left="236" w:hanging="223"/>
              <w:rPr>
                <w:rFonts w:cs="Tahoma"/>
                <w:sz w:val="22"/>
                <w:szCs w:val="22"/>
              </w:rPr>
            </w:pPr>
          </w:p>
        </w:tc>
        <w:tc>
          <w:tcPr>
            <w:tcW w:w="2254" w:type="dxa"/>
          </w:tcPr>
          <w:p w14:paraId="4013B201" w14:textId="5171ED43" w:rsidR="0043300D" w:rsidRPr="00070528" w:rsidRDefault="00F603BF" w:rsidP="004B3088">
            <w:pPr>
              <w:spacing w:before="74" w:after="37"/>
              <w:ind w:left="12"/>
              <w:rPr>
                <w:rFonts w:cs="Tahoma"/>
                <w:sz w:val="22"/>
                <w:szCs w:val="22"/>
              </w:rPr>
            </w:pPr>
            <w:r w:rsidRPr="00070528">
              <w:rPr>
                <w:rFonts w:cs="Tahoma"/>
                <w:sz w:val="22"/>
                <w:szCs w:val="22"/>
              </w:rPr>
              <w:t>Tên khách hàng</w:t>
            </w:r>
          </w:p>
        </w:tc>
        <w:tc>
          <w:tcPr>
            <w:tcW w:w="2007" w:type="dxa"/>
          </w:tcPr>
          <w:p w14:paraId="4EA0B6F1" w14:textId="08567FAB" w:rsidR="0043300D"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06970895" w14:textId="33BED942" w:rsidR="0043300D" w:rsidRPr="00070528" w:rsidRDefault="00F603BF" w:rsidP="004B3088">
            <w:pPr>
              <w:spacing w:before="74" w:after="37"/>
              <w:ind w:left="337"/>
              <w:rPr>
                <w:rFonts w:cs="Tahoma"/>
                <w:sz w:val="22"/>
                <w:szCs w:val="22"/>
              </w:rPr>
            </w:pPr>
            <w:r w:rsidRPr="00070528">
              <w:rPr>
                <w:rFonts w:cs="Tahoma"/>
                <w:sz w:val="22"/>
                <w:szCs w:val="22"/>
              </w:rPr>
              <w:t>X</w:t>
            </w:r>
          </w:p>
        </w:tc>
        <w:tc>
          <w:tcPr>
            <w:tcW w:w="3731" w:type="dxa"/>
          </w:tcPr>
          <w:p w14:paraId="6B30E51D" w14:textId="6080E5CA" w:rsidR="0043300D" w:rsidRPr="00070528" w:rsidRDefault="00F603BF" w:rsidP="00051EA2">
            <w:pPr>
              <w:spacing w:before="74" w:after="37"/>
              <w:ind w:left="0"/>
              <w:rPr>
                <w:rFonts w:cs="Tahoma"/>
                <w:sz w:val="22"/>
                <w:szCs w:val="22"/>
              </w:rPr>
            </w:pPr>
            <w:r w:rsidRPr="00070528">
              <w:rPr>
                <w:rFonts w:cs="Tahoma"/>
                <w:sz w:val="22"/>
                <w:szCs w:val="22"/>
              </w:rPr>
              <w:t>Hiển thị tên khách hàng của hợp đồng tương ứng với loại giấy tờ</w:t>
            </w:r>
          </w:p>
        </w:tc>
        <w:tc>
          <w:tcPr>
            <w:tcW w:w="3857" w:type="dxa"/>
          </w:tcPr>
          <w:p w14:paraId="4DD27116" w14:textId="0F8CA0ED" w:rsidR="0043300D" w:rsidRPr="00070528" w:rsidRDefault="00F603BF" w:rsidP="004B3088">
            <w:pPr>
              <w:spacing w:before="74" w:after="37"/>
              <w:ind w:left="8"/>
              <w:rPr>
                <w:rFonts w:cs="Tahoma"/>
                <w:sz w:val="22"/>
                <w:szCs w:val="22"/>
              </w:rPr>
            </w:pPr>
            <w:r w:rsidRPr="00070528">
              <w:rPr>
                <w:rFonts w:cs="Tahoma"/>
                <w:sz w:val="22"/>
                <w:szCs w:val="22"/>
              </w:rPr>
              <w:t>Không cho sửa</w:t>
            </w:r>
          </w:p>
        </w:tc>
      </w:tr>
      <w:tr w:rsidR="00F603BF" w:rsidRPr="00070528" w14:paraId="7DA4FA00" w14:textId="77777777" w:rsidTr="00066503">
        <w:tc>
          <w:tcPr>
            <w:tcW w:w="576" w:type="dxa"/>
          </w:tcPr>
          <w:p w14:paraId="4D227F02" w14:textId="77777777" w:rsidR="00F603BF" w:rsidRPr="00070528" w:rsidRDefault="00F603BF" w:rsidP="000C1FDD">
            <w:pPr>
              <w:pStyle w:val="ListParagraph"/>
              <w:numPr>
                <w:ilvl w:val="0"/>
                <w:numId w:val="37"/>
              </w:numPr>
              <w:spacing w:before="74" w:after="37"/>
              <w:ind w:left="236" w:hanging="223"/>
              <w:rPr>
                <w:rFonts w:cs="Tahoma"/>
                <w:sz w:val="22"/>
                <w:szCs w:val="22"/>
              </w:rPr>
            </w:pPr>
          </w:p>
        </w:tc>
        <w:tc>
          <w:tcPr>
            <w:tcW w:w="2254" w:type="dxa"/>
          </w:tcPr>
          <w:p w14:paraId="3F6F5C13" w14:textId="7A5F9057" w:rsidR="00F603BF" w:rsidRPr="00070528" w:rsidRDefault="00F603BF" w:rsidP="004B3088">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2007" w:type="dxa"/>
          </w:tcPr>
          <w:p w14:paraId="2E2C1168" w14:textId="516A991D" w:rsidR="00F603BF"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6BA487B7" w14:textId="6C6F90D3" w:rsidR="00F603BF" w:rsidRPr="00070528" w:rsidRDefault="00F603BF" w:rsidP="004B3088">
            <w:pPr>
              <w:spacing w:before="74" w:after="37"/>
              <w:ind w:left="337"/>
              <w:rPr>
                <w:rFonts w:cs="Tahoma"/>
                <w:sz w:val="22"/>
                <w:szCs w:val="22"/>
              </w:rPr>
            </w:pPr>
            <w:r w:rsidRPr="00070528">
              <w:rPr>
                <w:rFonts w:cs="Tahoma"/>
                <w:sz w:val="22"/>
                <w:szCs w:val="22"/>
              </w:rPr>
              <w:t>X</w:t>
            </w:r>
          </w:p>
        </w:tc>
        <w:tc>
          <w:tcPr>
            <w:tcW w:w="3731" w:type="dxa"/>
          </w:tcPr>
          <w:p w14:paraId="21F75585" w14:textId="36172DE1" w:rsidR="00F603BF" w:rsidRPr="00070528" w:rsidRDefault="00F603BF" w:rsidP="00051EA2">
            <w:pPr>
              <w:spacing w:before="74" w:after="37"/>
              <w:ind w:left="0"/>
              <w:rPr>
                <w:rFonts w:cs="Tahoma"/>
                <w:sz w:val="22"/>
                <w:szCs w:val="22"/>
              </w:rPr>
            </w:pPr>
            <w:r w:rsidRPr="00070528">
              <w:rPr>
                <w:rFonts w:cs="Tahoma"/>
                <w:sz w:val="22"/>
                <w:szCs w:val="22"/>
              </w:rPr>
              <w:t xml:space="preserve">Hiển thị mã </w:t>
            </w:r>
            <w:r w:rsidR="00BE74CA" w:rsidRPr="00070528">
              <w:rPr>
                <w:rFonts w:cs="Tahoma"/>
                <w:sz w:val="22"/>
                <w:szCs w:val="22"/>
              </w:rPr>
              <w:t>POS/HUB</w:t>
            </w:r>
            <w:r w:rsidRPr="00070528">
              <w:rPr>
                <w:rFonts w:cs="Tahoma"/>
                <w:sz w:val="22"/>
                <w:szCs w:val="22"/>
              </w:rPr>
              <w:t xml:space="preserve"> của hợp đồng tương ứng với loại giấy tờ</w:t>
            </w:r>
          </w:p>
        </w:tc>
        <w:tc>
          <w:tcPr>
            <w:tcW w:w="3857" w:type="dxa"/>
          </w:tcPr>
          <w:p w14:paraId="2898814C" w14:textId="1CC1FDFE" w:rsidR="00F603BF" w:rsidRPr="00070528" w:rsidRDefault="00F603BF" w:rsidP="004B3088">
            <w:pPr>
              <w:spacing w:before="74" w:after="37"/>
              <w:ind w:left="8"/>
              <w:rPr>
                <w:rFonts w:cs="Tahoma"/>
                <w:sz w:val="22"/>
                <w:szCs w:val="22"/>
              </w:rPr>
            </w:pPr>
            <w:r w:rsidRPr="00070528">
              <w:rPr>
                <w:rFonts w:cs="Tahoma"/>
                <w:sz w:val="22"/>
                <w:szCs w:val="22"/>
              </w:rPr>
              <w:t>Không cho sửa</w:t>
            </w:r>
          </w:p>
        </w:tc>
      </w:tr>
      <w:tr w:rsidR="00F603BF" w:rsidRPr="00070528" w14:paraId="70B503D7" w14:textId="77777777" w:rsidTr="00066503">
        <w:tc>
          <w:tcPr>
            <w:tcW w:w="576" w:type="dxa"/>
          </w:tcPr>
          <w:p w14:paraId="182B2526" w14:textId="77777777" w:rsidR="00F603BF" w:rsidRPr="00070528" w:rsidRDefault="00F603BF" w:rsidP="000C1FDD">
            <w:pPr>
              <w:pStyle w:val="ListParagraph"/>
              <w:numPr>
                <w:ilvl w:val="0"/>
                <w:numId w:val="37"/>
              </w:numPr>
              <w:spacing w:before="74" w:after="37"/>
              <w:ind w:left="236" w:hanging="223"/>
              <w:rPr>
                <w:rFonts w:cs="Tahoma"/>
                <w:sz w:val="22"/>
                <w:szCs w:val="22"/>
              </w:rPr>
            </w:pPr>
          </w:p>
        </w:tc>
        <w:tc>
          <w:tcPr>
            <w:tcW w:w="2254" w:type="dxa"/>
          </w:tcPr>
          <w:p w14:paraId="4A3CE08C" w14:textId="0F041C79" w:rsidR="00F603BF" w:rsidRPr="00070528" w:rsidRDefault="00F603BF" w:rsidP="004B3088">
            <w:pPr>
              <w:spacing w:before="74" w:after="37"/>
              <w:ind w:left="12"/>
              <w:rPr>
                <w:rFonts w:cs="Tahoma"/>
                <w:sz w:val="22"/>
                <w:szCs w:val="22"/>
              </w:rPr>
            </w:pPr>
            <w:r w:rsidRPr="00070528">
              <w:rPr>
                <w:rFonts w:cs="Tahoma"/>
                <w:sz w:val="22"/>
                <w:szCs w:val="22"/>
              </w:rPr>
              <w:t>Tên NVKD</w:t>
            </w:r>
          </w:p>
        </w:tc>
        <w:tc>
          <w:tcPr>
            <w:tcW w:w="2007" w:type="dxa"/>
          </w:tcPr>
          <w:p w14:paraId="1C7F281D" w14:textId="479DDAD1" w:rsidR="00F603BF" w:rsidRPr="00070528" w:rsidRDefault="00066503" w:rsidP="004B3088">
            <w:pPr>
              <w:spacing w:before="74" w:after="37"/>
              <w:ind w:left="60"/>
              <w:rPr>
                <w:rFonts w:cs="Tahoma"/>
                <w:sz w:val="22"/>
                <w:szCs w:val="22"/>
              </w:rPr>
            </w:pPr>
            <w:r w:rsidRPr="00070528">
              <w:rPr>
                <w:rFonts w:cs="Tahoma"/>
                <w:sz w:val="22"/>
                <w:szCs w:val="22"/>
              </w:rPr>
              <w:t>Text</w:t>
            </w:r>
          </w:p>
        </w:tc>
        <w:tc>
          <w:tcPr>
            <w:tcW w:w="1657" w:type="dxa"/>
          </w:tcPr>
          <w:p w14:paraId="55329E6D" w14:textId="64C4847C" w:rsidR="00F603BF" w:rsidRPr="00070528" w:rsidRDefault="00F603BF" w:rsidP="004B3088">
            <w:pPr>
              <w:spacing w:before="74" w:after="37"/>
              <w:ind w:left="337"/>
              <w:rPr>
                <w:rFonts w:cs="Tahoma"/>
                <w:sz w:val="22"/>
                <w:szCs w:val="22"/>
              </w:rPr>
            </w:pPr>
            <w:r w:rsidRPr="00070528">
              <w:rPr>
                <w:rFonts w:cs="Tahoma"/>
                <w:sz w:val="22"/>
                <w:szCs w:val="22"/>
              </w:rPr>
              <w:t>X</w:t>
            </w:r>
          </w:p>
        </w:tc>
        <w:tc>
          <w:tcPr>
            <w:tcW w:w="3731" w:type="dxa"/>
          </w:tcPr>
          <w:p w14:paraId="11F496CA" w14:textId="75696F9C" w:rsidR="00F603BF" w:rsidRPr="00070528" w:rsidRDefault="00F603BF" w:rsidP="00051EA2">
            <w:pPr>
              <w:spacing w:before="74" w:after="37"/>
              <w:ind w:left="0"/>
              <w:rPr>
                <w:rFonts w:cs="Tahoma"/>
                <w:sz w:val="22"/>
                <w:szCs w:val="22"/>
              </w:rPr>
            </w:pPr>
            <w:r w:rsidRPr="00070528">
              <w:rPr>
                <w:rFonts w:cs="Tahoma"/>
                <w:sz w:val="22"/>
                <w:szCs w:val="22"/>
              </w:rPr>
              <w:t xml:space="preserve">Hiển thị tên NVKD của hợp đồng tương ứng với loại giấy tờ </w:t>
            </w:r>
          </w:p>
        </w:tc>
        <w:tc>
          <w:tcPr>
            <w:tcW w:w="3857" w:type="dxa"/>
          </w:tcPr>
          <w:p w14:paraId="6F497907" w14:textId="1DCC13EE" w:rsidR="00F603BF" w:rsidRPr="00070528" w:rsidRDefault="00F603BF" w:rsidP="004B3088">
            <w:pPr>
              <w:spacing w:before="74" w:after="37"/>
              <w:ind w:left="8"/>
              <w:rPr>
                <w:rFonts w:cs="Tahoma"/>
                <w:sz w:val="22"/>
                <w:szCs w:val="22"/>
              </w:rPr>
            </w:pPr>
            <w:r w:rsidRPr="00070528">
              <w:rPr>
                <w:rFonts w:cs="Tahoma"/>
                <w:sz w:val="22"/>
                <w:szCs w:val="22"/>
              </w:rPr>
              <w:t>Không cho sửa</w:t>
            </w:r>
          </w:p>
        </w:tc>
      </w:tr>
      <w:tr w:rsidR="00F603BF" w:rsidRPr="00070528" w14:paraId="5F81F7EF" w14:textId="77777777" w:rsidTr="00066503">
        <w:tc>
          <w:tcPr>
            <w:tcW w:w="576" w:type="dxa"/>
          </w:tcPr>
          <w:p w14:paraId="4E16E4D7" w14:textId="77777777" w:rsidR="00F603BF" w:rsidRPr="00070528" w:rsidRDefault="00F603BF" w:rsidP="000C1FDD">
            <w:pPr>
              <w:pStyle w:val="ListParagraph"/>
              <w:numPr>
                <w:ilvl w:val="0"/>
                <w:numId w:val="37"/>
              </w:numPr>
              <w:spacing w:before="74" w:after="37"/>
              <w:ind w:left="236" w:hanging="223"/>
              <w:rPr>
                <w:rFonts w:cs="Tahoma"/>
                <w:sz w:val="22"/>
                <w:szCs w:val="22"/>
              </w:rPr>
            </w:pPr>
          </w:p>
        </w:tc>
        <w:tc>
          <w:tcPr>
            <w:tcW w:w="2254" w:type="dxa"/>
          </w:tcPr>
          <w:p w14:paraId="5F55E5F1" w14:textId="2A1F3479" w:rsidR="00F603BF" w:rsidRPr="00070528" w:rsidRDefault="00F603BF" w:rsidP="00F603BF">
            <w:pPr>
              <w:spacing w:before="74" w:after="37"/>
              <w:ind w:left="12"/>
              <w:rPr>
                <w:rFonts w:cs="Tahoma"/>
                <w:sz w:val="22"/>
                <w:szCs w:val="22"/>
              </w:rPr>
            </w:pPr>
            <w:r w:rsidRPr="00070528">
              <w:rPr>
                <w:rFonts w:cs="Tahoma"/>
                <w:sz w:val="22"/>
                <w:szCs w:val="22"/>
              </w:rPr>
              <w:t>Số điện thoại NVKD</w:t>
            </w:r>
          </w:p>
        </w:tc>
        <w:tc>
          <w:tcPr>
            <w:tcW w:w="2007" w:type="dxa"/>
          </w:tcPr>
          <w:p w14:paraId="7D634695" w14:textId="763D2586" w:rsidR="00F603BF" w:rsidRPr="00070528" w:rsidRDefault="00066503" w:rsidP="00F603BF">
            <w:pPr>
              <w:spacing w:before="74" w:after="37"/>
              <w:ind w:left="60"/>
              <w:rPr>
                <w:rFonts w:cs="Tahoma"/>
                <w:sz w:val="22"/>
                <w:szCs w:val="22"/>
              </w:rPr>
            </w:pPr>
            <w:r w:rsidRPr="00070528">
              <w:rPr>
                <w:rFonts w:cs="Tahoma"/>
                <w:sz w:val="22"/>
                <w:szCs w:val="22"/>
              </w:rPr>
              <w:t>Text</w:t>
            </w:r>
          </w:p>
        </w:tc>
        <w:tc>
          <w:tcPr>
            <w:tcW w:w="1657" w:type="dxa"/>
          </w:tcPr>
          <w:p w14:paraId="6497C1E1" w14:textId="66B535ED" w:rsidR="00F603BF" w:rsidRPr="00070528" w:rsidRDefault="00F603BF" w:rsidP="00F603BF">
            <w:pPr>
              <w:spacing w:before="74" w:after="37"/>
              <w:ind w:left="337"/>
              <w:rPr>
                <w:rFonts w:cs="Tahoma"/>
                <w:sz w:val="22"/>
                <w:szCs w:val="22"/>
              </w:rPr>
            </w:pPr>
            <w:r w:rsidRPr="00070528">
              <w:rPr>
                <w:rFonts w:cs="Tahoma"/>
                <w:sz w:val="22"/>
                <w:szCs w:val="22"/>
              </w:rPr>
              <w:t>X</w:t>
            </w:r>
          </w:p>
        </w:tc>
        <w:tc>
          <w:tcPr>
            <w:tcW w:w="3731" w:type="dxa"/>
          </w:tcPr>
          <w:p w14:paraId="2CF5C967" w14:textId="1FB0638D" w:rsidR="00F603BF" w:rsidRPr="00070528" w:rsidRDefault="00F603BF" w:rsidP="00F603BF">
            <w:pPr>
              <w:spacing w:before="74" w:after="37"/>
              <w:ind w:left="0"/>
              <w:rPr>
                <w:rFonts w:cs="Tahoma"/>
                <w:sz w:val="22"/>
                <w:szCs w:val="22"/>
              </w:rPr>
            </w:pPr>
            <w:r w:rsidRPr="00070528">
              <w:rPr>
                <w:rFonts w:cs="Tahoma"/>
                <w:sz w:val="22"/>
                <w:szCs w:val="22"/>
              </w:rPr>
              <w:t xml:space="preserve">Hiển thị SĐT của NVKD của hợp đồng tương ứng với loại giấy tờ </w:t>
            </w:r>
          </w:p>
        </w:tc>
        <w:tc>
          <w:tcPr>
            <w:tcW w:w="3857" w:type="dxa"/>
          </w:tcPr>
          <w:p w14:paraId="6C3C4723" w14:textId="7AB59287" w:rsidR="00F603BF" w:rsidRPr="00070528" w:rsidRDefault="00F603BF" w:rsidP="00F603BF">
            <w:pPr>
              <w:spacing w:before="74" w:after="37"/>
              <w:ind w:left="8"/>
              <w:rPr>
                <w:rFonts w:cs="Tahoma"/>
                <w:sz w:val="22"/>
                <w:szCs w:val="22"/>
              </w:rPr>
            </w:pPr>
            <w:r w:rsidRPr="00070528">
              <w:rPr>
                <w:rFonts w:cs="Tahoma"/>
                <w:sz w:val="22"/>
                <w:szCs w:val="22"/>
              </w:rPr>
              <w:t>Không cho sửa</w:t>
            </w:r>
          </w:p>
        </w:tc>
      </w:tr>
      <w:tr w:rsidR="00F603BF" w:rsidRPr="00070528" w14:paraId="69DA7BCC" w14:textId="77777777" w:rsidTr="00066503">
        <w:tc>
          <w:tcPr>
            <w:tcW w:w="576" w:type="dxa"/>
          </w:tcPr>
          <w:p w14:paraId="6B6B8074" w14:textId="77777777" w:rsidR="00F603BF" w:rsidRPr="00070528" w:rsidRDefault="00F603BF" w:rsidP="000C1FDD">
            <w:pPr>
              <w:pStyle w:val="ListParagraph"/>
              <w:numPr>
                <w:ilvl w:val="0"/>
                <w:numId w:val="37"/>
              </w:numPr>
              <w:spacing w:before="74" w:after="37"/>
              <w:ind w:left="236" w:hanging="223"/>
              <w:rPr>
                <w:rFonts w:cs="Tahoma"/>
                <w:sz w:val="22"/>
                <w:szCs w:val="22"/>
              </w:rPr>
            </w:pPr>
          </w:p>
        </w:tc>
        <w:tc>
          <w:tcPr>
            <w:tcW w:w="2254" w:type="dxa"/>
          </w:tcPr>
          <w:p w14:paraId="162BC20D" w14:textId="7A9C28CC" w:rsidR="00F603BF" w:rsidRPr="00070528" w:rsidRDefault="00F603BF" w:rsidP="00F603BF">
            <w:pPr>
              <w:spacing w:before="74" w:after="37"/>
              <w:ind w:left="12"/>
              <w:rPr>
                <w:rFonts w:cs="Tahoma"/>
                <w:sz w:val="22"/>
                <w:szCs w:val="22"/>
              </w:rPr>
            </w:pPr>
            <w:r w:rsidRPr="00070528">
              <w:rPr>
                <w:rFonts w:cs="Tahoma"/>
                <w:sz w:val="22"/>
                <w:szCs w:val="22"/>
              </w:rPr>
              <w:t>Trạng thái</w:t>
            </w:r>
            <w:r w:rsidR="00785933" w:rsidRPr="00070528">
              <w:rPr>
                <w:rFonts w:cs="Tahoma"/>
                <w:sz w:val="22"/>
                <w:szCs w:val="22"/>
              </w:rPr>
              <w:t xml:space="preserve"> lưu kho</w:t>
            </w:r>
          </w:p>
        </w:tc>
        <w:tc>
          <w:tcPr>
            <w:tcW w:w="2007" w:type="dxa"/>
          </w:tcPr>
          <w:p w14:paraId="27C03362" w14:textId="70C68B94" w:rsidR="00F603BF" w:rsidRPr="00070528" w:rsidRDefault="00066503" w:rsidP="00F603BF">
            <w:pPr>
              <w:spacing w:before="74" w:after="37"/>
              <w:ind w:left="60"/>
              <w:rPr>
                <w:rFonts w:cs="Tahoma"/>
                <w:sz w:val="22"/>
                <w:szCs w:val="22"/>
              </w:rPr>
            </w:pPr>
            <w:r w:rsidRPr="00070528">
              <w:rPr>
                <w:rFonts w:cs="Tahoma"/>
                <w:sz w:val="22"/>
                <w:szCs w:val="22"/>
              </w:rPr>
              <w:t>Text</w:t>
            </w:r>
          </w:p>
        </w:tc>
        <w:tc>
          <w:tcPr>
            <w:tcW w:w="1657" w:type="dxa"/>
          </w:tcPr>
          <w:p w14:paraId="137FF518" w14:textId="4AB456B8" w:rsidR="00F603BF" w:rsidRPr="00070528" w:rsidRDefault="00F603BF" w:rsidP="00F603BF">
            <w:pPr>
              <w:spacing w:before="74" w:after="37"/>
              <w:ind w:left="337"/>
              <w:rPr>
                <w:rFonts w:cs="Tahoma"/>
                <w:sz w:val="22"/>
                <w:szCs w:val="22"/>
              </w:rPr>
            </w:pPr>
            <w:r w:rsidRPr="00070528">
              <w:rPr>
                <w:rFonts w:cs="Tahoma"/>
                <w:sz w:val="22"/>
                <w:szCs w:val="22"/>
              </w:rPr>
              <w:t>X</w:t>
            </w:r>
          </w:p>
        </w:tc>
        <w:tc>
          <w:tcPr>
            <w:tcW w:w="3731" w:type="dxa"/>
          </w:tcPr>
          <w:p w14:paraId="2EEA5FEE" w14:textId="5C215341" w:rsidR="00F603BF" w:rsidRPr="00070528" w:rsidRDefault="0057735C" w:rsidP="00F603BF">
            <w:pPr>
              <w:spacing w:before="74" w:after="37"/>
              <w:ind w:left="0"/>
              <w:rPr>
                <w:rFonts w:cs="Tahoma"/>
                <w:sz w:val="22"/>
                <w:szCs w:val="22"/>
              </w:rPr>
            </w:pPr>
            <w:r w:rsidRPr="00070528">
              <w:rPr>
                <w:rFonts w:cs="Tahoma"/>
                <w:sz w:val="22"/>
                <w:szCs w:val="22"/>
              </w:rPr>
              <w:t>Hiển thị trạng thái của giấy tờ trong hệ thống</w:t>
            </w:r>
          </w:p>
        </w:tc>
        <w:tc>
          <w:tcPr>
            <w:tcW w:w="3857" w:type="dxa"/>
          </w:tcPr>
          <w:p w14:paraId="706EE880" w14:textId="1524100B" w:rsidR="00F603BF" w:rsidRPr="00070528" w:rsidRDefault="0057735C" w:rsidP="00F603BF">
            <w:pPr>
              <w:spacing w:before="74" w:after="37"/>
              <w:ind w:left="8"/>
              <w:rPr>
                <w:rFonts w:cs="Tahoma"/>
                <w:sz w:val="22"/>
                <w:szCs w:val="22"/>
              </w:rPr>
            </w:pPr>
            <w:r w:rsidRPr="00070528">
              <w:rPr>
                <w:rFonts w:cs="Tahoma"/>
                <w:sz w:val="22"/>
                <w:szCs w:val="22"/>
              </w:rPr>
              <w:t>Không cho sửa</w:t>
            </w:r>
          </w:p>
        </w:tc>
      </w:tr>
      <w:tr w:rsidR="0057735C" w:rsidRPr="00070528" w14:paraId="5910944C" w14:textId="77777777" w:rsidTr="00066503">
        <w:tc>
          <w:tcPr>
            <w:tcW w:w="576" w:type="dxa"/>
          </w:tcPr>
          <w:p w14:paraId="0B3F11AC" w14:textId="77777777" w:rsidR="0057735C" w:rsidRPr="00070528" w:rsidRDefault="0057735C" w:rsidP="000C1FDD">
            <w:pPr>
              <w:pStyle w:val="ListParagraph"/>
              <w:numPr>
                <w:ilvl w:val="0"/>
                <w:numId w:val="37"/>
              </w:numPr>
              <w:spacing w:before="74" w:after="37"/>
              <w:ind w:left="236" w:hanging="223"/>
              <w:rPr>
                <w:rFonts w:cs="Tahoma"/>
                <w:sz w:val="22"/>
                <w:szCs w:val="22"/>
              </w:rPr>
            </w:pPr>
          </w:p>
        </w:tc>
        <w:tc>
          <w:tcPr>
            <w:tcW w:w="2254" w:type="dxa"/>
          </w:tcPr>
          <w:p w14:paraId="0D95AE88" w14:textId="1A329525" w:rsidR="0057735C" w:rsidRPr="00070528" w:rsidRDefault="0057735C" w:rsidP="00F603BF">
            <w:pPr>
              <w:spacing w:before="74" w:after="37"/>
              <w:ind w:left="12"/>
              <w:rPr>
                <w:rFonts w:cs="Tahoma"/>
                <w:sz w:val="22"/>
                <w:szCs w:val="22"/>
              </w:rPr>
            </w:pPr>
            <w:r w:rsidRPr="00070528">
              <w:rPr>
                <w:rFonts w:cs="Tahoma"/>
                <w:sz w:val="22"/>
                <w:szCs w:val="22"/>
              </w:rPr>
              <w:t>User chuyển sang</w:t>
            </w:r>
          </w:p>
        </w:tc>
        <w:tc>
          <w:tcPr>
            <w:tcW w:w="2007" w:type="dxa"/>
          </w:tcPr>
          <w:p w14:paraId="42554FFA" w14:textId="028BB60D" w:rsidR="0057735C" w:rsidRPr="00070528" w:rsidRDefault="00066503" w:rsidP="00F603BF">
            <w:pPr>
              <w:spacing w:before="74" w:after="37"/>
              <w:ind w:left="60"/>
              <w:rPr>
                <w:rFonts w:cs="Tahoma"/>
                <w:sz w:val="22"/>
                <w:szCs w:val="22"/>
              </w:rPr>
            </w:pPr>
            <w:r w:rsidRPr="00070528">
              <w:rPr>
                <w:rFonts w:cs="Tahoma"/>
                <w:sz w:val="22"/>
                <w:szCs w:val="22"/>
              </w:rPr>
              <w:t>Text</w:t>
            </w:r>
          </w:p>
        </w:tc>
        <w:tc>
          <w:tcPr>
            <w:tcW w:w="1657" w:type="dxa"/>
          </w:tcPr>
          <w:p w14:paraId="5DEA08FA" w14:textId="54876105" w:rsidR="0057735C" w:rsidRPr="00070528" w:rsidRDefault="0057735C" w:rsidP="00F603BF">
            <w:pPr>
              <w:spacing w:before="74" w:after="37"/>
              <w:ind w:left="337"/>
              <w:rPr>
                <w:rFonts w:cs="Tahoma"/>
                <w:sz w:val="22"/>
                <w:szCs w:val="22"/>
              </w:rPr>
            </w:pPr>
            <w:r w:rsidRPr="00070528">
              <w:rPr>
                <w:rFonts w:cs="Tahoma"/>
                <w:sz w:val="22"/>
                <w:szCs w:val="22"/>
              </w:rPr>
              <w:t xml:space="preserve">X </w:t>
            </w:r>
          </w:p>
        </w:tc>
        <w:tc>
          <w:tcPr>
            <w:tcW w:w="3731" w:type="dxa"/>
          </w:tcPr>
          <w:p w14:paraId="766752E2" w14:textId="23BAFCE5" w:rsidR="0057735C" w:rsidRPr="00070528" w:rsidRDefault="0057735C" w:rsidP="00F603BF">
            <w:pPr>
              <w:spacing w:before="74" w:after="37"/>
              <w:ind w:left="0"/>
              <w:rPr>
                <w:rFonts w:cs="Tahoma"/>
                <w:sz w:val="22"/>
                <w:szCs w:val="22"/>
              </w:rPr>
            </w:pPr>
            <w:r w:rsidRPr="00070528">
              <w:rPr>
                <w:rFonts w:cs="Tahoma"/>
                <w:sz w:val="22"/>
                <w:szCs w:val="22"/>
              </w:rPr>
              <w:t>Hiển thị tên user thực hiện assign giấy tờ cho nhân viên hiện  tại</w:t>
            </w:r>
          </w:p>
        </w:tc>
        <w:tc>
          <w:tcPr>
            <w:tcW w:w="3857" w:type="dxa"/>
          </w:tcPr>
          <w:p w14:paraId="74E38FCD" w14:textId="30F42E3F" w:rsidR="0057735C" w:rsidRPr="00070528" w:rsidRDefault="0057735C" w:rsidP="00F603BF">
            <w:pPr>
              <w:spacing w:before="74" w:after="37"/>
              <w:ind w:left="8"/>
              <w:rPr>
                <w:rFonts w:cs="Tahoma"/>
                <w:sz w:val="22"/>
                <w:szCs w:val="22"/>
              </w:rPr>
            </w:pPr>
            <w:r w:rsidRPr="00070528">
              <w:rPr>
                <w:rFonts w:cs="Tahoma"/>
                <w:sz w:val="22"/>
                <w:szCs w:val="22"/>
              </w:rPr>
              <w:t>Không cho sửa</w:t>
            </w:r>
          </w:p>
        </w:tc>
      </w:tr>
      <w:tr w:rsidR="0057735C" w:rsidRPr="00070528" w14:paraId="57AE463A" w14:textId="77777777" w:rsidTr="00066503">
        <w:tc>
          <w:tcPr>
            <w:tcW w:w="576" w:type="dxa"/>
          </w:tcPr>
          <w:p w14:paraId="5DE2789E" w14:textId="77777777" w:rsidR="0057735C" w:rsidRPr="00070528" w:rsidRDefault="0057735C" w:rsidP="000C1FDD">
            <w:pPr>
              <w:pStyle w:val="ListParagraph"/>
              <w:numPr>
                <w:ilvl w:val="0"/>
                <w:numId w:val="37"/>
              </w:numPr>
              <w:spacing w:before="74" w:after="37"/>
              <w:ind w:left="236" w:hanging="223"/>
              <w:rPr>
                <w:rFonts w:cs="Tahoma"/>
                <w:sz w:val="22"/>
                <w:szCs w:val="22"/>
              </w:rPr>
            </w:pPr>
          </w:p>
        </w:tc>
        <w:tc>
          <w:tcPr>
            <w:tcW w:w="2254" w:type="dxa"/>
          </w:tcPr>
          <w:p w14:paraId="543A2B73" w14:textId="35B2F9BE" w:rsidR="0057735C" w:rsidRPr="00070528" w:rsidRDefault="0057735C" w:rsidP="00F603BF">
            <w:pPr>
              <w:spacing w:before="74" w:after="37"/>
              <w:ind w:left="12"/>
              <w:rPr>
                <w:rFonts w:cs="Tahoma"/>
                <w:sz w:val="22"/>
                <w:szCs w:val="22"/>
              </w:rPr>
            </w:pPr>
            <w:r w:rsidRPr="00070528">
              <w:rPr>
                <w:rFonts w:cs="Tahoma"/>
                <w:sz w:val="22"/>
                <w:szCs w:val="22"/>
              </w:rPr>
              <w:t>User tiếp nhận</w:t>
            </w:r>
          </w:p>
        </w:tc>
        <w:tc>
          <w:tcPr>
            <w:tcW w:w="2007" w:type="dxa"/>
          </w:tcPr>
          <w:p w14:paraId="56A1C3C0" w14:textId="0D4B30FD" w:rsidR="0057735C" w:rsidRPr="00070528" w:rsidRDefault="00066503" w:rsidP="00F603BF">
            <w:pPr>
              <w:spacing w:before="74" w:after="37"/>
              <w:ind w:left="60"/>
              <w:rPr>
                <w:rFonts w:cs="Tahoma"/>
                <w:sz w:val="22"/>
                <w:szCs w:val="22"/>
              </w:rPr>
            </w:pPr>
            <w:r w:rsidRPr="00070528">
              <w:rPr>
                <w:rFonts w:cs="Tahoma"/>
                <w:sz w:val="22"/>
                <w:szCs w:val="22"/>
              </w:rPr>
              <w:t>Text</w:t>
            </w:r>
          </w:p>
        </w:tc>
        <w:tc>
          <w:tcPr>
            <w:tcW w:w="1657" w:type="dxa"/>
          </w:tcPr>
          <w:p w14:paraId="16DF88F3" w14:textId="03C61B79" w:rsidR="0057735C" w:rsidRPr="00070528" w:rsidRDefault="0057735C" w:rsidP="00F603BF">
            <w:pPr>
              <w:spacing w:before="74" w:after="37"/>
              <w:ind w:left="337"/>
              <w:rPr>
                <w:rFonts w:cs="Tahoma"/>
                <w:sz w:val="22"/>
                <w:szCs w:val="22"/>
              </w:rPr>
            </w:pPr>
            <w:r w:rsidRPr="00070528">
              <w:rPr>
                <w:rFonts w:cs="Tahoma"/>
                <w:sz w:val="22"/>
                <w:szCs w:val="22"/>
              </w:rPr>
              <w:t>X</w:t>
            </w:r>
          </w:p>
        </w:tc>
        <w:tc>
          <w:tcPr>
            <w:tcW w:w="3731" w:type="dxa"/>
          </w:tcPr>
          <w:p w14:paraId="189590D8" w14:textId="6D3D0F84" w:rsidR="0057735C" w:rsidRPr="00070528" w:rsidRDefault="0057735C" w:rsidP="00F603BF">
            <w:pPr>
              <w:spacing w:before="74" w:after="37"/>
              <w:ind w:left="0"/>
              <w:rPr>
                <w:rFonts w:cs="Tahoma"/>
                <w:sz w:val="22"/>
                <w:szCs w:val="22"/>
              </w:rPr>
            </w:pPr>
            <w:r w:rsidRPr="00070528">
              <w:rPr>
                <w:rFonts w:cs="Tahoma"/>
                <w:sz w:val="22"/>
                <w:szCs w:val="22"/>
              </w:rPr>
              <w:t>Hiển thị  tên user tiếp nhận xử lý giấy tờ</w:t>
            </w:r>
          </w:p>
        </w:tc>
        <w:tc>
          <w:tcPr>
            <w:tcW w:w="3857" w:type="dxa"/>
          </w:tcPr>
          <w:p w14:paraId="3CE27BA5" w14:textId="17BACE9D" w:rsidR="0057735C" w:rsidRPr="00070528" w:rsidRDefault="0057735C" w:rsidP="00F603BF">
            <w:pPr>
              <w:spacing w:before="74" w:after="37"/>
              <w:ind w:left="8"/>
              <w:rPr>
                <w:rFonts w:cs="Tahoma"/>
                <w:sz w:val="22"/>
                <w:szCs w:val="22"/>
              </w:rPr>
            </w:pPr>
            <w:r w:rsidRPr="00070528">
              <w:rPr>
                <w:rFonts w:cs="Tahoma"/>
                <w:sz w:val="22"/>
                <w:szCs w:val="22"/>
              </w:rPr>
              <w:t>Không cho sửa</w:t>
            </w:r>
          </w:p>
        </w:tc>
      </w:tr>
      <w:tr w:rsidR="0057735C" w:rsidRPr="00070528" w14:paraId="7BAD398B" w14:textId="77777777" w:rsidTr="00066503">
        <w:tc>
          <w:tcPr>
            <w:tcW w:w="576" w:type="dxa"/>
          </w:tcPr>
          <w:p w14:paraId="3ADE6CC7" w14:textId="77777777" w:rsidR="0057735C" w:rsidRPr="00070528" w:rsidRDefault="0057735C" w:rsidP="000C1FDD">
            <w:pPr>
              <w:pStyle w:val="ListParagraph"/>
              <w:numPr>
                <w:ilvl w:val="0"/>
                <w:numId w:val="37"/>
              </w:numPr>
              <w:spacing w:before="74" w:after="37"/>
              <w:ind w:left="236" w:hanging="223"/>
              <w:rPr>
                <w:rFonts w:cs="Tahoma"/>
                <w:sz w:val="22"/>
                <w:szCs w:val="22"/>
              </w:rPr>
            </w:pPr>
          </w:p>
        </w:tc>
        <w:tc>
          <w:tcPr>
            <w:tcW w:w="2254" w:type="dxa"/>
          </w:tcPr>
          <w:p w14:paraId="01FFEAD5" w14:textId="383FAC40" w:rsidR="0057735C" w:rsidRPr="00070528" w:rsidRDefault="0057735C" w:rsidP="00F603BF">
            <w:pPr>
              <w:spacing w:before="74" w:after="37"/>
              <w:ind w:left="12"/>
              <w:rPr>
                <w:rFonts w:cs="Tahoma"/>
                <w:sz w:val="22"/>
                <w:szCs w:val="22"/>
              </w:rPr>
            </w:pPr>
            <w:r w:rsidRPr="00070528">
              <w:rPr>
                <w:rFonts w:cs="Tahoma"/>
                <w:sz w:val="22"/>
                <w:szCs w:val="22"/>
              </w:rPr>
              <w:t xml:space="preserve">Ngày tiếp nhận </w:t>
            </w:r>
          </w:p>
        </w:tc>
        <w:tc>
          <w:tcPr>
            <w:tcW w:w="2007" w:type="dxa"/>
          </w:tcPr>
          <w:p w14:paraId="51E0AD5E" w14:textId="2BF25E0C" w:rsidR="0057735C" w:rsidRPr="00070528" w:rsidRDefault="0057735C" w:rsidP="00F603BF">
            <w:pPr>
              <w:spacing w:before="74" w:after="37"/>
              <w:ind w:left="60"/>
              <w:rPr>
                <w:rFonts w:cs="Tahoma"/>
                <w:sz w:val="22"/>
                <w:szCs w:val="22"/>
              </w:rPr>
            </w:pPr>
            <w:r w:rsidRPr="00070528">
              <w:rPr>
                <w:rFonts w:cs="Tahoma"/>
                <w:sz w:val="22"/>
                <w:szCs w:val="22"/>
              </w:rPr>
              <w:t>DATE</w:t>
            </w:r>
          </w:p>
        </w:tc>
        <w:tc>
          <w:tcPr>
            <w:tcW w:w="1657" w:type="dxa"/>
          </w:tcPr>
          <w:p w14:paraId="3367CDA3" w14:textId="7CFD6459" w:rsidR="0057735C" w:rsidRPr="00070528" w:rsidRDefault="0057735C" w:rsidP="00F603BF">
            <w:pPr>
              <w:spacing w:before="74" w:after="37"/>
              <w:ind w:left="337"/>
              <w:rPr>
                <w:rFonts w:cs="Tahoma"/>
                <w:sz w:val="22"/>
                <w:szCs w:val="22"/>
              </w:rPr>
            </w:pPr>
            <w:r w:rsidRPr="00070528">
              <w:rPr>
                <w:rFonts w:cs="Tahoma"/>
                <w:sz w:val="22"/>
                <w:szCs w:val="22"/>
              </w:rPr>
              <w:t>X</w:t>
            </w:r>
          </w:p>
        </w:tc>
        <w:tc>
          <w:tcPr>
            <w:tcW w:w="3731" w:type="dxa"/>
          </w:tcPr>
          <w:p w14:paraId="3048B291" w14:textId="34ACCFE3" w:rsidR="0057735C" w:rsidRPr="00070528" w:rsidRDefault="0057735C" w:rsidP="00F603BF">
            <w:pPr>
              <w:spacing w:before="74" w:after="37"/>
              <w:ind w:left="0"/>
              <w:rPr>
                <w:rFonts w:cs="Tahoma"/>
                <w:sz w:val="22"/>
                <w:szCs w:val="22"/>
              </w:rPr>
            </w:pPr>
            <w:r w:rsidRPr="00070528">
              <w:rPr>
                <w:rFonts w:cs="Tahoma"/>
                <w:sz w:val="22"/>
                <w:szCs w:val="22"/>
              </w:rPr>
              <w:t>Hiển thị ngày assign giấy tờ cho nhân viên xử lý</w:t>
            </w:r>
          </w:p>
        </w:tc>
        <w:tc>
          <w:tcPr>
            <w:tcW w:w="3857" w:type="dxa"/>
          </w:tcPr>
          <w:p w14:paraId="6FF74209" w14:textId="7A9E641F" w:rsidR="0057735C" w:rsidRPr="00070528" w:rsidRDefault="0057735C" w:rsidP="00F603BF">
            <w:pPr>
              <w:spacing w:before="74" w:after="37"/>
              <w:ind w:left="8"/>
              <w:rPr>
                <w:rFonts w:cs="Tahoma"/>
                <w:sz w:val="22"/>
                <w:szCs w:val="22"/>
              </w:rPr>
            </w:pPr>
            <w:r w:rsidRPr="00070528">
              <w:rPr>
                <w:rFonts w:cs="Tahoma"/>
                <w:sz w:val="22"/>
                <w:szCs w:val="22"/>
              </w:rPr>
              <w:t>Không cho sửa</w:t>
            </w:r>
          </w:p>
        </w:tc>
      </w:tr>
      <w:tr w:rsidR="00037A23" w:rsidRPr="00070528" w14:paraId="64759EE3" w14:textId="77777777" w:rsidTr="00066503">
        <w:tc>
          <w:tcPr>
            <w:tcW w:w="576" w:type="dxa"/>
          </w:tcPr>
          <w:p w14:paraId="7CF2F80F" w14:textId="77777777" w:rsidR="00037A23" w:rsidRPr="00070528" w:rsidRDefault="00037A23" w:rsidP="000C1FDD">
            <w:pPr>
              <w:pStyle w:val="ListParagraph"/>
              <w:numPr>
                <w:ilvl w:val="0"/>
                <w:numId w:val="37"/>
              </w:numPr>
              <w:spacing w:before="74" w:after="37"/>
              <w:ind w:left="236" w:hanging="223"/>
              <w:rPr>
                <w:rFonts w:cs="Tahoma"/>
                <w:sz w:val="22"/>
                <w:szCs w:val="22"/>
              </w:rPr>
            </w:pPr>
          </w:p>
        </w:tc>
        <w:tc>
          <w:tcPr>
            <w:tcW w:w="2254" w:type="dxa"/>
          </w:tcPr>
          <w:p w14:paraId="10234ED0" w14:textId="558B5A9A" w:rsidR="00037A23" w:rsidRPr="00070528" w:rsidRDefault="00037A23" w:rsidP="00F603BF">
            <w:pPr>
              <w:spacing w:before="74" w:after="37"/>
              <w:ind w:left="12"/>
              <w:rPr>
                <w:rFonts w:cs="Tahoma"/>
                <w:sz w:val="22"/>
                <w:szCs w:val="22"/>
              </w:rPr>
            </w:pPr>
            <w:r w:rsidRPr="00070528">
              <w:rPr>
                <w:rFonts w:cs="Tahoma"/>
                <w:sz w:val="22"/>
                <w:szCs w:val="22"/>
              </w:rPr>
              <w:t>Trạng thái xử lý</w:t>
            </w:r>
          </w:p>
        </w:tc>
        <w:tc>
          <w:tcPr>
            <w:tcW w:w="2007" w:type="dxa"/>
          </w:tcPr>
          <w:p w14:paraId="359342AD" w14:textId="4034786F" w:rsidR="00037A23" w:rsidRPr="00070528" w:rsidRDefault="00066503" w:rsidP="00F603BF">
            <w:pPr>
              <w:spacing w:before="74" w:after="37"/>
              <w:ind w:left="60"/>
              <w:rPr>
                <w:rFonts w:cs="Tahoma"/>
                <w:sz w:val="22"/>
                <w:szCs w:val="22"/>
              </w:rPr>
            </w:pPr>
            <w:r w:rsidRPr="00070528">
              <w:rPr>
                <w:rFonts w:cs="Tahoma"/>
                <w:sz w:val="22"/>
                <w:szCs w:val="22"/>
              </w:rPr>
              <w:t>Text</w:t>
            </w:r>
          </w:p>
        </w:tc>
        <w:tc>
          <w:tcPr>
            <w:tcW w:w="1657" w:type="dxa"/>
          </w:tcPr>
          <w:p w14:paraId="6D71BAC4" w14:textId="2DE5645D" w:rsidR="00037A23" w:rsidRPr="00070528" w:rsidRDefault="00E224E7" w:rsidP="00F603BF">
            <w:pPr>
              <w:spacing w:before="74" w:after="37"/>
              <w:ind w:left="337"/>
              <w:rPr>
                <w:rFonts w:cs="Tahoma"/>
                <w:sz w:val="22"/>
                <w:szCs w:val="22"/>
              </w:rPr>
            </w:pPr>
            <w:r w:rsidRPr="00070528">
              <w:rPr>
                <w:rFonts w:cs="Tahoma"/>
                <w:sz w:val="22"/>
                <w:szCs w:val="22"/>
              </w:rPr>
              <w:t>X</w:t>
            </w:r>
          </w:p>
        </w:tc>
        <w:tc>
          <w:tcPr>
            <w:tcW w:w="3731" w:type="dxa"/>
          </w:tcPr>
          <w:p w14:paraId="3F16DBD4" w14:textId="209B7855" w:rsidR="00037A23" w:rsidRPr="00070528" w:rsidRDefault="00037A23" w:rsidP="00F603BF">
            <w:pPr>
              <w:spacing w:before="74" w:after="37"/>
              <w:ind w:left="0"/>
              <w:rPr>
                <w:rFonts w:cs="Tahoma"/>
                <w:sz w:val="22"/>
                <w:szCs w:val="22"/>
              </w:rPr>
            </w:pPr>
            <w:r w:rsidRPr="00070528">
              <w:rPr>
                <w:rFonts w:cs="Tahoma"/>
                <w:sz w:val="22"/>
                <w:szCs w:val="22"/>
              </w:rPr>
              <w:t>Hiển thị trạng thái xử lý của giấy tờ</w:t>
            </w:r>
          </w:p>
        </w:tc>
        <w:tc>
          <w:tcPr>
            <w:tcW w:w="3857" w:type="dxa"/>
          </w:tcPr>
          <w:p w14:paraId="32DD4E89" w14:textId="77777777" w:rsidR="00037A23" w:rsidRPr="00070528" w:rsidRDefault="00037A23" w:rsidP="00F603BF">
            <w:pPr>
              <w:spacing w:before="74" w:after="37"/>
              <w:ind w:left="8"/>
              <w:rPr>
                <w:rFonts w:cs="Tahoma"/>
                <w:sz w:val="22"/>
                <w:szCs w:val="22"/>
              </w:rPr>
            </w:pPr>
            <w:r w:rsidRPr="00070528">
              <w:rPr>
                <w:rFonts w:cs="Tahoma"/>
                <w:sz w:val="22"/>
                <w:szCs w:val="22"/>
              </w:rPr>
              <w:t>Giấy tờ có 2 trạng thái xử lý gồm:</w:t>
            </w:r>
          </w:p>
          <w:p w14:paraId="6713D0E8" w14:textId="24180BD9" w:rsidR="00037A23" w:rsidRPr="00070528" w:rsidRDefault="00037A23" w:rsidP="00037A23">
            <w:pPr>
              <w:pStyle w:val="ListParagraph"/>
              <w:numPr>
                <w:ilvl w:val="0"/>
                <w:numId w:val="17"/>
              </w:numPr>
              <w:spacing w:before="74" w:after="37"/>
              <w:ind w:left="446" w:hanging="223"/>
              <w:rPr>
                <w:rFonts w:cs="Tahoma"/>
                <w:sz w:val="22"/>
                <w:szCs w:val="22"/>
              </w:rPr>
            </w:pPr>
            <w:r w:rsidRPr="00070528">
              <w:rPr>
                <w:rFonts w:cs="Tahoma"/>
                <w:sz w:val="22"/>
                <w:szCs w:val="22"/>
              </w:rPr>
              <w:t>Đã xử lý: user đã nhấn button “Lưu và chuyển”</w:t>
            </w:r>
            <w:r w:rsidR="00C24010" w:rsidRPr="00070528">
              <w:rPr>
                <w:rFonts w:cs="Tahoma"/>
                <w:sz w:val="22"/>
                <w:szCs w:val="22"/>
              </w:rPr>
              <w:t xml:space="preserve"> ở màn hình SC06</w:t>
            </w:r>
          </w:p>
          <w:p w14:paraId="7599C22C" w14:textId="77777777" w:rsidR="00C24010" w:rsidRPr="00070528" w:rsidRDefault="00C24010" w:rsidP="00037A23">
            <w:pPr>
              <w:pStyle w:val="ListParagraph"/>
              <w:numPr>
                <w:ilvl w:val="0"/>
                <w:numId w:val="17"/>
              </w:numPr>
              <w:spacing w:before="74" w:after="37"/>
              <w:ind w:left="446" w:hanging="223"/>
              <w:rPr>
                <w:rFonts w:cs="Tahoma"/>
                <w:sz w:val="22"/>
                <w:szCs w:val="22"/>
              </w:rPr>
            </w:pPr>
            <w:r w:rsidRPr="00070528">
              <w:rPr>
                <w:rFonts w:cs="Tahoma"/>
                <w:sz w:val="22"/>
                <w:szCs w:val="22"/>
              </w:rPr>
              <w:t>Chưa xử lý: user chưa nhấn “Lưu và chuyển” ở màn hình SC06</w:t>
            </w:r>
          </w:p>
          <w:p w14:paraId="6AFC19C6" w14:textId="7AFEC57B" w:rsidR="00E224E7" w:rsidRPr="00070528" w:rsidRDefault="00E224E7" w:rsidP="00E224E7">
            <w:pPr>
              <w:spacing w:before="74" w:after="37"/>
              <w:ind w:left="0"/>
              <w:rPr>
                <w:rFonts w:cs="Tahoma"/>
                <w:sz w:val="22"/>
                <w:szCs w:val="22"/>
              </w:rPr>
            </w:pPr>
            <w:r w:rsidRPr="00070528">
              <w:rPr>
                <w:rFonts w:cs="Tahoma"/>
                <w:sz w:val="22"/>
                <w:szCs w:val="22"/>
              </w:rPr>
              <w:t>Không cho sửa</w:t>
            </w:r>
          </w:p>
        </w:tc>
      </w:tr>
      <w:tr w:rsidR="00037A23" w:rsidRPr="00070528" w14:paraId="60F49F3F" w14:textId="77777777" w:rsidTr="00066503">
        <w:tc>
          <w:tcPr>
            <w:tcW w:w="576" w:type="dxa"/>
          </w:tcPr>
          <w:p w14:paraId="686051A5" w14:textId="6F1AB9DB" w:rsidR="00037A23" w:rsidRPr="00070528" w:rsidRDefault="00037A23" w:rsidP="000C1FDD">
            <w:pPr>
              <w:pStyle w:val="ListParagraph"/>
              <w:numPr>
                <w:ilvl w:val="0"/>
                <w:numId w:val="37"/>
              </w:numPr>
              <w:spacing w:before="74" w:after="37"/>
              <w:ind w:left="236" w:hanging="223"/>
              <w:rPr>
                <w:rFonts w:cs="Tahoma"/>
                <w:sz w:val="22"/>
                <w:szCs w:val="22"/>
              </w:rPr>
            </w:pPr>
          </w:p>
        </w:tc>
        <w:tc>
          <w:tcPr>
            <w:tcW w:w="2254" w:type="dxa"/>
          </w:tcPr>
          <w:p w14:paraId="52290B1F" w14:textId="64234A0A" w:rsidR="00037A23" w:rsidRPr="00070528" w:rsidRDefault="00E224E7" w:rsidP="00F603BF">
            <w:pPr>
              <w:spacing w:before="74" w:after="37"/>
              <w:ind w:left="12"/>
              <w:rPr>
                <w:rFonts w:cs="Tahoma"/>
                <w:sz w:val="22"/>
                <w:szCs w:val="22"/>
              </w:rPr>
            </w:pPr>
            <w:r w:rsidRPr="00070528">
              <w:rPr>
                <w:rFonts w:cs="Tahoma"/>
                <w:sz w:val="22"/>
                <w:szCs w:val="22"/>
              </w:rPr>
              <w:t>Ngày xử lý</w:t>
            </w:r>
          </w:p>
        </w:tc>
        <w:tc>
          <w:tcPr>
            <w:tcW w:w="2007" w:type="dxa"/>
          </w:tcPr>
          <w:p w14:paraId="0B9C787C" w14:textId="7723FD1F" w:rsidR="00037A23" w:rsidRPr="00070528" w:rsidRDefault="00E224E7" w:rsidP="00F603BF">
            <w:pPr>
              <w:spacing w:before="74" w:after="37"/>
              <w:ind w:left="60"/>
              <w:rPr>
                <w:rFonts w:cs="Tahoma"/>
                <w:sz w:val="22"/>
                <w:szCs w:val="22"/>
              </w:rPr>
            </w:pPr>
            <w:r w:rsidRPr="00070528">
              <w:rPr>
                <w:rFonts w:cs="Tahoma"/>
                <w:sz w:val="22"/>
                <w:szCs w:val="22"/>
              </w:rPr>
              <w:t>Date</w:t>
            </w:r>
          </w:p>
        </w:tc>
        <w:tc>
          <w:tcPr>
            <w:tcW w:w="1657" w:type="dxa"/>
          </w:tcPr>
          <w:p w14:paraId="0CC6E6D2" w14:textId="77777777" w:rsidR="00037A23" w:rsidRPr="00070528" w:rsidRDefault="00037A23" w:rsidP="00F603BF">
            <w:pPr>
              <w:spacing w:before="74" w:after="37"/>
              <w:ind w:left="337"/>
              <w:rPr>
                <w:rFonts w:cs="Tahoma"/>
                <w:sz w:val="22"/>
                <w:szCs w:val="22"/>
              </w:rPr>
            </w:pPr>
          </w:p>
        </w:tc>
        <w:tc>
          <w:tcPr>
            <w:tcW w:w="3731" w:type="dxa"/>
          </w:tcPr>
          <w:p w14:paraId="4591BB7D" w14:textId="6C57E3CC" w:rsidR="00037A23" w:rsidRPr="00070528" w:rsidRDefault="00E224E7" w:rsidP="00F603BF">
            <w:pPr>
              <w:spacing w:before="74" w:after="37"/>
              <w:ind w:left="0"/>
              <w:rPr>
                <w:rFonts w:cs="Tahoma"/>
                <w:sz w:val="22"/>
                <w:szCs w:val="22"/>
              </w:rPr>
            </w:pPr>
            <w:r w:rsidRPr="00070528">
              <w:rPr>
                <w:rFonts w:cs="Tahoma"/>
                <w:sz w:val="22"/>
                <w:szCs w:val="22"/>
              </w:rPr>
              <w:t>Hiển thị ngày user kiểm tra xong giấy tờ</w:t>
            </w:r>
          </w:p>
        </w:tc>
        <w:tc>
          <w:tcPr>
            <w:tcW w:w="3857" w:type="dxa"/>
          </w:tcPr>
          <w:p w14:paraId="02D282E8" w14:textId="3AD38F2A" w:rsidR="00037A23" w:rsidRPr="00070528" w:rsidRDefault="00E224E7" w:rsidP="00E224E7">
            <w:pPr>
              <w:spacing w:before="74" w:after="37"/>
              <w:ind w:left="0"/>
              <w:rPr>
                <w:rFonts w:cs="Tahoma"/>
                <w:sz w:val="22"/>
                <w:szCs w:val="22"/>
              </w:rPr>
            </w:pPr>
            <w:r w:rsidRPr="00070528">
              <w:rPr>
                <w:rFonts w:cs="Tahoma"/>
                <w:sz w:val="22"/>
                <w:szCs w:val="22"/>
              </w:rPr>
              <w:t>Chỉ hiển thị khi trạng thái xử lý của giấy tờ là “Chưa xử lý”</w:t>
            </w:r>
          </w:p>
        </w:tc>
      </w:tr>
      <w:tr w:rsidR="00836B63" w:rsidRPr="00070528" w14:paraId="58630577" w14:textId="77777777" w:rsidTr="00066503">
        <w:tc>
          <w:tcPr>
            <w:tcW w:w="576" w:type="dxa"/>
          </w:tcPr>
          <w:p w14:paraId="76E17EA6" w14:textId="77777777" w:rsidR="00836B63" w:rsidRPr="00070528" w:rsidRDefault="00836B63" w:rsidP="000C1FDD">
            <w:pPr>
              <w:pStyle w:val="ListParagraph"/>
              <w:numPr>
                <w:ilvl w:val="0"/>
                <w:numId w:val="37"/>
              </w:numPr>
              <w:spacing w:before="74" w:after="37"/>
              <w:ind w:left="236" w:hanging="223"/>
              <w:rPr>
                <w:rFonts w:cs="Tahoma"/>
                <w:sz w:val="22"/>
                <w:szCs w:val="22"/>
              </w:rPr>
            </w:pPr>
          </w:p>
        </w:tc>
        <w:tc>
          <w:tcPr>
            <w:tcW w:w="2254" w:type="dxa"/>
          </w:tcPr>
          <w:p w14:paraId="43C49400"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Mã lỗi </w:t>
            </w:r>
          </w:p>
        </w:tc>
        <w:tc>
          <w:tcPr>
            <w:tcW w:w="2007" w:type="dxa"/>
          </w:tcPr>
          <w:p w14:paraId="676E9AD7" w14:textId="311112EE"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193717F4" w14:textId="77777777" w:rsidR="00836B63" w:rsidRPr="00070528" w:rsidRDefault="00836B63" w:rsidP="00C76987">
            <w:pPr>
              <w:spacing w:before="74" w:after="37"/>
              <w:ind w:left="337"/>
              <w:rPr>
                <w:rFonts w:cs="Tahoma"/>
                <w:sz w:val="22"/>
                <w:szCs w:val="22"/>
              </w:rPr>
            </w:pPr>
          </w:p>
        </w:tc>
        <w:tc>
          <w:tcPr>
            <w:tcW w:w="3731" w:type="dxa"/>
          </w:tcPr>
          <w:p w14:paraId="719EAA0E" w14:textId="77777777" w:rsidR="00836B63" w:rsidRPr="00070528" w:rsidRDefault="00836B63" w:rsidP="00C76987">
            <w:pPr>
              <w:spacing w:before="74" w:after="37"/>
              <w:ind w:left="0"/>
              <w:rPr>
                <w:rFonts w:cs="Tahoma"/>
                <w:sz w:val="22"/>
                <w:szCs w:val="22"/>
              </w:rPr>
            </w:pPr>
            <w:r w:rsidRPr="00070528">
              <w:rPr>
                <w:rFonts w:cs="Tahoma"/>
                <w:sz w:val="22"/>
                <w:szCs w:val="22"/>
              </w:rPr>
              <w:t>Hiển thị mã lỗi của giấy tờ</w:t>
            </w:r>
          </w:p>
        </w:tc>
        <w:tc>
          <w:tcPr>
            <w:tcW w:w="3857" w:type="dxa"/>
          </w:tcPr>
          <w:p w14:paraId="6EEEC0B0"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204813C3" w14:textId="77777777" w:rsidTr="00066503">
        <w:tc>
          <w:tcPr>
            <w:tcW w:w="576" w:type="dxa"/>
          </w:tcPr>
          <w:p w14:paraId="69D584DD" w14:textId="77777777" w:rsidR="00836B63" w:rsidRPr="00070528" w:rsidRDefault="00836B63" w:rsidP="000C1FDD">
            <w:pPr>
              <w:pStyle w:val="ListParagraph"/>
              <w:numPr>
                <w:ilvl w:val="0"/>
                <w:numId w:val="37"/>
              </w:numPr>
              <w:spacing w:before="74" w:after="37"/>
              <w:ind w:left="236" w:hanging="223"/>
              <w:rPr>
                <w:rFonts w:cs="Tahoma"/>
                <w:sz w:val="22"/>
                <w:szCs w:val="22"/>
              </w:rPr>
            </w:pPr>
          </w:p>
        </w:tc>
        <w:tc>
          <w:tcPr>
            <w:tcW w:w="2254" w:type="dxa"/>
          </w:tcPr>
          <w:p w14:paraId="3F56FBEF" w14:textId="77777777" w:rsidR="00836B63" w:rsidRPr="00070528" w:rsidRDefault="00836B63" w:rsidP="00C76987">
            <w:pPr>
              <w:spacing w:before="74" w:after="37"/>
              <w:ind w:left="12"/>
              <w:rPr>
                <w:rFonts w:cs="Tahoma"/>
                <w:sz w:val="22"/>
                <w:szCs w:val="22"/>
              </w:rPr>
            </w:pPr>
            <w:r w:rsidRPr="00070528">
              <w:rPr>
                <w:rFonts w:cs="Tahoma"/>
                <w:sz w:val="22"/>
                <w:szCs w:val="22"/>
              </w:rPr>
              <w:t>Ghi chú lỗi</w:t>
            </w:r>
          </w:p>
        </w:tc>
        <w:tc>
          <w:tcPr>
            <w:tcW w:w="2007" w:type="dxa"/>
          </w:tcPr>
          <w:p w14:paraId="070BDE03" w14:textId="0D69A6CB"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6D50D8ED" w14:textId="77777777" w:rsidR="00836B63" w:rsidRPr="00070528" w:rsidRDefault="00836B63" w:rsidP="00C76987">
            <w:pPr>
              <w:spacing w:before="74" w:after="37"/>
              <w:ind w:left="337"/>
              <w:rPr>
                <w:rFonts w:cs="Tahoma"/>
                <w:sz w:val="22"/>
                <w:szCs w:val="22"/>
              </w:rPr>
            </w:pPr>
          </w:p>
        </w:tc>
        <w:tc>
          <w:tcPr>
            <w:tcW w:w="3731" w:type="dxa"/>
          </w:tcPr>
          <w:p w14:paraId="519EF302" w14:textId="77777777" w:rsidR="00836B63" w:rsidRPr="00070528" w:rsidRDefault="00836B63" w:rsidP="00C76987">
            <w:pPr>
              <w:spacing w:before="74" w:after="37"/>
              <w:ind w:left="0"/>
              <w:rPr>
                <w:rFonts w:cs="Tahoma"/>
                <w:sz w:val="22"/>
                <w:szCs w:val="22"/>
              </w:rPr>
            </w:pPr>
            <w:r w:rsidRPr="00070528">
              <w:rPr>
                <w:rFonts w:cs="Tahoma"/>
                <w:sz w:val="22"/>
                <w:szCs w:val="22"/>
              </w:rPr>
              <w:t>Hiển thị ghi chú lỗi của giấy tờ</w:t>
            </w:r>
          </w:p>
        </w:tc>
        <w:tc>
          <w:tcPr>
            <w:tcW w:w="3857" w:type="dxa"/>
          </w:tcPr>
          <w:p w14:paraId="59DD77C1"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61D42910" w14:textId="77777777" w:rsidTr="00066503">
        <w:tc>
          <w:tcPr>
            <w:tcW w:w="576" w:type="dxa"/>
          </w:tcPr>
          <w:p w14:paraId="082AE1DB" w14:textId="77777777" w:rsidR="00836B63" w:rsidRPr="00070528" w:rsidRDefault="00836B63" w:rsidP="000C1FDD">
            <w:pPr>
              <w:pStyle w:val="ListParagraph"/>
              <w:numPr>
                <w:ilvl w:val="0"/>
                <w:numId w:val="37"/>
              </w:numPr>
              <w:spacing w:before="74" w:after="37"/>
              <w:ind w:left="236" w:hanging="223"/>
              <w:rPr>
                <w:rFonts w:cs="Tahoma"/>
                <w:sz w:val="22"/>
                <w:szCs w:val="22"/>
              </w:rPr>
            </w:pPr>
          </w:p>
        </w:tc>
        <w:tc>
          <w:tcPr>
            <w:tcW w:w="2254" w:type="dxa"/>
          </w:tcPr>
          <w:p w14:paraId="70274301" w14:textId="77777777" w:rsidR="00836B63" w:rsidRPr="00070528" w:rsidRDefault="00836B63" w:rsidP="00C76987">
            <w:pPr>
              <w:spacing w:before="74" w:after="37"/>
              <w:ind w:left="12"/>
              <w:rPr>
                <w:rFonts w:cs="Tahoma"/>
                <w:sz w:val="22"/>
                <w:szCs w:val="22"/>
              </w:rPr>
            </w:pPr>
            <w:r w:rsidRPr="00070528">
              <w:rPr>
                <w:rFonts w:cs="Tahoma"/>
                <w:sz w:val="22"/>
                <w:szCs w:val="22"/>
              </w:rPr>
              <w:t>Làm phụ lục HĐ</w:t>
            </w:r>
          </w:p>
        </w:tc>
        <w:tc>
          <w:tcPr>
            <w:tcW w:w="2007" w:type="dxa"/>
          </w:tcPr>
          <w:p w14:paraId="2D428343" w14:textId="77777777" w:rsidR="00836B63" w:rsidRPr="00070528" w:rsidRDefault="00836B63" w:rsidP="00C76987">
            <w:pPr>
              <w:spacing w:before="74" w:after="37"/>
              <w:ind w:left="60"/>
              <w:rPr>
                <w:rFonts w:cs="Tahoma"/>
                <w:sz w:val="22"/>
                <w:szCs w:val="22"/>
              </w:rPr>
            </w:pPr>
            <w:r w:rsidRPr="00070528">
              <w:rPr>
                <w:rFonts w:cs="Tahoma"/>
                <w:sz w:val="22"/>
                <w:szCs w:val="22"/>
              </w:rPr>
              <w:t>Icon</w:t>
            </w:r>
          </w:p>
        </w:tc>
        <w:tc>
          <w:tcPr>
            <w:tcW w:w="1657" w:type="dxa"/>
          </w:tcPr>
          <w:p w14:paraId="6BB26B97" w14:textId="77777777" w:rsidR="00836B63" w:rsidRPr="00070528" w:rsidRDefault="00836B63" w:rsidP="00C76987">
            <w:pPr>
              <w:spacing w:before="74" w:after="37"/>
              <w:ind w:left="337"/>
              <w:rPr>
                <w:rFonts w:cs="Tahoma"/>
                <w:sz w:val="22"/>
                <w:szCs w:val="22"/>
              </w:rPr>
            </w:pPr>
          </w:p>
        </w:tc>
        <w:tc>
          <w:tcPr>
            <w:tcW w:w="3731" w:type="dxa"/>
          </w:tcPr>
          <w:p w14:paraId="36D68049" w14:textId="77777777" w:rsidR="00836B63" w:rsidRPr="00070528" w:rsidRDefault="00836B63" w:rsidP="00C76987">
            <w:pPr>
              <w:spacing w:before="74" w:after="37"/>
              <w:ind w:left="0"/>
              <w:rPr>
                <w:rFonts w:cs="Tahoma"/>
                <w:sz w:val="22"/>
                <w:szCs w:val="22"/>
              </w:rPr>
            </w:pPr>
            <w:r w:rsidRPr="00070528">
              <w:rPr>
                <w:rFonts w:cs="Tahoma"/>
                <w:sz w:val="22"/>
                <w:szCs w:val="22"/>
              </w:rPr>
              <w:t>Hiển thị “X” nếu giấy tờ được đánh dấu là cần làm phụ lục HĐ</w:t>
            </w:r>
          </w:p>
        </w:tc>
        <w:tc>
          <w:tcPr>
            <w:tcW w:w="3857" w:type="dxa"/>
          </w:tcPr>
          <w:p w14:paraId="5E0430E2" w14:textId="4812F310" w:rsidR="00836B63" w:rsidRPr="00070528" w:rsidRDefault="00836B63" w:rsidP="00C76987">
            <w:pPr>
              <w:spacing w:before="74" w:after="37"/>
              <w:ind w:left="8"/>
              <w:rPr>
                <w:rFonts w:cs="Tahoma"/>
                <w:sz w:val="22"/>
                <w:szCs w:val="22"/>
              </w:rPr>
            </w:pPr>
            <w:r w:rsidRPr="00070528">
              <w:rPr>
                <w:rFonts w:cs="Tahoma"/>
                <w:sz w:val="22"/>
                <w:szCs w:val="22"/>
              </w:rPr>
              <w:t>Hiển thị “X” khi người dùng chọn check box “Tạo phụ lục hợp đồng” ở</w:t>
            </w:r>
            <w:r w:rsidR="006172B8" w:rsidRPr="00070528">
              <w:rPr>
                <w:rFonts w:cs="Tahoma"/>
                <w:sz w:val="22"/>
                <w:szCs w:val="22"/>
              </w:rPr>
              <w:t xml:space="preserve"> màn hình SC07</w:t>
            </w:r>
            <w:r w:rsidRPr="00070528">
              <w:rPr>
                <w:rFonts w:cs="Tahoma"/>
                <w:sz w:val="22"/>
                <w:szCs w:val="22"/>
              </w:rPr>
              <w:t>.</w:t>
            </w:r>
          </w:p>
        </w:tc>
      </w:tr>
      <w:tr w:rsidR="00836B63" w:rsidRPr="00070528" w14:paraId="5015F505" w14:textId="77777777" w:rsidTr="00066503">
        <w:tc>
          <w:tcPr>
            <w:tcW w:w="576" w:type="dxa"/>
          </w:tcPr>
          <w:p w14:paraId="23383849" w14:textId="77777777" w:rsidR="00836B63" w:rsidRPr="00070528" w:rsidRDefault="00836B63" w:rsidP="000C1FDD">
            <w:pPr>
              <w:pStyle w:val="ListParagraph"/>
              <w:numPr>
                <w:ilvl w:val="0"/>
                <w:numId w:val="37"/>
              </w:numPr>
              <w:spacing w:before="74" w:after="37"/>
              <w:ind w:left="236" w:hanging="223"/>
              <w:rPr>
                <w:rFonts w:cs="Tahoma"/>
                <w:sz w:val="22"/>
                <w:szCs w:val="22"/>
              </w:rPr>
            </w:pPr>
          </w:p>
        </w:tc>
        <w:tc>
          <w:tcPr>
            <w:tcW w:w="2254" w:type="dxa"/>
          </w:tcPr>
          <w:p w14:paraId="3ED40A75" w14:textId="77777777" w:rsidR="00836B63" w:rsidRPr="00070528" w:rsidRDefault="00836B63" w:rsidP="00C76987">
            <w:pPr>
              <w:spacing w:before="74" w:after="37"/>
              <w:ind w:left="12"/>
              <w:rPr>
                <w:rFonts w:cs="Tahoma"/>
                <w:sz w:val="22"/>
                <w:szCs w:val="22"/>
              </w:rPr>
            </w:pPr>
            <w:r w:rsidRPr="00070528">
              <w:rPr>
                <w:rFonts w:cs="Tahoma"/>
                <w:sz w:val="22"/>
                <w:szCs w:val="22"/>
              </w:rPr>
              <w:t>Hiển thị …/…</w:t>
            </w:r>
          </w:p>
        </w:tc>
        <w:tc>
          <w:tcPr>
            <w:tcW w:w="2007" w:type="dxa"/>
          </w:tcPr>
          <w:p w14:paraId="67A1FE59" w14:textId="77777777" w:rsidR="00836B63" w:rsidRPr="00070528" w:rsidRDefault="00836B63" w:rsidP="00C76987">
            <w:pPr>
              <w:spacing w:before="74" w:after="37"/>
              <w:ind w:left="60"/>
              <w:rPr>
                <w:rFonts w:cs="Tahoma"/>
                <w:sz w:val="22"/>
                <w:szCs w:val="22"/>
              </w:rPr>
            </w:pPr>
            <w:r w:rsidRPr="00070528">
              <w:rPr>
                <w:rFonts w:cs="Tahoma"/>
                <w:sz w:val="22"/>
                <w:szCs w:val="22"/>
              </w:rPr>
              <w:t>Number</w:t>
            </w:r>
          </w:p>
        </w:tc>
        <w:tc>
          <w:tcPr>
            <w:tcW w:w="1657" w:type="dxa"/>
          </w:tcPr>
          <w:p w14:paraId="4CA77FFC"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1" w:type="dxa"/>
          </w:tcPr>
          <w:p w14:paraId="50E5D6B7" w14:textId="77777777" w:rsidR="00836B63" w:rsidRPr="00070528" w:rsidRDefault="00836B63" w:rsidP="00C76987">
            <w:pPr>
              <w:spacing w:before="74" w:after="37"/>
              <w:ind w:left="0"/>
              <w:rPr>
                <w:rFonts w:cs="Tahoma"/>
                <w:sz w:val="22"/>
                <w:szCs w:val="22"/>
              </w:rPr>
            </w:pPr>
            <w:r w:rsidRPr="00070528">
              <w:rPr>
                <w:rFonts w:cs="Tahoma"/>
                <w:sz w:val="22"/>
                <w:szCs w:val="22"/>
              </w:rPr>
              <w:t>Hiển thị số bản ghi đang hiển thị trên màn hình/tổng số bản ghi tìm được</w:t>
            </w:r>
          </w:p>
        </w:tc>
        <w:tc>
          <w:tcPr>
            <w:tcW w:w="3857" w:type="dxa"/>
          </w:tcPr>
          <w:p w14:paraId="1C6B011A"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0A710B2F" w14:textId="77777777" w:rsidTr="00066503">
        <w:tc>
          <w:tcPr>
            <w:tcW w:w="576" w:type="dxa"/>
          </w:tcPr>
          <w:p w14:paraId="7565B1F5" w14:textId="77777777" w:rsidR="00836B63" w:rsidRPr="00070528" w:rsidRDefault="00836B63" w:rsidP="000C1FDD">
            <w:pPr>
              <w:pStyle w:val="ListParagraph"/>
              <w:numPr>
                <w:ilvl w:val="0"/>
                <w:numId w:val="37"/>
              </w:numPr>
              <w:spacing w:before="74" w:after="37"/>
              <w:ind w:left="236" w:hanging="223"/>
              <w:rPr>
                <w:rFonts w:cs="Tahoma"/>
                <w:sz w:val="22"/>
                <w:szCs w:val="22"/>
              </w:rPr>
            </w:pPr>
          </w:p>
        </w:tc>
        <w:tc>
          <w:tcPr>
            <w:tcW w:w="2254" w:type="dxa"/>
          </w:tcPr>
          <w:p w14:paraId="5968E87B" w14:textId="77777777" w:rsidR="00836B63" w:rsidRPr="00070528" w:rsidRDefault="00836B63" w:rsidP="00C76987">
            <w:pPr>
              <w:spacing w:before="74" w:after="37"/>
              <w:ind w:left="12"/>
              <w:rPr>
                <w:rFonts w:cs="Tahoma"/>
                <w:sz w:val="22"/>
                <w:szCs w:val="22"/>
              </w:rPr>
            </w:pPr>
            <w:r w:rsidRPr="00070528">
              <w:rPr>
                <w:rFonts w:cs="Tahoma"/>
                <w:sz w:val="22"/>
                <w:szCs w:val="22"/>
              </w:rPr>
              <w:t>Trang…/…</w:t>
            </w:r>
          </w:p>
        </w:tc>
        <w:tc>
          <w:tcPr>
            <w:tcW w:w="2007" w:type="dxa"/>
          </w:tcPr>
          <w:p w14:paraId="28ABA6DA" w14:textId="77777777" w:rsidR="00836B63" w:rsidRPr="00070528" w:rsidRDefault="00836B63" w:rsidP="00C76987">
            <w:pPr>
              <w:spacing w:before="74" w:after="37"/>
              <w:ind w:left="60"/>
              <w:rPr>
                <w:rFonts w:cs="Tahoma"/>
                <w:sz w:val="22"/>
                <w:szCs w:val="22"/>
              </w:rPr>
            </w:pPr>
            <w:r w:rsidRPr="00070528">
              <w:rPr>
                <w:rFonts w:cs="Tahoma"/>
                <w:sz w:val="22"/>
                <w:szCs w:val="22"/>
              </w:rPr>
              <w:t xml:space="preserve">Number </w:t>
            </w:r>
          </w:p>
        </w:tc>
        <w:tc>
          <w:tcPr>
            <w:tcW w:w="1657" w:type="dxa"/>
          </w:tcPr>
          <w:p w14:paraId="5C2CCFD0"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1" w:type="dxa"/>
          </w:tcPr>
          <w:p w14:paraId="3E2D3781" w14:textId="77777777" w:rsidR="00836B63" w:rsidRPr="00070528" w:rsidRDefault="00836B63" w:rsidP="00C76987">
            <w:pPr>
              <w:spacing w:before="74" w:after="37"/>
              <w:ind w:left="0"/>
              <w:rPr>
                <w:rFonts w:cs="Tahoma"/>
                <w:sz w:val="22"/>
                <w:szCs w:val="22"/>
              </w:rPr>
            </w:pPr>
            <w:r w:rsidRPr="00070528">
              <w:rPr>
                <w:rFonts w:cs="Tahoma"/>
                <w:sz w:val="22"/>
                <w:szCs w:val="22"/>
              </w:rPr>
              <w:t>Hiển thị số trang đang hiển thị/tổng số trang của các bản ghi tìm kiếm được</w:t>
            </w:r>
          </w:p>
          <w:p w14:paraId="67B71AA4" w14:textId="77777777" w:rsidR="00836B63" w:rsidRPr="00070528" w:rsidRDefault="00836B63" w:rsidP="00C76987">
            <w:pPr>
              <w:spacing w:before="74" w:after="37"/>
              <w:ind w:left="0"/>
              <w:rPr>
                <w:rFonts w:cs="Tahoma"/>
                <w:sz w:val="22"/>
                <w:szCs w:val="22"/>
              </w:rPr>
            </w:pPr>
            <w:r w:rsidRPr="00070528">
              <w:rPr>
                <w:rFonts w:cs="Tahoma"/>
                <w:sz w:val="22"/>
                <w:szCs w:val="22"/>
              </w:rPr>
              <w:t>Người dùng có thể nhập số trang muốn đến click phím Enter để đến số trang mong muốn</w:t>
            </w:r>
          </w:p>
        </w:tc>
        <w:tc>
          <w:tcPr>
            <w:tcW w:w="3857" w:type="dxa"/>
          </w:tcPr>
          <w:p w14:paraId="7685EA0E"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bl>
    <w:p w14:paraId="7F898C59" w14:textId="09C54CEB" w:rsidR="00623AAB" w:rsidRPr="00070528" w:rsidRDefault="00623AAB" w:rsidP="00623AAB">
      <w:pPr>
        <w:pStyle w:val="BodyText"/>
        <w:spacing w:before="240"/>
        <w:ind w:left="0"/>
        <w:outlineLvl w:val="3"/>
        <w:rPr>
          <w:b/>
          <w:sz w:val="22"/>
          <w:szCs w:val="20"/>
          <w:lang w:val="en-US" w:eastAsia="en-AU"/>
        </w:rPr>
      </w:pPr>
      <w:bookmarkStart w:id="39" w:name="_Toc522716978"/>
      <w:r w:rsidRPr="00070528">
        <w:rPr>
          <w:b/>
          <w:sz w:val="22"/>
          <w:szCs w:val="20"/>
          <w:lang w:val="en-US" w:eastAsia="en-AU"/>
        </w:rPr>
        <w:lastRenderedPageBreak/>
        <w:t>SC06_Kiểm tra hồ sơ_</w:t>
      </w:r>
      <w:r w:rsidR="00A70A45" w:rsidRPr="00070528">
        <w:rPr>
          <w:b/>
          <w:sz w:val="22"/>
          <w:szCs w:val="20"/>
          <w:lang w:val="en-US" w:eastAsia="en-AU"/>
        </w:rPr>
        <w:t>HSKV</w:t>
      </w:r>
      <w:bookmarkEnd w:id="39"/>
    </w:p>
    <w:p w14:paraId="712482A6" w14:textId="504220BB" w:rsidR="00F3450B" w:rsidRPr="00070528" w:rsidRDefault="00F3450B" w:rsidP="00F565CD">
      <w:pPr>
        <w:ind w:left="-142"/>
        <w:rPr>
          <w:sz w:val="22"/>
        </w:rPr>
      </w:pPr>
      <w:r w:rsidRPr="00070528">
        <w:rPr>
          <w:sz w:val="22"/>
        </w:rPr>
        <w:t xml:space="preserve">Mục đích: </w:t>
      </w:r>
    </w:p>
    <w:p w14:paraId="13EE7955" w14:textId="000996FD" w:rsidR="00F3450B" w:rsidRPr="00070528" w:rsidRDefault="00F3450B" w:rsidP="00F565CD">
      <w:pPr>
        <w:pStyle w:val="ListParagraph"/>
        <w:numPr>
          <w:ilvl w:val="0"/>
          <w:numId w:val="17"/>
        </w:numPr>
        <w:rPr>
          <w:sz w:val="22"/>
        </w:rPr>
      </w:pPr>
      <w:r w:rsidRPr="00070528">
        <w:rPr>
          <w:sz w:val="22"/>
        </w:rPr>
        <w:t>Hiển thị chi tiết thông tin hợp đồng</w:t>
      </w:r>
    </w:p>
    <w:p w14:paraId="0AF20E80" w14:textId="0CCA1596" w:rsidR="00F3450B" w:rsidRPr="00070528" w:rsidRDefault="00F3450B" w:rsidP="00F565CD">
      <w:pPr>
        <w:pStyle w:val="ListParagraph"/>
        <w:numPr>
          <w:ilvl w:val="0"/>
          <w:numId w:val="17"/>
        </w:numPr>
        <w:rPr>
          <w:sz w:val="22"/>
        </w:rPr>
      </w:pPr>
      <w:r w:rsidRPr="00070528">
        <w:rPr>
          <w:sz w:val="22"/>
        </w:rPr>
        <w:t>Hiển thị tất cả các giấy tờ đi kèm hồ sơ khoản vay đã được up trên BPM</w:t>
      </w:r>
    </w:p>
    <w:p w14:paraId="3FAAD988" w14:textId="0A44D428" w:rsidR="00F3450B" w:rsidRPr="00070528" w:rsidRDefault="00F3450B" w:rsidP="00F565CD">
      <w:pPr>
        <w:pStyle w:val="ListParagraph"/>
        <w:numPr>
          <w:ilvl w:val="0"/>
          <w:numId w:val="17"/>
        </w:numPr>
        <w:rPr>
          <w:sz w:val="22"/>
        </w:rPr>
      </w:pPr>
      <w:r w:rsidRPr="00070528">
        <w:rPr>
          <w:sz w:val="22"/>
        </w:rPr>
        <w:t xml:space="preserve">Theo dõi tất cả giấy tờ đã về liên quan đến </w:t>
      </w:r>
      <w:r w:rsidR="00143FCA" w:rsidRPr="00070528">
        <w:rPr>
          <w:sz w:val="22"/>
        </w:rPr>
        <w:t>hợp đồng của HSKV</w:t>
      </w:r>
      <w:r w:rsidRPr="00070528">
        <w:rPr>
          <w:sz w:val="22"/>
        </w:rPr>
        <w:t xml:space="preserve"> </w:t>
      </w:r>
    </w:p>
    <w:p w14:paraId="504E6C59" w14:textId="5AAAA4BF" w:rsidR="001E4454" w:rsidRPr="00070528" w:rsidRDefault="00AC6142" w:rsidP="00D42C4A">
      <w:pPr>
        <w:ind w:left="0"/>
        <w:jc w:val="center"/>
        <w:rPr>
          <w:b/>
          <w:sz w:val="22"/>
          <w:lang w:eastAsia="en-AU"/>
        </w:rPr>
      </w:pPr>
      <w:r w:rsidRPr="00070528">
        <w:rPr>
          <w:noProof/>
        </w:rPr>
        <w:lastRenderedPageBreak/>
        <w:drawing>
          <wp:inline distT="0" distB="0" distL="0" distR="0" wp14:anchorId="0C47053F" wp14:editId="11A8C225">
            <wp:extent cx="8877300" cy="6019165"/>
            <wp:effectExtent l="19050" t="19050" r="19050"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77300" cy="6019165"/>
                    </a:xfrm>
                    <a:prstGeom prst="rect">
                      <a:avLst/>
                    </a:prstGeom>
                    <a:ln>
                      <a:solidFill>
                        <a:schemeClr val="tx1"/>
                      </a:solidFill>
                    </a:ln>
                  </pic:spPr>
                </pic:pic>
              </a:graphicData>
            </a:graphic>
          </wp:inline>
        </w:drawing>
      </w:r>
    </w:p>
    <w:tbl>
      <w:tblPr>
        <w:tblStyle w:val="TableGrid"/>
        <w:tblW w:w="14080" w:type="dxa"/>
        <w:tblLook w:val="04A0" w:firstRow="1" w:lastRow="0" w:firstColumn="1" w:lastColumn="0" w:noHBand="0" w:noVBand="1"/>
      </w:tblPr>
      <w:tblGrid>
        <w:gridCol w:w="704"/>
        <w:gridCol w:w="2187"/>
        <w:gridCol w:w="2074"/>
        <w:gridCol w:w="1657"/>
        <w:gridCol w:w="3731"/>
        <w:gridCol w:w="3727"/>
      </w:tblGrid>
      <w:tr w:rsidR="001E4454" w:rsidRPr="00070528" w14:paraId="4B1AC2F7" w14:textId="77777777" w:rsidTr="001E4454">
        <w:trPr>
          <w:tblHeader/>
        </w:trPr>
        <w:tc>
          <w:tcPr>
            <w:tcW w:w="704" w:type="dxa"/>
            <w:shd w:val="clear" w:color="auto" w:fill="BFBFBF" w:themeFill="background1" w:themeFillShade="BF"/>
            <w:vAlign w:val="center"/>
          </w:tcPr>
          <w:p w14:paraId="531BF384" w14:textId="77777777" w:rsidR="001E4454" w:rsidRPr="00070528" w:rsidRDefault="001E4454" w:rsidP="002A1BB3">
            <w:pPr>
              <w:spacing w:before="74" w:after="37"/>
              <w:ind w:left="0"/>
              <w:jc w:val="center"/>
              <w:rPr>
                <w:rFonts w:cs="Tahoma"/>
                <w:b/>
                <w:sz w:val="22"/>
                <w:szCs w:val="22"/>
              </w:rPr>
            </w:pPr>
            <w:r w:rsidRPr="00070528">
              <w:rPr>
                <w:rFonts w:cs="Tahoma"/>
                <w:b/>
                <w:sz w:val="22"/>
                <w:szCs w:val="22"/>
              </w:rPr>
              <w:lastRenderedPageBreak/>
              <w:t>#</w:t>
            </w:r>
          </w:p>
        </w:tc>
        <w:tc>
          <w:tcPr>
            <w:tcW w:w="2187" w:type="dxa"/>
            <w:shd w:val="clear" w:color="auto" w:fill="BFBFBF" w:themeFill="background1" w:themeFillShade="BF"/>
            <w:vAlign w:val="center"/>
          </w:tcPr>
          <w:p w14:paraId="725A01E4" w14:textId="77777777" w:rsidR="001E4454" w:rsidRPr="00070528" w:rsidRDefault="001E4454" w:rsidP="002A1BB3">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02077A19" w14:textId="77777777" w:rsidR="001E4454" w:rsidRPr="00070528" w:rsidRDefault="001E4454" w:rsidP="002A1BB3">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73E3C4B4" w14:textId="77777777" w:rsidR="001E4454" w:rsidRPr="00070528" w:rsidRDefault="001E4454" w:rsidP="002A1BB3">
            <w:pPr>
              <w:spacing w:before="74" w:after="37"/>
              <w:ind w:left="0"/>
              <w:jc w:val="center"/>
              <w:rPr>
                <w:rFonts w:cs="Tahoma"/>
                <w:b/>
                <w:sz w:val="22"/>
                <w:szCs w:val="22"/>
              </w:rPr>
            </w:pPr>
            <w:r w:rsidRPr="00070528">
              <w:rPr>
                <w:rFonts w:cs="Tahoma"/>
                <w:b/>
                <w:sz w:val="22"/>
                <w:szCs w:val="22"/>
              </w:rPr>
              <w:t>Bắt buộc</w:t>
            </w:r>
          </w:p>
        </w:tc>
        <w:tc>
          <w:tcPr>
            <w:tcW w:w="3731" w:type="dxa"/>
            <w:shd w:val="clear" w:color="auto" w:fill="BFBFBF" w:themeFill="background1" w:themeFillShade="BF"/>
            <w:vAlign w:val="center"/>
          </w:tcPr>
          <w:p w14:paraId="03FE335E" w14:textId="77777777" w:rsidR="001E4454" w:rsidRPr="00070528" w:rsidRDefault="001E4454" w:rsidP="002A1BB3">
            <w:pPr>
              <w:spacing w:before="74" w:after="37"/>
              <w:ind w:left="0"/>
              <w:jc w:val="center"/>
              <w:rPr>
                <w:rFonts w:cs="Tahoma"/>
                <w:b/>
                <w:sz w:val="22"/>
                <w:szCs w:val="22"/>
              </w:rPr>
            </w:pPr>
            <w:r w:rsidRPr="00070528">
              <w:rPr>
                <w:rFonts w:cs="Tahoma"/>
                <w:b/>
                <w:sz w:val="22"/>
                <w:szCs w:val="22"/>
              </w:rPr>
              <w:t>Mô tả</w:t>
            </w:r>
          </w:p>
        </w:tc>
        <w:tc>
          <w:tcPr>
            <w:tcW w:w="3727" w:type="dxa"/>
            <w:shd w:val="clear" w:color="auto" w:fill="BFBFBF" w:themeFill="background1" w:themeFillShade="BF"/>
            <w:vAlign w:val="center"/>
          </w:tcPr>
          <w:p w14:paraId="4A055F03" w14:textId="77777777" w:rsidR="001E4454" w:rsidRPr="00070528" w:rsidRDefault="001E4454" w:rsidP="002A1BB3">
            <w:pPr>
              <w:spacing w:before="74" w:after="37"/>
              <w:ind w:left="0"/>
              <w:jc w:val="center"/>
              <w:rPr>
                <w:rFonts w:cs="Tahoma"/>
                <w:b/>
                <w:sz w:val="22"/>
                <w:szCs w:val="22"/>
              </w:rPr>
            </w:pPr>
            <w:r w:rsidRPr="00070528">
              <w:rPr>
                <w:rFonts w:cs="Tahoma"/>
                <w:b/>
                <w:sz w:val="22"/>
                <w:szCs w:val="22"/>
              </w:rPr>
              <w:t>Validation</w:t>
            </w:r>
          </w:p>
        </w:tc>
      </w:tr>
      <w:tr w:rsidR="001E4454" w:rsidRPr="00070528" w14:paraId="5C60F5A8" w14:textId="77777777" w:rsidTr="001E4454">
        <w:tc>
          <w:tcPr>
            <w:tcW w:w="14080" w:type="dxa"/>
            <w:gridSpan w:val="6"/>
          </w:tcPr>
          <w:p w14:paraId="5CB66581" w14:textId="3899553A" w:rsidR="001E4454" w:rsidRPr="00070528" w:rsidRDefault="001E4454" w:rsidP="002A1BB3">
            <w:pPr>
              <w:spacing w:before="74" w:after="37"/>
              <w:ind w:left="0"/>
              <w:rPr>
                <w:rFonts w:cs="Tahoma"/>
                <w:sz w:val="22"/>
                <w:szCs w:val="22"/>
              </w:rPr>
            </w:pPr>
            <w:r w:rsidRPr="00070528">
              <w:rPr>
                <w:rFonts w:cs="Tahoma"/>
                <w:sz w:val="22"/>
                <w:szCs w:val="22"/>
              </w:rPr>
              <w:t>THÔNG TIN HỢP ĐỒNG</w:t>
            </w:r>
          </w:p>
        </w:tc>
      </w:tr>
      <w:tr w:rsidR="001E4454" w:rsidRPr="00070528" w14:paraId="379E5778" w14:textId="77777777" w:rsidTr="001E4454">
        <w:tc>
          <w:tcPr>
            <w:tcW w:w="704" w:type="dxa"/>
          </w:tcPr>
          <w:p w14:paraId="0EBD082C" w14:textId="1D50844C" w:rsidR="001E4454" w:rsidRPr="00070528" w:rsidRDefault="001E4454"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04EF472C" w14:textId="25D23F96" w:rsidR="001E4454" w:rsidRPr="00070528" w:rsidRDefault="001E4454" w:rsidP="002A1BB3">
            <w:pPr>
              <w:spacing w:before="74" w:after="37"/>
              <w:ind w:left="12"/>
              <w:rPr>
                <w:rFonts w:cs="Tahoma"/>
                <w:sz w:val="22"/>
                <w:szCs w:val="22"/>
              </w:rPr>
            </w:pPr>
            <w:r w:rsidRPr="00070528">
              <w:rPr>
                <w:rFonts w:cs="Tahoma"/>
                <w:sz w:val="22"/>
                <w:szCs w:val="22"/>
              </w:rPr>
              <w:t>Số case</w:t>
            </w:r>
          </w:p>
        </w:tc>
        <w:tc>
          <w:tcPr>
            <w:tcW w:w="2074" w:type="dxa"/>
          </w:tcPr>
          <w:p w14:paraId="6A8A0586" w14:textId="0191313B" w:rsidR="001E4454" w:rsidRPr="00070528" w:rsidRDefault="00066503" w:rsidP="002A1BB3">
            <w:pPr>
              <w:spacing w:before="74" w:after="37"/>
              <w:ind w:left="60"/>
              <w:rPr>
                <w:rFonts w:cs="Tahoma"/>
                <w:sz w:val="22"/>
                <w:szCs w:val="22"/>
              </w:rPr>
            </w:pPr>
            <w:r w:rsidRPr="00070528">
              <w:rPr>
                <w:rFonts w:cs="Tahoma"/>
                <w:sz w:val="22"/>
                <w:szCs w:val="22"/>
              </w:rPr>
              <w:t>Text</w:t>
            </w:r>
          </w:p>
        </w:tc>
        <w:tc>
          <w:tcPr>
            <w:tcW w:w="1657" w:type="dxa"/>
          </w:tcPr>
          <w:p w14:paraId="4C02DBC4" w14:textId="77777777" w:rsidR="001E4454" w:rsidRPr="00070528" w:rsidRDefault="001E4454" w:rsidP="002A1BB3">
            <w:pPr>
              <w:spacing w:before="74" w:after="37"/>
              <w:ind w:left="337"/>
              <w:rPr>
                <w:rFonts w:cs="Tahoma"/>
                <w:sz w:val="22"/>
                <w:szCs w:val="22"/>
              </w:rPr>
            </w:pPr>
            <w:r w:rsidRPr="00070528">
              <w:rPr>
                <w:rFonts w:cs="Tahoma"/>
                <w:sz w:val="22"/>
                <w:szCs w:val="22"/>
              </w:rPr>
              <w:t xml:space="preserve">X </w:t>
            </w:r>
          </w:p>
        </w:tc>
        <w:tc>
          <w:tcPr>
            <w:tcW w:w="3731" w:type="dxa"/>
          </w:tcPr>
          <w:p w14:paraId="24B5D23C" w14:textId="3858B940" w:rsidR="001E4454" w:rsidRPr="00070528" w:rsidRDefault="001E4454" w:rsidP="002A1BB3">
            <w:pPr>
              <w:spacing w:before="74" w:after="37"/>
              <w:ind w:left="39"/>
              <w:rPr>
                <w:rFonts w:cs="Tahoma"/>
                <w:sz w:val="22"/>
                <w:szCs w:val="22"/>
              </w:rPr>
            </w:pPr>
            <w:r w:rsidRPr="00070528">
              <w:rPr>
                <w:rFonts w:cs="Tahoma"/>
                <w:sz w:val="22"/>
                <w:szCs w:val="22"/>
              </w:rPr>
              <w:t>Hiển thị số case của hợp đồng</w:t>
            </w:r>
          </w:p>
        </w:tc>
        <w:tc>
          <w:tcPr>
            <w:tcW w:w="3727" w:type="dxa"/>
          </w:tcPr>
          <w:p w14:paraId="69DBFDA3" w14:textId="538A1C0F" w:rsidR="001E4454" w:rsidRPr="00070528" w:rsidRDefault="001E4454" w:rsidP="002A1BB3">
            <w:pPr>
              <w:spacing w:before="74" w:after="37"/>
              <w:ind w:left="0"/>
              <w:rPr>
                <w:rFonts w:cs="Tahoma"/>
                <w:sz w:val="22"/>
                <w:szCs w:val="22"/>
              </w:rPr>
            </w:pPr>
            <w:r w:rsidRPr="00070528">
              <w:rPr>
                <w:rFonts w:cs="Tahoma"/>
                <w:sz w:val="22"/>
                <w:szCs w:val="22"/>
              </w:rPr>
              <w:t>Không cho sửa</w:t>
            </w:r>
          </w:p>
        </w:tc>
      </w:tr>
      <w:tr w:rsidR="001E4454" w:rsidRPr="00070528" w14:paraId="3756E953" w14:textId="77777777" w:rsidTr="001E4454">
        <w:tc>
          <w:tcPr>
            <w:tcW w:w="704" w:type="dxa"/>
          </w:tcPr>
          <w:p w14:paraId="508E56BB" w14:textId="77777777" w:rsidR="001E4454" w:rsidRPr="00070528" w:rsidRDefault="001E4454"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7FA2305A" w14:textId="3CBEDCD3" w:rsidR="001E4454" w:rsidRPr="00070528" w:rsidRDefault="001E4454" w:rsidP="002A1BB3">
            <w:pPr>
              <w:spacing w:before="74" w:after="37"/>
              <w:ind w:left="12"/>
              <w:rPr>
                <w:rFonts w:cs="Tahoma"/>
                <w:sz w:val="22"/>
                <w:szCs w:val="22"/>
              </w:rPr>
            </w:pPr>
            <w:r w:rsidRPr="00070528">
              <w:rPr>
                <w:rFonts w:cs="Tahoma"/>
                <w:sz w:val="22"/>
                <w:szCs w:val="22"/>
              </w:rPr>
              <w:t>Số hợp đồng</w:t>
            </w:r>
          </w:p>
        </w:tc>
        <w:tc>
          <w:tcPr>
            <w:tcW w:w="2074" w:type="dxa"/>
          </w:tcPr>
          <w:p w14:paraId="0C25E688" w14:textId="1CEDF6E0" w:rsidR="001E4454" w:rsidRPr="00070528" w:rsidRDefault="00066503" w:rsidP="002A1BB3">
            <w:pPr>
              <w:spacing w:before="74" w:after="37"/>
              <w:ind w:left="60"/>
              <w:rPr>
                <w:rFonts w:cs="Tahoma"/>
                <w:sz w:val="22"/>
                <w:szCs w:val="22"/>
              </w:rPr>
            </w:pPr>
            <w:r w:rsidRPr="00070528">
              <w:rPr>
                <w:rFonts w:cs="Tahoma"/>
                <w:sz w:val="22"/>
                <w:szCs w:val="22"/>
              </w:rPr>
              <w:t>Text</w:t>
            </w:r>
          </w:p>
        </w:tc>
        <w:tc>
          <w:tcPr>
            <w:tcW w:w="1657" w:type="dxa"/>
          </w:tcPr>
          <w:p w14:paraId="2509B05F" w14:textId="07073C82" w:rsidR="001E4454" w:rsidRPr="00070528" w:rsidRDefault="001E4454" w:rsidP="002A1BB3">
            <w:pPr>
              <w:spacing w:before="74" w:after="37"/>
              <w:ind w:left="337"/>
              <w:rPr>
                <w:rFonts w:cs="Tahoma"/>
                <w:sz w:val="22"/>
                <w:szCs w:val="22"/>
              </w:rPr>
            </w:pPr>
            <w:r w:rsidRPr="00070528">
              <w:rPr>
                <w:rFonts w:cs="Tahoma"/>
                <w:sz w:val="22"/>
                <w:szCs w:val="22"/>
              </w:rPr>
              <w:t>X</w:t>
            </w:r>
          </w:p>
        </w:tc>
        <w:tc>
          <w:tcPr>
            <w:tcW w:w="3731" w:type="dxa"/>
          </w:tcPr>
          <w:p w14:paraId="7FBFF27E" w14:textId="22128693" w:rsidR="001E4454" w:rsidRPr="00070528" w:rsidRDefault="001E4454" w:rsidP="002A1BB3">
            <w:pPr>
              <w:spacing w:before="74" w:after="37"/>
              <w:ind w:left="39"/>
              <w:rPr>
                <w:rFonts w:cs="Tahoma"/>
                <w:sz w:val="22"/>
                <w:szCs w:val="22"/>
              </w:rPr>
            </w:pPr>
            <w:r w:rsidRPr="00070528">
              <w:rPr>
                <w:rFonts w:cs="Tahoma"/>
                <w:sz w:val="22"/>
                <w:szCs w:val="22"/>
              </w:rPr>
              <w:t>Hiển thị số hợp đồng</w:t>
            </w:r>
          </w:p>
        </w:tc>
        <w:tc>
          <w:tcPr>
            <w:tcW w:w="3727" w:type="dxa"/>
          </w:tcPr>
          <w:p w14:paraId="0C15B1E9" w14:textId="59641F8F" w:rsidR="001E4454" w:rsidRPr="00070528" w:rsidRDefault="00A85383" w:rsidP="002A1BB3">
            <w:pPr>
              <w:spacing w:before="74" w:after="37"/>
              <w:ind w:left="0"/>
              <w:rPr>
                <w:rFonts w:cs="Tahoma"/>
                <w:sz w:val="22"/>
                <w:szCs w:val="22"/>
              </w:rPr>
            </w:pPr>
            <w:r w:rsidRPr="00070528">
              <w:rPr>
                <w:rFonts w:cs="Tahoma"/>
                <w:sz w:val="22"/>
                <w:szCs w:val="22"/>
              </w:rPr>
              <w:t>Không cho sửa</w:t>
            </w:r>
          </w:p>
        </w:tc>
      </w:tr>
      <w:tr w:rsidR="00A85383" w:rsidRPr="00070528" w14:paraId="5842D91B" w14:textId="77777777" w:rsidTr="001E4454">
        <w:tc>
          <w:tcPr>
            <w:tcW w:w="704" w:type="dxa"/>
          </w:tcPr>
          <w:p w14:paraId="1C3BBFE3"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3B3D22F5" w14:textId="6F7505B3" w:rsidR="00A85383" w:rsidRPr="00070528" w:rsidRDefault="00A85383" w:rsidP="002A1BB3">
            <w:pPr>
              <w:spacing w:before="74" w:after="37"/>
              <w:ind w:left="12"/>
              <w:rPr>
                <w:rFonts w:cs="Tahoma"/>
                <w:sz w:val="22"/>
                <w:szCs w:val="22"/>
              </w:rPr>
            </w:pPr>
            <w:r w:rsidRPr="00070528">
              <w:rPr>
                <w:rFonts w:cs="Tahoma"/>
                <w:sz w:val="22"/>
                <w:szCs w:val="22"/>
              </w:rPr>
              <w:t>Tên khách hàng</w:t>
            </w:r>
          </w:p>
        </w:tc>
        <w:tc>
          <w:tcPr>
            <w:tcW w:w="2074" w:type="dxa"/>
          </w:tcPr>
          <w:p w14:paraId="3372F363" w14:textId="4B6555E4" w:rsidR="00A85383" w:rsidRPr="00070528" w:rsidRDefault="00066503" w:rsidP="002A1BB3">
            <w:pPr>
              <w:spacing w:before="74" w:after="37"/>
              <w:ind w:left="60"/>
              <w:rPr>
                <w:rFonts w:cs="Tahoma"/>
                <w:sz w:val="22"/>
                <w:szCs w:val="22"/>
              </w:rPr>
            </w:pPr>
            <w:r w:rsidRPr="00070528">
              <w:rPr>
                <w:rFonts w:cs="Tahoma"/>
                <w:sz w:val="22"/>
                <w:szCs w:val="22"/>
              </w:rPr>
              <w:t>Text</w:t>
            </w:r>
          </w:p>
        </w:tc>
        <w:tc>
          <w:tcPr>
            <w:tcW w:w="1657" w:type="dxa"/>
          </w:tcPr>
          <w:p w14:paraId="5BEFE365" w14:textId="7EDD36CD" w:rsidR="00A85383" w:rsidRPr="00070528" w:rsidRDefault="00A85383" w:rsidP="002A1BB3">
            <w:pPr>
              <w:spacing w:before="74" w:after="37"/>
              <w:ind w:left="337"/>
              <w:rPr>
                <w:rFonts w:cs="Tahoma"/>
                <w:sz w:val="22"/>
                <w:szCs w:val="22"/>
              </w:rPr>
            </w:pPr>
            <w:r w:rsidRPr="00070528">
              <w:rPr>
                <w:rFonts w:cs="Tahoma"/>
                <w:sz w:val="22"/>
                <w:szCs w:val="22"/>
              </w:rPr>
              <w:t>X</w:t>
            </w:r>
          </w:p>
        </w:tc>
        <w:tc>
          <w:tcPr>
            <w:tcW w:w="3731" w:type="dxa"/>
          </w:tcPr>
          <w:p w14:paraId="1CF39001" w14:textId="02A322F0" w:rsidR="00A85383" w:rsidRPr="00070528" w:rsidRDefault="00A85383" w:rsidP="002A1BB3">
            <w:pPr>
              <w:spacing w:before="74" w:after="37"/>
              <w:ind w:left="39"/>
              <w:rPr>
                <w:rFonts w:cs="Tahoma"/>
                <w:sz w:val="22"/>
                <w:szCs w:val="22"/>
              </w:rPr>
            </w:pPr>
            <w:r w:rsidRPr="00070528">
              <w:rPr>
                <w:rFonts w:cs="Tahoma"/>
                <w:sz w:val="22"/>
                <w:szCs w:val="22"/>
              </w:rPr>
              <w:t>Hiển thị tên khách hàng tương ứng với số hợp đồng</w:t>
            </w:r>
          </w:p>
        </w:tc>
        <w:tc>
          <w:tcPr>
            <w:tcW w:w="3727" w:type="dxa"/>
          </w:tcPr>
          <w:p w14:paraId="46E848EF" w14:textId="3EB24EBE" w:rsidR="00A85383" w:rsidRPr="00070528" w:rsidRDefault="00A85383" w:rsidP="002A1BB3">
            <w:pPr>
              <w:spacing w:before="74" w:after="37"/>
              <w:ind w:left="0"/>
              <w:rPr>
                <w:rFonts w:cs="Tahoma"/>
                <w:sz w:val="22"/>
                <w:szCs w:val="22"/>
              </w:rPr>
            </w:pPr>
            <w:r w:rsidRPr="00070528">
              <w:rPr>
                <w:rFonts w:cs="Tahoma"/>
                <w:sz w:val="22"/>
                <w:szCs w:val="22"/>
              </w:rPr>
              <w:t>Không cho sửa</w:t>
            </w:r>
          </w:p>
        </w:tc>
      </w:tr>
      <w:tr w:rsidR="00A85383" w:rsidRPr="00070528" w14:paraId="630A39CC" w14:textId="77777777" w:rsidTr="001E4454">
        <w:tc>
          <w:tcPr>
            <w:tcW w:w="704" w:type="dxa"/>
          </w:tcPr>
          <w:p w14:paraId="1EEF6880"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6188C59F" w14:textId="5A4B936C" w:rsidR="00A85383" w:rsidRPr="00070528" w:rsidRDefault="00A85383" w:rsidP="002A1BB3">
            <w:pPr>
              <w:spacing w:before="74" w:after="37"/>
              <w:ind w:left="12"/>
              <w:rPr>
                <w:rFonts w:cs="Tahoma"/>
                <w:sz w:val="22"/>
                <w:szCs w:val="22"/>
              </w:rPr>
            </w:pPr>
            <w:r w:rsidRPr="00070528">
              <w:rPr>
                <w:rFonts w:cs="Tahoma"/>
                <w:sz w:val="22"/>
                <w:szCs w:val="22"/>
              </w:rPr>
              <w:t>Số CMND/CCCD/CMQD</w:t>
            </w:r>
          </w:p>
        </w:tc>
        <w:tc>
          <w:tcPr>
            <w:tcW w:w="2074" w:type="dxa"/>
          </w:tcPr>
          <w:p w14:paraId="57125DC5" w14:textId="60D37D6F" w:rsidR="00A85383" w:rsidRPr="00070528" w:rsidRDefault="00066503" w:rsidP="002A1BB3">
            <w:pPr>
              <w:spacing w:before="74" w:after="37"/>
              <w:ind w:left="60"/>
              <w:rPr>
                <w:rFonts w:cs="Tahoma"/>
                <w:sz w:val="22"/>
                <w:szCs w:val="22"/>
              </w:rPr>
            </w:pPr>
            <w:r w:rsidRPr="00070528">
              <w:rPr>
                <w:rFonts w:cs="Tahoma"/>
                <w:sz w:val="22"/>
                <w:szCs w:val="22"/>
              </w:rPr>
              <w:t>Text</w:t>
            </w:r>
          </w:p>
        </w:tc>
        <w:tc>
          <w:tcPr>
            <w:tcW w:w="1657" w:type="dxa"/>
          </w:tcPr>
          <w:p w14:paraId="76A435D1" w14:textId="56EE8C2C" w:rsidR="00A85383" w:rsidRPr="00070528" w:rsidRDefault="00A85383" w:rsidP="002A1BB3">
            <w:pPr>
              <w:spacing w:before="74" w:after="37"/>
              <w:ind w:left="337"/>
              <w:rPr>
                <w:rFonts w:cs="Tahoma"/>
                <w:sz w:val="22"/>
                <w:szCs w:val="22"/>
              </w:rPr>
            </w:pPr>
            <w:r w:rsidRPr="00070528">
              <w:rPr>
                <w:rFonts w:cs="Tahoma"/>
                <w:sz w:val="22"/>
                <w:szCs w:val="22"/>
              </w:rPr>
              <w:t>X</w:t>
            </w:r>
          </w:p>
        </w:tc>
        <w:tc>
          <w:tcPr>
            <w:tcW w:w="3731" w:type="dxa"/>
          </w:tcPr>
          <w:p w14:paraId="14B1784F" w14:textId="03BE2A6F" w:rsidR="00A85383" w:rsidRPr="00070528" w:rsidRDefault="00A85383" w:rsidP="002A1BB3">
            <w:pPr>
              <w:spacing w:before="74" w:after="37"/>
              <w:ind w:left="39"/>
              <w:rPr>
                <w:rFonts w:cs="Tahoma"/>
                <w:sz w:val="22"/>
                <w:szCs w:val="22"/>
              </w:rPr>
            </w:pPr>
            <w:r w:rsidRPr="00070528">
              <w:rPr>
                <w:rFonts w:cs="Tahoma"/>
                <w:sz w:val="22"/>
                <w:szCs w:val="22"/>
              </w:rPr>
              <w:t>Hiển thị số CMND/CCCD/CMQD của khách hàng tương ứng với số hợp đồng</w:t>
            </w:r>
          </w:p>
        </w:tc>
        <w:tc>
          <w:tcPr>
            <w:tcW w:w="3727" w:type="dxa"/>
          </w:tcPr>
          <w:p w14:paraId="77611908" w14:textId="2244606B" w:rsidR="00A85383" w:rsidRPr="00070528" w:rsidRDefault="00A85383" w:rsidP="002A1BB3">
            <w:pPr>
              <w:spacing w:before="74" w:after="37"/>
              <w:ind w:left="0"/>
              <w:rPr>
                <w:rFonts w:cs="Tahoma"/>
                <w:sz w:val="22"/>
                <w:szCs w:val="22"/>
              </w:rPr>
            </w:pPr>
            <w:r w:rsidRPr="00070528">
              <w:rPr>
                <w:rFonts w:cs="Tahoma"/>
                <w:sz w:val="22"/>
                <w:szCs w:val="22"/>
              </w:rPr>
              <w:t>Không cho sửa</w:t>
            </w:r>
          </w:p>
        </w:tc>
      </w:tr>
      <w:tr w:rsidR="00A85383" w:rsidRPr="00070528" w14:paraId="697F971C" w14:textId="77777777" w:rsidTr="001E4454">
        <w:tc>
          <w:tcPr>
            <w:tcW w:w="704" w:type="dxa"/>
          </w:tcPr>
          <w:p w14:paraId="0E7718F5"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0A053584" w14:textId="6E6CFB07" w:rsidR="00A85383" w:rsidRPr="00070528" w:rsidRDefault="00A85383" w:rsidP="002A1BB3">
            <w:pPr>
              <w:spacing w:before="74" w:after="37"/>
              <w:ind w:left="12"/>
              <w:rPr>
                <w:rFonts w:cs="Tahoma"/>
                <w:sz w:val="22"/>
                <w:szCs w:val="22"/>
              </w:rPr>
            </w:pPr>
            <w:r w:rsidRPr="00070528">
              <w:rPr>
                <w:rFonts w:cs="Tahoma"/>
                <w:sz w:val="22"/>
                <w:szCs w:val="22"/>
              </w:rPr>
              <w:t>Ngày cấp</w:t>
            </w:r>
          </w:p>
        </w:tc>
        <w:tc>
          <w:tcPr>
            <w:tcW w:w="2074" w:type="dxa"/>
          </w:tcPr>
          <w:p w14:paraId="04E2B983" w14:textId="69F3524C" w:rsidR="00A85383" w:rsidRPr="00070528" w:rsidRDefault="00A85383" w:rsidP="002A1BB3">
            <w:pPr>
              <w:spacing w:before="74" w:after="37"/>
              <w:ind w:left="60"/>
              <w:rPr>
                <w:rFonts w:cs="Tahoma"/>
                <w:sz w:val="22"/>
                <w:szCs w:val="22"/>
              </w:rPr>
            </w:pPr>
            <w:r w:rsidRPr="00070528">
              <w:rPr>
                <w:rFonts w:cs="Tahoma"/>
                <w:sz w:val="22"/>
                <w:szCs w:val="22"/>
              </w:rPr>
              <w:t>Date</w:t>
            </w:r>
          </w:p>
        </w:tc>
        <w:tc>
          <w:tcPr>
            <w:tcW w:w="1657" w:type="dxa"/>
          </w:tcPr>
          <w:p w14:paraId="08F37EAE" w14:textId="5AFBDF83" w:rsidR="00A85383" w:rsidRPr="00070528" w:rsidRDefault="00A85383" w:rsidP="002A1BB3">
            <w:pPr>
              <w:spacing w:before="74" w:after="37"/>
              <w:ind w:left="337"/>
              <w:rPr>
                <w:rFonts w:cs="Tahoma"/>
                <w:sz w:val="22"/>
                <w:szCs w:val="22"/>
              </w:rPr>
            </w:pPr>
            <w:r w:rsidRPr="00070528">
              <w:rPr>
                <w:rFonts w:cs="Tahoma"/>
                <w:sz w:val="22"/>
                <w:szCs w:val="22"/>
              </w:rPr>
              <w:t>X</w:t>
            </w:r>
          </w:p>
        </w:tc>
        <w:tc>
          <w:tcPr>
            <w:tcW w:w="3731" w:type="dxa"/>
          </w:tcPr>
          <w:p w14:paraId="004F9382" w14:textId="066E8A23" w:rsidR="00A85383" w:rsidRPr="00070528" w:rsidRDefault="00A85383" w:rsidP="002A1BB3">
            <w:pPr>
              <w:spacing w:before="74" w:after="37"/>
              <w:ind w:left="39"/>
              <w:rPr>
                <w:rFonts w:cs="Tahoma"/>
                <w:sz w:val="22"/>
                <w:szCs w:val="22"/>
              </w:rPr>
            </w:pPr>
            <w:r w:rsidRPr="00070528">
              <w:rPr>
                <w:rFonts w:cs="Tahoma"/>
                <w:sz w:val="22"/>
                <w:szCs w:val="22"/>
              </w:rPr>
              <w:t>Hiển thị ngày cấp của CMND/CCCD/CMQD</w:t>
            </w:r>
          </w:p>
        </w:tc>
        <w:tc>
          <w:tcPr>
            <w:tcW w:w="3727" w:type="dxa"/>
          </w:tcPr>
          <w:p w14:paraId="07DAA1D8" w14:textId="445C8545" w:rsidR="00A85383" w:rsidRPr="00070528" w:rsidRDefault="00A85383" w:rsidP="002A1BB3">
            <w:pPr>
              <w:spacing w:before="74" w:after="37"/>
              <w:ind w:left="0"/>
              <w:rPr>
                <w:rFonts w:cs="Tahoma"/>
                <w:sz w:val="22"/>
                <w:szCs w:val="22"/>
              </w:rPr>
            </w:pPr>
            <w:r w:rsidRPr="00070528">
              <w:rPr>
                <w:rFonts w:cs="Tahoma"/>
                <w:sz w:val="22"/>
                <w:szCs w:val="22"/>
              </w:rPr>
              <w:t>Không cho sửa</w:t>
            </w:r>
          </w:p>
        </w:tc>
      </w:tr>
      <w:tr w:rsidR="00A85383" w:rsidRPr="00070528" w14:paraId="56808650" w14:textId="77777777" w:rsidTr="001E4454">
        <w:tc>
          <w:tcPr>
            <w:tcW w:w="704" w:type="dxa"/>
          </w:tcPr>
          <w:p w14:paraId="746F80F2"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74B2B5BA" w14:textId="67AD0AE7" w:rsidR="00A85383" w:rsidRPr="00070528" w:rsidRDefault="00A85383" w:rsidP="00A85383">
            <w:pPr>
              <w:spacing w:before="74" w:after="37"/>
              <w:ind w:left="12"/>
              <w:rPr>
                <w:rFonts w:cs="Tahoma"/>
                <w:sz w:val="22"/>
                <w:szCs w:val="22"/>
              </w:rPr>
            </w:pPr>
            <w:r w:rsidRPr="00070528">
              <w:rPr>
                <w:rFonts w:cs="Tahoma"/>
                <w:sz w:val="22"/>
                <w:szCs w:val="22"/>
              </w:rPr>
              <w:t>Nơi cấp</w:t>
            </w:r>
          </w:p>
        </w:tc>
        <w:tc>
          <w:tcPr>
            <w:tcW w:w="2074" w:type="dxa"/>
          </w:tcPr>
          <w:p w14:paraId="06F29D7B" w14:textId="5D85DEED" w:rsidR="00A85383" w:rsidRPr="00070528" w:rsidRDefault="00A85383" w:rsidP="00A85383">
            <w:pPr>
              <w:spacing w:before="74" w:after="37"/>
              <w:ind w:left="60"/>
              <w:rPr>
                <w:rFonts w:cs="Tahoma"/>
                <w:sz w:val="22"/>
                <w:szCs w:val="22"/>
              </w:rPr>
            </w:pPr>
            <w:r w:rsidRPr="00070528">
              <w:rPr>
                <w:rFonts w:cs="Tahoma"/>
                <w:sz w:val="22"/>
                <w:szCs w:val="22"/>
              </w:rPr>
              <w:t xml:space="preserve">Date </w:t>
            </w:r>
          </w:p>
        </w:tc>
        <w:tc>
          <w:tcPr>
            <w:tcW w:w="1657" w:type="dxa"/>
          </w:tcPr>
          <w:p w14:paraId="2490235E" w14:textId="7D5CDF86" w:rsidR="00A85383" w:rsidRPr="00070528" w:rsidRDefault="00A85383" w:rsidP="00A85383">
            <w:pPr>
              <w:spacing w:before="74" w:after="37"/>
              <w:ind w:left="337"/>
              <w:rPr>
                <w:rFonts w:cs="Tahoma"/>
                <w:sz w:val="22"/>
                <w:szCs w:val="22"/>
              </w:rPr>
            </w:pPr>
            <w:r w:rsidRPr="00070528">
              <w:rPr>
                <w:rFonts w:cs="Tahoma"/>
                <w:sz w:val="22"/>
                <w:szCs w:val="22"/>
              </w:rPr>
              <w:t>X</w:t>
            </w:r>
          </w:p>
        </w:tc>
        <w:tc>
          <w:tcPr>
            <w:tcW w:w="3731" w:type="dxa"/>
          </w:tcPr>
          <w:p w14:paraId="48A9A304" w14:textId="0071C4DF" w:rsidR="00A85383" w:rsidRPr="00070528" w:rsidRDefault="00A85383" w:rsidP="00A85383">
            <w:pPr>
              <w:spacing w:before="74" w:after="37"/>
              <w:ind w:left="39"/>
              <w:rPr>
                <w:rFonts w:cs="Tahoma"/>
                <w:sz w:val="22"/>
                <w:szCs w:val="22"/>
              </w:rPr>
            </w:pPr>
            <w:r w:rsidRPr="00070528">
              <w:rPr>
                <w:rFonts w:cs="Tahoma"/>
                <w:sz w:val="22"/>
                <w:szCs w:val="22"/>
              </w:rPr>
              <w:t>Hiển thị nơi cấp của CMND/CCCD/CMQD</w:t>
            </w:r>
          </w:p>
        </w:tc>
        <w:tc>
          <w:tcPr>
            <w:tcW w:w="3727" w:type="dxa"/>
          </w:tcPr>
          <w:p w14:paraId="2EDFB070" w14:textId="3337AEEE"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0A1182F7" w14:textId="77777777" w:rsidTr="001E4454">
        <w:tc>
          <w:tcPr>
            <w:tcW w:w="704" w:type="dxa"/>
          </w:tcPr>
          <w:p w14:paraId="01B81E71"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0F7497F7" w14:textId="01A374B9" w:rsidR="00A85383" w:rsidRPr="00070528" w:rsidRDefault="00A85383" w:rsidP="00A85383">
            <w:pPr>
              <w:spacing w:before="74" w:after="37"/>
              <w:ind w:left="12"/>
              <w:rPr>
                <w:rFonts w:cs="Tahoma"/>
                <w:sz w:val="22"/>
                <w:szCs w:val="22"/>
              </w:rPr>
            </w:pPr>
            <w:r w:rsidRPr="00070528">
              <w:rPr>
                <w:rFonts w:cs="Tahoma"/>
                <w:sz w:val="22"/>
                <w:szCs w:val="22"/>
              </w:rPr>
              <w:t>Số tiền</w:t>
            </w:r>
          </w:p>
        </w:tc>
        <w:tc>
          <w:tcPr>
            <w:tcW w:w="2074" w:type="dxa"/>
          </w:tcPr>
          <w:p w14:paraId="06F69A14" w14:textId="51927CA9" w:rsidR="00A85383" w:rsidRPr="00070528" w:rsidRDefault="00A85383" w:rsidP="00A85383">
            <w:pPr>
              <w:spacing w:before="74" w:after="37"/>
              <w:ind w:left="60"/>
              <w:rPr>
                <w:rFonts w:cs="Tahoma"/>
                <w:sz w:val="22"/>
                <w:szCs w:val="22"/>
              </w:rPr>
            </w:pPr>
            <w:r w:rsidRPr="00070528">
              <w:rPr>
                <w:rFonts w:cs="Tahoma"/>
                <w:sz w:val="22"/>
                <w:szCs w:val="22"/>
              </w:rPr>
              <w:t xml:space="preserve">Number </w:t>
            </w:r>
          </w:p>
        </w:tc>
        <w:tc>
          <w:tcPr>
            <w:tcW w:w="1657" w:type="dxa"/>
          </w:tcPr>
          <w:p w14:paraId="3D81B65A" w14:textId="7509DEAF" w:rsidR="00A85383" w:rsidRPr="00070528" w:rsidRDefault="00A85383" w:rsidP="00A85383">
            <w:pPr>
              <w:spacing w:before="74" w:after="37"/>
              <w:ind w:left="337"/>
              <w:rPr>
                <w:rFonts w:cs="Tahoma"/>
                <w:sz w:val="22"/>
                <w:szCs w:val="22"/>
              </w:rPr>
            </w:pPr>
            <w:r w:rsidRPr="00070528">
              <w:rPr>
                <w:rFonts w:cs="Tahoma"/>
                <w:sz w:val="22"/>
                <w:szCs w:val="22"/>
              </w:rPr>
              <w:t>X</w:t>
            </w:r>
          </w:p>
        </w:tc>
        <w:tc>
          <w:tcPr>
            <w:tcW w:w="3731" w:type="dxa"/>
          </w:tcPr>
          <w:p w14:paraId="343D604E" w14:textId="0CDE2070" w:rsidR="00A85383" w:rsidRPr="00070528" w:rsidRDefault="00A85383" w:rsidP="00A85383">
            <w:pPr>
              <w:spacing w:before="74" w:after="37"/>
              <w:ind w:left="39"/>
              <w:rPr>
                <w:rFonts w:cs="Tahoma"/>
                <w:sz w:val="22"/>
                <w:szCs w:val="22"/>
              </w:rPr>
            </w:pPr>
            <w:r w:rsidRPr="00070528">
              <w:rPr>
                <w:rFonts w:cs="Tahoma"/>
                <w:sz w:val="22"/>
                <w:szCs w:val="22"/>
              </w:rPr>
              <w:t>Hiển thị số tiền vay của hợp đồng</w:t>
            </w:r>
          </w:p>
        </w:tc>
        <w:tc>
          <w:tcPr>
            <w:tcW w:w="3727" w:type="dxa"/>
          </w:tcPr>
          <w:p w14:paraId="31A4605C" w14:textId="2360E841"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1B7456" w:rsidRPr="00070528" w14:paraId="2E4AB486" w14:textId="77777777" w:rsidTr="001E4454">
        <w:tc>
          <w:tcPr>
            <w:tcW w:w="704" w:type="dxa"/>
          </w:tcPr>
          <w:p w14:paraId="74AC0205" w14:textId="77777777" w:rsidR="001B7456" w:rsidRPr="00070528" w:rsidRDefault="001B7456"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05D6826A" w14:textId="0178761A" w:rsidR="001B7456" w:rsidRPr="00070528" w:rsidRDefault="001B7456" w:rsidP="00A85383">
            <w:pPr>
              <w:spacing w:before="74" w:after="37"/>
              <w:ind w:left="12"/>
              <w:rPr>
                <w:rFonts w:cs="Tahoma"/>
                <w:sz w:val="22"/>
                <w:szCs w:val="22"/>
              </w:rPr>
            </w:pPr>
            <w:r w:rsidRPr="00070528">
              <w:rPr>
                <w:rFonts w:cs="Tahoma"/>
                <w:sz w:val="22"/>
                <w:szCs w:val="22"/>
              </w:rPr>
              <w:t>Lãi suất khoản vay</w:t>
            </w:r>
          </w:p>
        </w:tc>
        <w:tc>
          <w:tcPr>
            <w:tcW w:w="2074" w:type="dxa"/>
          </w:tcPr>
          <w:p w14:paraId="1155D515" w14:textId="7D1945E6" w:rsidR="001B7456" w:rsidRPr="00070528" w:rsidRDefault="001B7456" w:rsidP="00A85383">
            <w:pPr>
              <w:spacing w:before="74" w:after="37"/>
              <w:ind w:left="60"/>
              <w:rPr>
                <w:rFonts w:cs="Tahoma"/>
                <w:sz w:val="22"/>
                <w:szCs w:val="22"/>
              </w:rPr>
            </w:pPr>
            <w:r w:rsidRPr="00070528">
              <w:rPr>
                <w:rFonts w:cs="Tahoma"/>
                <w:sz w:val="22"/>
                <w:szCs w:val="22"/>
              </w:rPr>
              <w:t>Text</w:t>
            </w:r>
          </w:p>
        </w:tc>
        <w:tc>
          <w:tcPr>
            <w:tcW w:w="1657" w:type="dxa"/>
          </w:tcPr>
          <w:p w14:paraId="24DC3F6D" w14:textId="7476DBF3" w:rsidR="001B7456" w:rsidRPr="00070528" w:rsidRDefault="001B7456" w:rsidP="00A85383">
            <w:pPr>
              <w:spacing w:before="74" w:after="37"/>
              <w:ind w:left="337"/>
              <w:rPr>
                <w:rFonts w:cs="Tahoma"/>
                <w:sz w:val="22"/>
                <w:szCs w:val="22"/>
              </w:rPr>
            </w:pPr>
            <w:r w:rsidRPr="00070528">
              <w:rPr>
                <w:rFonts w:cs="Tahoma"/>
                <w:sz w:val="22"/>
                <w:szCs w:val="22"/>
              </w:rPr>
              <w:t>X</w:t>
            </w:r>
          </w:p>
        </w:tc>
        <w:tc>
          <w:tcPr>
            <w:tcW w:w="3731" w:type="dxa"/>
          </w:tcPr>
          <w:p w14:paraId="307A064D" w14:textId="6A67C569" w:rsidR="001B7456" w:rsidRPr="00070528" w:rsidRDefault="001B7456" w:rsidP="00A85383">
            <w:pPr>
              <w:spacing w:before="74" w:after="37"/>
              <w:ind w:left="39"/>
              <w:rPr>
                <w:rFonts w:cs="Tahoma"/>
                <w:sz w:val="22"/>
                <w:szCs w:val="22"/>
              </w:rPr>
            </w:pPr>
            <w:r w:rsidRPr="00070528">
              <w:rPr>
                <w:rFonts w:cs="Tahoma"/>
                <w:sz w:val="22"/>
                <w:szCs w:val="22"/>
              </w:rPr>
              <w:t>Hiển thị lãi suất của khoản vay theo hợp đồng</w:t>
            </w:r>
          </w:p>
        </w:tc>
        <w:tc>
          <w:tcPr>
            <w:tcW w:w="3727" w:type="dxa"/>
          </w:tcPr>
          <w:p w14:paraId="5450794F" w14:textId="276EF169" w:rsidR="001B7456" w:rsidRPr="00070528" w:rsidRDefault="001B7456" w:rsidP="00A85383">
            <w:pPr>
              <w:spacing w:before="74" w:after="37"/>
              <w:ind w:left="0"/>
              <w:rPr>
                <w:rFonts w:cs="Tahoma"/>
                <w:sz w:val="22"/>
                <w:szCs w:val="22"/>
              </w:rPr>
            </w:pPr>
            <w:r w:rsidRPr="00070528">
              <w:rPr>
                <w:rFonts w:cs="Tahoma"/>
                <w:sz w:val="22"/>
                <w:szCs w:val="22"/>
              </w:rPr>
              <w:t>Không cho sửa</w:t>
            </w:r>
          </w:p>
        </w:tc>
      </w:tr>
      <w:tr w:rsidR="001B7456" w:rsidRPr="00070528" w14:paraId="53BA6D77" w14:textId="77777777" w:rsidTr="001E4454">
        <w:tc>
          <w:tcPr>
            <w:tcW w:w="704" w:type="dxa"/>
          </w:tcPr>
          <w:p w14:paraId="1BC97801" w14:textId="77777777" w:rsidR="001B7456" w:rsidRPr="00070528" w:rsidRDefault="001B7456"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1B0D8F23" w14:textId="3A36009F" w:rsidR="001B7456" w:rsidRPr="00070528" w:rsidRDefault="001B7456" w:rsidP="00A85383">
            <w:pPr>
              <w:spacing w:before="74" w:after="37"/>
              <w:ind w:left="12"/>
              <w:rPr>
                <w:rFonts w:cs="Tahoma"/>
                <w:sz w:val="22"/>
                <w:szCs w:val="22"/>
              </w:rPr>
            </w:pPr>
            <w:r w:rsidRPr="00070528">
              <w:rPr>
                <w:rFonts w:cs="Tahoma"/>
                <w:sz w:val="22"/>
                <w:szCs w:val="22"/>
              </w:rPr>
              <w:t>Gía trị hàng hóa</w:t>
            </w:r>
          </w:p>
        </w:tc>
        <w:tc>
          <w:tcPr>
            <w:tcW w:w="2074" w:type="dxa"/>
          </w:tcPr>
          <w:p w14:paraId="72390435" w14:textId="5C149FE2" w:rsidR="001B7456" w:rsidRPr="00070528" w:rsidRDefault="001B7456" w:rsidP="00A85383">
            <w:pPr>
              <w:spacing w:before="74" w:after="37"/>
              <w:ind w:left="60"/>
              <w:rPr>
                <w:rFonts w:cs="Tahoma"/>
                <w:sz w:val="22"/>
                <w:szCs w:val="22"/>
              </w:rPr>
            </w:pPr>
            <w:r w:rsidRPr="00070528">
              <w:rPr>
                <w:rFonts w:cs="Tahoma"/>
                <w:sz w:val="22"/>
                <w:szCs w:val="22"/>
              </w:rPr>
              <w:t>Text</w:t>
            </w:r>
          </w:p>
        </w:tc>
        <w:tc>
          <w:tcPr>
            <w:tcW w:w="1657" w:type="dxa"/>
          </w:tcPr>
          <w:p w14:paraId="106364EF" w14:textId="6D6C388D" w:rsidR="001B7456" w:rsidRPr="00070528" w:rsidRDefault="001B7456" w:rsidP="00A85383">
            <w:pPr>
              <w:spacing w:before="74" w:after="37"/>
              <w:ind w:left="337"/>
              <w:rPr>
                <w:rFonts w:cs="Tahoma"/>
                <w:sz w:val="22"/>
                <w:szCs w:val="22"/>
              </w:rPr>
            </w:pPr>
            <w:r w:rsidRPr="00070528">
              <w:rPr>
                <w:rFonts w:cs="Tahoma"/>
                <w:sz w:val="22"/>
                <w:szCs w:val="22"/>
              </w:rPr>
              <w:t>X</w:t>
            </w:r>
          </w:p>
        </w:tc>
        <w:tc>
          <w:tcPr>
            <w:tcW w:w="3731" w:type="dxa"/>
          </w:tcPr>
          <w:p w14:paraId="5023EC15" w14:textId="56A91F5C" w:rsidR="001B7456" w:rsidRPr="00070528" w:rsidRDefault="001B7456" w:rsidP="00A85383">
            <w:pPr>
              <w:spacing w:before="74" w:after="37"/>
              <w:ind w:left="39"/>
              <w:rPr>
                <w:rFonts w:cs="Tahoma"/>
                <w:sz w:val="22"/>
                <w:szCs w:val="22"/>
              </w:rPr>
            </w:pPr>
            <w:r w:rsidRPr="00070528">
              <w:rPr>
                <w:rFonts w:cs="Tahoma"/>
                <w:sz w:val="22"/>
                <w:szCs w:val="22"/>
              </w:rPr>
              <w:t>Hiển thị giá trị của hàng hóa theo hợp đồng (nếu hợp đồng vay trả góp)</w:t>
            </w:r>
          </w:p>
        </w:tc>
        <w:tc>
          <w:tcPr>
            <w:tcW w:w="3727" w:type="dxa"/>
          </w:tcPr>
          <w:p w14:paraId="0D24B182" w14:textId="1AB39090" w:rsidR="001B7456" w:rsidRPr="00070528" w:rsidRDefault="001B7456" w:rsidP="00A85383">
            <w:pPr>
              <w:spacing w:before="74" w:after="37"/>
              <w:ind w:left="0"/>
              <w:rPr>
                <w:rFonts w:cs="Tahoma"/>
                <w:sz w:val="22"/>
                <w:szCs w:val="22"/>
              </w:rPr>
            </w:pPr>
            <w:r w:rsidRPr="00070528">
              <w:rPr>
                <w:rFonts w:cs="Tahoma"/>
                <w:sz w:val="22"/>
                <w:szCs w:val="22"/>
              </w:rPr>
              <w:t>Không cho sửa</w:t>
            </w:r>
          </w:p>
        </w:tc>
      </w:tr>
      <w:tr w:rsidR="00A85383" w:rsidRPr="00070528" w14:paraId="01FA430D" w14:textId="77777777" w:rsidTr="001E4454">
        <w:tc>
          <w:tcPr>
            <w:tcW w:w="704" w:type="dxa"/>
          </w:tcPr>
          <w:p w14:paraId="6B17346B"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7442E0B5" w14:textId="631FDAB6" w:rsidR="00A85383" w:rsidRPr="00070528" w:rsidRDefault="00A85383" w:rsidP="00A85383">
            <w:pPr>
              <w:spacing w:before="74" w:after="37"/>
              <w:ind w:left="12"/>
              <w:rPr>
                <w:rFonts w:cs="Tahoma"/>
                <w:sz w:val="22"/>
                <w:szCs w:val="22"/>
              </w:rPr>
            </w:pPr>
            <w:r w:rsidRPr="00070528">
              <w:rPr>
                <w:rFonts w:cs="Tahoma"/>
                <w:sz w:val="22"/>
                <w:szCs w:val="22"/>
              </w:rPr>
              <w:t>Thời hạn vay</w:t>
            </w:r>
          </w:p>
        </w:tc>
        <w:tc>
          <w:tcPr>
            <w:tcW w:w="2074" w:type="dxa"/>
          </w:tcPr>
          <w:p w14:paraId="44B37910" w14:textId="4BD72A9B" w:rsidR="00A85383" w:rsidRPr="00070528" w:rsidRDefault="00A85383" w:rsidP="00A85383">
            <w:pPr>
              <w:spacing w:before="74" w:after="37"/>
              <w:ind w:left="60"/>
              <w:rPr>
                <w:rFonts w:cs="Tahoma"/>
                <w:sz w:val="22"/>
                <w:szCs w:val="22"/>
              </w:rPr>
            </w:pPr>
            <w:r w:rsidRPr="00070528">
              <w:rPr>
                <w:rFonts w:cs="Tahoma"/>
                <w:sz w:val="22"/>
                <w:szCs w:val="22"/>
              </w:rPr>
              <w:t>Date</w:t>
            </w:r>
          </w:p>
        </w:tc>
        <w:tc>
          <w:tcPr>
            <w:tcW w:w="1657" w:type="dxa"/>
          </w:tcPr>
          <w:p w14:paraId="343837A6" w14:textId="7221BAAA" w:rsidR="00A85383" w:rsidRPr="00070528" w:rsidRDefault="00A85383" w:rsidP="00A85383">
            <w:pPr>
              <w:spacing w:before="74" w:after="37"/>
              <w:ind w:left="337"/>
              <w:rPr>
                <w:rFonts w:cs="Tahoma"/>
                <w:sz w:val="22"/>
                <w:szCs w:val="22"/>
              </w:rPr>
            </w:pPr>
            <w:r w:rsidRPr="00070528">
              <w:rPr>
                <w:rFonts w:cs="Tahoma"/>
                <w:sz w:val="22"/>
                <w:szCs w:val="22"/>
              </w:rPr>
              <w:t>X</w:t>
            </w:r>
          </w:p>
        </w:tc>
        <w:tc>
          <w:tcPr>
            <w:tcW w:w="3731" w:type="dxa"/>
          </w:tcPr>
          <w:p w14:paraId="6BBBB72A" w14:textId="1479F6F1" w:rsidR="00A85383" w:rsidRPr="00070528" w:rsidRDefault="00A85383" w:rsidP="00A85383">
            <w:pPr>
              <w:spacing w:before="74" w:after="37"/>
              <w:ind w:left="39"/>
              <w:rPr>
                <w:rFonts w:cs="Tahoma"/>
                <w:sz w:val="22"/>
                <w:szCs w:val="22"/>
              </w:rPr>
            </w:pPr>
            <w:r w:rsidRPr="00070528">
              <w:rPr>
                <w:rFonts w:cs="Tahoma"/>
                <w:sz w:val="22"/>
                <w:szCs w:val="22"/>
              </w:rPr>
              <w:t>Hiển thị thời hạn vay của hợp đồng</w:t>
            </w:r>
          </w:p>
        </w:tc>
        <w:tc>
          <w:tcPr>
            <w:tcW w:w="3727" w:type="dxa"/>
          </w:tcPr>
          <w:p w14:paraId="1B6EBAA0" w14:textId="63ABDBC0"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46B7634C" w14:textId="77777777" w:rsidTr="001E4454">
        <w:tc>
          <w:tcPr>
            <w:tcW w:w="704" w:type="dxa"/>
          </w:tcPr>
          <w:p w14:paraId="415B7697"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6CE1486F" w14:textId="3C34BA2D" w:rsidR="00A85383" w:rsidRPr="00070528" w:rsidRDefault="00A85383" w:rsidP="00A85383">
            <w:pPr>
              <w:spacing w:before="74" w:after="37"/>
              <w:ind w:left="12"/>
              <w:rPr>
                <w:rFonts w:cs="Tahoma"/>
                <w:sz w:val="22"/>
                <w:szCs w:val="22"/>
              </w:rPr>
            </w:pPr>
            <w:r w:rsidRPr="00070528">
              <w:rPr>
                <w:rFonts w:cs="Tahoma"/>
                <w:sz w:val="22"/>
                <w:szCs w:val="22"/>
              </w:rPr>
              <w:t>Số tiền bảo hiểm</w:t>
            </w:r>
          </w:p>
        </w:tc>
        <w:tc>
          <w:tcPr>
            <w:tcW w:w="2074" w:type="dxa"/>
          </w:tcPr>
          <w:p w14:paraId="19A4B267" w14:textId="10D0E41D" w:rsidR="00A85383" w:rsidRPr="00070528" w:rsidRDefault="00A85383" w:rsidP="00A85383">
            <w:pPr>
              <w:spacing w:before="74" w:after="37"/>
              <w:ind w:left="60"/>
              <w:rPr>
                <w:rFonts w:cs="Tahoma"/>
                <w:sz w:val="22"/>
                <w:szCs w:val="22"/>
              </w:rPr>
            </w:pPr>
            <w:r w:rsidRPr="00070528">
              <w:rPr>
                <w:rFonts w:cs="Tahoma"/>
                <w:sz w:val="22"/>
                <w:szCs w:val="22"/>
              </w:rPr>
              <w:t>Number</w:t>
            </w:r>
          </w:p>
        </w:tc>
        <w:tc>
          <w:tcPr>
            <w:tcW w:w="1657" w:type="dxa"/>
          </w:tcPr>
          <w:p w14:paraId="5E5CD86E" w14:textId="4C9BE76E" w:rsidR="00A85383" w:rsidRPr="00070528" w:rsidRDefault="00A85383" w:rsidP="00A85383">
            <w:pPr>
              <w:spacing w:before="74" w:after="37"/>
              <w:ind w:left="337"/>
              <w:rPr>
                <w:rFonts w:cs="Tahoma"/>
                <w:sz w:val="22"/>
                <w:szCs w:val="22"/>
              </w:rPr>
            </w:pPr>
          </w:p>
        </w:tc>
        <w:tc>
          <w:tcPr>
            <w:tcW w:w="3731" w:type="dxa"/>
          </w:tcPr>
          <w:p w14:paraId="2AE7EAF3" w14:textId="13A4E694" w:rsidR="00A85383" w:rsidRPr="00070528" w:rsidRDefault="00A85383" w:rsidP="00A85383">
            <w:pPr>
              <w:spacing w:before="74" w:after="37"/>
              <w:ind w:left="39"/>
              <w:rPr>
                <w:rFonts w:cs="Tahoma"/>
                <w:sz w:val="22"/>
                <w:szCs w:val="22"/>
              </w:rPr>
            </w:pPr>
            <w:r w:rsidRPr="00070528">
              <w:rPr>
                <w:rFonts w:cs="Tahoma"/>
                <w:sz w:val="22"/>
                <w:szCs w:val="22"/>
              </w:rPr>
              <w:t>Hiển thị số tiền bảo hiểm của hợp đồng</w:t>
            </w:r>
          </w:p>
        </w:tc>
        <w:tc>
          <w:tcPr>
            <w:tcW w:w="3727" w:type="dxa"/>
          </w:tcPr>
          <w:p w14:paraId="1E2D30D7" w14:textId="16AA1207"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19035D17" w14:textId="77777777" w:rsidTr="001E4454">
        <w:tc>
          <w:tcPr>
            <w:tcW w:w="704" w:type="dxa"/>
          </w:tcPr>
          <w:p w14:paraId="1A3B93FD"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7AA90834" w14:textId="186BFAD2" w:rsidR="00A85383" w:rsidRPr="00070528" w:rsidRDefault="00A85383" w:rsidP="00A85383">
            <w:pPr>
              <w:spacing w:before="74" w:after="37"/>
              <w:ind w:left="12"/>
              <w:rPr>
                <w:rFonts w:cs="Tahoma"/>
                <w:sz w:val="22"/>
                <w:szCs w:val="22"/>
              </w:rPr>
            </w:pPr>
            <w:r w:rsidRPr="00070528">
              <w:rPr>
                <w:rFonts w:cs="Tahoma"/>
                <w:sz w:val="22"/>
                <w:szCs w:val="22"/>
              </w:rPr>
              <w:t>Số tiền trả trước</w:t>
            </w:r>
          </w:p>
        </w:tc>
        <w:tc>
          <w:tcPr>
            <w:tcW w:w="2074" w:type="dxa"/>
          </w:tcPr>
          <w:p w14:paraId="41ACB50B" w14:textId="77748716" w:rsidR="00A85383" w:rsidRPr="00070528" w:rsidRDefault="00A85383" w:rsidP="00A85383">
            <w:pPr>
              <w:spacing w:before="74" w:after="37"/>
              <w:ind w:left="60"/>
              <w:rPr>
                <w:rFonts w:cs="Tahoma"/>
                <w:sz w:val="22"/>
                <w:szCs w:val="22"/>
              </w:rPr>
            </w:pPr>
            <w:r w:rsidRPr="00070528">
              <w:rPr>
                <w:rFonts w:cs="Tahoma"/>
                <w:sz w:val="22"/>
                <w:szCs w:val="22"/>
              </w:rPr>
              <w:t>Number</w:t>
            </w:r>
          </w:p>
        </w:tc>
        <w:tc>
          <w:tcPr>
            <w:tcW w:w="1657" w:type="dxa"/>
          </w:tcPr>
          <w:p w14:paraId="19AA2E1B" w14:textId="2972DB60" w:rsidR="00A85383" w:rsidRPr="00070528" w:rsidRDefault="00A85383" w:rsidP="00A85383">
            <w:pPr>
              <w:spacing w:before="74" w:after="37"/>
              <w:ind w:left="337"/>
              <w:rPr>
                <w:rFonts w:cs="Tahoma"/>
                <w:sz w:val="22"/>
                <w:szCs w:val="22"/>
              </w:rPr>
            </w:pPr>
          </w:p>
        </w:tc>
        <w:tc>
          <w:tcPr>
            <w:tcW w:w="3731" w:type="dxa"/>
          </w:tcPr>
          <w:p w14:paraId="30B783BF" w14:textId="752053B6" w:rsidR="00A85383" w:rsidRPr="00070528" w:rsidRDefault="00A85383" w:rsidP="00A85383">
            <w:pPr>
              <w:spacing w:before="74" w:after="37"/>
              <w:ind w:left="39"/>
              <w:rPr>
                <w:rFonts w:cs="Tahoma"/>
                <w:sz w:val="22"/>
                <w:szCs w:val="22"/>
              </w:rPr>
            </w:pPr>
            <w:r w:rsidRPr="00070528">
              <w:rPr>
                <w:rFonts w:cs="Tahoma"/>
                <w:sz w:val="22"/>
                <w:szCs w:val="22"/>
              </w:rPr>
              <w:t>Hiển thị số tiền trả trước của hợp đồng</w:t>
            </w:r>
          </w:p>
        </w:tc>
        <w:tc>
          <w:tcPr>
            <w:tcW w:w="3727" w:type="dxa"/>
          </w:tcPr>
          <w:p w14:paraId="0B460A3C" w14:textId="24E16296"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4CAFD0EA" w14:textId="77777777" w:rsidTr="001E4454">
        <w:tc>
          <w:tcPr>
            <w:tcW w:w="704" w:type="dxa"/>
          </w:tcPr>
          <w:p w14:paraId="3364F471"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4302743C" w14:textId="3B268D22" w:rsidR="00A85383" w:rsidRPr="00070528" w:rsidRDefault="00A85383" w:rsidP="00A85383">
            <w:pPr>
              <w:spacing w:before="74" w:after="37"/>
              <w:ind w:left="12"/>
              <w:rPr>
                <w:rFonts w:cs="Tahoma"/>
                <w:sz w:val="22"/>
                <w:szCs w:val="22"/>
              </w:rPr>
            </w:pPr>
            <w:r w:rsidRPr="00070528">
              <w:rPr>
                <w:rFonts w:cs="Tahoma"/>
                <w:sz w:val="22"/>
                <w:szCs w:val="22"/>
              </w:rPr>
              <w:t>Tên hàng hóa</w:t>
            </w:r>
          </w:p>
        </w:tc>
        <w:tc>
          <w:tcPr>
            <w:tcW w:w="2074" w:type="dxa"/>
          </w:tcPr>
          <w:p w14:paraId="5031EBD3" w14:textId="4233C62C" w:rsidR="00A85383"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2630E92D" w14:textId="41FE4BF1" w:rsidR="00A85383" w:rsidRPr="00070528" w:rsidRDefault="00A85383" w:rsidP="00A85383">
            <w:pPr>
              <w:spacing w:before="74" w:after="37"/>
              <w:ind w:left="337"/>
              <w:rPr>
                <w:rFonts w:cs="Tahoma"/>
                <w:sz w:val="22"/>
                <w:szCs w:val="22"/>
              </w:rPr>
            </w:pPr>
          </w:p>
        </w:tc>
        <w:tc>
          <w:tcPr>
            <w:tcW w:w="3731" w:type="dxa"/>
          </w:tcPr>
          <w:p w14:paraId="3D6E2FED" w14:textId="4CC9A298" w:rsidR="00A85383" w:rsidRPr="00070528" w:rsidRDefault="00A85383" w:rsidP="00A85383">
            <w:pPr>
              <w:spacing w:before="74" w:after="37"/>
              <w:ind w:left="39"/>
              <w:rPr>
                <w:rFonts w:cs="Tahoma"/>
                <w:sz w:val="22"/>
                <w:szCs w:val="22"/>
              </w:rPr>
            </w:pPr>
            <w:r w:rsidRPr="00070528">
              <w:rPr>
                <w:rFonts w:cs="Tahoma"/>
                <w:sz w:val="22"/>
                <w:szCs w:val="22"/>
              </w:rPr>
              <w:t>Hiển thị  tên hàng hóa của hợp đồng</w:t>
            </w:r>
          </w:p>
        </w:tc>
        <w:tc>
          <w:tcPr>
            <w:tcW w:w="3727" w:type="dxa"/>
          </w:tcPr>
          <w:p w14:paraId="47316300" w14:textId="67AC6D3D"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1AF55657" w14:textId="77777777" w:rsidTr="001E4454">
        <w:tc>
          <w:tcPr>
            <w:tcW w:w="704" w:type="dxa"/>
          </w:tcPr>
          <w:p w14:paraId="7024316D"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378917A3" w14:textId="5A494D71" w:rsidR="00A85383" w:rsidRPr="00070528" w:rsidRDefault="00A85383" w:rsidP="00A85383">
            <w:pPr>
              <w:spacing w:before="74" w:after="37"/>
              <w:ind w:left="12"/>
              <w:rPr>
                <w:rFonts w:cs="Tahoma"/>
                <w:sz w:val="22"/>
                <w:szCs w:val="22"/>
              </w:rPr>
            </w:pPr>
            <w:r w:rsidRPr="00070528">
              <w:rPr>
                <w:rFonts w:cs="Tahoma"/>
                <w:sz w:val="22"/>
                <w:szCs w:val="22"/>
              </w:rPr>
              <w:t>Nhãn hiệu</w:t>
            </w:r>
          </w:p>
        </w:tc>
        <w:tc>
          <w:tcPr>
            <w:tcW w:w="2074" w:type="dxa"/>
          </w:tcPr>
          <w:p w14:paraId="215C9791" w14:textId="3F365196" w:rsidR="00A85383"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782F56DC" w14:textId="5F921C78" w:rsidR="00A85383" w:rsidRPr="00070528" w:rsidRDefault="00A85383" w:rsidP="00A85383">
            <w:pPr>
              <w:spacing w:before="74" w:after="37"/>
              <w:ind w:left="337"/>
              <w:rPr>
                <w:rFonts w:cs="Tahoma"/>
                <w:sz w:val="22"/>
                <w:szCs w:val="22"/>
              </w:rPr>
            </w:pPr>
          </w:p>
        </w:tc>
        <w:tc>
          <w:tcPr>
            <w:tcW w:w="3731" w:type="dxa"/>
          </w:tcPr>
          <w:p w14:paraId="4B24372C" w14:textId="74AB50C5" w:rsidR="00A85383" w:rsidRPr="00070528" w:rsidRDefault="00A85383" w:rsidP="00A85383">
            <w:pPr>
              <w:spacing w:before="74" w:after="37"/>
              <w:ind w:left="39"/>
              <w:rPr>
                <w:rFonts w:cs="Tahoma"/>
                <w:sz w:val="22"/>
                <w:szCs w:val="22"/>
              </w:rPr>
            </w:pPr>
            <w:r w:rsidRPr="00070528">
              <w:rPr>
                <w:rFonts w:cs="Tahoma"/>
                <w:sz w:val="22"/>
                <w:szCs w:val="22"/>
              </w:rPr>
              <w:t>Hiển thị nhãn hiệu hàng hóa của hợp đồng</w:t>
            </w:r>
          </w:p>
        </w:tc>
        <w:tc>
          <w:tcPr>
            <w:tcW w:w="3727" w:type="dxa"/>
          </w:tcPr>
          <w:p w14:paraId="47657990" w14:textId="191084AB"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020C2CE2" w14:textId="77777777" w:rsidTr="001E4454">
        <w:tc>
          <w:tcPr>
            <w:tcW w:w="704" w:type="dxa"/>
          </w:tcPr>
          <w:p w14:paraId="2A2004C9"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29646717" w14:textId="576E463C" w:rsidR="00A85383" w:rsidRPr="00070528" w:rsidRDefault="00A85383" w:rsidP="00A85383">
            <w:pPr>
              <w:spacing w:before="74" w:after="37"/>
              <w:ind w:left="12"/>
              <w:rPr>
                <w:rFonts w:cs="Tahoma"/>
                <w:sz w:val="22"/>
                <w:szCs w:val="22"/>
              </w:rPr>
            </w:pPr>
            <w:r w:rsidRPr="00070528">
              <w:rPr>
                <w:rFonts w:cs="Tahoma"/>
                <w:sz w:val="22"/>
                <w:szCs w:val="22"/>
              </w:rPr>
              <w:t>Mẫu</w:t>
            </w:r>
          </w:p>
        </w:tc>
        <w:tc>
          <w:tcPr>
            <w:tcW w:w="2074" w:type="dxa"/>
          </w:tcPr>
          <w:p w14:paraId="0BD3AF8E" w14:textId="6091A346" w:rsidR="00A85383"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53029807" w14:textId="2C44DE74" w:rsidR="00A85383" w:rsidRPr="00070528" w:rsidRDefault="00A85383" w:rsidP="00A85383">
            <w:pPr>
              <w:spacing w:before="74" w:after="37"/>
              <w:ind w:left="337"/>
              <w:rPr>
                <w:rFonts w:cs="Tahoma"/>
                <w:sz w:val="22"/>
                <w:szCs w:val="22"/>
              </w:rPr>
            </w:pPr>
          </w:p>
        </w:tc>
        <w:tc>
          <w:tcPr>
            <w:tcW w:w="3731" w:type="dxa"/>
          </w:tcPr>
          <w:p w14:paraId="258F1C49" w14:textId="3C357AF1" w:rsidR="00A85383" w:rsidRPr="00070528" w:rsidRDefault="00A85383" w:rsidP="00A85383">
            <w:pPr>
              <w:spacing w:before="74" w:after="37"/>
              <w:ind w:left="39"/>
              <w:rPr>
                <w:rFonts w:cs="Tahoma"/>
                <w:sz w:val="22"/>
                <w:szCs w:val="22"/>
              </w:rPr>
            </w:pPr>
            <w:r w:rsidRPr="00070528">
              <w:rPr>
                <w:rFonts w:cs="Tahoma"/>
                <w:sz w:val="22"/>
                <w:szCs w:val="22"/>
              </w:rPr>
              <w:t>Hiển thị mẫu của hàng hóa của hợp đồng</w:t>
            </w:r>
          </w:p>
        </w:tc>
        <w:tc>
          <w:tcPr>
            <w:tcW w:w="3727" w:type="dxa"/>
          </w:tcPr>
          <w:p w14:paraId="7E3CEAE4" w14:textId="7EE5B218" w:rsidR="00A85383" w:rsidRPr="00070528" w:rsidRDefault="00A85383" w:rsidP="00A85383">
            <w:pPr>
              <w:spacing w:before="74" w:after="37"/>
              <w:ind w:left="0"/>
              <w:rPr>
                <w:rFonts w:cs="Tahoma"/>
                <w:sz w:val="22"/>
                <w:szCs w:val="22"/>
              </w:rPr>
            </w:pPr>
            <w:r w:rsidRPr="00070528">
              <w:rPr>
                <w:rFonts w:cs="Tahoma"/>
                <w:sz w:val="22"/>
                <w:szCs w:val="22"/>
              </w:rPr>
              <w:t>Không cho sửa</w:t>
            </w:r>
          </w:p>
        </w:tc>
      </w:tr>
      <w:tr w:rsidR="00A85383" w:rsidRPr="00070528" w14:paraId="6E50E118" w14:textId="77777777" w:rsidTr="001E4454">
        <w:tc>
          <w:tcPr>
            <w:tcW w:w="704" w:type="dxa"/>
          </w:tcPr>
          <w:p w14:paraId="4C2829D1"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3BD922AC" w14:textId="7E239B4D" w:rsidR="00A85383" w:rsidRPr="00070528" w:rsidRDefault="00A85383" w:rsidP="00A85383">
            <w:pPr>
              <w:spacing w:before="74" w:after="37"/>
              <w:ind w:left="12"/>
              <w:rPr>
                <w:rFonts w:cs="Tahoma"/>
                <w:sz w:val="22"/>
                <w:szCs w:val="22"/>
              </w:rPr>
            </w:pPr>
            <w:r w:rsidRPr="00070528">
              <w:rPr>
                <w:rFonts w:cs="Tahoma"/>
                <w:sz w:val="22"/>
                <w:szCs w:val="22"/>
              </w:rPr>
              <w:t>Số khung</w:t>
            </w:r>
          </w:p>
        </w:tc>
        <w:tc>
          <w:tcPr>
            <w:tcW w:w="2074" w:type="dxa"/>
          </w:tcPr>
          <w:p w14:paraId="141401F8" w14:textId="5ED2773C" w:rsidR="00A85383"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5E9C46A2" w14:textId="3F765660" w:rsidR="00A85383" w:rsidRPr="00070528" w:rsidRDefault="00A85383" w:rsidP="00A85383">
            <w:pPr>
              <w:spacing w:before="74" w:after="37"/>
              <w:ind w:left="337"/>
              <w:rPr>
                <w:rFonts w:cs="Tahoma"/>
                <w:sz w:val="22"/>
                <w:szCs w:val="22"/>
              </w:rPr>
            </w:pPr>
          </w:p>
        </w:tc>
        <w:tc>
          <w:tcPr>
            <w:tcW w:w="3731" w:type="dxa"/>
          </w:tcPr>
          <w:p w14:paraId="2C4E8FE4" w14:textId="0F574DF2" w:rsidR="00A85383" w:rsidRPr="00070528" w:rsidRDefault="00A85383" w:rsidP="00A85383">
            <w:pPr>
              <w:spacing w:before="74" w:after="37"/>
              <w:ind w:left="39"/>
              <w:rPr>
                <w:rFonts w:cs="Tahoma"/>
                <w:sz w:val="22"/>
                <w:szCs w:val="22"/>
              </w:rPr>
            </w:pPr>
            <w:r w:rsidRPr="00070528">
              <w:rPr>
                <w:rFonts w:cs="Tahoma"/>
                <w:sz w:val="22"/>
                <w:szCs w:val="22"/>
              </w:rPr>
              <w:t>Hiển thị số khung của xe theo hợp đồng (nếu có)</w:t>
            </w:r>
          </w:p>
        </w:tc>
        <w:tc>
          <w:tcPr>
            <w:tcW w:w="3727" w:type="dxa"/>
          </w:tcPr>
          <w:p w14:paraId="5CF2EBE7" w14:textId="218A4387" w:rsidR="00A85383" w:rsidRPr="00070528" w:rsidRDefault="00D67B12" w:rsidP="00A85383">
            <w:pPr>
              <w:spacing w:before="74" w:after="37"/>
              <w:ind w:left="0"/>
              <w:rPr>
                <w:rFonts w:cs="Tahoma"/>
                <w:sz w:val="22"/>
                <w:szCs w:val="22"/>
              </w:rPr>
            </w:pPr>
            <w:r w:rsidRPr="00070528">
              <w:rPr>
                <w:rFonts w:cs="Tahoma"/>
                <w:sz w:val="22"/>
                <w:szCs w:val="22"/>
              </w:rPr>
              <w:t>Không cho sửa</w:t>
            </w:r>
          </w:p>
        </w:tc>
      </w:tr>
      <w:tr w:rsidR="00A85383" w:rsidRPr="00070528" w14:paraId="2CAA6939" w14:textId="77777777" w:rsidTr="001E4454">
        <w:tc>
          <w:tcPr>
            <w:tcW w:w="704" w:type="dxa"/>
          </w:tcPr>
          <w:p w14:paraId="037944D5" w14:textId="77777777" w:rsidR="00A85383" w:rsidRPr="00070528" w:rsidRDefault="00A8538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5E5253AD" w14:textId="73F9AEDB" w:rsidR="00A85383" w:rsidRPr="00070528" w:rsidRDefault="00A85383" w:rsidP="00A85383">
            <w:pPr>
              <w:spacing w:before="74" w:after="37"/>
              <w:ind w:left="12"/>
              <w:rPr>
                <w:rFonts w:cs="Tahoma"/>
                <w:sz w:val="22"/>
                <w:szCs w:val="22"/>
              </w:rPr>
            </w:pPr>
            <w:r w:rsidRPr="00070528">
              <w:rPr>
                <w:rFonts w:cs="Tahoma"/>
                <w:sz w:val="22"/>
                <w:szCs w:val="22"/>
              </w:rPr>
              <w:t>Số máy</w:t>
            </w:r>
          </w:p>
        </w:tc>
        <w:tc>
          <w:tcPr>
            <w:tcW w:w="2074" w:type="dxa"/>
          </w:tcPr>
          <w:p w14:paraId="17610BD0" w14:textId="527416B5" w:rsidR="00A85383"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010ED6A0" w14:textId="77777777" w:rsidR="00A85383" w:rsidRPr="00070528" w:rsidRDefault="00A85383" w:rsidP="00A85383">
            <w:pPr>
              <w:spacing w:before="74" w:after="37"/>
              <w:ind w:left="337"/>
              <w:rPr>
                <w:rFonts w:cs="Tahoma"/>
                <w:sz w:val="22"/>
                <w:szCs w:val="22"/>
              </w:rPr>
            </w:pPr>
          </w:p>
        </w:tc>
        <w:tc>
          <w:tcPr>
            <w:tcW w:w="3731" w:type="dxa"/>
          </w:tcPr>
          <w:p w14:paraId="314C641C" w14:textId="03388D4C" w:rsidR="00A85383" w:rsidRPr="00070528" w:rsidRDefault="00D67B12" w:rsidP="00D67B12">
            <w:pPr>
              <w:spacing w:before="74" w:after="37"/>
              <w:ind w:left="39"/>
              <w:rPr>
                <w:rFonts w:cs="Tahoma"/>
                <w:sz w:val="22"/>
                <w:szCs w:val="22"/>
              </w:rPr>
            </w:pPr>
            <w:r w:rsidRPr="00070528">
              <w:rPr>
                <w:rFonts w:cs="Tahoma"/>
                <w:sz w:val="22"/>
                <w:szCs w:val="22"/>
              </w:rPr>
              <w:t>Hiển thị số máy của xe theo hợp đồng (nếu có)</w:t>
            </w:r>
          </w:p>
        </w:tc>
        <w:tc>
          <w:tcPr>
            <w:tcW w:w="3727" w:type="dxa"/>
          </w:tcPr>
          <w:p w14:paraId="5AA9518D" w14:textId="2F50688A" w:rsidR="00A85383" w:rsidRPr="00070528" w:rsidRDefault="00D67B12" w:rsidP="00A85383">
            <w:pPr>
              <w:spacing w:before="74" w:after="37"/>
              <w:ind w:left="0"/>
              <w:rPr>
                <w:rFonts w:cs="Tahoma"/>
                <w:sz w:val="22"/>
                <w:szCs w:val="22"/>
              </w:rPr>
            </w:pPr>
            <w:r w:rsidRPr="00070528">
              <w:rPr>
                <w:rFonts w:cs="Tahoma"/>
                <w:sz w:val="22"/>
                <w:szCs w:val="22"/>
              </w:rPr>
              <w:t>Không cho sửa</w:t>
            </w:r>
          </w:p>
        </w:tc>
      </w:tr>
      <w:tr w:rsidR="00D67B12" w:rsidRPr="00070528" w14:paraId="045F0718" w14:textId="77777777" w:rsidTr="002A1BB3">
        <w:tc>
          <w:tcPr>
            <w:tcW w:w="14080" w:type="dxa"/>
            <w:gridSpan w:val="6"/>
          </w:tcPr>
          <w:p w14:paraId="106B6DC6" w14:textId="548E00EB" w:rsidR="00D67B12" w:rsidRPr="00070528" w:rsidRDefault="00D67B12" w:rsidP="00A85383">
            <w:pPr>
              <w:spacing w:before="74" w:after="37"/>
              <w:ind w:left="0"/>
              <w:rPr>
                <w:rFonts w:cs="Tahoma"/>
                <w:sz w:val="22"/>
                <w:szCs w:val="22"/>
              </w:rPr>
            </w:pPr>
            <w:r w:rsidRPr="00070528">
              <w:rPr>
                <w:rFonts w:cs="Tahoma"/>
                <w:sz w:val="22"/>
                <w:szCs w:val="22"/>
              </w:rPr>
              <w:t>DANH SÁCH GIẤY TỜ VỀ</w:t>
            </w:r>
          </w:p>
        </w:tc>
      </w:tr>
      <w:tr w:rsidR="00D67B12" w:rsidRPr="00070528" w14:paraId="1F55E92C" w14:textId="77777777" w:rsidTr="001E4454">
        <w:tc>
          <w:tcPr>
            <w:tcW w:w="704" w:type="dxa"/>
          </w:tcPr>
          <w:p w14:paraId="1375CEA8" w14:textId="77777777" w:rsidR="00D67B12" w:rsidRPr="00070528" w:rsidRDefault="00D67B12"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2985B6A9" w14:textId="463DDD56" w:rsidR="00D67B12" w:rsidRPr="00070528" w:rsidRDefault="00D67B12" w:rsidP="00A85383">
            <w:pPr>
              <w:spacing w:before="74" w:after="37"/>
              <w:ind w:left="12"/>
              <w:rPr>
                <w:rFonts w:cs="Tahoma"/>
                <w:sz w:val="22"/>
                <w:szCs w:val="22"/>
              </w:rPr>
            </w:pPr>
            <w:r w:rsidRPr="00070528">
              <w:rPr>
                <w:rFonts w:cs="Tahoma"/>
                <w:sz w:val="22"/>
                <w:szCs w:val="22"/>
              </w:rPr>
              <w:t xml:space="preserve"> STT</w:t>
            </w:r>
          </w:p>
        </w:tc>
        <w:tc>
          <w:tcPr>
            <w:tcW w:w="2074" w:type="dxa"/>
          </w:tcPr>
          <w:p w14:paraId="09BD2AA5" w14:textId="5CF6A9F5" w:rsidR="00D67B12" w:rsidRPr="00070528" w:rsidRDefault="00D67B12" w:rsidP="00A85383">
            <w:pPr>
              <w:spacing w:before="74" w:after="37"/>
              <w:ind w:left="60"/>
              <w:rPr>
                <w:rFonts w:cs="Tahoma"/>
                <w:sz w:val="22"/>
                <w:szCs w:val="22"/>
              </w:rPr>
            </w:pPr>
            <w:r w:rsidRPr="00070528">
              <w:rPr>
                <w:rFonts w:cs="Tahoma"/>
                <w:sz w:val="22"/>
                <w:szCs w:val="22"/>
              </w:rPr>
              <w:t>Number</w:t>
            </w:r>
          </w:p>
        </w:tc>
        <w:tc>
          <w:tcPr>
            <w:tcW w:w="1657" w:type="dxa"/>
          </w:tcPr>
          <w:p w14:paraId="3919A6BA" w14:textId="0B1DE40F" w:rsidR="00D67B12" w:rsidRPr="00070528" w:rsidRDefault="00D67B12" w:rsidP="00A85383">
            <w:pPr>
              <w:spacing w:before="74" w:after="37"/>
              <w:ind w:left="337"/>
              <w:rPr>
                <w:rFonts w:cs="Tahoma"/>
                <w:sz w:val="22"/>
                <w:szCs w:val="22"/>
              </w:rPr>
            </w:pPr>
            <w:r w:rsidRPr="00070528">
              <w:rPr>
                <w:rFonts w:cs="Tahoma"/>
                <w:sz w:val="22"/>
                <w:szCs w:val="22"/>
              </w:rPr>
              <w:t>X</w:t>
            </w:r>
          </w:p>
        </w:tc>
        <w:tc>
          <w:tcPr>
            <w:tcW w:w="3731" w:type="dxa"/>
          </w:tcPr>
          <w:p w14:paraId="281DFC8C" w14:textId="7BC67317" w:rsidR="00D67B12" w:rsidRPr="00070528" w:rsidRDefault="00D67B12" w:rsidP="00D67B12">
            <w:pPr>
              <w:spacing w:before="74" w:after="37"/>
              <w:ind w:left="39"/>
              <w:rPr>
                <w:rFonts w:cs="Tahoma"/>
                <w:sz w:val="22"/>
                <w:szCs w:val="22"/>
              </w:rPr>
            </w:pPr>
            <w:r w:rsidRPr="00070528">
              <w:rPr>
                <w:rFonts w:cs="Tahoma"/>
                <w:sz w:val="22"/>
                <w:szCs w:val="22"/>
              </w:rPr>
              <w:t>Hiển thị số thứ tự của các giấy tờ liên quan đến hợp đồng đã về</w:t>
            </w:r>
          </w:p>
        </w:tc>
        <w:tc>
          <w:tcPr>
            <w:tcW w:w="3727" w:type="dxa"/>
          </w:tcPr>
          <w:p w14:paraId="216E4B92" w14:textId="7FD7C21C" w:rsidR="00D67B12" w:rsidRPr="00070528" w:rsidRDefault="00D67B12" w:rsidP="00A85383">
            <w:pPr>
              <w:spacing w:before="74" w:after="37"/>
              <w:ind w:left="0"/>
              <w:rPr>
                <w:rFonts w:cs="Tahoma"/>
                <w:sz w:val="22"/>
                <w:szCs w:val="22"/>
              </w:rPr>
            </w:pPr>
            <w:r w:rsidRPr="00070528">
              <w:rPr>
                <w:rFonts w:cs="Tahoma"/>
                <w:sz w:val="22"/>
                <w:szCs w:val="22"/>
              </w:rPr>
              <w:t>Không cho sửa</w:t>
            </w:r>
          </w:p>
        </w:tc>
      </w:tr>
      <w:tr w:rsidR="00D67B12" w:rsidRPr="00070528" w14:paraId="15D84734" w14:textId="77777777" w:rsidTr="001E4454">
        <w:tc>
          <w:tcPr>
            <w:tcW w:w="704" w:type="dxa"/>
          </w:tcPr>
          <w:p w14:paraId="3192CA36" w14:textId="77777777" w:rsidR="00D67B12" w:rsidRPr="00070528" w:rsidRDefault="00D67B12"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6764545A" w14:textId="319F71B8" w:rsidR="00D67B12" w:rsidRPr="00070528" w:rsidRDefault="00D67B12" w:rsidP="00A85383">
            <w:pPr>
              <w:spacing w:before="74" w:after="37"/>
              <w:ind w:left="12"/>
              <w:rPr>
                <w:rFonts w:cs="Tahoma"/>
                <w:sz w:val="22"/>
                <w:szCs w:val="22"/>
              </w:rPr>
            </w:pPr>
            <w:r w:rsidRPr="00070528">
              <w:rPr>
                <w:rFonts w:cs="Tahoma"/>
                <w:sz w:val="22"/>
                <w:szCs w:val="22"/>
              </w:rPr>
              <w:t xml:space="preserve">Loại giấy tờ </w:t>
            </w:r>
          </w:p>
        </w:tc>
        <w:tc>
          <w:tcPr>
            <w:tcW w:w="2074" w:type="dxa"/>
          </w:tcPr>
          <w:p w14:paraId="0F04FFA1" w14:textId="44C87F75" w:rsidR="00D67B12"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4DCF6B6D" w14:textId="327C8022" w:rsidR="00D67B12" w:rsidRPr="00070528" w:rsidRDefault="00D67B12" w:rsidP="00A85383">
            <w:pPr>
              <w:spacing w:before="74" w:after="37"/>
              <w:ind w:left="337"/>
              <w:rPr>
                <w:rFonts w:cs="Tahoma"/>
                <w:sz w:val="22"/>
                <w:szCs w:val="22"/>
              </w:rPr>
            </w:pPr>
            <w:r w:rsidRPr="00070528">
              <w:rPr>
                <w:rFonts w:cs="Tahoma"/>
                <w:sz w:val="22"/>
                <w:szCs w:val="22"/>
              </w:rPr>
              <w:t>X</w:t>
            </w:r>
          </w:p>
        </w:tc>
        <w:tc>
          <w:tcPr>
            <w:tcW w:w="3731" w:type="dxa"/>
          </w:tcPr>
          <w:p w14:paraId="29590752" w14:textId="359CAEEF" w:rsidR="00D67B12" w:rsidRPr="00070528" w:rsidRDefault="00D67B12" w:rsidP="00D67B12">
            <w:pPr>
              <w:spacing w:before="74" w:after="37"/>
              <w:ind w:left="39"/>
              <w:rPr>
                <w:rFonts w:cs="Tahoma"/>
                <w:sz w:val="22"/>
                <w:szCs w:val="22"/>
              </w:rPr>
            </w:pPr>
            <w:r w:rsidRPr="00070528">
              <w:rPr>
                <w:rFonts w:cs="Tahoma"/>
                <w:sz w:val="22"/>
                <w:szCs w:val="22"/>
              </w:rPr>
              <w:t>Hiển thị loại giấy tờ liên quan đến hợp đồng đã về</w:t>
            </w:r>
          </w:p>
        </w:tc>
        <w:tc>
          <w:tcPr>
            <w:tcW w:w="3727" w:type="dxa"/>
          </w:tcPr>
          <w:p w14:paraId="577A9CA5" w14:textId="161E5CF8" w:rsidR="00D67B12" w:rsidRPr="00070528" w:rsidRDefault="00D67B12" w:rsidP="00A85383">
            <w:pPr>
              <w:spacing w:before="74" w:after="37"/>
              <w:ind w:left="0"/>
              <w:rPr>
                <w:rFonts w:cs="Tahoma"/>
                <w:sz w:val="22"/>
                <w:szCs w:val="22"/>
              </w:rPr>
            </w:pPr>
            <w:r w:rsidRPr="00070528">
              <w:rPr>
                <w:rFonts w:cs="Tahoma"/>
                <w:sz w:val="22"/>
                <w:szCs w:val="22"/>
              </w:rPr>
              <w:t>Không cho sửa</w:t>
            </w:r>
          </w:p>
        </w:tc>
      </w:tr>
      <w:tr w:rsidR="00D67B12" w:rsidRPr="00070528" w14:paraId="097EEDEC" w14:textId="77777777" w:rsidTr="001E4454">
        <w:tc>
          <w:tcPr>
            <w:tcW w:w="704" w:type="dxa"/>
          </w:tcPr>
          <w:p w14:paraId="5B963034" w14:textId="77777777" w:rsidR="00D67B12" w:rsidRPr="00070528" w:rsidRDefault="00D67B12"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2BC424EA" w14:textId="2AD8B855" w:rsidR="00D67B12" w:rsidRPr="00070528" w:rsidRDefault="00D67B12" w:rsidP="00A85383">
            <w:pPr>
              <w:spacing w:before="74" w:after="37"/>
              <w:ind w:left="12"/>
              <w:rPr>
                <w:rFonts w:cs="Tahoma"/>
                <w:sz w:val="22"/>
                <w:szCs w:val="22"/>
              </w:rPr>
            </w:pPr>
            <w:r w:rsidRPr="00070528">
              <w:rPr>
                <w:rFonts w:cs="Tahoma"/>
                <w:sz w:val="22"/>
                <w:szCs w:val="22"/>
              </w:rPr>
              <w:t>Ngày về</w:t>
            </w:r>
          </w:p>
        </w:tc>
        <w:tc>
          <w:tcPr>
            <w:tcW w:w="2074" w:type="dxa"/>
          </w:tcPr>
          <w:p w14:paraId="1EC8FFAC" w14:textId="342A7F2D" w:rsidR="00D67B12" w:rsidRPr="00070528" w:rsidRDefault="00D67B12" w:rsidP="00A85383">
            <w:pPr>
              <w:spacing w:before="74" w:after="37"/>
              <w:ind w:left="60"/>
              <w:rPr>
                <w:rFonts w:cs="Tahoma"/>
                <w:sz w:val="22"/>
                <w:szCs w:val="22"/>
              </w:rPr>
            </w:pPr>
            <w:r w:rsidRPr="00070528">
              <w:rPr>
                <w:rFonts w:cs="Tahoma"/>
                <w:sz w:val="22"/>
                <w:szCs w:val="22"/>
              </w:rPr>
              <w:t>Date</w:t>
            </w:r>
          </w:p>
        </w:tc>
        <w:tc>
          <w:tcPr>
            <w:tcW w:w="1657" w:type="dxa"/>
          </w:tcPr>
          <w:p w14:paraId="20053B15" w14:textId="2414397F" w:rsidR="00D67B12" w:rsidRPr="00070528" w:rsidRDefault="00D67B12" w:rsidP="00A85383">
            <w:pPr>
              <w:spacing w:before="74" w:after="37"/>
              <w:ind w:left="337"/>
              <w:rPr>
                <w:rFonts w:cs="Tahoma"/>
                <w:sz w:val="22"/>
                <w:szCs w:val="22"/>
              </w:rPr>
            </w:pPr>
            <w:r w:rsidRPr="00070528">
              <w:rPr>
                <w:rFonts w:cs="Tahoma"/>
                <w:sz w:val="22"/>
                <w:szCs w:val="22"/>
              </w:rPr>
              <w:t>X</w:t>
            </w:r>
          </w:p>
        </w:tc>
        <w:tc>
          <w:tcPr>
            <w:tcW w:w="3731" w:type="dxa"/>
          </w:tcPr>
          <w:p w14:paraId="03B8670E" w14:textId="75F7A658" w:rsidR="00D67B12" w:rsidRPr="00070528" w:rsidRDefault="00D67B12" w:rsidP="00D67B12">
            <w:pPr>
              <w:spacing w:before="74" w:after="37"/>
              <w:ind w:left="39"/>
              <w:rPr>
                <w:rFonts w:cs="Tahoma"/>
                <w:sz w:val="22"/>
                <w:szCs w:val="22"/>
              </w:rPr>
            </w:pPr>
            <w:r w:rsidRPr="00070528">
              <w:rPr>
                <w:rFonts w:cs="Tahoma"/>
                <w:sz w:val="22"/>
                <w:szCs w:val="22"/>
              </w:rPr>
              <w:t>Hiển thị ngày giấy tờ về</w:t>
            </w:r>
          </w:p>
        </w:tc>
        <w:tc>
          <w:tcPr>
            <w:tcW w:w="3727" w:type="dxa"/>
          </w:tcPr>
          <w:p w14:paraId="54563011" w14:textId="58EF6EA2" w:rsidR="00D67B12" w:rsidRPr="00070528" w:rsidRDefault="00D67B12" w:rsidP="00A85383">
            <w:pPr>
              <w:spacing w:before="74" w:after="37"/>
              <w:ind w:left="0"/>
              <w:rPr>
                <w:rFonts w:cs="Tahoma"/>
                <w:sz w:val="22"/>
                <w:szCs w:val="22"/>
              </w:rPr>
            </w:pPr>
            <w:r w:rsidRPr="00070528">
              <w:rPr>
                <w:rFonts w:cs="Tahoma"/>
                <w:sz w:val="22"/>
                <w:szCs w:val="22"/>
              </w:rPr>
              <w:t>Không cho sửa</w:t>
            </w:r>
          </w:p>
        </w:tc>
      </w:tr>
      <w:tr w:rsidR="00D67B12" w:rsidRPr="00070528" w14:paraId="74D9F425" w14:textId="77777777" w:rsidTr="001E4454">
        <w:tc>
          <w:tcPr>
            <w:tcW w:w="704" w:type="dxa"/>
          </w:tcPr>
          <w:p w14:paraId="1AC2D9D2" w14:textId="77777777" w:rsidR="00D67B12" w:rsidRPr="00070528" w:rsidRDefault="00D67B12"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402B0EA0" w14:textId="58CD140F" w:rsidR="00D67B12" w:rsidRPr="00070528" w:rsidRDefault="00C36091" w:rsidP="00A85383">
            <w:pPr>
              <w:spacing w:before="74" w:after="37"/>
              <w:ind w:left="12"/>
              <w:rPr>
                <w:rFonts w:cs="Tahoma"/>
                <w:sz w:val="22"/>
                <w:szCs w:val="22"/>
              </w:rPr>
            </w:pPr>
            <w:r w:rsidRPr="00070528">
              <w:rPr>
                <w:rFonts w:cs="Tahoma"/>
                <w:sz w:val="22"/>
                <w:szCs w:val="22"/>
              </w:rPr>
              <w:t>Trạng thái</w:t>
            </w:r>
          </w:p>
        </w:tc>
        <w:tc>
          <w:tcPr>
            <w:tcW w:w="2074" w:type="dxa"/>
          </w:tcPr>
          <w:p w14:paraId="4EDCF8F3" w14:textId="3FF5519B" w:rsidR="00D67B12" w:rsidRPr="00070528" w:rsidRDefault="00066503" w:rsidP="00A85383">
            <w:pPr>
              <w:spacing w:before="74" w:after="37"/>
              <w:ind w:left="60"/>
              <w:rPr>
                <w:rFonts w:cs="Tahoma"/>
                <w:sz w:val="22"/>
                <w:szCs w:val="22"/>
              </w:rPr>
            </w:pPr>
            <w:r w:rsidRPr="00070528">
              <w:rPr>
                <w:rFonts w:cs="Tahoma"/>
                <w:sz w:val="22"/>
                <w:szCs w:val="22"/>
              </w:rPr>
              <w:t>Text</w:t>
            </w:r>
          </w:p>
        </w:tc>
        <w:tc>
          <w:tcPr>
            <w:tcW w:w="1657" w:type="dxa"/>
          </w:tcPr>
          <w:p w14:paraId="0E47608A" w14:textId="1F831741" w:rsidR="00D67B12" w:rsidRPr="00070528" w:rsidRDefault="00C36091" w:rsidP="00A85383">
            <w:pPr>
              <w:spacing w:before="74" w:after="37"/>
              <w:ind w:left="337"/>
              <w:rPr>
                <w:rFonts w:cs="Tahoma"/>
                <w:sz w:val="22"/>
                <w:szCs w:val="22"/>
              </w:rPr>
            </w:pPr>
            <w:r w:rsidRPr="00070528">
              <w:rPr>
                <w:rFonts w:cs="Tahoma"/>
                <w:sz w:val="22"/>
                <w:szCs w:val="22"/>
              </w:rPr>
              <w:t>X</w:t>
            </w:r>
          </w:p>
        </w:tc>
        <w:tc>
          <w:tcPr>
            <w:tcW w:w="3731" w:type="dxa"/>
          </w:tcPr>
          <w:p w14:paraId="634F54F0" w14:textId="0CC77916" w:rsidR="00D67B12" w:rsidRPr="00070528" w:rsidRDefault="00C36091" w:rsidP="00D67B12">
            <w:pPr>
              <w:spacing w:before="74" w:after="37"/>
              <w:ind w:left="39"/>
              <w:rPr>
                <w:rFonts w:cs="Tahoma"/>
                <w:sz w:val="22"/>
                <w:szCs w:val="22"/>
              </w:rPr>
            </w:pPr>
            <w:r w:rsidRPr="00070528">
              <w:rPr>
                <w:rFonts w:cs="Tahoma"/>
                <w:sz w:val="22"/>
                <w:szCs w:val="22"/>
              </w:rPr>
              <w:t>Hiển thị trạng thái của các giấy tờ đã về</w:t>
            </w:r>
          </w:p>
        </w:tc>
        <w:tc>
          <w:tcPr>
            <w:tcW w:w="3727" w:type="dxa"/>
          </w:tcPr>
          <w:p w14:paraId="757A6DFA" w14:textId="7F202AC9" w:rsidR="00D67B12" w:rsidRPr="00070528" w:rsidRDefault="00C36091" w:rsidP="00A85383">
            <w:pPr>
              <w:spacing w:before="74" w:after="37"/>
              <w:ind w:left="0"/>
              <w:rPr>
                <w:rFonts w:cs="Tahoma"/>
                <w:sz w:val="22"/>
                <w:szCs w:val="22"/>
              </w:rPr>
            </w:pPr>
            <w:r w:rsidRPr="00070528">
              <w:rPr>
                <w:rFonts w:cs="Tahoma"/>
                <w:sz w:val="22"/>
                <w:szCs w:val="22"/>
              </w:rPr>
              <w:t>Không cho sửa</w:t>
            </w:r>
          </w:p>
        </w:tc>
      </w:tr>
      <w:tr w:rsidR="00C36091" w:rsidRPr="00070528" w14:paraId="6BC6BA34" w14:textId="77777777" w:rsidTr="001E4454">
        <w:tc>
          <w:tcPr>
            <w:tcW w:w="704" w:type="dxa"/>
          </w:tcPr>
          <w:p w14:paraId="5A092119" w14:textId="77777777" w:rsidR="00C36091" w:rsidRPr="00070528" w:rsidRDefault="00C36091"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2B479ADE" w14:textId="6978FE6C" w:rsidR="00C36091" w:rsidRPr="00070528" w:rsidRDefault="00C36091" w:rsidP="00A85383">
            <w:pPr>
              <w:spacing w:before="74" w:after="37"/>
              <w:ind w:left="12"/>
              <w:rPr>
                <w:rFonts w:cs="Tahoma"/>
                <w:sz w:val="22"/>
                <w:szCs w:val="22"/>
              </w:rPr>
            </w:pPr>
            <w:r w:rsidRPr="00070528">
              <w:rPr>
                <w:rFonts w:cs="Tahoma"/>
                <w:sz w:val="22"/>
                <w:szCs w:val="22"/>
              </w:rPr>
              <w:t>Mã lưu kho</w:t>
            </w:r>
          </w:p>
        </w:tc>
        <w:tc>
          <w:tcPr>
            <w:tcW w:w="2074" w:type="dxa"/>
          </w:tcPr>
          <w:p w14:paraId="750D07DE" w14:textId="164D17F2" w:rsidR="00C36091" w:rsidRPr="00070528" w:rsidRDefault="00066503" w:rsidP="00C36091">
            <w:pPr>
              <w:spacing w:before="74" w:after="37"/>
              <w:ind w:left="0"/>
              <w:rPr>
                <w:rFonts w:cs="Tahoma"/>
                <w:sz w:val="22"/>
                <w:szCs w:val="22"/>
              </w:rPr>
            </w:pPr>
            <w:r w:rsidRPr="00070528">
              <w:rPr>
                <w:rFonts w:cs="Tahoma"/>
                <w:sz w:val="22"/>
                <w:szCs w:val="22"/>
              </w:rPr>
              <w:t>Text</w:t>
            </w:r>
          </w:p>
        </w:tc>
        <w:tc>
          <w:tcPr>
            <w:tcW w:w="1657" w:type="dxa"/>
          </w:tcPr>
          <w:p w14:paraId="0FF3CBF5" w14:textId="3696DA14" w:rsidR="00C36091" w:rsidRPr="00070528" w:rsidRDefault="00C36091" w:rsidP="00A85383">
            <w:pPr>
              <w:spacing w:before="74" w:after="37"/>
              <w:ind w:left="337"/>
              <w:rPr>
                <w:rFonts w:cs="Tahoma"/>
                <w:sz w:val="22"/>
                <w:szCs w:val="22"/>
              </w:rPr>
            </w:pPr>
          </w:p>
        </w:tc>
        <w:tc>
          <w:tcPr>
            <w:tcW w:w="3731" w:type="dxa"/>
          </w:tcPr>
          <w:p w14:paraId="16E436AB" w14:textId="2EE8262B" w:rsidR="00C36091" w:rsidRPr="00070528" w:rsidRDefault="00C36091" w:rsidP="00D67B12">
            <w:pPr>
              <w:spacing w:before="74" w:after="37"/>
              <w:ind w:left="39"/>
              <w:rPr>
                <w:rFonts w:cs="Tahoma"/>
                <w:sz w:val="22"/>
                <w:szCs w:val="22"/>
              </w:rPr>
            </w:pPr>
            <w:r w:rsidRPr="00070528">
              <w:rPr>
                <w:rFonts w:cs="Tahoma"/>
                <w:sz w:val="22"/>
                <w:szCs w:val="22"/>
              </w:rPr>
              <w:t>Hiển thị mã lưu kho của giấy tờ</w:t>
            </w:r>
            <w:r w:rsidR="002A1BB3" w:rsidRPr="00070528">
              <w:rPr>
                <w:rFonts w:cs="Tahoma"/>
                <w:sz w:val="22"/>
                <w:szCs w:val="22"/>
              </w:rPr>
              <w:t xml:space="preserve"> (nếu có)</w:t>
            </w:r>
          </w:p>
        </w:tc>
        <w:tc>
          <w:tcPr>
            <w:tcW w:w="3727" w:type="dxa"/>
          </w:tcPr>
          <w:p w14:paraId="4C120E98" w14:textId="44225743" w:rsidR="00C36091" w:rsidRPr="00070528" w:rsidRDefault="002A1BB3" w:rsidP="00A85383">
            <w:pPr>
              <w:spacing w:before="74" w:after="37"/>
              <w:ind w:left="0"/>
              <w:rPr>
                <w:rFonts w:cs="Tahoma"/>
                <w:sz w:val="22"/>
                <w:szCs w:val="22"/>
              </w:rPr>
            </w:pPr>
            <w:r w:rsidRPr="00070528">
              <w:rPr>
                <w:rFonts w:cs="Tahoma"/>
                <w:sz w:val="22"/>
                <w:szCs w:val="22"/>
              </w:rPr>
              <w:t>Không cho sửa</w:t>
            </w:r>
          </w:p>
        </w:tc>
      </w:tr>
      <w:tr w:rsidR="002A1BB3" w:rsidRPr="00070528" w14:paraId="36CA6B67" w14:textId="77777777" w:rsidTr="002A1BB3">
        <w:tc>
          <w:tcPr>
            <w:tcW w:w="14080" w:type="dxa"/>
            <w:gridSpan w:val="6"/>
          </w:tcPr>
          <w:p w14:paraId="3C23719D" w14:textId="0069BF94" w:rsidR="002A1BB3" w:rsidRPr="00070528" w:rsidRDefault="002A1BB3" w:rsidP="00A85383">
            <w:pPr>
              <w:spacing w:before="74" w:after="37"/>
              <w:ind w:left="0"/>
              <w:rPr>
                <w:rFonts w:cs="Tahoma"/>
                <w:sz w:val="22"/>
                <w:szCs w:val="22"/>
              </w:rPr>
            </w:pPr>
            <w:r w:rsidRPr="00070528">
              <w:rPr>
                <w:rFonts w:cs="Tahoma"/>
                <w:sz w:val="22"/>
                <w:szCs w:val="22"/>
              </w:rPr>
              <w:t>KẾT QUẢ KIỂM TRA</w:t>
            </w:r>
          </w:p>
        </w:tc>
      </w:tr>
      <w:tr w:rsidR="002A1BB3" w:rsidRPr="00070528" w14:paraId="4029EC14" w14:textId="77777777" w:rsidTr="001E4454">
        <w:tc>
          <w:tcPr>
            <w:tcW w:w="704" w:type="dxa"/>
          </w:tcPr>
          <w:p w14:paraId="391234FC" w14:textId="77777777" w:rsidR="002A1BB3" w:rsidRPr="00070528" w:rsidRDefault="002A1BB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0A877AA5" w14:textId="3A21424A" w:rsidR="002A1BB3" w:rsidRPr="00070528" w:rsidRDefault="002A1BB3" w:rsidP="002A1BB3">
            <w:pPr>
              <w:spacing w:before="74" w:after="37"/>
              <w:ind w:left="12"/>
              <w:rPr>
                <w:rFonts w:cs="Tahoma"/>
                <w:sz w:val="22"/>
                <w:szCs w:val="22"/>
              </w:rPr>
            </w:pPr>
            <w:r w:rsidRPr="00070528">
              <w:rPr>
                <w:rFonts w:cs="Tahoma"/>
                <w:sz w:val="22"/>
                <w:szCs w:val="22"/>
              </w:rPr>
              <w:t>STT</w:t>
            </w:r>
          </w:p>
        </w:tc>
        <w:tc>
          <w:tcPr>
            <w:tcW w:w="2074" w:type="dxa"/>
          </w:tcPr>
          <w:p w14:paraId="0A78D048" w14:textId="16483738" w:rsidR="002A1BB3" w:rsidRPr="00070528" w:rsidRDefault="002A1BB3" w:rsidP="002A1BB3">
            <w:pPr>
              <w:spacing w:before="74" w:after="37"/>
              <w:ind w:left="0"/>
              <w:rPr>
                <w:rFonts w:cs="Tahoma"/>
                <w:sz w:val="22"/>
                <w:szCs w:val="22"/>
              </w:rPr>
            </w:pPr>
            <w:r w:rsidRPr="00070528">
              <w:rPr>
                <w:rFonts w:cs="Tahoma"/>
                <w:sz w:val="22"/>
                <w:szCs w:val="22"/>
              </w:rPr>
              <w:t>Number</w:t>
            </w:r>
          </w:p>
        </w:tc>
        <w:tc>
          <w:tcPr>
            <w:tcW w:w="1657" w:type="dxa"/>
          </w:tcPr>
          <w:p w14:paraId="57DB0072" w14:textId="6B7B1CB5" w:rsidR="002A1BB3" w:rsidRPr="00070528" w:rsidRDefault="002A1BB3" w:rsidP="002A1BB3">
            <w:pPr>
              <w:spacing w:before="74" w:after="37"/>
              <w:ind w:left="337"/>
              <w:rPr>
                <w:rFonts w:cs="Tahoma"/>
                <w:sz w:val="22"/>
                <w:szCs w:val="22"/>
              </w:rPr>
            </w:pPr>
            <w:r w:rsidRPr="00070528">
              <w:rPr>
                <w:rFonts w:cs="Tahoma"/>
                <w:sz w:val="22"/>
                <w:szCs w:val="22"/>
              </w:rPr>
              <w:t>X</w:t>
            </w:r>
          </w:p>
        </w:tc>
        <w:tc>
          <w:tcPr>
            <w:tcW w:w="3731" w:type="dxa"/>
          </w:tcPr>
          <w:p w14:paraId="07ACE84A" w14:textId="620570D6" w:rsidR="002A1BB3" w:rsidRPr="00070528" w:rsidRDefault="002A1BB3" w:rsidP="002A1BB3">
            <w:pPr>
              <w:spacing w:before="74" w:after="37"/>
              <w:ind w:left="39"/>
              <w:rPr>
                <w:rFonts w:cs="Tahoma"/>
                <w:sz w:val="22"/>
                <w:szCs w:val="22"/>
              </w:rPr>
            </w:pPr>
            <w:r w:rsidRPr="00070528">
              <w:rPr>
                <w:rFonts w:cs="Tahoma"/>
                <w:sz w:val="22"/>
                <w:szCs w:val="22"/>
              </w:rPr>
              <w:t>Hiển thị số thứ tự của các giấy tờ cần check liên quan đến hợp đồng đã về</w:t>
            </w:r>
          </w:p>
        </w:tc>
        <w:tc>
          <w:tcPr>
            <w:tcW w:w="3727" w:type="dxa"/>
          </w:tcPr>
          <w:p w14:paraId="35807567" w14:textId="19D3A2D3" w:rsidR="002A1BB3" w:rsidRPr="00070528" w:rsidRDefault="002A1BB3" w:rsidP="002A1BB3">
            <w:pPr>
              <w:spacing w:before="74" w:after="37"/>
              <w:ind w:left="0"/>
              <w:rPr>
                <w:rFonts w:cs="Tahoma"/>
                <w:sz w:val="22"/>
                <w:szCs w:val="22"/>
              </w:rPr>
            </w:pPr>
            <w:r w:rsidRPr="00070528">
              <w:rPr>
                <w:rFonts w:cs="Tahoma"/>
                <w:sz w:val="22"/>
                <w:szCs w:val="22"/>
              </w:rPr>
              <w:t>Lấy tất cả giấy tờ theo check list của khoản vay trên BPM</w:t>
            </w:r>
          </w:p>
          <w:p w14:paraId="0F580E51" w14:textId="3CEB9A05" w:rsidR="002A1BB3" w:rsidRPr="00070528" w:rsidRDefault="002A1BB3" w:rsidP="002A1BB3">
            <w:pPr>
              <w:spacing w:before="74" w:after="37"/>
              <w:ind w:left="0"/>
              <w:rPr>
                <w:rFonts w:cs="Tahoma"/>
                <w:sz w:val="22"/>
                <w:szCs w:val="22"/>
              </w:rPr>
            </w:pPr>
            <w:r w:rsidRPr="00070528">
              <w:rPr>
                <w:rFonts w:cs="Tahoma"/>
                <w:sz w:val="22"/>
                <w:szCs w:val="22"/>
              </w:rPr>
              <w:t>Không cho sửa</w:t>
            </w:r>
          </w:p>
        </w:tc>
      </w:tr>
      <w:tr w:rsidR="002A1BB3" w:rsidRPr="00070528" w14:paraId="6F1FE92A" w14:textId="77777777" w:rsidTr="001E4454">
        <w:tc>
          <w:tcPr>
            <w:tcW w:w="704" w:type="dxa"/>
          </w:tcPr>
          <w:p w14:paraId="1D528990" w14:textId="77777777" w:rsidR="002A1BB3" w:rsidRPr="00070528" w:rsidRDefault="002A1BB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02740D04" w14:textId="6E554A73" w:rsidR="002A1BB3" w:rsidRPr="00070528" w:rsidRDefault="002A1BB3" w:rsidP="002A1BB3">
            <w:pPr>
              <w:spacing w:before="74" w:after="37"/>
              <w:ind w:left="12"/>
              <w:rPr>
                <w:rFonts w:cs="Tahoma"/>
                <w:sz w:val="22"/>
                <w:szCs w:val="22"/>
              </w:rPr>
            </w:pPr>
            <w:r w:rsidRPr="00070528">
              <w:rPr>
                <w:rFonts w:cs="Tahoma"/>
                <w:sz w:val="22"/>
                <w:szCs w:val="22"/>
              </w:rPr>
              <w:t>Loại giấy tờ</w:t>
            </w:r>
          </w:p>
        </w:tc>
        <w:tc>
          <w:tcPr>
            <w:tcW w:w="2074" w:type="dxa"/>
          </w:tcPr>
          <w:p w14:paraId="392412AB" w14:textId="557C1EB9" w:rsidR="002A1BB3" w:rsidRPr="00070528" w:rsidRDefault="00066503" w:rsidP="002A1BB3">
            <w:pPr>
              <w:spacing w:before="74" w:after="37"/>
              <w:ind w:left="0"/>
              <w:rPr>
                <w:rFonts w:cs="Tahoma"/>
                <w:sz w:val="22"/>
                <w:szCs w:val="22"/>
              </w:rPr>
            </w:pPr>
            <w:r w:rsidRPr="00070528">
              <w:rPr>
                <w:rFonts w:cs="Tahoma"/>
                <w:sz w:val="22"/>
                <w:szCs w:val="22"/>
              </w:rPr>
              <w:t>Text</w:t>
            </w:r>
          </w:p>
        </w:tc>
        <w:tc>
          <w:tcPr>
            <w:tcW w:w="1657" w:type="dxa"/>
          </w:tcPr>
          <w:p w14:paraId="37ECF727" w14:textId="1DA26ED1" w:rsidR="002A1BB3" w:rsidRPr="00070528" w:rsidRDefault="002A1BB3" w:rsidP="002A1BB3">
            <w:pPr>
              <w:spacing w:before="74" w:after="37"/>
              <w:ind w:left="337"/>
              <w:rPr>
                <w:rFonts w:cs="Tahoma"/>
                <w:sz w:val="22"/>
                <w:szCs w:val="22"/>
              </w:rPr>
            </w:pPr>
            <w:r w:rsidRPr="00070528">
              <w:rPr>
                <w:rFonts w:cs="Tahoma"/>
                <w:sz w:val="22"/>
                <w:szCs w:val="22"/>
              </w:rPr>
              <w:t>X</w:t>
            </w:r>
          </w:p>
        </w:tc>
        <w:tc>
          <w:tcPr>
            <w:tcW w:w="3731" w:type="dxa"/>
          </w:tcPr>
          <w:p w14:paraId="18D25329" w14:textId="5D1BA32B" w:rsidR="002A1BB3" w:rsidRPr="00070528" w:rsidRDefault="00D22691" w:rsidP="002A1BB3">
            <w:pPr>
              <w:spacing w:before="74" w:after="37"/>
              <w:ind w:left="39"/>
              <w:rPr>
                <w:rFonts w:cs="Tahoma"/>
                <w:sz w:val="22"/>
                <w:szCs w:val="22"/>
              </w:rPr>
            </w:pPr>
            <w:r w:rsidRPr="00070528">
              <w:rPr>
                <w:rFonts w:cs="Tahoma"/>
                <w:sz w:val="22"/>
                <w:szCs w:val="22"/>
              </w:rPr>
              <w:t>Hiển thị tên loại giấy tờ cần check</w:t>
            </w:r>
          </w:p>
        </w:tc>
        <w:tc>
          <w:tcPr>
            <w:tcW w:w="3727" w:type="dxa"/>
          </w:tcPr>
          <w:p w14:paraId="57CD0404" w14:textId="1D873BF8" w:rsidR="002A1BB3" w:rsidRPr="00070528" w:rsidRDefault="00D22691" w:rsidP="002A1BB3">
            <w:pPr>
              <w:spacing w:before="74" w:after="37"/>
              <w:ind w:left="0"/>
              <w:rPr>
                <w:rFonts w:cs="Tahoma"/>
                <w:sz w:val="22"/>
                <w:szCs w:val="22"/>
              </w:rPr>
            </w:pPr>
            <w:r w:rsidRPr="00070528">
              <w:rPr>
                <w:rFonts w:cs="Tahoma"/>
                <w:sz w:val="22"/>
                <w:szCs w:val="22"/>
              </w:rPr>
              <w:t>Không cho sửa</w:t>
            </w:r>
          </w:p>
        </w:tc>
      </w:tr>
      <w:tr w:rsidR="002A1BB3" w:rsidRPr="00070528" w14:paraId="52FC5CBF" w14:textId="77777777" w:rsidTr="001E4454">
        <w:tc>
          <w:tcPr>
            <w:tcW w:w="704" w:type="dxa"/>
          </w:tcPr>
          <w:p w14:paraId="1EFAA988" w14:textId="77777777" w:rsidR="002A1BB3" w:rsidRPr="00070528" w:rsidRDefault="002A1BB3"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11468CB1" w14:textId="35DAE6BF" w:rsidR="002A1BB3" w:rsidRPr="00070528" w:rsidRDefault="00D22691" w:rsidP="002A1BB3">
            <w:pPr>
              <w:spacing w:before="74" w:after="37"/>
              <w:ind w:left="12"/>
              <w:rPr>
                <w:rFonts w:cs="Tahoma"/>
                <w:sz w:val="22"/>
                <w:szCs w:val="22"/>
              </w:rPr>
            </w:pPr>
            <w:r w:rsidRPr="00070528">
              <w:rPr>
                <w:rFonts w:cs="Tahoma"/>
                <w:sz w:val="22"/>
                <w:szCs w:val="22"/>
              </w:rPr>
              <w:t>Bản scan</w:t>
            </w:r>
          </w:p>
        </w:tc>
        <w:tc>
          <w:tcPr>
            <w:tcW w:w="2074" w:type="dxa"/>
          </w:tcPr>
          <w:p w14:paraId="5A902450" w14:textId="2677630B" w:rsidR="002A1BB3" w:rsidRPr="00070528" w:rsidRDefault="00D22691" w:rsidP="002A1BB3">
            <w:pPr>
              <w:spacing w:before="74" w:after="37"/>
              <w:ind w:left="0"/>
              <w:rPr>
                <w:rFonts w:cs="Tahoma"/>
                <w:sz w:val="22"/>
                <w:szCs w:val="22"/>
              </w:rPr>
            </w:pPr>
            <w:r w:rsidRPr="00070528">
              <w:rPr>
                <w:rFonts w:cs="Tahoma"/>
                <w:sz w:val="22"/>
                <w:szCs w:val="22"/>
              </w:rPr>
              <w:t>Link</w:t>
            </w:r>
          </w:p>
        </w:tc>
        <w:tc>
          <w:tcPr>
            <w:tcW w:w="1657" w:type="dxa"/>
          </w:tcPr>
          <w:p w14:paraId="66CDEBE0" w14:textId="20F8ED44" w:rsidR="002A1BB3" w:rsidRPr="00070528" w:rsidRDefault="00D22691" w:rsidP="002A1BB3">
            <w:pPr>
              <w:spacing w:before="74" w:after="37"/>
              <w:ind w:left="337"/>
              <w:rPr>
                <w:rFonts w:cs="Tahoma"/>
                <w:sz w:val="22"/>
                <w:szCs w:val="22"/>
              </w:rPr>
            </w:pPr>
            <w:r w:rsidRPr="00070528">
              <w:rPr>
                <w:rFonts w:cs="Tahoma"/>
                <w:sz w:val="22"/>
                <w:szCs w:val="22"/>
              </w:rPr>
              <w:t>X</w:t>
            </w:r>
          </w:p>
        </w:tc>
        <w:tc>
          <w:tcPr>
            <w:tcW w:w="3731" w:type="dxa"/>
          </w:tcPr>
          <w:p w14:paraId="04DECFEA" w14:textId="63B748D8" w:rsidR="002A1BB3" w:rsidRPr="00070528" w:rsidRDefault="00D22691" w:rsidP="002A1BB3">
            <w:pPr>
              <w:spacing w:before="74" w:after="37"/>
              <w:ind w:left="39"/>
              <w:rPr>
                <w:rFonts w:cs="Tahoma"/>
                <w:sz w:val="22"/>
                <w:szCs w:val="22"/>
              </w:rPr>
            </w:pPr>
            <w:r w:rsidRPr="00070528">
              <w:rPr>
                <w:rFonts w:cs="Tahoma"/>
                <w:sz w:val="22"/>
                <w:szCs w:val="22"/>
              </w:rPr>
              <w:t>Cho phép xem bản scan của giấy tờ cần check</w:t>
            </w:r>
          </w:p>
        </w:tc>
        <w:tc>
          <w:tcPr>
            <w:tcW w:w="3727" w:type="dxa"/>
          </w:tcPr>
          <w:p w14:paraId="72DAE7D2" w14:textId="19A0B2D5" w:rsidR="00D22691" w:rsidRPr="00070528" w:rsidRDefault="00D22691" w:rsidP="002A1BB3">
            <w:pPr>
              <w:spacing w:before="74" w:after="37"/>
              <w:ind w:left="0"/>
              <w:rPr>
                <w:rFonts w:cs="Tahoma"/>
                <w:sz w:val="22"/>
                <w:szCs w:val="22"/>
              </w:rPr>
            </w:pPr>
            <w:r w:rsidRPr="00070528">
              <w:rPr>
                <w:rFonts w:cs="Tahoma"/>
                <w:sz w:val="22"/>
                <w:szCs w:val="22"/>
              </w:rPr>
              <w:t>Click vào đường link cho phép mở ra bản scan của các loại giấy tờ đã được up lên BPM</w:t>
            </w:r>
          </w:p>
        </w:tc>
      </w:tr>
      <w:tr w:rsidR="00D22691" w:rsidRPr="00070528" w14:paraId="40E01C4E" w14:textId="77777777" w:rsidTr="001E4454">
        <w:tc>
          <w:tcPr>
            <w:tcW w:w="704" w:type="dxa"/>
          </w:tcPr>
          <w:p w14:paraId="2AE1B43A" w14:textId="77777777" w:rsidR="00D22691" w:rsidRPr="00070528" w:rsidRDefault="00D22691"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2FCBE0D3" w14:textId="76FA1C9D" w:rsidR="00D22691" w:rsidRPr="00070528" w:rsidRDefault="00B96937" w:rsidP="002A1BB3">
            <w:pPr>
              <w:spacing w:before="74" w:after="37"/>
              <w:ind w:left="12"/>
              <w:rPr>
                <w:rFonts w:cs="Tahoma"/>
                <w:sz w:val="22"/>
                <w:szCs w:val="22"/>
              </w:rPr>
            </w:pPr>
            <w:r w:rsidRPr="00070528">
              <w:rPr>
                <w:rFonts w:cs="Tahoma"/>
                <w:sz w:val="22"/>
                <w:szCs w:val="22"/>
              </w:rPr>
              <w:t>Mã lỗi</w:t>
            </w:r>
          </w:p>
        </w:tc>
        <w:tc>
          <w:tcPr>
            <w:tcW w:w="2074" w:type="dxa"/>
          </w:tcPr>
          <w:p w14:paraId="3B7CCAA1" w14:textId="268DA7C7" w:rsidR="00D22691" w:rsidRPr="00070528" w:rsidRDefault="00D22691" w:rsidP="002A1BB3">
            <w:pPr>
              <w:spacing w:before="74" w:after="37"/>
              <w:ind w:left="0"/>
              <w:rPr>
                <w:rFonts w:cs="Tahoma"/>
                <w:sz w:val="22"/>
                <w:szCs w:val="22"/>
              </w:rPr>
            </w:pPr>
            <w:r w:rsidRPr="00070528">
              <w:rPr>
                <w:rFonts w:cs="Tahoma"/>
                <w:sz w:val="22"/>
                <w:szCs w:val="22"/>
              </w:rPr>
              <w:t>Dropdownlist</w:t>
            </w:r>
          </w:p>
        </w:tc>
        <w:tc>
          <w:tcPr>
            <w:tcW w:w="1657" w:type="dxa"/>
          </w:tcPr>
          <w:p w14:paraId="3D76635F" w14:textId="1F9BE09D" w:rsidR="00D22691" w:rsidRPr="00070528" w:rsidRDefault="00D22691" w:rsidP="002A1BB3">
            <w:pPr>
              <w:spacing w:before="74" w:after="37"/>
              <w:ind w:left="337"/>
              <w:rPr>
                <w:rFonts w:cs="Tahoma"/>
                <w:sz w:val="22"/>
                <w:szCs w:val="22"/>
              </w:rPr>
            </w:pPr>
          </w:p>
        </w:tc>
        <w:tc>
          <w:tcPr>
            <w:tcW w:w="3731" w:type="dxa"/>
          </w:tcPr>
          <w:p w14:paraId="01CF0809" w14:textId="54AD902D" w:rsidR="00D22691" w:rsidRPr="00070528" w:rsidRDefault="00D22691" w:rsidP="00B96937">
            <w:pPr>
              <w:spacing w:before="74" w:after="37"/>
              <w:ind w:left="39"/>
              <w:rPr>
                <w:rFonts w:cs="Tahoma"/>
                <w:sz w:val="22"/>
                <w:szCs w:val="22"/>
              </w:rPr>
            </w:pPr>
            <w:r w:rsidRPr="00070528">
              <w:rPr>
                <w:rFonts w:cs="Tahoma"/>
                <w:sz w:val="22"/>
                <w:szCs w:val="22"/>
              </w:rPr>
              <w:t xml:space="preserve">Cho phép người dùng chọn </w:t>
            </w:r>
            <w:r w:rsidR="00B96937" w:rsidRPr="00070528">
              <w:rPr>
                <w:rFonts w:cs="Tahoma"/>
                <w:sz w:val="22"/>
                <w:szCs w:val="22"/>
              </w:rPr>
              <w:t>mã lỗi cho giấy tờ</w:t>
            </w:r>
            <w:r w:rsidRPr="00070528">
              <w:rPr>
                <w:rFonts w:cs="Tahoma"/>
                <w:sz w:val="22"/>
                <w:szCs w:val="22"/>
              </w:rPr>
              <w:t xml:space="preserve"> sau </w:t>
            </w:r>
            <w:r w:rsidR="00B96937" w:rsidRPr="00070528">
              <w:rPr>
                <w:rFonts w:cs="Tahoma"/>
                <w:sz w:val="22"/>
                <w:szCs w:val="22"/>
              </w:rPr>
              <w:t xml:space="preserve">khi </w:t>
            </w:r>
            <w:r w:rsidRPr="00070528">
              <w:rPr>
                <w:rFonts w:cs="Tahoma"/>
                <w:sz w:val="22"/>
                <w:szCs w:val="22"/>
              </w:rPr>
              <w:t>kiểm tra</w:t>
            </w:r>
          </w:p>
        </w:tc>
        <w:tc>
          <w:tcPr>
            <w:tcW w:w="3727" w:type="dxa"/>
          </w:tcPr>
          <w:p w14:paraId="7E73F08C" w14:textId="0AB897FD" w:rsidR="00D22691" w:rsidRPr="00070528" w:rsidRDefault="00B96937" w:rsidP="002A1BB3">
            <w:pPr>
              <w:spacing w:before="74" w:after="37"/>
              <w:ind w:left="0"/>
              <w:rPr>
                <w:rFonts w:cs="Tahoma"/>
                <w:sz w:val="22"/>
                <w:szCs w:val="22"/>
              </w:rPr>
            </w:pPr>
            <w:r w:rsidRPr="00070528">
              <w:rPr>
                <w:rFonts w:cs="Tahoma"/>
                <w:sz w:val="22"/>
                <w:szCs w:val="22"/>
              </w:rPr>
              <w:t>Mặc định: Đạt_chuyển lưu kho</w:t>
            </w:r>
          </w:p>
        </w:tc>
      </w:tr>
      <w:tr w:rsidR="008628AD" w:rsidRPr="00070528" w14:paraId="54C545AA" w14:textId="77777777" w:rsidTr="001E4454">
        <w:tc>
          <w:tcPr>
            <w:tcW w:w="704" w:type="dxa"/>
          </w:tcPr>
          <w:p w14:paraId="741C58E4" w14:textId="77777777" w:rsidR="008628AD" w:rsidRPr="00070528" w:rsidRDefault="008628AD"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7E8B1790" w14:textId="2103BBD2" w:rsidR="008628AD" w:rsidRPr="00070528" w:rsidRDefault="008628AD" w:rsidP="002A1BB3">
            <w:pPr>
              <w:spacing w:before="74" w:after="37"/>
              <w:ind w:left="12"/>
              <w:rPr>
                <w:rFonts w:cs="Tahoma"/>
                <w:sz w:val="22"/>
                <w:szCs w:val="22"/>
              </w:rPr>
            </w:pPr>
            <w:r w:rsidRPr="00070528">
              <w:rPr>
                <w:rFonts w:cs="Tahoma"/>
                <w:sz w:val="22"/>
                <w:szCs w:val="22"/>
              </w:rPr>
              <w:t xml:space="preserve">Thêm mới </w:t>
            </w:r>
            <w:r w:rsidRPr="00070528">
              <w:rPr>
                <w:noProof/>
              </w:rPr>
              <w:drawing>
                <wp:inline distT="0" distB="0" distL="0" distR="0" wp14:anchorId="274927E1" wp14:editId="3C8BAC3E">
                  <wp:extent cx="238095" cy="21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095" cy="219048"/>
                          </a:xfrm>
                          <a:prstGeom prst="rect">
                            <a:avLst/>
                          </a:prstGeom>
                        </pic:spPr>
                      </pic:pic>
                    </a:graphicData>
                  </a:graphic>
                </wp:inline>
              </w:drawing>
            </w:r>
          </w:p>
        </w:tc>
        <w:tc>
          <w:tcPr>
            <w:tcW w:w="2074" w:type="dxa"/>
          </w:tcPr>
          <w:p w14:paraId="3913EF84" w14:textId="3F3B3E4A" w:rsidR="008628AD" w:rsidRPr="00070528" w:rsidRDefault="008628AD" w:rsidP="002A1BB3">
            <w:pPr>
              <w:spacing w:before="74" w:after="37"/>
              <w:ind w:left="0"/>
              <w:rPr>
                <w:rFonts w:cs="Tahoma"/>
                <w:sz w:val="22"/>
                <w:szCs w:val="22"/>
              </w:rPr>
            </w:pPr>
            <w:r w:rsidRPr="00070528">
              <w:rPr>
                <w:rFonts w:cs="Tahoma"/>
                <w:sz w:val="22"/>
                <w:szCs w:val="22"/>
              </w:rPr>
              <w:t>Button</w:t>
            </w:r>
          </w:p>
        </w:tc>
        <w:tc>
          <w:tcPr>
            <w:tcW w:w="1657" w:type="dxa"/>
          </w:tcPr>
          <w:p w14:paraId="4CD86CB3" w14:textId="77777777" w:rsidR="008628AD" w:rsidRPr="00070528" w:rsidRDefault="008628AD" w:rsidP="002A1BB3">
            <w:pPr>
              <w:spacing w:before="74" w:after="37"/>
              <w:ind w:left="337"/>
              <w:rPr>
                <w:rFonts w:cs="Tahoma"/>
                <w:sz w:val="22"/>
                <w:szCs w:val="22"/>
              </w:rPr>
            </w:pPr>
          </w:p>
        </w:tc>
        <w:tc>
          <w:tcPr>
            <w:tcW w:w="3731" w:type="dxa"/>
          </w:tcPr>
          <w:p w14:paraId="25CEEF63" w14:textId="54EB913A" w:rsidR="008628AD" w:rsidRPr="00070528" w:rsidRDefault="008628AD" w:rsidP="002A1BB3">
            <w:pPr>
              <w:spacing w:before="74" w:after="37"/>
              <w:ind w:left="39"/>
              <w:rPr>
                <w:rFonts w:cs="Tahoma"/>
                <w:sz w:val="22"/>
                <w:szCs w:val="22"/>
              </w:rPr>
            </w:pPr>
            <w:r w:rsidRPr="00070528">
              <w:rPr>
                <w:rFonts w:cs="Tahoma"/>
                <w:sz w:val="22"/>
                <w:szCs w:val="22"/>
              </w:rPr>
              <w:t xml:space="preserve">Cho phép người dùng </w:t>
            </w:r>
            <w:r w:rsidR="00611F87" w:rsidRPr="00070528">
              <w:rPr>
                <w:rFonts w:cs="Tahoma"/>
                <w:sz w:val="22"/>
                <w:szCs w:val="22"/>
              </w:rPr>
              <w:t>thê</w:t>
            </w:r>
            <w:r w:rsidRPr="00070528">
              <w:rPr>
                <w:rFonts w:cs="Tahoma"/>
                <w:sz w:val="22"/>
                <w:szCs w:val="22"/>
              </w:rPr>
              <w:t>m một dòng nhập mã lỗi mới cho giấy tờ</w:t>
            </w:r>
          </w:p>
        </w:tc>
        <w:tc>
          <w:tcPr>
            <w:tcW w:w="3727" w:type="dxa"/>
          </w:tcPr>
          <w:p w14:paraId="0EC27312" w14:textId="77777777" w:rsidR="008628AD" w:rsidRPr="00070528" w:rsidRDefault="008628AD" w:rsidP="002A1BB3">
            <w:pPr>
              <w:spacing w:before="74" w:after="37"/>
              <w:ind w:left="0"/>
              <w:rPr>
                <w:rFonts w:cs="Tahoma"/>
                <w:sz w:val="22"/>
                <w:szCs w:val="22"/>
              </w:rPr>
            </w:pPr>
          </w:p>
        </w:tc>
      </w:tr>
      <w:tr w:rsidR="00AC6142" w:rsidRPr="00070528" w14:paraId="3AF57855" w14:textId="77777777" w:rsidTr="001E4454">
        <w:tc>
          <w:tcPr>
            <w:tcW w:w="704" w:type="dxa"/>
          </w:tcPr>
          <w:p w14:paraId="5F9E154C" w14:textId="77777777" w:rsidR="00AC6142" w:rsidRPr="00070528" w:rsidRDefault="00AC6142"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4EA3FE98" w14:textId="6CCC761A" w:rsidR="00AC6142" w:rsidRPr="00070528" w:rsidRDefault="00AC6142" w:rsidP="002A1BB3">
            <w:pPr>
              <w:spacing w:before="74" w:after="37"/>
              <w:ind w:left="12"/>
              <w:rPr>
                <w:rFonts w:cs="Tahoma"/>
                <w:sz w:val="22"/>
                <w:szCs w:val="22"/>
              </w:rPr>
            </w:pPr>
            <w:r w:rsidRPr="00070528">
              <w:rPr>
                <w:rFonts w:cs="Tahoma"/>
                <w:sz w:val="22"/>
                <w:szCs w:val="22"/>
              </w:rPr>
              <w:t>Yêu cầu update lỗi</w:t>
            </w:r>
          </w:p>
        </w:tc>
        <w:tc>
          <w:tcPr>
            <w:tcW w:w="2074" w:type="dxa"/>
          </w:tcPr>
          <w:p w14:paraId="046ADBF9" w14:textId="48EBC713" w:rsidR="00AC6142" w:rsidRPr="00070528" w:rsidRDefault="00AC6142" w:rsidP="002A1BB3">
            <w:pPr>
              <w:spacing w:before="74" w:after="37"/>
              <w:ind w:left="0"/>
              <w:rPr>
                <w:rFonts w:cs="Tahoma"/>
                <w:sz w:val="22"/>
                <w:szCs w:val="22"/>
              </w:rPr>
            </w:pPr>
            <w:r w:rsidRPr="00070528">
              <w:rPr>
                <w:rFonts w:cs="Tahoma"/>
                <w:sz w:val="22"/>
                <w:szCs w:val="22"/>
              </w:rPr>
              <w:t>Checkbox</w:t>
            </w:r>
          </w:p>
        </w:tc>
        <w:tc>
          <w:tcPr>
            <w:tcW w:w="1657" w:type="dxa"/>
          </w:tcPr>
          <w:p w14:paraId="12858F44" w14:textId="77777777" w:rsidR="00AC6142" w:rsidRPr="00070528" w:rsidRDefault="00AC6142" w:rsidP="002A1BB3">
            <w:pPr>
              <w:spacing w:before="74" w:after="37"/>
              <w:ind w:left="337"/>
              <w:rPr>
                <w:rFonts w:cs="Tahoma"/>
                <w:sz w:val="22"/>
                <w:szCs w:val="22"/>
              </w:rPr>
            </w:pPr>
          </w:p>
        </w:tc>
        <w:tc>
          <w:tcPr>
            <w:tcW w:w="3731" w:type="dxa"/>
          </w:tcPr>
          <w:p w14:paraId="28D5D2D6" w14:textId="21865EB2" w:rsidR="00AC6142" w:rsidRPr="00070528" w:rsidRDefault="00AC6142" w:rsidP="002A1BB3">
            <w:pPr>
              <w:spacing w:before="74" w:after="37"/>
              <w:ind w:left="39"/>
              <w:rPr>
                <w:rFonts w:cs="Tahoma"/>
                <w:sz w:val="22"/>
                <w:szCs w:val="22"/>
              </w:rPr>
            </w:pPr>
            <w:r w:rsidRPr="00070528">
              <w:rPr>
                <w:rFonts w:cs="Tahoma"/>
                <w:sz w:val="22"/>
                <w:szCs w:val="22"/>
              </w:rPr>
              <w:t>Cho phép đánh dấu hồ sơ có yêu cầu update lỗi hay không</w:t>
            </w:r>
          </w:p>
        </w:tc>
        <w:tc>
          <w:tcPr>
            <w:tcW w:w="3727" w:type="dxa"/>
          </w:tcPr>
          <w:p w14:paraId="2E0618E3" w14:textId="604B1D0D" w:rsidR="00AC6142" w:rsidRPr="00070528" w:rsidRDefault="00AC6142" w:rsidP="002A1BB3">
            <w:pPr>
              <w:spacing w:before="74" w:after="37"/>
              <w:ind w:left="0"/>
              <w:rPr>
                <w:rFonts w:cs="Tahoma"/>
                <w:sz w:val="22"/>
                <w:szCs w:val="22"/>
              </w:rPr>
            </w:pPr>
            <w:r w:rsidRPr="00070528">
              <w:rPr>
                <w:rFonts w:cs="Tahoma"/>
                <w:sz w:val="22"/>
                <w:szCs w:val="22"/>
              </w:rPr>
              <w:t>Mặc định: theo mô tả trong phụ lục 6</w:t>
            </w:r>
          </w:p>
        </w:tc>
      </w:tr>
      <w:tr w:rsidR="00D22691" w:rsidRPr="00070528" w14:paraId="197ED6AD" w14:textId="77777777" w:rsidTr="001E4454">
        <w:tc>
          <w:tcPr>
            <w:tcW w:w="704" w:type="dxa"/>
          </w:tcPr>
          <w:p w14:paraId="679F5EAD" w14:textId="77777777" w:rsidR="00D22691" w:rsidRPr="00070528" w:rsidRDefault="00D22691" w:rsidP="003633F2">
            <w:pPr>
              <w:pStyle w:val="ListParagraph"/>
              <w:numPr>
                <w:ilvl w:val="0"/>
                <w:numId w:val="40"/>
              </w:numPr>
              <w:tabs>
                <w:tab w:val="left" w:pos="101"/>
              </w:tabs>
              <w:spacing w:before="74" w:after="37"/>
              <w:ind w:left="277" w:hanging="223"/>
              <w:rPr>
                <w:rFonts w:cs="Tahoma"/>
                <w:sz w:val="22"/>
                <w:szCs w:val="22"/>
              </w:rPr>
            </w:pPr>
          </w:p>
        </w:tc>
        <w:tc>
          <w:tcPr>
            <w:tcW w:w="2187" w:type="dxa"/>
          </w:tcPr>
          <w:p w14:paraId="67FFF1B4" w14:textId="0344B6B3" w:rsidR="00D22691" w:rsidRPr="00070528" w:rsidRDefault="00D22691" w:rsidP="002A1BB3">
            <w:pPr>
              <w:spacing w:before="74" w:after="37"/>
              <w:ind w:left="12"/>
              <w:rPr>
                <w:rFonts w:cs="Tahoma"/>
                <w:sz w:val="22"/>
                <w:szCs w:val="22"/>
              </w:rPr>
            </w:pPr>
            <w:r w:rsidRPr="00070528">
              <w:rPr>
                <w:rFonts w:cs="Tahoma"/>
                <w:sz w:val="22"/>
                <w:szCs w:val="22"/>
              </w:rPr>
              <w:t>Ghi chú lỗi</w:t>
            </w:r>
          </w:p>
        </w:tc>
        <w:tc>
          <w:tcPr>
            <w:tcW w:w="2074" w:type="dxa"/>
          </w:tcPr>
          <w:p w14:paraId="60E884F1" w14:textId="2484AD03" w:rsidR="00D22691" w:rsidRPr="00070528" w:rsidRDefault="00066503" w:rsidP="002A1BB3">
            <w:pPr>
              <w:spacing w:before="74" w:after="37"/>
              <w:ind w:left="0"/>
              <w:rPr>
                <w:rFonts w:cs="Tahoma"/>
                <w:sz w:val="22"/>
                <w:szCs w:val="22"/>
              </w:rPr>
            </w:pPr>
            <w:r w:rsidRPr="00070528">
              <w:rPr>
                <w:rFonts w:cs="Tahoma"/>
                <w:sz w:val="22"/>
                <w:szCs w:val="22"/>
              </w:rPr>
              <w:t>Text</w:t>
            </w:r>
          </w:p>
        </w:tc>
        <w:tc>
          <w:tcPr>
            <w:tcW w:w="1657" w:type="dxa"/>
          </w:tcPr>
          <w:p w14:paraId="534109BC" w14:textId="77777777" w:rsidR="00D22691" w:rsidRPr="00070528" w:rsidRDefault="00D22691" w:rsidP="002A1BB3">
            <w:pPr>
              <w:spacing w:before="74" w:after="37"/>
              <w:ind w:left="337"/>
              <w:rPr>
                <w:rFonts w:cs="Tahoma"/>
                <w:sz w:val="22"/>
                <w:szCs w:val="22"/>
              </w:rPr>
            </w:pPr>
          </w:p>
        </w:tc>
        <w:tc>
          <w:tcPr>
            <w:tcW w:w="3731" w:type="dxa"/>
          </w:tcPr>
          <w:p w14:paraId="011F58A1" w14:textId="0C7312EF" w:rsidR="00D22691" w:rsidRPr="00070528" w:rsidRDefault="00D22691" w:rsidP="002A1BB3">
            <w:pPr>
              <w:spacing w:before="74" w:after="37"/>
              <w:ind w:left="39"/>
              <w:rPr>
                <w:rFonts w:cs="Tahoma"/>
                <w:sz w:val="22"/>
                <w:szCs w:val="22"/>
              </w:rPr>
            </w:pPr>
            <w:r w:rsidRPr="00070528">
              <w:rPr>
                <w:rFonts w:cs="Tahoma"/>
                <w:sz w:val="22"/>
                <w:szCs w:val="22"/>
              </w:rPr>
              <w:t>Cho phép người dùng nhập ghi chú liên quan đến giấy tờ đã check</w:t>
            </w:r>
          </w:p>
        </w:tc>
        <w:tc>
          <w:tcPr>
            <w:tcW w:w="3727" w:type="dxa"/>
          </w:tcPr>
          <w:p w14:paraId="2A97B81C" w14:textId="77777777" w:rsidR="00D22691" w:rsidRPr="00070528" w:rsidRDefault="00D22691" w:rsidP="002A1BB3">
            <w:pPr>
              <w:spacing w:before="74" w:after="37"/>
              <w:ind w:left="0"/>
              <w:rPr>
                <w:rFonts w:cs="Tahoma"/>
                <w:sz w:val="22"/>
                <w:szCs w:val="22"/>
              </w:rPr>
            </w:pPr>
          </w:p>
        </w:tc>
      </w:tr>
      <w:tr w:rsidR="00601F6D" w:rsidRPr="00070528" w14:paraId="4CB32815" w14:textId="77777777" w:rsidTr="001E4454">
        <w:tc>
          <w:tcPr>
            <w:tcW w:w="704" w:type="dxa"/>
          </w:tcPr>
          <w:p w14:paraId="224BE9D8" w14:textId="77777777" w:rsidR="00601F6D" w:rsidRPr="00070528" w:rsidRDefault="00601F6D"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5556D943" w14:textId="501EA636" w:rsidR="00601F6D" w:rsidRPr="00070528" w:rsidRDefault="00601F6D" w:rsidP="002A1BB3">
            <w:pPr>
              <w:spacing w:before="74" w:after="37"/>
              <w:ind w:left="12"/>
              <w:rPr>
                <w:rFonts w:cs="Tahoma"/>
                <w:sz w:val="22"/>
                <w:szCs w:val="22"/>
              </w:rPr>
            </w:pPr>
            <w:r w:rsidRPr="00070528">
              <w:rPr>
                <w:rFonts w:cs="Tahoma"/>
                <w:sz w:val="22"/>
                <w:szCs w:val="22"/>
              </w:rPr>
              <w:t>Lưu</w:t>
            </w:r>
          </w:p>
        </w:tc>
        <w:tc>
          <w:tcPr>
            <w:tcW w:w="2074" w:type="dxa"/>
          </w:tcPr>
          <w:p w14:paraId="7FD9B85A" w14:textId="0ED15CDB" w:rsidR="00601F6D" w:rsidRPr="00070528" w:rsidRDefault="00601F6D" w:rsidP="002A1BB3">
            <w:pPr>
              <w:spacing w:before="74" w:after="37"/>
              <w:ind w:left="0"/>
              <w:rPr>
                <w:rFonts w:cs="Tahoma"/>
                <w:sz w:val="22"/>
                <w:szCs w:val="22"/>
              </w:rPr>
            </w:pPr>
            <w:r w:rsidRPr="00070528">
              <w:rPr>
                <w:rFonts w:cs="Tahoma"/>
                <w:sz w:val="22"/>
                <w:szCs w:val="22"/>
              </w:rPr>
              <w:t>Button</w:t>
            </w:r>
          </w:p>
        </w:tc>
        <w:tc>
          <w:tcPr>
            <w:tcW w:w="1657" w:type="dxa"/>
          </w:tcPr>
          <w:p w14:paraId="5E824CCE" w14:textId="77777777" w:rsidR="00601F6D" w:rsidRPr="00070528" w:rsidRDefault="00601F6D" w:rsidP="002A1BB3">
            <w:pPr>
              <w:spacing w:before="74" w:after="37"/>
              <w:ind w:left="337"/>
              <w:rPr>
                <w:rFonts w:cs="Tahoma"/>
                <w:sz w:val="22"/>
                <w:szCs w:val="22"/>
              </w:rPr>
            </w:pPr>
          </w:p>
        </w:tc>
        <w:tc>
          <w:tcPr>
            <w:tcW w:w="3731" w:type="dxa"/>
          </w:tcPr>
          <w:p w14:paraId="47C95B45" w14:textId="02FBAD5D" w:rsidR="00601F6D" w:rsidRPr="00070528" w:rsidRDefault="00601F6D" w:rsidP="002A1BB3">
            <w:pPr>
              <w:spacing w:before="74" w:after="37"/>
              <w:ind w:left="39"/>
              <w:rPr>
                <w:rFonts w:cs="Tahoma"/>
                <w:sz w:val="22"/>
                <w:szCs w:val="22"/>
              </w:rPr>
            </w:pPr>
            <w:r w:rsidRPr="00070528">
              <w:rPr>
                <w:rFonts w:cs="Tahoma"/>
                <w:sz w:val="22"/>
                <w:szCs w:val="22"/>
              </w:rPr>
              <w:t>Cho phép lưu các thông tin đã nhập</w:t>
            </w:r>
          </w:p>
        </w:tc>
        <w:tc>
          <w:tcPr>
            <w:tcW w:w="3727" w:type="dxa"/>
          </w:tcPr>
          <w:p w14:paraId="12BF3724" w14:textId="77777777" w:rsidR="00601F6D" w:rsidRPr="00070528" w:rsidRDefault="00601F6D" w:rsidP="002A1BB3">
            <w:pPr>
              <w:spacing w:before="74" w:after="37"/>
              <w:ind w:left="0"/>
              <w:rPr>
                <w:rFonts w:cs="Tahoma"/>
                <w:sz w:val="22"/>
                <w:szCs w:val="22"/>
              </w:rPr>
            </w:pPr>
          </w:p>
        </w:tc>
      </w:tr>
      <w:tr w:rsidR="00D22691" w:rsidRPr="00070528" w14:paraId="15F57E86" w14:textId="77777777" w:rsidTr="001E4454">
        <w:tc>
          <w:tcPr>
            <w:tcW w:w="704" w:type="dxa"/>
          </w:tcPr>
          <w:p w14:paraId="64EF1B69" w14:textId="77777777" w:rsidR="00D22691" w:rsidRPr="00070528" w:rsidRDefault="00D22691" w:rsidP="000C1FDD">
            <w:pPr>
              <w:pStyle w:val="ListParagraph"/>
              <w:numPr>
                <w:ilvl w:val="0"/>
                <w:numId w:val="40"/>
              </w:numPr>
              <w:tabs>
                <w:tab w:val="left" w:pos="223"/>
              </w:tabs>
              <w:spacing w:before="74" w:after="37"/>
              <w:ind w:left="277" w:hanging="223"/>
              <w:rPr>
                <w:rFonts w:cs="Tahoma"/>
                <w:sz w:val="22"/>
                <w:szCs w:val="22"/>
              </w:rPr>
            </w:pPr>
          </w:p>
        </w:tc>
        <w:tc>
          <w:tcPr>
            <w:tcW w:w="2187" w:type="dxa"/>
          </w:tcPr>
          <w:p w14:paraId="43FB7DA3" w14:textId="0CC17DB9" w:rsidR="00D22691" w:rsidRPr="00070528" w:rsidRDefault="00D22691" w:rsidP="002A1BB3">
            <w:pPr>
              <w:spacing w:before="74" w:after="37"/>
              <w:ind w:left="12"/>
              <w:rPr>
                <w:rFonts w:cs="Tahoma"/>
                <w:sz w:val="22"/>
                <w:szCs w:val="22"/>
              </w:rPr>
            </w:pPr>
            <w:r w:rsidRPr="00070528">
              <w:rPr>
                <w:rFonts w:cs="Tahoma"/>
                <w:sz w:val="22"/>
                <w:szCs w:val="22"/>
              </w:rPr>
              <w:t>Lưu và chuyển</w:t>
            </w:r>
          </w:p>
        </w:tc>
        <w:tc>
          <w:tcPr>
            <w:tcW w:w="2074" w:type="dxa"/>
          </w:tcPr>
          <w:p w14:paraId="220F9EAC" w14:textId="0380134D" w:rsidR="00D22691" w:rsidRPr="00070528" w:rsidRDefault="009962FA" w:rsidP="002A1BB3">
            <w:pPr>
              <w:spacing w:before="74" w:after="37"/>
              <w:ind w:left="0"/>
              <w:rPr>
                <w:rFonts w:cs="Tahoma"/>
                <w:sz w:val="22"/>
                <w:szCs w:val="22"/>
              </w:rPr>
            </w:pPr>
            <w:r w:rsidRPr="00070528">
              <w:rPr>
                <w:rFonts w:cs="Tahoma"/>
                <w:sz w:val="22"/>
                <w:szCs w:val="22"/>
              </w:rPr>
              <w:t>Button</w:t>
            </w:r>
          </w:p>
        </w:tc>
        <w:tc>
          <w:tcPr>
            <w:tcW w:w="1657" w:type="dxa"/>
          </w:tcPr>
          <w:p w14:paraId="4C46F8C3" w14:textId="77777777" w:rsidR="00D22691" w:rsidRPr="00070528" w:rsidRDefault="00D22691" w:rsidP="002A1BB3">
            <w:pPr>
              <w:spacing w:before="74" w:after="37"/>
              <w:ind w:left="337"/>
              <w:rPr>
                <w:rFonts w:cs="Tahoma"/>
                <w:sz w:val="22"/>
                <w:szCs w:val="22"/>
              </w:rPr>
            </w:pPr>
          </w:p>
        </w:tc>
        <w:tc>
          <w:tcPr>
            <w:tcW w:w="3731" w:type="dxa"/>
          </w:tcPr>
          <w:p w14:paraId="59C2273B" w14:textId="5E21816A" w:rsidR="00D22691" w:rsidRPr="00070528" w:rsidRDefault="009962FA" w:rsidP="002A1BB3">
            <w:pPr>
              <w:spacing w:before="74" w:after="37"/>
              <w:ind w:left="39"/>
              <w:rPr>
                <w:rFonts w:cs="Tahoma"/>
                <w:sz w:val="22"/>
                <w:szCs w:val="22"/>
              </w:rPr>
            </w:pPr>
            <w:r w:rsidRPr="00070528">
              <w:rPr>
                <w:rFonts w:cs="Tahoma"/>
                <w:sz w:val="22"/>
                <w:szCs w:val="22"/>
              </w:rPr>
              <w:t xml:space="preserve">Cho phép lưu và chuyển </w:t>
            </w:r>
            <w:r w:rsidR="00601F6D" w:rsidRPr="00070528">
              <w:rPr>
                <w:rFonts w:cs="Tahoma"/>
                <w:sz w:val="22"/>
                <w:szCs w:val="22"/>
              </w:rPr>
              <w:t>các hồ sơ đã xử lý sang bước tiếp theo</w:t>
            </w:r>
          </w:p>
        </w:tc>
        <w:tc>
          <w:tcPr>
            <w:tcW w:w="3727" w:type="dxa"/>
          </w:tcPr>
          <w:p w14:paraId="0867ECD6" w14:textId="77777777" w:rsidR="00D22691" w:rsidRPr="00070528" w:rsidRDefault="00D22691" w:rsidP="002A1BB3">
            <w:pPr>
              <w:spacing w:before="74" w:after="37"/>
              <w:ind w:left="0"/>
              <w:rPr>
                <w:rFonts w:cs="Tahoma"/>
                <w:sz w:val="22"/>
                <w:szCs w:val="22"/>
              </w:rPr>
            </w:pPr>
          </w:p>
        </w:tc>
      </w:tr>
    </w:tbl>
    <w:p w14:paraId="43F7E27F" w14:textId="79C4D21D" w:rsidR="00836B63" w:rsidRPr="00070528" w:rsidRDefault="00836B63" w:rsidP="00836B63">
      <w:pPr>
        <w:pStyle w:val="BodyText"/>
        <w:spacing w:before="240"/>
        <w:outlineLvl w:val="3"/>
        <w:rPr>
          <w:b/>
          <w:sz w:val="22"/>
          <w:szCs w:val="20"/>
          <w:lang w:val="en-US" w:eastAsia="en-AU"/>
        </w:rPr>
      </w:pPr>
      <w:bookmarkStart w:id="40" w:name="_Toc522716979"/>
      <w:r w:rsidRPr="00070528">
        <w:rPr>
          <w:b/>
          <w:sz w:val="22"/>
          <w:szCs w:val="20"/>
          <w:lang w:val="en-US" w:eastAsia="en-AU"/>
        </w:rPr>
        <w:t>SC0</w:t>
      </w:r>
      <w:r w:rsidR="006172B8" w:rsidRPr="00070528">
        <w:rPr>
          <w:b/>
          <w:sz w:val="22"/>
          <w:szCs w:val="20"/>
          <w:lang w:val="en-US" w:eastAsia="en-AU"/>
        </w:rPr>
        <w:t>7</w:t>
      </w:r>
      <w:r w:rsidRPr="00070528">
        <w:rPr>
          <w:b/>
          <w:sz w:val="22"/>
          <w:szCs w:val="20"/>
          <w:lang w:val="en-US" w:eastAsia="en-AU"/>
        </w:rPr>
        <w:t>: Kiểm tra Cavet</w:t>
      </w:r>
      <w:bookmarkEnd w:id="40"/>
    </w:p>
    <w:p w14:paraId="7A7832AF" w14:textId="77777777" w:rsidR="00143FCA" w:rsidRPr="00070528" w:rsidRDefault="00143FCA" w:rsidP="00143FCA">
      <w:pPr>
        <w:ind w:left="-142"/>
        <w:rPr>
          <w:sz w:val="22"/>
        </w:rPr>
      </w:pPr>
      <w:r w:rsidRPr="00070528">
        <w:rPr>
          <w:sz w:val="22"/>
        </w:rPr>
        <w:t xml:space="preserve">Mục đích: </w:t>
      </w:r>
    </w:p>
    <w:p w14:paraId="703D58FC" w14:textId="3FED3CB5" w:rsidR="00143FCA" w:rsidRPr="00070528" w:rsidRDefault="00143FCA" w:rsidP="00143FCA">
      <w:pPr>
        <w:pStyle w:val="ListParagraph"/>
        <w:numPr>
          <w:ilvl w:val="0"/>
          <w:numId w:val="17"/>
        </w:numPr>
        <w:rPr>
          <w:sz w:val="22"/>
        </w:rPr>
      </w:pPr>
      <w:r w:rsidRPr="00070528">
        <w:rPr>
          <w:sz w:val="22"/>
        </w:rPr>
        <w:t xml:space="preserve">Hiển thị chi tiết thông tin hợp đồng, thông </w:t>
      </w:r>
    </w:p>
    <w:p w14:paraId="7C8BADA9" w14:textId="77777777" w:rsidR="00143FCA" w:rsidRPr="00070528" w:rsidRDefault="00143FCA" w:rsidP="00143FCA">
      <w:pPr>
        <w:pStyle w:val="ListParagraph"/>
        <w:numPr>
          <w:ilvl w:val="0"/>
          <w:numId w:val="17"/>
        </w:numPr>
        <w:rPr>
          <w:sz w:val="22"/>
        </w:rPr>
      </w:pPr>
      <w:r w:rsidRPr="00070528">
        <w:rPr>
          <w:sz w:val="22"/>
        </w:rPr>
        <w:t>Hiển thị tất cả các giấy tờ đi kèm hồ sơ khoản vay đã được up trên BPM</w:t>
      </w:r>
    </w:p>
    <w:p w14:paraId="15921ED0" w14:textId="50B18FB3" w:rsidR="00143FCA" w:rsidRPr="00070528" w:rsidRDefault="00143FCA" w:rsidP="00143FCA">
      <w:pPr>
        <w:pStyle w:val="ListParagraph"/>
        <w:numPr>
          <w:ilvl w:val="0"/>
          <w:numId w:val="17"/>
        </w:numPr>
        <w:rPr>
          <w:sz w:val="22"/>
        </w:rPr>
      </w:pPr>
      <w:r w:rsidRPr="00070528">
        <w:rPr>
          <w:sz w:val="22"/>
        </w:rPr>
        <w:t>Theo dõi tất cả giấy tờ đã về liên quan đến hợp đồng của Cavet</w:t>
      </w:r>
    </w:p>
    <w:p w14:paraId="0EBDAC1B" w14:textId="77777777" w:rsidR="00143FCA" w:rsidRPr="00070528" w:rsidRDefault="00143FCA" w:rsidP="00F565CD"/>
    <w:p w14:paraId="17B9069E" w14:textId="40EAB6E1" w:rsidR="00836B63" w:rsidRPr="00070528" w:rsidRDefault="0057595E" w:rsidP="00836B63">
      <w:pPr>
        <w:ind w:left="0"/>
        <w:jc w:val="center"/>
      </w:pPr>
      <w:r w:rsidRPr="00070528">
        <w:rPr>
          <w:noProof/>
        </w:rPr>
        <w:lastRenderedPageBreak/>
        <w:drawing>
          <wp:inline distT="0" distB="0" distL="0" distR="0" wp14:anchorId="0776A40B" wp14:editId="7DBF95C6">
            <wp:extent cx="5903595" cy="6192520"/>
            <wp:effectExtent l="19050" t="19050" r="20955"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3595" cy="6192520"/>
                    </a:xfrm>
                    <a:prstGeom prst="rect">
                      <a:avLst/>
                    </a:prstGeom>
                    <a:ln>
                      <a:solidFill>
                        <a:schemeClr val="tx1"/>
                      </a:solidFill>
                    </a:ln>
                  </pic:spPr>
                </pic:pic>
              </a:graphicData>
            </a:graphic>
          </wp:inline>
        </w:drawing>
      </w:r>
    </w:p>
    <w:tbl>
      <w:tblPr>
        <w:tblStyle w:val="TableGrid"/>
        <w:tblW w:w="14083" w:type="dxa"/>
        <w:tblLook w:val="04A0" w:firstRow="1" w:lastRow="0" w:firstColumn="1" w:lastColumn="0" w:noHBand="0" w:noVBand="1"/>
      </w:tblPr>
      <w:tblGrid>
        <w:gridCol w:w="704"/>
        <w:gridCol w:w="2187"/>
        <w:gridCol w:w="2074"/>
        <w:gridCol w:w="1657"/>
        <w:gridCol w:w="3732"/>
        <w:gridCol w:w="3729"/>
      </w:tblGrid>
      <w:tr w:rsidR="00836B63" w:rsidRPr="00070528" w14:paraId="0B90E9FF" w14:textId="77777777" w:rsidTr="00C76987">
        <w:trPr>
          <w:tblHeader/>
        </w:trPr>
        <w:tc>
          <w:tcPr>
            <w:tcW w:w="704" w:type="dxa"/>
            <w:shd w:val="clear" w:color="auto" w:fill="BFBFBF" w:themeFill="background1" w:themeFillShade="BF"/>
            <w:vAlign w:val="center"/>
          </w:tcPr>
          <w:p w14:paraId="303FA521" w14:textId="77777777" w:rsidR="00836B63" w:rsidRPr="00070528" w:rsidRDefault="00836B63" w:rsidP="00C76987">
            <w:pPr>
              <w:spacing w:before="74" w:after="37"/>
              <w:ind w:left="0"/>
              <w:jc w:val="center"/>
              <w:rPr>
                <w:rFonts w:cs="Tahoma"/>
                <w:b/>
                <w:sz w:val="22"/>
                <w:szCs w:val="22"/>
              </w:rPr>
            </w:pPr>
            <w:r w:rsidRPr="00070528">
              <w:rPr>
                <w:rFonts w:cs="Tahoma"/>
                <w:b/>
                <w:sz w:val="22"/>
                <w:szCs w:val="22"/>
              </w:rPr>
              <w:lastRenderedPageBreak/>
              <w:t>#</w:t>
            </w:r>
          </w:p>
        </w:tc>
        <w:tc>
          <w:tcPr>
            <w:tcW w:w="2187" w:type="dxa"/>
            <w:shd w:val="clear" w:color="auto" w:fill="BFBFBF" w:themeFill="background1" w:themeFillShade="BF"/>
            <w:vAlign w:val="center"/>
          </w:tcPr>
          <w:p w14:paraId="14AEB2A4" w14:textId="77777777" w:rsidR="00836B63" w:rsidRPr="00070528" w:rsidRDefault="00836B63" w:rsidP="00C76987">
            <w:pPr>
              <w:spacing w:before="74" w:after="37"/>
              <w:ind w:left="0"/>
              <w:jc w:val="center"/>
              <w:rPr>
                <w:rFonts w:cs="Tahoma"/>
                <w:b/>
                <w:sz w:val="22"/>
                <w:szCs w:val="22"/>
              </w:rPr>
            </w:pPr>
            <w:r w:rsidRPr="00070528">
              <w:rPr>
                <w:rFonts w:cs="Tahoma"/>
                <w:b/>
                <w:sz w:val="22"/>
                <w:szCs w:val="22"/>
              </w:rPr>
              <w:t>Tên trường</w:t>
            </w:r>
          </w:p>
        </w:tc>
        <w:tc>
          <w:tcPr>
            <w:tcW w:w="2074" w:type="dxa"/>
            <w:shd w:val="clear" w:color="auto" w:fill="BFBFBF" w:themeFill="background1" w:themeFillShade="BF"/>
            <w:vAlign w:val="center"/>
          </w:tcPr>
          <w:p w14:paraId="0D07F447" w14:textId="77777777" w:rsidR="00836B63" w:rsidRPr="00070528" w:rsidRDefault="00836B63" w:rsidP="00C76987">
            <w:pPr>
              <w:spacing w:before="74" w:after="37"/>
              <w:ind w:left="0"/>
              <w:jc w:val="center"/>
              <w:rPr>
                <w:rFonts w:cs="Tahoma"/>
                <w:b/>
                <w:sz w:val="22"/>
                <w:szCs w:val="22"/>
              </w:rPr>
            </w:pPr>
            <w:r w:rsidRPr="00070528">
              <w:rPr>
                <w:rFonts w:cs="Tahoma"/>
                <w:b/>
                <w:sz w:val="22"/>
                <w:szCs w:val="22"/>
              </w:rPr>
              <w:t>Kiểu dữ liệu</w:t>
            </w:r>
          </w:p>
        </w:tc>
        <w:tc>
          <w:tcPr>
            <w:tcW w:w="1657" w:type="dxa"/>
            <w:shd w:val="clear" w:color="auto" w:fill="BFBFBF" w:themeFill="background1" w:themeFillShade="BF"/>
            <w:vAlign w:val="center"/>
          </w:tcPr>
          <w:p w14:paraId="05331233" w14:textId="77777777" w:rsidR="00836B63" w:rsidRPr="00070528" w:rsidRDefault="00836B63" w:rsidP="00C76987">
            <w:pPr>
              <w:spacing w:before="74" w:after="37"/>
              <w:ind w:left="0"/>
              <w:jc w:val="center"/>
              <w:rPr>
                <w:rFonts w:cs="Tahoma"/>
                <w:b/>
                <w:sz w:val="22"/>
                <w:szCs w:val="22"/>
              </w:rPr>
            </w:pPr>
            <w:r w:rsidRPr="00070528">
              <w:rPr>
                <w:rFonts w:cs="Tahoma"/>
                <w:b/>
                <w:sz w:val="22"/>
                <w:szCs w:val="22"/>
              </w:rPr>
              <w:t>Bắt buộc</w:t>
            </w:r>
          </w:p>
        </w:tc>
        <w:tc>
          <w:tcPr>
            <w:tcW w:w="3732" w:type="dxa"/>
            <w:shd w:val="clear" w:color="auto" w:fill="BFBFBF" w:themeFill="background1" w:themeFillShade="BF"/>
            <w:vAlign w:val="center"/>
          </w:tcPr>
          <w:p w14:paraId="134DF02B" w14:textId="77777777" w:rsidR="00836B63" w:rsidRPr="00070528" w:rsidRDefault="00836B63" w:rsidP="00C76987">
            <w:pPr>
              <w:spacing w:before="74" w:after="37"/>
              <w:ind w:left="0"/>
              <w:jc w:val="center"/>
              <w:rPr>
                <w:rFonts w:cs="Tahoma"/>
                <w:b/>
                <w:sz w:val="22"/>
                <w:szCs w:val="22"/>
              </w:rPr>
            </w:pPr>
            <w:r w:rsidRPr="00070528">
              <w:rPr>
                <w:rFonts w:cs="Tahoma"/>
                <w:b/>
                <w:sz w:val="22"/>
                <w:szCs w:val="22"/>
              </w:rPr>
              <w:t>Mô tả</w:t>
            </w:r>
          </w:p>
        </w:tc>
        <w:tc>
          <w:tcPr>
            <w:tcW w:w="3729" w:type="dxa"/>
            <w:shd w:val="clear" w:color="auto" w:fill="BFBFBF" w:themeFill="background1" w:themeFillShade="BF"/>
            <w:vAlign w:val="center"/>
          </w:tcPr>
          <w:p w14:paraId="30035998" w14:textId="77777777" w:rsidR="00836B63" w:rsidRPr="00070528" w:rsidRDefault="00836B63" w:rsidP="00C76987">
            <w:pPr>
              <w:spacing w:before="74" w:after="37"/>
              <w:ind w:left="0"/>
              <w:jc w:val="center"/>
              <w:rPr>
                <w:rFonts w:cs="Tahoma"/>
                <w:b/>
                <w:sz w:val="22"/>
                <w:szCs w:val="22"/>
              </w:rPr>
            </w:pPr>
            <w:r w:rsidRPr="00070528">
              <w:rPr>
                <w:rFonts w:cs="Tahoma"/>
                <w:b/>
                <w:sz w:val="22"/>
                <w:szCs w:val="22"/>
              </w:rPr>
              <w:t>Validation</w:t>
            </w:r>
          </w:p>
        </w:tc>
      </w:tr>
      <w:tr w:rsidR="00836B63" w:rsidRPr="00070528" w14:paraId="45B94CF6" w14:textId="77777777" w:rsidTr="00C76987">
        <w:tc>
          <w:tcPr>
            <w:tcW w:w="704" w:type="dxa"/>
          </w:tcPr>
          <w:p w14:paraId="516DA3F1"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6373940" w14:textId="77777777" w:rsidR="00836B63" w:rsidRPr="00070528" w:rsidRDefault="00836B63" w:rsidP="00C76987">
            <w:pPr>
              <w:spacing w:before="74" w:after="37"/>
              <w:ind w:left="12"/>
              <w:rPr>
                <w:rFonts w:cs="Tahoma"/>
                <w:sz w:val="22"/>
                <w:szCs w:val="22"/>
              </w:rPr>
            </w:pPr>
            <w:r w:rsidRPr="00070528">
              <w:rPr>
                <w:rFonts w:cs="Tahoma"/>
                <w:sz w:val="22"/>
                <w:szCs w:val="22"/>
              </w:rPr>
              <w:t>User</w:t>
            </w:r>
          </w:p>
        </w:tc>
        <w:tc>
          <w:tcPr>
            <w:tcW w:w="2074" w:type="dxa"/>
          </w:tcPr>
          <w:p w14:paraId="3F9C5140" w14:textId="71C54BFA"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6AE5C79C"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0C2790D4" w14:textId="77777777" w:rsidR="00836B63" w:rsidRPr="00070528" w:rsidRDefault="00836B63" w:rsidP="00C76987">
            <w:pPr>
              <w:spacing w:before="74" w:after="37"/>
              <w:ind w:left="0"/>
              <w:rPr>
                <w:rFonts w:cs="Tahoma"/>
                <w:sz w:val="22"/>
                <w:szCs w:val="22"/>
              </w:rPr>
            </w:pPr>
            <w:r w:rsidRPr="00070528">
              <w:rPr>
                <w:rFonts w:cs="Tahoma"/>
                <w:sz w:val="22"/>
                <w:szCs w:val="22"/>
              </w:rPr>
              <w:t>Hiển thị user đang đăng nhập</w:t>
            </w:r>
          </w:p>
        </w:tc>
        <w:tc>
          <w:tcPr>
            <w:tcW w:w="3729" w:type="dxa"/>
          </w:tcPr>
          <w:p w14:paraId="64EBD0E2"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75F0B505" w14:textId="77777777" w:rsidTr="00C76987">
        <w:tc>
          <w:tcPr>
            <w:tcW w:w="704" w:type="dxa"/>
          </w:tcPr>
          <w:p w14:paraId="70CA518E"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1CA7ACC6" w14:textId="77777777" w:rsidR="00836B63" w:rsidRPr="00070528" w:rsidRDefault="00836B63" w:rsidP="00C76987">
            <w:pPr>
              <w:spacing w:before="74" w:after="37"/>
              <w:ind w:left="12"/>
              <w:rPr>
                <w:rFonts w:cs="Tahoma"/>
                <w:sz w:val="22"/>
                <w:szCs w:val="22"/>
              </w:rPr>
            </w:pPr>
            <w:r w:rsidRPr="00070528">
              <w:rPr>
                <w:rFonts w:cs="Tahoma"/>
                <w:sz w:val="22"/>
                <w:szCs w:val="22"/>
              </w:rPr>
              <w:t>Số hợp đồng</w:t>
            </w:r>
          </w:p>
        </w:tc>
        <w:tc>
          <w:tcPr>
            <w:tcW w:w="2074" w:type="dxa"/>
          </w:tcPr>
          <w:p w14:paraId="679BE8E4" w14:textId="69C447D3"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63425F2C"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044A0DDA" w14:textId="77777777" w:rsidR="00836B63" w:rsidRPr="00070528" w:rsidRDefault="00836B63" w:rsidP="00C76987">
            <w:pPr>
              <w:spacing w:before="74" w:after="37"/>
              <w:ind w:left="0"/>
              <w:rPr>
                <w:rFonts w:cs="Tahoma"/>
                <w:sz w:val="22"/>
                <w:szCs w:val="22"/>
              </w:rPr>
            </w:pPr>
            <w:r w:rsidRPr="00070528">
              <w:rPr>
                <w:rFonts w:cs="Tahoma"/>
                <w:sz w:val="22"/>
                <w:szCs w:val="22"/>
              </w:rPr>
              <w:t>Hiển thị số hợp đồng đã chọn</w:t>
            </w:r>
          </w:p>
        </w:tc>
        <w:tc>
          <w:tcPr>
            <w:tcW w:w="3729" w:type="dxa"/>
          </w:tcPr>
          <w:p w14:paraId="28022922"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277A744E" w14:textId="77777777" w:rsidTr="00C76987">
        <w:tc>
          <w:tcPr>
            <w:tcW w:w="704" w:type="dxa"/>
          </w:tcPr>
          <w:p w14:paraId="2E5D7F72"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53EF115A" w14:textId="77777777" w:rsidR="00836B63" w:rsidRPr="00070528" w:rsidRDefault="00836B63" w:rsidP="00C76987">
            <w:pPr>
              <w:spacing w:before="74" w:after="37"/>
              <w:ind w:left="12"/>
              <w:rPr>
                <w:rFonts w:cs="Tahoma"/>
                <w:sz w:val="22"/>
                <w:szCs w:val="22"/>
              </w:rPr>
            </w:pPr>
            <w:r w:rsidRPr="00070528">
              <w:rPr>
                <w:rFonts w:cs="Tahoma"/>
                <w:sz w:val="22"/>
                <w:szCs w:val="22"/>
              </w:rPr>
              <w:t>Tên khách hàng</w:t>
            </w:r>
          </w:p>
        </w:tc>
        <w:tc>
          <w:tcPr>
            <w:tcW w:w="2074" w:type="dxa"/>
          </w:tcPr>
          <w:p w14:paraId="15799AD7" w14:textId="05E7ED89"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7535E838"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301A9C70" w14:textId="77777777" w:rsidR="00836B63" w:rsidRPr="00070528" w:rsidRDefault="00836B63" w:rsidP="00C76987">
            <w:pPr>
              <w:spacing w:before="74" w:after="37"/>
              <w:ind w:left="0"/>
              <w:rPr>
                <w:rFonts w:cs="Tahoma"/>
                <w:sz w:val="22"/>
                <w:szCs w:val="22"/>
              </w:rPr>
            </w:pPr>
            <w:r w:rsidRPr="00070528">
              <w:rPr>
                <w:rFonts w:cs="Tahoma"/>
                <w:sz w:val="22"/>
                <w:szCs w:val="22"/>
              </w:rPr>
              <w:t>Hiển thị tên khách hàng của hợp đồng tương ứng với loại giấy tờ</w:t>
            </w:r>
          </w:p>
        </w:tc>
        <w:tc>
          <w:tcPr>
            <w:tcW w:w="3729" w:type="dxa"/>
          </w:tcPr>
          <w:p w14:paraId="07F04457"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6675731E" w14:textId="77777777" w:rsidTr="00C76987">
        <w:tc>
          <w:tcPr>
            <w:tcW w:w="704" w:type="dxa"/>
          </w:tcPr>
          <w:p w14:paraId="1FCC9EBE"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07F2A0AA" w14:textId="04981AAB" w:rsidR="00836B63" w:rsidRPr="00070528" w:rsidRDefault="00836B63" w:rsidP="00C76987">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2074" w:type="dxa"/>
          </w:tcPr>
          <w:p w14:paraId="020A51BC" w14:textId="173E8C91"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60EE40B5"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2F354E6D" w14:textId="04C263FA" w:rsidR="00836B63" w:rsidRPr="00070528" w:rsidRDefault="00836B63" w:rsidP="00C76987">
            <w:pPr>
              <w:spacing w:before="74" w:after="37"/>
              <w:ind w:left="0"/>
              <w:rPr>
                <w:rFonts w:cs="Tahoma"/>
                <w:sz w:val="22"/>
                <w:szCs w:val="22"/>
              </w:rPr>
            </w:pPr>
            <w:r w:rsidRPr="00070528">
              <w:rPr>
                <w:rFonts w:cs="Tahoma"/>
                <w:sz w:val="22"/>
                <w:szCs w:val="22"/>
              </w:rPr>
              <w:t xml:space="preserve">Hiển thị mã </w:t>
            </w:r>
            <w:r w:rsidR="00BE74CA" w:rsidRPr="00070528">
              <w:rPr>
                <w:rFonts w:cs="Tahoma"/>
                <w:sz w:val="22"/>
                <w:szCs w:val="22"/>
              </w:rPr>
              <w:t>POS/HUB</w:t>
            </w:r>
            <w:r w:rsidRPr="00070528">
              <w:rPr>
                <w:rFonts w:cs="Tahoma"/>
                <w:sz w:val="22"/>
                <w:szCs w:val="22"/>
              </w:rPr>
              <w:t xml:space="preserve"> của hợp đồng tương ứng với loại giấy tờ</w:t>
            </w:r>
          </w:p>
        </w:tc>
        <w:tc>
          <w:tcPr>
            <w:tcW w:w="3729" w:type="dxa"/>
          </w:tcPr>
          <w:p w14:paraId="2B0E80F1"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72800E15" w14:textId="77777777" w:rsidTr="00C76987">
        <w:tc>
          <w:tcPr>
            <w:tcW w:w="704" w:type="dxa"/>
          </w:tcPr>
          <w:p w14:paraId="42CE305F"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B228A9E" w14:textId="77777777" w:rsidR="00836B63" w:rsidRPr="00070528" w:rsidRDefault="00836B63" w:rsidP="00C76987">
            <w:pPr>
              <w:spacing w:before="74" w:after="37"/>
              <w:ind w:left="12"/>
              <w:rPr>
                <w:rFonts w:cs="Tahoma"/>
                <w:sz w:val="22"/>
                <w:szCs w:val="22"/>
              </w:rPr>
            </w:pPr>
            <w:r w:rsidRPr="00070528">
              <w:rPr>
                <w:rFonts w:cs="Tahoma"/>
                <w:sz w:val="22"/>
                <w:szCs w:val="22"/>
              </w:rPr>
              <w:t>Tên NVKD</w:t>
            </w:r>
          </w:p>
        </w:tc>
        <w:tc>
          <w:tcPr>
            <w:tcW w:w="2074" w:type="dxa"/>
          </w:tcPr>
          <w:p w14:paraId="772CD4FE" w14:textId="76A81195"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0DF40F62"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66FEE6DC" w14:textId="77777777" w:rsidR="00836B63" w:rsidRPr="00070528" w:rsidRDefault="00836B63" w:rsidP="00C76987">
            <w:pPr>
              <w:spacing w:before="74" w:after="37"/>
              <w:ind w:left="0"/>
              <w:rPr>
                <w:rFonts w:cs="Tahoma"/>
                <w:sz w:val="22"/>
                <w:szCs w:val="22"/>
              </w:rPr>
            </w:pPr>
            <w:r w:rsidRPr="00070528">
              <w:rPr>
                <w:rFonts w:cs="Tahoma"/>
                <w:sz w:val="22"/>
                <w:szCs w:val="22"/>
              </w:rPr>
              <w:t xml:space="preserve">Hiển thị tên NVKD của hợp đồng tương ứng với loại giấy tờ </w:t>
            </w:r>
          </w:p>
        </w:tc>
        <w:tc>
          <w:tcPr>
            <w:tcW w:w="3729" w:type="dxa"/>
          </w:tcPr>
          <w:p w14:paraId="5BEB71F8"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5DD7A6EF" w14:textId="77777777" w:rsidTr="00C76987">
        <w:tc>
          <w:tcPr>
            <w:tcW w:w="704" w:type="dxa"/>
          </w:tcPr>
          <w:p w14:paraId="35A93769"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37BF93AF" w14:textId="77777777" w:rsidR="00836B63" w:rsidRPr="00070528" w:rsidRDefault="00836B63" w:rsidP="00C76987">
            <w:pPr>
              <w:spacing w:before="74" w:after="37"/>
              <w:ind w:left="12"/>
              <w:rPr>
                <w:rFonts w:cs="Tahoma"/>
                <w:sz w:val="22"/>
                <w:szCs w:val="22"/>
              </w:rPr>
            </w:pPr>
            <w:r w:rsidRPr="00070528">
              <w:rPr>
                <w:rFonts w:cs="Tahoma"/>
                <w:sz w:val="22"/>
                <w:szCs w:val="22"/>
              </w:rPr>
              <w:t>Số điện thoại NVKD</w:t>
            </w:r>
          </w:p>
        </w:tc>
        <w:tc>
          <w:tcPr>
            <w:tcW w:w="2074" w:type="dxa"/>
          </w:tcPr>
          <w:p w14:paraId="4B916090" w14:textId="23F4BF87"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233252CD"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5C9F37D2" w14:textId="77777777" w:rsidR="00836B63" w:rsidRPr="00070528" w:rsidRDefault="00836B63" w:rsidP="00C76987">
            <w:pPr>
              <w:spacing w:before="74" w:after="37"/>
              <w:ind w:left="0"/>
              <w:rPr>
                <w:rFonts w:cs="Tahoma"/>
                <w:sz w:val="22"/>
                <w:szCs w:val="22"/>
              </w:rPr>
            </w:pPr>
            <w:r w:rsidRPr="00070528">
              <w:rPr>
                <w:rFonts w:cs="Tahoma"/>
                <w:sz w:val="22"/>
                <w:szCs w:val="22"/>
              </w:rPr>
              <w:t xml:space="preserve">Hiển thị SĐT của NVKD của hợp đồng tương ứng với loại giấy tờ </w:t>
            </w:r>
          </w:p>
        </w:tc>
        <w:tc>
          <w:tcPr>
            <w:tcW w:w="3729" w:type="dxa"/>
          </w:tcPr>
          <w:p w14:paraId="632D59B7"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449EA64F" w14:textId="77777777" w:rsidTr="00C76987">
        <w:tc>
          <w:tcPr>
            <w:tcW w:w="704" w:type="dxa"/>
          </w:tcPr>
          <w:p w14:paraId="352BF66B"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299274F" w14:textId="77777777" w:rsidR="00836B63" w:rsidRPr="00070528" w:rsidRDefault="00836B63" w:rsidP="00C76987">
            <w:pPr>
              <w:spacing w:before="74" w:after="37"/>
              <w:ind w:left="12"/>
              <w:rPr>
                <w:rFonts w:cs="Tahoma"/>
                <w:sz w:val="22"/>
                <w:szCs w:val="22"/>
              </w:rPr>
            </w:pPr>
            <w:r w:rsidRPr="00070528">
              <w:rPr>
                <w:rFonts w:cs="Tahoma"/>
                <w:sz w:val="22"/>
                <w:szCs w:val="22"/>
              </w:rPr>
              <w:t>Email NVKD</w:t>
            </w:r>
          </w:p>
        </w:tc>
        <w:tc>
          <w:tcPr>
            <w:tcW w:w="2074" w:type="dxa"/>
          </w:tcPr>
          <w:p w14:paraId="7885E3A1" w14:textId="46954D1E"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437A80EA"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4DB05A5D" w14:textId="77777777" w:rsidR="00836B63" w:rsidRPr="00070528" w:rsidRDefault="00836B63" w:rsidP="00C76987">
            <w:pPr>
              <w:spacing w:before="74" w:after="37"/>
              <w:ind w:left="0"/>
              <w:rPr>
                <w:rFonts w:cs="Tahoma"/>
                <w:sz w:val="22"/>
                <w:szCs w:val="22"/>
              </w:rPr>
            </w:pPr>
            <w:r w:rsidRPr="00070528">
              <w:rPr>
                <w:rFonts w:cs="Tahoma"/>
                <w:sz w:val="22"/>
                <w:szCs w:val="22"/>
              </w:rPr>
              <w:t>Hiển thị email của NVKD tương ứng với loại giấy tờ</w:t>
            </w:r>
          </w:p>
        </w:tc>
        <w:tc>
          <w:tcPr>
            <w:tcW w:w="3729" w:type="dxa"/>
          </w:tcPr>
          <w:p w14:paraId="018774F6"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5F4CECEE" w14:textId="77777777" w:rsidTr="00C76987">
        <w:tc>
          <w:tcPr>
            <w:tcW w:w="704" w:type="dxa"/>
          </w:tcPr>
          <w:p w14:paraId="155EED3C"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5BFCF24" w14:textId="77777777" w:rsidR="00836B63" w:rsidRPr="00070528" w:rsidRDefault="00836B63" w:rsidP="00C76987">
            <w:pPr>
              <w:spacing w:before="74" w:after="37"/>
              <w:ind w:left="12"/>
              <w:rPr>
                <w:rFonts w:cs="Tahoma"/>
                <w:sz w:val="22"/>
                <w:szCs w:val="22"/>
              </w:rPr>
            </w:pPr>
            <w:r w:rsidRPr="00070528">
              <w:rPr>
                <w:rFonts w:cs="Tahoma"/>
                <w:sz w:val="22"/>
                <w:szCs w:val="22"/>
              </w:rPr>
              <w:t>Email BDS</w:t>
            </w:r>
          </w:p>
        </w:tc>
        <w:tc>
          <w:tcPr>
            <w:tcW w:w="2074" w:type="dxa"/>
          </w:tcPr>
          <w:p w14:paraId="5A7A88B2" w14:textId="1C284ADE"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29DAEECE"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4F081C04" w14:textId="77777777" w:rsidR="00836B63" w:rsidRPr="00070528" w:rsidRDefault="00836B63" w:rsidP="00C76987">
            <w:pPr>
              <w:spacing w:before="74" w:after="37"/>
              <w:ind w:left="0"/>
              <w:rPr>
                <w:rFonts w:cs="Tahoma"/>
                <w:sz w:val="22"/>
                <w:szCs w:val="22"/>
              </w:rPr>
            </w:pPr>
            <w:r w:rsidRPr="00070528">
              <w:rPr>
                <w:rFonts w:cs="Tahoma"/>
                <w:sz w:val="22"/>
                <w:szCs w:val="22"/>
              </w:rPr>
              <w:t>Hiển thị email của BDS của NVKD tương ứng</w:t>
            </w:r>
          </w:p>
        </w:tc>
        <w:tc>
          <w:tcPr>
            <w:tcW w:w="3729" w:type="dxa"/>
          </w:tcPr>
          <w:p w14:paraId="0527B4BA"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57595E" w:rsidRPr="00070528" w14:paraId="434DDEE7" w14:textId="77777777" w:rsidTr="00C76987">
        <w:tc>
          <w:tcPr>
            <w:tcW w:w="704" w:type="dxa"/>
          </w:tcPr>
          <w:p w14:paraId="4CE605B4" w14:textId="77777777" w:rsidR="0057595E" w:rsidRPr="00070528" w:rsidRDefault="0057595E" w:rsidP="000C1FDD">
            <w:pPr>
              <w:pStyle w:val="ListParagraph"/>
              <w:numPr>
                <w:ilvl w:val="0"/>
                <w:numId w:val="45"/>
              </w:numPr>
              <w:spacing w:before="74" w:after="37"/>
              <w:ind w:left="277" w:hanging="223"/>
              <w:rPr>
                <w:rFonts w:cs="Tahoma"/>
                <w:sz w:val="22"/>
                <w:szCs w:val="22"/>
              </w:rPr>
            </w:pPr>
          </w:p>
        </w:tc>
        <w:tc>
          <w:tcPr>
            <w:tcW w:w="2187" w:type="dxa"/>
          </w:tcPr>
          <w:p w14:paraId="2F75AE6C" w14:textId="3620C4EC" w:rsidR="0057595E" w:rsidRPr="00070528" w:rsidRDefault="0057595E" w:rsidP="00C76987">
            <w:pPr>
              <w:spacing w:before="74" w:after="37"/>
              <w:ind w:left="12"/>
              <w:rPr>
                <w:rFonts w:cs="Tahoma"/>
                <w:sz w:val="22"/>
                <w:szCs w:val="22"/>
              </w:rPr>
            </w:pPr>
            <w:r w:rsidRPr="00070528">
              <w:rPr>
                <w:rFonts w:cs="Tahoma"/>
                <w:sz w:val="22"/>
                <w:szCs w:val="22"/>
              </w:rPr>
              <w:t>Tên hàng hóa</w:t>
            </w:r>
          </w:p>
        </w:tc>
        <w:tc>
          <w:tcPr>
            <w:tcW w:w="2074" w:type="dxa"/>
          </w:tcPr>
          <w:p w14:paraId="50B12B84" w14:textId="1FC00B2A" w:rsidR="0057595E" w:rsidRPr="00070528" w:rsidRDefault="0057595E" w:rsidP="00C76987">
            <w:pPr>
              <w:spacing w:before="74" w:after="37"/>
              <w:ind w:left="60"/>
              <w:rPr>
                <w:rFonts w:cs="Tahoma"/>
                <w:sz w:val="22"/>
                <w:szCs w:val="22"/>
              </w:rPr>
            </w:pPr>
            <w:r w:rsidRPr="00070528">
              <w:rPr>
                <w:rFonts w:cs="Tahoma"/>
                <w:sz w:val="22"/>
                <w:szCs w:val="22"/>
              </w:rPr>
              <w:t>Text</w:t>
            </w:r>
          </w:p>
        </w:tc>
        <w:tc>
          <w:tcPr>
            <w:tcW w:w="1657" w:type="dxa"/>
          </w:tcPr>
          <w:p w14:paraId="37DF4F54" w14:textId="31A8D8F1" w:rsidR="0057595E" w:rsidRPr="00070528" w:rsidRDefault="0057595E" w:rsidP="00C76987">
            <w:pPr>
              <w:spacing w:before="74" w:after="37"/>
              <w:ind w:left="337"/>
              <w:rPr>
                <w:rFonts w:cs="Tahoma"/>
                <w:sz w:val="22"/>
                <w:szCs w:val="22"/>
              </w:rPr>
            </w:pPr>
            <w:r w:rsidRPr="00070528">
              <w:rPr>
                <w:rFonts w:cs="Tahoma"/>
                <w:sz w:val="22"/>
                <w:szCs w:val="22"/>
              </w:rPr>
              <w:t xml:space="preserve">X </w:t>
            </w:r>
          </w:p>
        </w:tc>
        <w:tc>
          <w:tcPr>
            <w:tcW w:w="3732" w:type="dxa"/>
          </w:tcPr>
          <w:p w14:paraId="0CF32455" w14:textId="5FF47246" w:rsidR="0057595E" w:rsidRPr="00070528" w:rsidRDefault="0057595E" w:rsidP="00C76987">
            <w:pPr>
              <w:spacing w:before="74" w:after="37"/>
              <w:ind w:left="0"/>
              <w:rPr>
                <w:rFonts w:cs="Tahoma"/>
                <w:sz w:val="22"/>
                <w:szCs w:val="22"/>
              </w:rPr>
            </w:pPr>
            <w:r w:rsidRPr="00070528">
              <w:rPr>
                <w:rFonts w:cs="Tahoma"/>
                <w:sz w:val="22"/>
                <w:szCs w:val="22"/>
              </w:rPr>
              <w:t>Hiển thị tên hàng hóa trên hợp đồng</w:t>
            </w:r>
          </w:p>
        </w:tc>
        <w:tc>
          <w:tcPr>
            <w:tcW w:w="3729" w:type="dxa"/>
          </w:tcPr>
          <w:p w14:paraId="66C58A0C" w14:textId="2EFBAFCF" w:rsidR="0057595E" w:rsidRPr="00070528" w:rsidRDefault="0057595E" w:rsidP="00C76987">
            <w:pPr>
              <w:spacing w:before="74" w:after="37"/>
              <w:ind w:left="8"/>
              <w:rPr>
                <w:rFonts w:cs="Tahoma"/>
                <w:sz w:val="22"/>
                <w:szCs w:val="22"/>
              </w:rPr>
            </w:pPr>
            <w:r w:rsidRPr="00070528">
              <w:rPr>
                <w:rFonts w:cs="Tahoma"/>
                <w:sz w:val="22"/>
                <w:szCs w:val="22"/>
              </w:rPr>
              <w:t>Không cho sửa</w:t>
            </w:r>
          </w:p>
        </w:tc>
      </w:tr>
      <w:tr w:rsidR="00836B63" w:rsidRPr="00070528" w14:paraId="483BD4A4" w14:textId="77777777" w:rsidTr="00C76987">
        <w:tc>
          <w:tcPr>
            <w:tcW w:w="704" w:type="dxa"/>
          </w:tcPr>
          <w:p w14:paraId="252A4A7E"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62788A0E" w14:textId="77777777" w:rsidR="00836B63" w:rsidRPr="00070528" w:rsidRDefault="00836B63" w:rsidP="00C76987">
            <w:pPr>
              <w:spacing w:before="74" w:after="37"/>
              <w:ind w:left="12"/>
              <w:rPr>
                <w:rFonts w:cs="Tahoma"/>
                <w:sz w:val="22"/>
                <w:szCs w:val="22"/>
              </w:rPr>
            </w:pPr>
            <w:r w:rsidRPr="00070528">
              <w:rPr>
                <w:rFonts w:cs="Tahoma"/>
                <w:sz w:val="22"/>
                <w:szCs w:val="22"/>
              </w:rPr>
              <w:t>Trạng thái lưu kho</w:t>
            </w:r>
          </w:p>
        </w:tc>
        <w:tc>
          <w:tcPr>
            <w:tcW w:w="2074" w:type="dxa"/>
          </w:tcPr>
          <w:p w14:paraId="45552376" w14:textId="6165266E"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6E3E40AE" w14:textId="77777777" w:rsidR="00836B63" w:rsidRPr="00070528" w:rsidRDefault="00836B63" w:rsidP="00C76987">
            <w:pPr>
              <w:spacing w:before="74" w:after="37"/>
              <w:ind w:left="0"/>
              <w:rPr>
                <w:rFonts w:cs="Tahoma"/>
                <w:sz w:val="22"/>
                <w:szCs w:val="22"/>
              </w:rPr>
            </w:pPr>
          </w:p>
        </w:tc>
        <w:tc>
          <w:tcPr>
            <w:tcW w:w="3732" w:type="dxa"/>
          </w:tcPr>
          <w:p w14:paraId="654432BE" w14:textId="77777777" w:rsidR="00836B63" w:rsidRPr="00070528" w:rsidRDefault="00836B63" w:rsidP="00C76987">
            <w:pPr>
              <w:spacing w:before="74" w:after="37"/>
              <w:ind w:left="0"/>
              <w:rPr>
                <w:rFonts w:cs="Tahoma"/>
                <w:sz w:val="22"/>
                <w:szCs w:val="22"/>
              </w:rPr>
            </w:pPr>
            <w:r w:rsidRPr="00070528">
              <w:rPr>
                <w:rFonts w:cs="Tahoma"/>
                <w:sz w:val="22"/>
                <w:szCs w:val="22"/>
              </w:rPr>
              <w:t>Hiển thị trạng thái của Cavet trên hệ thống</w:t>
            </w:r>
          </w:p>
        </w:tc>
        <w:tc>
          <w:tcPr>
            <w:tcW w:w="3729" w:type="dxa"/>
          </w:tcPr>
          <w:p w14:paraId="045B93A5"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7714A5F3" w14:textId="77777777" w:rsidTr="00C76987">
        <w:tc>
          <w:tcPr>
            <w:tcW w:w="704" w:type="dxa"/>
          </w:tcPr>
          <w:p w14:paraId="3A597E28"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1649918F" w14:textId="77777777" w:rsidR="00836B63" w:rsidRPr="00070528" w:rsidRDefault="00836B63" w:rsidP="00C76987">
            <w:pPr>
              <w:spacing w:before="74" w:after="37"/>
              <w:ind w:left="12"/>
              <w:rPr>
                <w:rFonts w:cs="Tahoma"/>
                <w:sz w:val="22"/>
                <w:szCs w:val="22"/>
              </w:rPr>
            </w:pPr>
            <w:r w:rsidRPr="00070528">
              <w:rPr>
                <w:rFonts w:cs="Tahoma"/>
                <w:sz w:val="22"/>
                <w:szCs w:val="22"/>
              </w:rPr>
              <w:t>Mã lưu kho</w:t>
            </w:r>
          </w:p>
        </w:tc>
        <w:tc>
          <w:tcPr>
            <w:tcW w:w="2074" w:type="dxa"/>
          </w:tcPr>
          <w:p w14:paraId="1F61EA4D" w14:textId="4F297E4C"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0A664D2A" w14:textId="77777777" w:rsidR="00836B63" w:rsidRPr="00070528" w:rsidRDefault="00836B63" w:rsidP="00C76987">
            <w:pPr>
              <w:spacing w:before="74" w:after="37"/>
              <w:ind w:left="0"/>
              <w:rPr>
                <w:rFonts w:cs="Tahoma"/>
                <w:sz w:val="22"/>
                <w:szCs w:val="22"/>
              </w:rPr>
            </w:pPr>
          </w:p>
        </w:tc>
        <w:tc>
          <w:tcPr>
            <w:tcW w:w="3732" w:type="dxa"/>
          </w:tcPr>
          <w:p w14:paraId="11AAF8C9" w14:textId="77777777" w:rsidR="00836B63" w:rsidRPr="00070528" w:rsidRDefault="00836B63" w:rsidP="00C76987">
            <w:pPr>
              <w:spacing w:before="74" w:after="37"/>
              <w:ind w:left="0"/>
              <w:rPr>
                <w:rFonts w:cs="Tahoma"/>
                <w:sz w:val="22"/>
                <w:szCs w:val="22"/>
              </w:rPr>
            </w:pPr>
            <w:r w:rsidRPr="00070528">
              <w:rPr>
                <w:rFonts w:cs="Tahoma"/>
                <w:sz w:val="22"/>
                <w:szCs w:val="22"/>
              </w:rPr>
              <w:t>Hiển thị mã lưu kho đã có (nếu có)</w:t>
            </w:r>
          </w:p>
        </w:tc>
        <w:tc>
          <w:tcPr>
            <w:tcW w:w="3729" w:type="dxa"/>
          </w:tcPr>
          <w:p w14:paraId="6716F728"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322F6624" w14:textId="77777777" w:rsidTr="00C76987">
        <w:tc>
          <w:tcPr>
            <w:tcW w:w="704" w:type="dxa"/>
          </w:tcPr>
          <w:p w14:paraId="6E2F551C"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28E0FA80" w14:textId="77777777" w:rsidR="00836B63" w:rsidRPr="00070528" w:rsidRDefault="00836B63" w:rsidP="00C76987">
            <w:pPr>
              <w:spacing w:before="74" w:after="37"/>
              <w:ind w:left="12"/>
              <w:rPr>
                <w:rFonts w:cs="Tahoma"/>
                <w:sz w:val="22"/>
                <w:szCs w:val="22"/>
              </w:rPr>
            </w:pPr>
            <w:r w:rsidRPr="00070528">
              <w:rPr>
                <w:rFonts w:cs="Tahoma"/>
                <w:sz w:val="22"/>
                <w:szCs w:val="22"/>
              </w:rPr>
              <w:t>Mã lỗi</w:t>
            </w:r>
          </w:p>
        </w:tc>
        <w:tc>
          <w:tcPr>
            <w:tcW w:w="2074" w:type="dxa"/>
          </w:tcPr>
          <w:p w14:paraId="59F6C68F" w14:textId="77777777" w:rsidR="00836B63" w:rsidRPr="00070528" w:rsidRDefault="00836B63" w:rsidP="00C76987">
            <w:pPr>
              <w:spacing w:before="74" w:after="37"/>
              <w:ind w:left="60"/>
              <w:rPr>
                <w:rFonts w:cs="Tahoma"/>
                <w:sz w:val="22"/>
                <w:szCs w:val="22"/>
              </w:rPr>
            </w:pPr>
            <w:r w:rsidRPr="00070528">
              <w:rPr>
                <w:rFonts w:cs="Tahoma"/>
                <w:sz w:val="22"/>
                <w:szCs w:val="22"/>
              </w:rPr>
              <w:t>Dropdownlist</w:t>
            </w:r>
          </w:p>
        </w:tc>
        <w:tc>
          <w:tcPr>
            <w:tcW w:w="1657" w:type="dxa"/>
          </w:tcPr>
          <w:p w14:paraId="6B2C2F6B" w14:textId="77777777" w:rsidR="00836B63" w:rsidRPr="00070528" w:rsidRDefault="00836B63" w:rsidP="00C76987">
            <w:pPr>
              <w:spacing w:before="74" w:after="37"/>
              <w:ind w:left="0"/>
              <w:rPr>
                <w:rFonts w:cs="Tahoma"/>
                <w:sz w:val="22"/>
                <w:szCs w:val="22"/>
              </w:rPr>
            </w:pPr>
          </w:p>
        </w:tc>
        <w:tc>
          <w:tcPr>
            <w:tcW w:w="3732" w:type="dxa"/>
          </w:tcPr>
          <w:p w14:paraId="1924030D" w14:textId="77777777" w:rsidR="00836B63" w:rsidRPr="00070528" w:rsidRDefault="00836B63" w:rsidP="00C76987">
            <w:pPr>
              <w:spacing w:before="74" w:after="37"/>
              <w:ind w:left="0"/>
              <w:rPr>
                <w:rFonts w:cs="Tahoma"/>
                <w:sz w:val="22"/>
                <w:szCs w:val="22"/>
              </w:rPr>
            </w:pPr>
            <w:r w:rsidRPr="00070528">
              <w:rPr>
                <w:rFonts w:cs="Tahoma"/>
                <w:sz w:val="22"/>
                <w:szCs w:val="22"/>
              </w:rPr>
              <w:t xml:space="preserve">Cho phép chọn mã lỗi cho cavet </w:t>
            </w:r>
          </w:p>
        </w:tc>
        <w:tc>
          <w:tcPr>
            <w:tcW w:w="3729" w:type="dxa"/>
          </w:tcPr>
          <w:p w14:paraId="1595C1D9" w14:textId="77777777" w:rsidR="00836B63" w:rsidRPr="00070528" w:rsidRDefault="00836B63" w:rsidP="00C76987">
            <w:pPr>
              <w:spacing w:before="74" w:after="37"/>
              <w:ind w:left="8"/>
              <w:rPr>
                <w:rFonts w:cs="Tahoma"/>
                <w:sz w:val="22"/>
                <w:szCs w:val="22"/>
              </w:rPr>
            </w:pPr>
            <w:r w:rsidRPr="00070528">
              <w:rPr>
                <w:rFonts w:cs="Tahoma"/>
                <w:sz w:val="22"/>
                <w:szCs w:val="22"/>
              </w:rPr>
              <w:t>Mặc định: Đạt_Chuyển lưu kho hoặc mã lỗi gần nhất của Cavet</w:t>
            </w:r>
          </w:p>
          <w:p w14:paraId="2D3A572F" w14:textId="37FA1613" w:rsidR="00836B63" w:rsidRPr="00070528" w:rsidRDefault="00836B63" w:rsidP="00C76987">
            <w:pPr>
              <w:spacing w:before="74" w:after="37"/>
              <w:ind w:left="8"/>
              <w:rPr>
                <w:rFonts w:cs="Tahoma"/>
                <w:sz w:val="22"/>
                <w:szCs w:val="22"/>
              </w:rPr>
            </w:pPr>
            <w:r w:rsidRPr="00070528">
              <w:rPr>
                <w:rFonts w:cs="Tahoma"/>
                <w:sz w:val="22"/>
                <w:szCs w:val="22"/>
              </w:rPr>
              <w:t xml:space="preserve">Cho phép chọn trong list mã lỗi được quy định ở phụ lục </w:t>
            </w:r>
            <w:r w:rsidR="00606960" w:rsidRPr="00070528">
              <w:rPr>
                <w:rFonts w:cs="Tahoma"/>
                <w:sz w:val="22"/>
                <w:szCs w:val="22"/>
              </w:rPr>
              <w:t>6</w:t>
            </w:r>
          </w:p>
        </w:tc>
      </w:tr>
      <w:tr w:rsidR="006D14A1" w:rsidRPr="00070528" w14:paraId="626282C4" w14:textId="77777777" w:rsidTr="00C76987">
        <w:tc>
          <w:tcPr>
            <w:tcW w:w="704" w:type="dxa"/>
          </w:tcPr>
          <w:p w14:paraId="436D6DF9" w14:textId="77777777" w:rsidR="006D14A1" w:rsidRPr="00070528" w:rsidRDefault="006D14A1" w:rsidP="000C1FDD">
            <w:pPr>
              <w:pStyle w:val="ListParagraph"/>
              <w:numPr>
                <w:ilvl w:val="0"/>
                <w:numId w:val="45"/>
              </w:numPr>
              <w:spacing w:before="74" w:after="37"/>
              <w:ind w:left="277" w:hanging="223"/>
              <w:rPr>
                <w:rFonts w:cs="Tahoma"/>
                <w:sz w:val="22"/>
                <w:szCs w:val="22"/>
              </w:rPr>
            </w:pPr>
          </w:p>
        </w:tc>
        <w:tc>
          <w:tcPr>
            <w:tcW w:w="2187" w:type="dxa"/>
          </w:tcPr>
          <w:p w14:paraId="5820AFAA" w14:textId="66F7700F" w:rsidR="006D14A1" w:rsidRPr="00070528" w:rsidRDefault="006D14A1" w:rsidP="00C76987">
            <w:pPr>
              <w:spacing w:before="74" w:after="37"/>
              <w:ind w:left="12"/>
              <w:rPr>
                <w:rFonts w:cs="Tahoma"/>
                <w:sz w:val="22"/>
                <w:szCs w:val="22"/>
              </w:rPr>
            </w:pPr>
            <w:r w:rsidRPr="00070528">
              <w:rPr>
                <w:rFonts w:cs="Tahoma"/>
                <w:sz w:val="22"/>
                <w:szCs w:val="22"/>
              </w:rPr>
              <w:t xml:space="preserve">Yêu cầu update </w:t>
            </w:r>
          </w:p>
        </w:tc>
        <w:tc>
          <w:tcPr>
            <w:tcW w:w="2074" w:type="dxa"/>
          </w:tcPr>
          <w:p w14:paraId="78FFEE29" w14:textId="309A8E74" w:rsidR="006D14A1" w:rsidRPr="00070528" w:rsidRDefault="006D14A1" w:rsidP="00C76987">
            <w:pPr>
              <w:spacing w:before="74" w:after="37"/>
              <w:ind w:left="60"/>
              <w:rPr>
                <w:rFonts w:cs="Tahoma"/>
                <w:sz w:val="22"/>
                <w:szCs w:val="22"/>
              </w:rPr>
            </w:pPr>
            <w:r w:rsidRPr="00070528">
              <w:rPr>
                <w:rFonts w:cs="Tahoma"/>
                <w:sz w:val="22"/>
                <w:szCs w:val="22"/>
              </w:rPr>
              <w:t>Checkbox</w:t>
            </w:r>
          </w:p>
        </w:tc>
        <w:tc>
          <w:tcPr>
            <w:tcW w:w="1657" w:type="dxa"/>
          </w:tcPr>
          <w:p w14:paraId="0D60A032" w14:textId="77777777" w:rsidR="006D14A1" w:rsidRPr="00070528" w:rsidRDefault="006D14A1" w:rsidP="00C76987">
            <w:pPr>
              <w:spacing w:before="74" w:after="37"/>
              <w:ind w:left="0"/>
              <w:rPr>
                <w:rFonts w:cs="Tahoma"/>
                <w:sz w:val="22"/>
                <w:szCs w:val="22"/>
              </w:rPr>
            </w:pPr>
          </w:p>
        </w:tc>
        <w:tc>
          <w:tcPr>
            <w:tcW w:w="3732" w:type="dxa"/>
          </w:tcPr>
          <w:p w14:paraId="4EEE5709" w14:textId="6902A583" w:rsidR="006D14A1" w:rsidRPr="00070528" w:rsidRDefault="006D14A1" w:rsidP="00C76987">
            <w:pPr>
              <w:spacing w:before="74" w:after="37"/>
              <w:ind w:left="0"/>
              <w:rPr>
                <w:rFonts w:cs="Tahoma"/>
                <w:sz w:val="22"/>
                <w:szCs w:val="22"/>
              </w:rPr>
            </w:pPr>
            <w:r w:rsidRPr="00070528">
              <w:rPr>
                <w:rFonts w:cs="Tahoma"/>
                <w:sz w:val="22"/>
                <w:szCs w:val="22"/>
              </w:rPr>
              <w:t>Cho phép đánh dấu lỗi hồ sơ có cần gửi update lỗi về hay không</w:t>
            </w:r>
          </w:p>
        </w:tc>
        <w:tc>
          <w:tcPr>
            <w:tcW w:w="3729" w:type="dxa"/>
          </w:tcPr>
          <w:p w14:paraId="288DC8F1" w14:textId="7F6ED7F2" w:rsidR="006D14A1" w:rsidRPr="00070528" w:rsidRDefault="006D14A1" w:rsidP="00C76987">
            <w:pPr>
              <w:spacing w:before="74" w:after="37"/>
              <w:ind w:left="8"/>
              <w:rPr>
                <w:rFonts w:cs="Tahoma"/>
                <w:sz w:val="22"/>
                <w:szCs w:val="22"/>
              </w:rPr>
            </w:pPr>
            <w:r w:rsidRPr="00070528">
              <w:rPr>
                <w:rFonts w:cs="Tahoma"/>
                <w:sz w:val="22"/>
                <w:szCs w:val="22"/>
              </w:rPr>
              <w:t>Mặc định: theo quy định ở phụ lục 06</w:t>
            </w:r>
          </w:p>
        </w:tc>
      </w:tr>
      <w:tr w:rsidR="00836B63" w:rsidRPr="00070528" w14:paraId="235CDC23" w14:textId="77777777" w:rsidTr="00C76987">
        <w:tc>
          <w:tcPr>
            <w:tcW w:w="704" w:type="dxa"/>
          </w:tcPr>
          <w:p w14:paraId="5F6E322B"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21877337" w14:textId="77777777" w:rsidR="00836B63" w:rsidRPr="00070528" w:rsidRDefault="00836B63" w:rsidP="00C76987">
            <w:pPr>
              <w:spacing w:before="74" w:after="37"/>
              <w:ind w:left="12"/>
              <w:rPr>
                <w:rFonts w:cs="Tahoma"/>
                <w:sz w:val="22"/>
                <w:szCs w:val="22"/>
              </w:rPr>
            </w:pPr>
            <w:r w:rsidRPr="00070528">
              <w:rPr>
                <w:rFonts w:cs="Tahoma"/>
                <w:sz w:val="22"/>
                <w:szCs w:val="22"/>
              </w:rPr>
              <w:t>Ghi chú</w:t>
            </w:r>
          </w:p>
        </w:tc>
        <w:tc>
          <w:tcPr>
            <w:tcW w:w="2074" w:type="dxa"/>
          </w:tcPr>
          <w:p w14:paraId="645BC56B" w14:textId="5B2C0687"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2FB17BCE" w14:textId="77777777" w:rsidR="00836B63" w:rsidRPr="00070528" w:rsidRDefault="00836B63" w:rsidP="00C76987">
            <w:pPr>
              <w:spacing w:before="74" w:after="37"/>
              <w:ind w:left="0"/>
              <w:rPr>
                <w:rFonts w:cs="Tahoma"/>
                <w:sz w:val="22"/>
                <w:szCs w:val="22"/>
              </w:rPr>
            </w:pPr>
          </w:p>
        </w:tc>
        <w:tc>
          <w:tcPr>
            <w:tcW w:w="3732" w:type="dxa"/>
          </w:tcPr>
          <w:p w14:paraId="46E750D2"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ghi chú lỗi của cavet</w:t>
            </w:r>
          </w:p>
        </w:tc>
        <w:tc>
          <w:tcPr>
            <w:tcW w:w="3729" w:type="dxa"/>
          </w:tcPr>
          <w:p w14:paraId="331470F7" w14:textId="77777777" w:rsidR="00836B63" w:rsidRPr="00070528" w:rsidRDefault="00836B63" w:rsidP="00C76987">
            <w:pPr>
              <w:spacing w:before="74" w:after="37"/>
              <w:ind w:left="8"/>
              <w:rPr>
                <w:rFonts w:cs="Tahoma"/>
                <w:sz w:val="22"/>
                <w:szCs w:val="22"/>
              </w:rPr>
            </w:pPr>
            <w:r w:rsidRPr="00070528">
              <w:rPr>
                <w:rFonts w:cs="Tahoma"/>
                <w:sz w:val="22"/>
                <w:szCs w:val="22"/>
              </w:rPr>
              <w:t>Mặc định: ghi chú gần nhất (nếu có)</w:t>
            </w:r>
          </w:p>
          <w:p w14:paraId="323E840E"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147A45B4" w14:textId="77777777" w:rsidTr="00C76987">
        <w:tc>
          <w:tcPr>
            <w:tcW w:w="14083" w:type="dxa"/>
            <w:gridSpan w:val="6"/>
          </w:tcPr>
          <w:p w14:paraId="3C75F665" w14:textId="77777777" w:rsidR="00836B63" w:rsidRPr="00070528" w:rsidRDefault="00836B63" w:rsidP="00C76987">
            <w:pPr>
              <w:spacing w:before="74" w:after="37"/>
              <w:ind w:left="8"/>
              <w:rPr>
                <w:rFonts w:cs="Tahoma"/>
                <w:sz w:val="22"/>
                <w:szCs w:val="22"/>
              </w:rPr>
            </w:pPr>
            <w:r w:rsidRPr="00070528">
              <w:rPr>
                <w:rFonts w:cs="Tahoma"/>
                <w:sz w:val="22"/>
                <w:szCs w:val="22"/>
              </w:rPr>
              <w:lastRenderedPageBreak/>
              <w:t>Cột thông tin hợp đồng</w:t>
            </w:r>
          </w:p>
        </w:tc>
      </w:tr>
      <w:tr w:rsidR="00836B63" w:rsidRPr="00070528" w14:paraId="52E3C9F0" w14:textId="77777777" w:rsidTr="00C76987">
        <w:tc>
          <w:tcPr>
            <w:tcW w:w="704" w:type="dxa"/>
          </w:tcPr>
          <w:p w14:paraId="31D0C908"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31BD0C0D" w14:textId="77777777" w:rsidR="00836B63" w:rsidRPr="00070528" w:rsidRDefault="00836B63" w:rsidP="00C76987">
            <w:pPr>
              <w:spacing w:before="74" w:after="37"/>
              <w:ind w:left="12"/>
              <w:rPr>
                <w:rFonts w:cs="Tahoma"/>
                <w:sz w:val="22"/>
                <w:szCs w:val="22"/>
              </w:rPr>
            </w:pPr>
            <w:r w:rsidRPr="00070528">
              <w:rPr>
                <w:rFonts w:cs="Tahoma"/>
                <w:sz w:val="22"/>
                <w:szCs w:val="22"/>
              </w:rPr>
              <w:t>Nhãn hiệu</w:t>
            </w:r>
          </w:p>
        </w:tc>
        <w:tc>
          <w:tcPr>
            <w:tcW w:w="2074" w:type="dxa"/>
          </w:tcPr>
          <w:p w14:paraId="3C8427E3" w14:textId="717CAF00"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34FB0F26"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1E80FCEC" w14:textId="77777777" w:rsidR="00836B63" w:rsidRPr="00070528" w:rsidRDefault="00836B63" w:rsidP="00C76987">
            <w:pPr>
              <w:spacing w:before="74" w:after="37"/>
              <w:ind w:left="0"/>
              <w:rPr>
                <w:rFonts w:cs="Tahoma"/>
                <w:sz w:val="22"/>
                <w:szCs w:val="22"/>
              </w:rPr>
            </w:pPr>
            <w:r w:rsidRPr="00070528">
              <w:rPr>
                <w:rFonts w:cs="Tahoma"/>
                <w:sz w:val="22"/>
                <w:szCs w:val="22"/>
              </w:rPr>
              <w:t>Hiển thị nhãn hiệu của xe máy theo thông tin đã lưu trên BPM</w:t>
            </w:r>
          </w:p>
        </w:tc>
        <w:tc>
          <w:tcPr>
            <w:tcW w:w="3729" w:type="dxa"/>
          </w:tcPr>
          <w:p w14:paraId="5573B496"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1EB09483" w14:textId="77777777" w:rsidTr="00C76987">
        <w:tc>
          <w:tcPr>
            <w:tcW w:w="704" w:type="dxa"/>
          </w:tcPr>
          <w:p w14:paraId="07C6E82A"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4C53CEA" w14:textId="77777777" w:rsidR="00836B63" w:rsidRPr="00070528" w:rsidRDefault="00836B63" w:rsidP="00C76987">
            <w:pPr>
              <w:spacing w:before="74" w:after="37"/>
              <w:ind w:left="12"/>
              <w:rPr>
                <w:rFonts w:cs="Tahoma"/>
                <w:sz w:val="22"/>
                <w:szCs w:val="22"/>
              </w:rPr>
            </w:pPr>
            <w:r w:rsidRPr="00070528">
              <w:rPr>
                <w:rFonts w:cs="Tahoma"/>
                <w:sz w:val="22"/>
                <w:szCs w:val="22"/>
              </w:rPr>
              <w:t>Số loại</w:t>
            </w:r>
          </w:p>
        </w:tc>
        <w:tc>
          <w:tcPr>
            <w:tcW w:w="2074" w:type="dxa"/>
          </w:tcPr>
          <w:p w14:paraId="4DBEDCE9" w14:textId="1478F3FD"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2E2DB2E2" w14:textId="77777777" w:rsidR="00836B63" w:rsidRPr="00070528" w:rsidRDefault="00836B63" w:rsidP="00C76987">
            <w:pPr>
              <w:spacing w:before="74" w:after="37"/>
              <w:ind w:left="337"/>
              <w:rPr>
                <w:rFonts w:cs="Tahoma"/>
                <w:sz w:val="22"/>
                <w:szCs w:val="22"/>
              </w:rPr>
            </w:pPr>
            <w:r w:rsidRPr="00070528">
              <w:rPr>
                <w:rFonts w:cs="Tahoma"/>
                <w:sz w:val="22"/>
                <w:szCs w:val="22"/>
              </w:rPr>
              <w:t xml:space="preserve">X </w:t>
            </w:r>
          </w:p>
        </w:tc>
        <w:tc>
          <w:tcPr>
            <w:tcW w:w="3732" w:type="dxa"/>
          </w:tcPr>
          <w:p w14:paraId="2A345295" w14:textId="1D4023C9" w:rsidR="00836B63" w:rsidRPr="00070528" w:rsidRDefault="00836B63" w:rsidP="00426B55">
            <w:pPr>
              <w:spacing w:before="74" w:after="37"/>
              <w:ind w:left="0"/>
              <w:rPr>
                <w:rFonts w:cs="Tahoma"/>
                <w:sz w:val="22"/>
                <w:szCs w:val="22"/>
              </w:rPr>
            </w:pPr>
            <w:r w:rsidRPr="00070528">
              <w:rPr>
                <w:rFonts w:cs="Tahoma"/>
                <w:sz w:val="22"/>
                <w:szCs w:val="22"/>
              </w:rPr>
              <w:t xml:space="preserve">Hiển thị </w:t>
            </w:r>
            <w:r w:rsidR="00426B55" w:rsidRPr="00070528">
              <w:rPr>
                <w:rFonts w:cs="Tahoma"/>
                <w:sz w:val="22"/>
                <w:szCs w:val="22"/>
              </w:rPr>
              <w:t>mẫu mã xe</w:t>
            </w:r>
            <w:r w:rsidRPr="00070528">
              <w:rPr>
                <w:rFonts w:cs="Tahoma"/>
                <w:sz w:val="22"/>
                <w:szCs w:val="22"/>
              </w:rPr>
              <w:t xml:space="preserve"> theo thông tin trên BPM</w:t>
            </w:r>
          </w:p>
        </w:tc>
        <w:tc>
          <w:tcPr>
            <w:tcW w:w="3729" w:type="dxa"/>
          </w:tcPr>
          <w:p w14:paraId="3450E6BC"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0D3330A2" w14:textId="77777777" w:rsidTr="00C76987">
        <w:tc>
          <w:tcPr>
            <w:tcW w:w="704" w:type="dxa"/>
          </w:tcPr>
          <w:p w14:paraId="773E33BD"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2853C4CF" w14:textId="77777777" w:rsidR="00836B63" w:rsidRPr="00070528" w:rsidRDefault="00836B63" w:rsidP="00C76987">
            <w:pPr>
              <w:spacing w:before="74" w:after="37"/>
              <w:ind w:left="12"/>
              <w:rPr>
                <w:rFonts w:cs="Tahoma"/>
                <w:sz w:val="22"/>
                <w:szCs w:val="22"/>
              </w:rPr>
            </w:pPr>
            <w:r w:rsidRPr="00070528">
              <w:rPr>
                <w:rFonts w:cs="Tahoma"/>
                <w:sz w:val="22"/>
                <w:szCs w:val="22"/>
              </w:rPr>
              <w:t>Màu xe</w:t>
            </w:r>
          </w:p>
        </w:tc>
        <w:tc>
          <w:tcPr>
            <w:tcW w:w="2074" w:type="dxa"/>
          </w:tcPr>
          <w:p w14:paraId="30B20973" w14:textId="2ECAF1DE"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392148DC" w14:textId="40A98A8B" w:rsidR="00836B63" w:rsidRPr="00070528" w:rsidRDefault="00836B63" w:rsidP="00C76987">
            <w:pPr>
              <w:spacing w:before="74" w:after="37"/>
              <w:ind w:left="337"/>
              <w:rPr>
                <w:rFonts w:cs="Tahoma"/>
                <w:sz w:val="22"/>
                <w:szCs w:val="22"/>
              </w:rPr>
            </w:pPr>
          </w:p>
        </w:tc>
        <w:tc>
          <w:tcPr>
            <w:tcW w:w="3732" w:type="dxa"/>
          </w:tcPr>
          <w:p w14:paraId="4CF4EFB8" w14:textId="64332C45" w:rsidR="00836B63" w:rsidRPr="00070528" w:rsidRDefault="00836B63" w:rsidP="00C76987">
            <w:pPr>
              <w:spacing w:before="74" w:after="37"/>
              <w:ind w:left="0"/>
              <w:rPr>
                <w:rFonts w:cs="Tahoma"/>
                <w:sz w:val="22"/>
                <w:szCs w:val="22"/>
              </w:rPr>
            </w:pPr>
          </w:p>
        </w:tc>
        <w:tc>
          <w:tcPr>
            <w:tcW w:w="3729" w:type="dxa"/>
          </w:tcPr>
          <w:p w14:paraId="017D8539" w14:textId="2BD15E09" w:rsidR="00426B55" w:rsidRPr="00070528" w:rsidRDefault="00426B55" w:rsidP="00C76987">
            <w:pPr>
              <w:spacing w:before="74" w:after="37"/>
              <w:ind w:left="8"/>
              <w:rPr>
                <w:rFonts w:cs="Tahoma"/>
                <w:sz w:val="22"/>
                <w:szCs w:val="22"/>
              </w:rPr>
            </w:pPr>
            <w:r w:rsidRPr="00070528">
              <w:rPr>
                <w:rFonts w:cs="Tahoma"/>
                <w:sz w:val="22"/>
                <w:szCs w:val="22"/>
              </w:rPr>
              <w:t>Mặc định: trắng</w:t>
            </w:r>
          </w:p>
          <w:p w14:paraId="6B9D50D7" w14:textId="4D2437CD"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75448818" w14:textId="77777777" w:rsidTr="00C76987">
        <w:tc>
          <w:tcPr>
            <w:tcW w:w="704" w:type="dxa"/>
          </w:tcPr>
          <w:p w14:paraId="7FDD794F"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6E83D052"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Số khung </w:t>
            </w:r>
          </w:p>
        </w:tc>
        <w:tc>
          <w:tcPr>
            <w:tcW w:w="2074" w:type="dxa"/>
          </w:tcPr>
          <w:p w14:paraId="51DBC71C" w14:textId="137CBE9A"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7772579B"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7897DEB9" w14:textId="77777777" w:rsidR="00836B63" w:rsidRPr="00070528" w:rsidRDefault="00836B63" w:rsidP="00C76987">
            <w:pPr>
              <w:spacing w:before="74" w:after="37"/>
              <w:ind w:left="0"/>
              <w:rPr>
                <w:rFonts w:cs="Tahoma"/>
                <w:sz w:val="22"/>
                <w:szCs w:val="22"/>
              </w:rPr>
            </w:pPr>
            <w:r w:rsidRPr="00070528">
              <w:rPr>
                <w:rFonts w:cs="Tahoma"/>
                <w:sz w:val="22"/>
                <w:szCs w:val="22"/>
              </w:rPr>
              <w:t>Hiển thị số khung của xe theo thông tin lưu trên BPM</w:t>
            </w:r>
          </w:p>
        </w:tc>
        <w:tc>
          <w:tcPr>
            <w:tcW w:w="3729" w:type="dxa"/>
          </w:tcPr>
          <w:p w14:paraId="75486480"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2AC817B3" w14:textId="77777777" w:rsidTr="00C76987">
        <w:tc>
          <w:tcPr>
            <w:tcW w:w="704" w:type="dxa"/>
          </w:tcPr>
          <w:p w14:paraId="6125FBD3"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093AB847" w14:textId="77777777" w:rsidR="00836B63" w:rsidRPr="00070528" w:rsidRDefault="00836B63" w:rsidP="00C76987">
            <w:pPr>
              <w:spacing w:before="74" w:after="37"/>
              <w:ind w:left="12"/>
              <w:rPr>
                <w:rFonts w:cs="Tahoma"/>
                <w:sz w:val="22"/>
                <w:szCs w:val="22"/>
              </w:rPr>
            </w:pPr>
            <w:r w:rsidRPr="00070528">
              <w:rPr>
                <w:rFonts w:cs="Tahoma"/>
                <w:sz w:val="22"/>
                <w:szCs w:val="22"/>
              </w:rPr>
              <w:t>Số máy</w:t>
            </w:r>
          </w:p>
        </w:tc>
        <w:tc>
          <w:tcPr>
            <w:tcW w:w="2074" w:type="dxa"/>
          </w:tcPr>
          <w:p w14:paraId="2CBC417A" w14:textId="6ECC0F2B" w:rsidR="00836B63" w:rsidRPr="00070528" w:rsidRDefault="00066503" w:rsidP="00C76987">
            <w:pPr>
              <w:spacing w:before="74" w:after="37"/>
              <w:ind w:left="0"/>
              <w:rPr>
                <w:rFonts w:cs="Tahoma"/>
                <w:sz w:val="22"/>
                <w:szCs w:val="22"/>
              </w:rPr>
            </w:pPr>
            <w:r w:rsidRPr="00070528">
              <w:rPr>
                <w:rFonts w:cs="Tahoma"/>
                <w:sz w:val="22"/>
                <w:szCs w:val="22"/>
              </w:rPr>
              <w:t>Text</w:t>
            </w:r>
          </w:p>
        </w:tc>
        <w:tc>
          <w:tcPr>
            <w:tcW w:w="1657" w:type="dxa"/>
          </w:tcPr>
          <w:p w14:paraId="4D28BC50"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2ECD1E7B" w14:textId="77777777" w:rsidR="00836B63" w:rsidRPr="00070528" w:rsidRDefault="00836B63" w:rsidP="00C76987">
            <w:pPr>
              <w:spacing w:before="74" w:after="37"/>
              <w:ind w:left="0"/>
              <w:rPr>
                <w:rFonts w:cs="Tahoma"/>
                <w:sz w:val="22"/>
                <w:szCs w:val="22"/>
              </w:rPr>
            </w:pPr>
            <w:r w:rsidRPr="00070528">
              <w:rPr>
                <w:rFonts w:cs="Tahoma"/>
                <w:sz w:val="22"/>
                <w:szCs w:val="22"/>
              </w:rPr>
              <w:t>Hiển thị số máy của xe theo thông tin lưu trên BPM</w:t>
            </w:r>
          </w:p>
        </w:tc>
        <w:tc>
          <w:tcPr>
            <w:tcW w:w="3729" w:type="dxa"/>
          </w:tcPr>
          <w:p w14:paraId="0E173139" w14:textId="77777777" w:rsidR="00836B63" w:rsidRPr="00070528" w:rsidRDefault="00836B63" w:rsidP="00C76987">
            <w:pPr>
              <w:spacing w:before="74" w:after="37"/>
              <w:ind w:left="8"/>
              <w:rPr>
                <w:rFonts w:cs="Tahoma"/>
                <w:sz w:val="22"/>
                <w:szCs w:val="22"/>
              </w:rPr>
            </w:pPr>
            <w:r w:rsidRPr="00070528">
              <w:rPr>
                <w:rFonts w:cs="Tahoma"/>
                <w:sz w:val="22"/>
                <w:szCs w:val="22"/>
              </w:rPr>
              <w:t>Không cho sửa</w:t>
            </w:r>
          </w:p>
        </w:tc>
      </w:tr>
      <w:tr w:rsidR="00836B63" w:rsidRPr="00070528" w14:paraId="2D86676C" w14:textId="77777777" w:rsidTr="00C76987">
        <w:tc>
          <w:tcPr>
            <w:tcW w:w="704" w:type="dxa"/>
          </w:tcPr>
          <w:p w14:paraId="5941E626"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50271B84"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Biển số </w:t>
            </w:r>
          </w:p>
        </w:tc>
        <w:tc>
          <w:tcPr>
            <w:tcW w:w="2074" w:type="dxa"/>
          </w:tcPr>
          <w:p w14:paraId="07577D62" w14:textId="2AB79F8A"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4271D7B1" w14:textId="77777777" w:rsidR="00836B63" w:rsidRPr="00070528" w:rsidRDefault="00836B63" w:rsidP="00C76987">
            <w:pPr>
              <w:spacing w:before="74" w:after="37"/>
              <w:ind w:left="0"/>
              <w:rPr>
                <w:rFonts w:cs="Tahoma"/>
                <w:sz w:val="22"/>
                <w:szCs w:val="22"/>
              </w:rPr>
            </w:pPr>
          </w:p>
        </w:tc>
        <w:tc>
          <w:tcPr>
            <w:tcW w:w="3732" w:type="dxa"/>
          </w:tcPr>
          <w:p w14:paraId="246C78E5" w14:textId="5C814FD1" w:rsidR="00836B63" w:rsidRPr="00070528" w:rsidRDefault="00836B63" w:rsidP="00C76987">
            <w:pPr>
              <w:spacing w:before="74" w:after="37"/>
              <w:ind w:left="0"/>
              <w:rPr>
                <w:rFonts w:cs="Tahoma"/>
                <w:sz w:val="22"/>
                <w:szCs w:val="22"/>
              </w:rPr>
            </w:pPr>
          </w:p>
        </w:tc>
        <w:tc>
          <w:tcPr>
            <w:tcW w:w="3729" w:type="dxa"/>
          </w:tcPr>
          <w:p w14:paraId="2B9672E5" w14:textId="77777777" w:rsidR="00426B55" w:rsidRPr="00070528" w:rsidRDefault="00426B55" w:rsidP="00C76987">
            <w:pPr>
              <w:spacing w:before="74" w:after="37"/>
              <w:ind w:left="8"/>
              <w:rPr>
                <w:rFonts w:cs="Tahoma"/>
                <w:sz w:val="22"/>
                <w:szCs w:val="22"/>
              </w:rPr>
            </w:pPr>
            <w:r w:rsidRPr="00070528">
              <w:rPr>
                <w:rFonts w:cs="Tahoma"/>
                <w:sz w:val="22"/>
                <w:szCs w:val="22"/>
              </w:rPr>
              <w:t>Mặc định: trắng</w:t>
            </w:r>
          </w:p>
          <w:p w14:paraId="7066A9A1" w14:textId="13634C04" w:rsidR="00836B63" w:rsidRPr="00070528" w:rsidRDefault="00426B55" w:rsidP="00426B55">
            <w:pPr>
              <w:spacing w:before="74" w:after="37"/>
              <w:ind w:left="8"/>
              <w:rPr>
                <w:rFonts w:cs="Tahoma"/>
                <w:sz w:val="22"/>
                <w:szCs w:val="22"/>
              </w:rPr>
            </w:pPr>
            <w:r w:rsidRPr="00070528">
              <w:rPr>
                <w:rFonts w:cs="Tahoma"/>
                <w:sz w:val="22"/>
                <w:szCs w:val="22"/>
              </w:rPr>
              <w:t>Không cho</w:t>
            </w:r>
            <w:r w:rsidR="00836B63" w:rsidRPr="00070528">
              <w:rPr>
                <w:rFonts w:cs="Tahoma"/>
                <w:sz w:val="22"/>
                <w:szCs w:val="22"/>
              </w:rPr>
              <w:t xml:space="preserve"> sửa</w:t>
            </w:r>
          </w:p>
        </w:tc>
      </w:tr>
      <w:tr w:rsidR="00836B63" w:rsidRPr="00070528" w14:paraId="51129F25" w14:textId="77777777" w:rsidTr="00C76987">
        <w:tc>
          <w:tcPr>
            <w:tcW w:w="704" w:type="dxa"/>
          </w:tcPr>
          <w:p w14:paraId="183A5D4C"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1219F5E4" w14:textId="6367E794" w:rsidR="00836B63" w:rsidRPr="00070528" w:rsidRDefault="00836B63" w:rsidP="00C76987">
            <w:pPr>
              <w:spacing w:before="74" w:after="37"/>
              <w:ind w:left="12"/>
              <w:rPr>
                <w:rFonts w:cs="Tahoma"/>
                <w:sz w:val="22"/>
                <w:szCs w:val="22"/>
              </w:rPr>
            </w:pPr>
            <w:r w:rsidRPr="00070528">
              <w:rPr>
                <w:rFonts w:cs="Tahoma"/>
                <w:sz w:val="22"/>
                <w:szCs w:val="22"/>
              </w:rPr>
              <w:t xml:space="preserve">Số </w:t>
            </w:r>
            <w:r w:rsidR="004942A7" w:rsidRPr="00070528">
              <w:rPr>
                <w:rFonts w:cs="Tahoma"/>
                <w:sz w:val="22"/>
                <w:szCs w:val="22"/>
              </w:rPr>
              <w:t>cavet</w:t>
            </w:r>
          </w:p>
        </w:tc>
        <w:tc>
          <w:tcPr>
            <w:tcW w:w="2074" w:type="dxa"/>
          </w:tcPr>
          <w:p w14:paraId="08FAF809" w14:textId="2C0D233A"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1F0A1A55" w14:textId="77777777" w:rsidR="00836B63" w:rsidRPr="00070528" w:rsidRDefault="00836B63" w:rsidP="00C76987">
            <w:pPr>
              <w:spacing w:before="74" w:after="37"/>
              <w:ind w:left="0"/>
              <w:rPr>
                <w:rFonts w:cs="Tahoma"/>
                <w:sz w:val="22"/>
                <w:szCs w:val="22"/>
              </w:rPr>
            </w:pPr>
          </w:p>
        </w:tc>
        <w:tc>
          <w:tcPr>
            <w:tcW w:w="3732" w:type="dxa"/>
          </w:tcPr>
          <w:p w14:paraId="61A0F708" w14:textId="603D9250" w:rsidR="00836B63" w:rsidRPr="00070528" w:rsidRDefault="00836B63" w:rsidP="00C76987">
            <w:pPr>
              <w:spacing w:before="74" w:after="37"/>
              <w:ind w:left="0"/>
              <w:rPr>
                <w:rFonts w:cs="Tahoma"/>
                <w:sz w:val="22"/>
                <w:szCs w:val="22"/>
              </w:rPr>
            </w:pPr>
          </w:p>
        </w:tc>
        <w:tc>
          <w:tcPr>
            <w:tcW w:w="3729" w:type="dxa"/>
          </w:tcPr>
          <w:p w14:paraId="18B8E1C2" w14:textId="77777777" w:rsidR="00426B55" w:rsidRPr="00070528" w:rsidRDefault="00426B55" w:rsidP="00C76987">
            <w:pPr>
              <w:spacing w:before="74" w:after="37"/>
              <w:ind w:left="8"/>
              <w:rPr>
                <w:rFonts w:cs="Tahoma"/>
                <w:sz w:val="22"/>
                <w:szCs w:val="22"/>
              </w:rPr>
            </w:pPr>
            <w:r w:rsidRPr="00070528">
              <w:rPr>
                <w:rFonts w:cs="Tahoma"/>
                <w:sz w:val="22"/>
                <w:szCs w:val="22"/>
              </w:rPr>
              <w:t>Mặc định: trắng</w:t>
            </w:r>
          </w:p>
          <w:p w14:paraId="7731EB09" w14:textId="3522E9BE" w:rsidR="00836B63" w:rsidRPr="00070528" w:rsidRDefault="00426B55" w:rsidP="00426B55">
            <w:pPr>
              <w:spacing w:before="74" w:after="37"/>
              <w:ind w:left="8"/>
              <w:rPr>
                <w:rFonts w:cs="Tahoma"/>
                <w:sz w:val="22"/>
                <w:szCs w:val="22"/>
              </w:rPr>
            </w:pPr>
            <w:r w:rsidRPr="00070528">
              <w:rPr>
                <w:rFonts w:cs="Tahoma"/>
                <w:sz w:val="22"/>
                <w:szCs w:val="22"/>
              </w:rPr>
              <w:t xml:space="preserve">Không cho </w:t>
            </w:r>
            <w:r w:rsidR="00836B63" w:rsidRPr="00070528">
              <w:rPr>
                <w:rFonts w:cs="Tahoma"/>
                <w:sz w:val="22"/>
                <w:szCs w:val="22"/>
              </w:rPr>
              <w:t>sửa</w:t>
            </w:r>
          </w:p>
        </w:tc>
      </w:tr>
      <w:tr w:rsidR="00836B63" w:rsidRPr="00070528" w14:paraId="360AC9B5" w14:textId="77777777" w:rsidTr="00C76987">
        <w:tc>
          <w:tcPr>
            <w:tcW w:w="14083" w:type="dxa"/>
            <w:gridSpan w:val="6"/>
          </w:tcPr>
          <w:p w14:paraId="5270376A" w14:textId="7B67AC2B" w:rsidR="00836B63" w:rsidRPr="00070528" w:rsidRDefault="00836B63" w:rsidP="00A97ECD">
            <w:pPr>
              <w:spacing w:before="74" w:after="37"/>
              <w:ind w:left="8"/>
              <w:rPr>
                <w:rFonts w:cs="Tahoma"/>
                <w:sz w:val="22"/>
                <w:szCs w:val="22"/>
              </w:rPr>
            </w:pPr>
            <w:r w:rsidRPr="00070528">
              <w:rPr>
                <w:rFonts w:cs="Tahoma"/>
                <w:sz w:val="22"/>
                <w:szCs w:val="22"/>
              </w:rPr>
              <w:t xml:space="preserve">Cột Thông tin trên Cavet </w:t>
            </w:r>
          </w:p>
        </w:tc>
      </w:tr>
      <w:tr w:rsidR="00836B63" w:rsidRPr="00070528" w14:paraId="4B5417DD" w14:textId="77777777" w:rsidTr="00C76987">
        <w:tc>
          <w:tcPr>
            <w:tcW w:w="704" w:type="dxa"/>
          </w:tcPr>
          <w:p w14:paraId="56E8E351"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3F658DF7" w14:textId="77777777" w:rsidR="00836B63" w:rsidRPr="00070528" w:rsidRDefault="00836B63" w:rsidP="00C76987">
            <w:pPr>
              <w:spacing w:before="74" w:after="37"/>
              <w:ind w:left="12"/>
              <w:rPr>
                <w:rFonts w:cs="Tahoma"/>
                <w:sz w:val="22"/>
                <w:szCs w:val="22"/>
              </w:rPr>
            </w:pPr>
            <w:r w:rsidRPr="00070528">
              <w:rPr>
                <w:rFonts w:cs="Tahoma"/>
                <w:sz w:val="22"/>
                <w:szCs w:val="22"/>
              </w:rPr>
              <w:t>Nhãn hiệu</w:t>
            </w:r>
          </w:p>
        </w:tc>
        <w:tc>
          <w:tcPr>
            <w:tcW w:w="2074" w:type="dxa"/>
          </w:tcPr>
          <w:p w14:paraId="36041A04" w14:textId="06426BE3"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5666EAC3" w14:textId="77777777" w:rsidR="00836B63" w:rsidRPr="00070528" w:rsidRDefault="00836B63" w:rsidP="00C76987">
            <w:pPr>
              <w:spacing w:before="74" w:after="37"/>
              <w:ind w:left="0"/>
              <w:rPr>
                <w:rFonts w:cs="Tahoma"/>
                <w:sz w:val="22"/>
                <w:szCs w:val="22"/>
              </w:rPr>
            </w:pPr>
          </w:p>
        </w:tc>
        <w:tc>
          <w:tcPr>
            <w:tcW w:w="3732" w:type="dxa"/>
          </w:tcPr>
          <w:p w14:paraId="4549167A"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nhãn hiệu xe trên Cavet (nếu có)</w:t>
            </w:r>
          </w:p>
        </w:tc>
        <w:tc>
          <w:tcPr>
            <w:tcW w:w="3729" w:type="dxa"/>
          </w:tcPr>
          <w:p w14:paraId="1FF025C8"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5AE62CDE"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58D70000" w14:textId="77777777" w:rsidTr="00C76987">
        <w:tc>
          <w:tcPr>
            <w:tcW w:w="704" w:type="dxa"/>
          </w:tcPr>
          <w:p w14:paraId="7424639B"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330E27D9" w14:textId="77777777" w:rsidR="00836B63" w:rsidRPr="00070528" w:rsidRDefault="00836B63" w:rsidP="00C76987">
            <w:pPr>
              <w:spacing w:before="74" w:after="37"/>
              <w:ind w:left="12"/>
              <w:rPr>
                <w:rFonts w:cs="Tahoma"/>
                <w:sz w:val="22"/>
                <w:szCs w:val="22"/>
              </w:rPr>
            </w:pPr>
            <w:r w:rsidRPr="00070528">
              <w:rPr>
                <w:rFonts w:cs="Tahoma"/>
                <w:sz w:val="22"/>
                <w:szCs w:val="22"/>
              </w:rPr>
              <w:t>Số loại</w:t>
            </w:r>
          </w:p>
        </w:tc>
        <w:tc>
          <w:tcPr>
            <w:tcW w:w="2074" w:type="dxa"/>
          </w:tcPr>
          <w:p w14:paraId="411B7118" w14:textId="326A0DDF"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54CE8793" w14:textId="77777777" w:rsidR="00836B63" w:rsidRPr="00070528" w:rsidRDefault="00836B63" w:rsidP="00C76987">
            <w:pPr>
              <w:spacing w:before="74" w:after="37"/>
              <w:ind w:left="0"/>
              <w:rPr>
                <w:rFonts w:cs="Tahoma"/>
                <w:sz w:val="22"/>
                <w:szCs w:val="22"/>
              </w:rPr>
            </w:pPr>
          </w:p>
        </w:tc>
        <w:tc>
          <w:tcPr>
            <w:tcW w:w="3732" w:type="dxa"/>
          </w:tcPr>
          <w:p w14:paraId="1233F4C9"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Số loại xe trên Cavet và trên phụ lục (nếu có)</w:t>
            </w:r>
          </w:p>
        </w:tc>
        <w:tc>
          <w:tcPr>
            <w:tcW w:w="3729" w:type="dxa"/>
          </w:tcPr>
          <w:p w14:paraId="6E428973"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099FF718"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26E72E3A" w14:textId="77777777" w:rsidTr="00C76987">
        <w:tc>
          <w:tcPr>
            <w:tcW w:w="704" w:type="dxa"/>
          </w:tcPr>
          <w:p w14:paraId="4B27E740"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54DF67A1" w14:textId="77777777" w:rsidR="00836B63" w:rsidRPr="00070528" w:rsidRDefault="00836B63" w:rsidP="00C76987">
            <w:pPr>
              <w:spacing w:before="74" w:after="37"/>
              <w:ind w:left="12"/>
              <w:rPr>
                <w:rFonts w:cs="Tahoma"/>
                <w:sz w:val="22"/>
                <w:szCs w:val="22"/>
              </w:rPr>
            </w:pPr>
            <w:r w:rsidRPr="00070528">
              <w:rPr>
                <w:rFonts w:cs="Tahoma"/>
                <w:sz w:val="22"/>
                <w:szCs w:val="22"/>
              </w:rPr>
              <w:t>Màu xe</w:t>
            </w:r>
          </w:p>
        </w:tc>
        <w:tc>
          <w:tcPr>
            <w:tcW w:w="2074" w:type="dxa"/>
          </w:tcPr>
          <w:p w14:paraId="19975C1D" w14:textId="6A36E54B"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5EB58918" w14:textId="77777777" w:rsidR="00836B63" w:rsidRPr="00070528" w:rsidRDefault="00836B63" w:rsidP="00C76987">
            <w:pPr>
              <w:spacing w:before="74" w:after="37"/>
              <w:ind w:left="0"/>
              <w:rPr>
                <w:rFonts w:cs="Tahoma"/>
                <w:sz w:val="22"/>
                <w:szCs w:val="22"/>
              </w:rPr>
            </w:pPr>
          </w:p>
        </w:tc>
        <w:tc>
          <w:tcPr>
            <w:tcW w:w="3732" w:type="dxa"/>
          </w:tcPr>
          <w:p w14:paraId="75593F46"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màu xe trên Cavet và trên phụ lục (nếu có)</w:t>
            </w:r>
          </w:p>
        </w:tc>
        <w:tc>
          <w:tcPr>
            <w:tcW w:w="3729" w:type="dxa"/>
          </w:tcPr>
          <w:p w14:paraId="7BDD4D4C"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73EB59F6"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077AFF4E" w14:textId="77777777" w:rsidTr="00C76987">
        <w:tc>
          <w:tcPr>
            <w:tcW w:w="704" w:type="dxa"/>
          </w:tcPr>
          <w:p w14:paraId="0DE5244A"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2AADEDB8"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Số khung </w:t>
            </w:r>
          </w:p>
        </w:tc>
        <w:tc>
          <w:tcPr>
            <w:tcW w:w="2074" w:type="dxa"/>
          </w:tcPr>
          <w:p w14:paraId="6D858694" w14:textId="4DEC5F96"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3688DAB2" w14:textId="77777777" w:rsidR="00836B63" w:rsidRPr="00070528" w:rsidRDefault="00836B63" w:rsidP="00C76987">
            <w:pPr>
              <w:spacing w:before="74" w:after="37"/>
              <w:ind w:left="0"/>
              <w:rPr>
                <w:rFonts w:cs="Tahoma"/>
                <w:sz w:val="22"/>
                <w:szCs w:val="22"/>
              </w:rPr>
            </w:pPr>
          </w:p>
        </w:tc>
        <w:tc>
          <w:tcPr>
            <w:tcW w:w="3732" w:type="dxa"/>
          </w:tcPr>
          <w:p w14:paraId="3B3AAD1D"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số khung của xe trên Cavet và trên phụ lục (nếu có)</w:t>
            </w:r>
          </w:p>
        </w:tc>
        <w:tc>
          <w:tcPr>
            <w:tcW w:w="3729" w:type="dxa"/>
          </w:tcPr>
          <w:p w14:paraId="55101231"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6496C7C7" w14:textId="77777777" w:rsidR="00836B63" w:rsidRPr="00070528" w:rsidRDefault="00836B63" w:rsidP="00C76987">
            <w:pPr>
              <w:spacing w:before="74" w:after="37"/>
              <w:ind w:left="8"/>
              <w:rPr>
                <w:rFonts w:cs="Tahoma"/>
                <w:sz w:val="22"/>
                <w:szCs w:val="22"/>
              </w:rPr>
            </w:pPr>
            <w:r w:rsidRPr="00070528">
              <w:rPr>
                <w:rFonts w:cs="Tahoma"/>
                <w:sz w:val="22"/>
                <w:szCs w:val="22"/>
              </w:rPr>
              <w:lastRenderedPageBreak/>
              <w:t>Cho phép sửa</w:t>
            </w:r>
          </w:p>
        </w:tc>
      </w:tr>
      <w:tr w:rsidR="00836B63" w:rsidRPr="00070528" w14:paraId="51E59023" w14:textId="77777777" w:rsidTr="00C76987">
        <w:tc>
          <w:tcPr>
            <w:tcW w:w="704" w:type="dxa"/>
          </w:tcPr>
          <w:p w14:paraId="14A0F6EE"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E2DC6A6"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Số máy </w:t>
            </w:r>
          </w:p>
        </w:tc>
        <w:tc>
          <w:tcPr>
            <w:tcW w:w="2074" w:type="dxa"/>
          </w:tcPr>
          <w:p w14:paraId="3D2AC55E" w14:textId="46C78D8F"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2CE272C1" w14:textId="77777777" w:rsidR="00836B63" w:rsidRPr="00070528" w:rsidRDefault="00836B63" w:rsidP="00C76987">
            <w:pPr>
              <w:spacing w:before="74" w:after="37"/>
              <w:ind w:left="0"/>
              <w:rPr>
                <w:rFonts w:cs="Tahoma"/>
                <w:sz w:val="22"/>
                <w:szCs w:val="22"/>
              </w:rPr>
            </w:pPr>
          </w:p>
        </w:tc>
        <w:tc>
          <w:tcPr>
            <w:tcW w:w="3732" w:type="dxa"/>
          </w:tcPr>
          <w:p w14:paraId="06591428"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Số máy trên Cavet và trên phụ lục (nếu có)</w:t>
            </w:r>
          </w:p>
        </w:tc>
        <w:tc>
          <w:tcPr>
            <w:tcW w:w="3729" w:type="dxa"/>
          </w:tcPr>
          <w:p w14:paraId="2267054B"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6542E204"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38E347D1" w14:textId="77777777" w:rsidTr="00C76987">
        <w:tc>
          <w:tcPr>
            <w:tcW w:w="704" w:type="dxa"/>
          </w:tcPr>
          <w:p w14:paraId="6ED78300"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5CC9939B"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Biển số </w:t>
            </w:r>
          </w:p>
        </w:tc>
        <w:tc>
          <w:tcPr>
            <w:tcW w:w="2074" w:type="dxa"/>
          </w:tcPr>
          <w:p w14:paraId="3C307DD8" w14:textId="27C4305D"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2B58ADD3" w14:textId="77777777" w:rsidR="00836B63" w:rsidRPr="00070528" w:rsidRDefault="00836B63" w:rsidP="00C76987">
            <w:pPr>
              <w:spacing w:before="74" w:after="37"/>
              <w:ind w:left="0"/>
              <w:jc w:val="center"/>
              <w:rPr>
                <w:rFonts w:cs="Tahoma"/>
                <w:sz w:val="22"/>
                <w:szCs w:val="22"/>
              </w:rPr>
            </w:pPr>
            <w:r w:rsidRPr="00070528">
              <w:rPr>
                <w:rFonts w:cs="Tahoma"/>
                <w:sz w:val="22"/>
                <w:szCs w:val="22"/>
              </w:rPr>
              <w:t>x</w:t>
            </w:r>
          </w:p>
        </w:tc>
        <w:tc>
          <w:tcPr>
            <w:tcW w:w="3732" w:type="dxa"/>
          </w:tcPr>
          <w:p w14:paraId="04112FC7" w14:textId="77777777" w:rsidR="00836B63" w:rsidRPr="00070528" w:rsidRDefault="00836B63" w:rsidP="00C76987">
            <w:pPr>
              <w:spacing w:before="74" w:after="37"/>
              <w:ind w:left="0"/>
              <w:rPr>
                <w:rFonts w:cs="Tahoma"/>
                <w:sz w:val="22"/>
                <w:szCs w:val="22"/>
              </w:rPr>
            </w:pPr>
            <w:r w:rsidRPr="00070528">
              <w:rPr>
                <w:rFonts w:cs="Tahoma"/>
                <w:sz w:val="22"/>
                <w:szCs w:val="22"/>
              </w:rPr>
              <w:t>Cho phép nhập Biển xe trên Cavet và trên phụ lục (nếu có)</w:t>
            </w:r>
          </w:p>
        </w:tc>
        <w:tc>
          <w:tcPr>
            <w:tcW w:w="3729" w:type="dxa"/>
          </w:tcPr>
          <w:p w14:paraId="22629AA5"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3BD36C01"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836B63" w:rsidRPr="00070528" w14:paraId="6067625E" w14:textId="77777777" w:rsidTr="00C76987">
        <w:tc>
          <w:tcPr>
            <w:tcW w:w="704" w:type="dxa"/>
          </w:tcPr>
          <w:p w14:paraId="0246F485"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71F52C0" w14:textId="176E0055" w:rsidR="00836B63" w:rsidRPr="00070528" w:rsidRDefault="00836B63" w:rsidP="00C76987">
            <w:pPr>
              <w:spacing w:before="74" w:after="37"/>
              <w:ind w:left="12"/>
              <w:rPr>
                <w:rFonts w:cs="Tahoma"/>
                <w:sz w:val="22"/>
                <w:szCs w:val="22"/>
              </w:rPr>
            </w:pPr>
            <w:r w:rsidRPr="00070528">
              <w:rPr>
                <w:rFonts w:cs="Tahoma"/>
                <w:sz w:val="22"/>
                <w:szCs w:val="22"/>
              </w:rPr>
              <w:t xml:space="preserve">Số </w:t>
            </w:r>
            <w:r w:rsidR="004942A7" w:rsidRPr="00070528">
              <w:rPr>
                <w:rFonts w:cs="Tahoma"/>
                <w:sz w:val="22"/>
                <w:szCs w:val="22"/>
              </w:rPr>
              <w:t>cavet</w:t>
            </w:r>
          </w:p>
        </w:tc>
        <w:tc>
          <w:tcPr>
            <w:tcW w:w="2074" w:type="dxa"/>
          </w:tcPr>
          <w:p w14:paraId="07B6980D" w14:textId="4A7AEB79"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02F3DE5A" w14:textId="77777777" w:rsidR="00836B63" w:rsidRPr="00070528" w:rsidRDefault="00836B63" w:rsidP="00C76987">
            <w:pPr>
              <w:spacing w:before="74" w:after="37"/>
              <w:ind w:left="0"/>
              <w:jc w:val="center"/>
              <w:rPr>
                <w:rFonts w:cs="Tahoma"/>
                <w:sz w:val="22"/>
                <w:szCs w:val="22"/>
              </w:rPr>
            </w:pPr>
            <w:r w:rsidRPr="00070528">
              <w:rPr>
                <w:rFonts w:cs="Tahoma"/>
                <w:sz w:val="22"/>
                <w:szCs w:val="22"/>
              </w:rPr>
              <w:t>x</w:t>
            </w:r>
          </w:p>
        </w:tc>
        <w:tc>
          <w:tcPr>
            <w:tcW w:w="3732" w:type="dxa"/>
          </w:tcPr>
          <w:p w14:paraId="60A5DBF0" w14:textId="720F7C57" w:rsidR="00836B63" w:rsidRPr="00070528" w:rsidRDefault="00836B63" w:rsidP="00C76987">
            <w:pPr>
              <w:spacing w:before="74" w:after="37"/>
              <w:ind w:left="0"/>
              <w:rPr>
                <w:rFonts w:cs="Tahoma"/>
                <w:sz w:val="22"/>
                <w:szCs w:val="22"/>
              </w:rPr>
            </w:pPr>
            <w:r w:rsidRPr="00070528">
              <w:rPr>
                <w:rFonts w:cs="Tahoma"/>
                <w:sz w:val="22"/>
                <w:szCs w:val="22"/>
              </w:rPr>
              <w:t xml:space="preserve">Cho phép nhập Số </w:t>
            </w:r>
            <w:r w:rsidR="004942A7" w:rsidRPr="00070528">
              <w:rPr>
                <w:rFonts w:cs="Tahoma"/>
                <w:sz w:val="22"/>
                <w:szCs w:val="22"/>
              </w:rPr>
              <w:t>cavet</w:t>
            </w:r>
            <w:r w:rsidRPr="00070528">
              <w:rPr>
                <w:rFonts w:cs="Tahoma"/>
                <w:sz w:val="22"/>
                <w:szCs w:val="22"/>
              </w:rPr>
              <w:t xml:space="preserve"> xe trên Cavet và trên phụ lục (nếu có)</w:t>
            </w:r>
          </w:p>
        </w:tc>
        <w:tc>
          <w:tcPr>
            <w:tcW w:w="3729" w:type="dxa"/>
          </w:tcPr>
          <w:p w14:paraId="55F37DB3" w14:textId="77777777" w:rsidR="00836B63" w:rsidRPr="00070528" w:rsidRDefault="00836B63" w:rsidP="00C76987">
            <w:pPr>
              <w:spacing w:before="74" w:after="37"/>
              <w:ind w:left="8"/>
              <w:rPr>
                <w:rFonts w:cs="Tahoma"/>
                <w:sz w:val="22"/>
                <w:szCs w:val="22"/>
              </w:rPr>
            </w:pPr>
            <w:r w:rsidRPr="00070528">
              <w:rPr>
                <w:rFonts w:cs="Tahoma"/>
                <w:sz w:val="22"/>
                <w:szCs w:val="22"/>
              </w:rPr>
              <w:t>Mặc định: Thông tin giống cột thông tin trên hợp đồng</w:t>
            </w:r>
          </w:p>
          <w:p w14:paraId="792A2200" w14:textId="77777777" w:rsidR="00836B63" w:rsidRPr="00070528" w:rsidRDefault="00836B63" w:rsidP="00C76987">
            <w:pPr>
              <w:spacing w:before="74" w:after="37"/>
              <w:ind w:left="8"/>
              <w:rPr>
                <w:rFonts w:cs="Tahoma"/>
                <w:sz w:val="22"/>
                <w:szCs w:val="22"/>
              </w:rPr>
            </w:pPr>
            <w:r w:rsidRPr="00070528">
              <w:rPr>
                <w:rFonts w:cs="Tahoma"/>
                <w:sz w:val="22"/>
                <w:szCs w:val="22"/>
              </w:rPr>
              <w:t>Cho phép sửa</w:t>
            </w:r>
          </w:p>
        </w:tc>
      </w:tr>
      <w:tr w:rsidR="00A97ECD" w:rsidRPr="00070528" w14:paraId="2DD0DF33" w14:textId="77777777" w:rsidTr="00A97ECD">
        <w:tc>
          <w:tcPr>
            <w:tcW w:w="14083" w:type="dxa"/>
            <w:gridSpan w:val="6"/>
          </w:tcPr>
          <w:p w14:paraId="60F18D91" w14:textId="3AC28CB3" w:rsidR="00A97ECD" w:rsidRPr="00070528" w:rsidRDefault="00A97ECD" w:rsidP="00C76987">
            <w:pPr>
              <w:spacing w:before="74" w:after="37"/>
              <w:ind w:left="8"/>
              <w:rPr>
                <w:rFonts w:cs="Tahoma"/>
                <w:sz w:val="22"/>
                <w:szCs w:val="22"/>
              </w:rPr>
            </w:pPr>
            <w:r w:rsidRPr="00070528">
              <w:rPr>
                <w:rFonts w:cs="Tahoma"/>
                <w:sz w:val="22"/>
                <w:szCs w:val="22"/>
              </w:rPr>
              <w:t>Cột thông tin trên phụ lục</w:t>
            </w:r>
          </w:p>
        </w:tc>
      </w:tr>
      <w:tr w:rsidR="00A97ECD" w:rsidRPr="00070528" w14:paraId="28611715" w14:textId="77777777" w:rsidTr="00A97ECD">
        <w:tc>
          <w:tcPr>
            <w:tcW w:w="704" w:type="dxa"/>
          </w:tcPr>
          <w:p w14:paraId="1D3A0B66"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56D419E0" w14:textId="77777777" w:rsidR="00A97ECD" w:rsidRPr="00070528" w:rsidRDefault="00A97ECD" w:rsidP="00A97ECD">
            <w:pPr>
              <w:spacing w:before="74" w:after="37"/>
              <w:ind w:left="12"/>
              <w:rPr>
                <w:rFonts w:cs="Tahoma"/>
                <w:sz w:val="22"/>
                <w:szCs w:val="22"/>
              </w:rPr>
            </w:pPr>
            <w:r w:rsidRPr="00070528">
              <w:rPr>
                <w:rFonts w:cs="Tahoma"/>
                <w:sz w:val="22"/>
                <w:szCs w:val="22"/>
              </w:rPr>
              <w:t>Nhãn hiệu</w:t>
            </w:r>
          </w:p>
        </w:tc>
        <w:tc>
          <w:tcPr>
            <w:tcW w:w="2074" w:type="dxa"/>
          </w:tcPr>
          <w:p w14:paraId="21F18DB4"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4AD5F860" w14:textId="77777777" w:rsidR="00A97ECD" w:rsidRPr="00070528" w:rsidRDefault="00A97ECD" w:rsidP="00A97ECD">
            <w:pPr>
              <w:spacing w:before="74" w:after="37"/>
              <w:ind w:left="0"/>
              <w:rPr>
                <w:rFonts w:cs="Tahoma"/>
                <w:sz w:val="22"/>
                <w:szCs w:val="22"/>
              </w:rPr>
            </w:pPr>
          </w:p>
        </w:tc>
        <w:tc>
          <w:tcPr>
            <w:tcW w:w="3732" w:type="dxa"/>
          </w:tcPr>
          <w:p w14:paraId="0DA64761" w14:textId="77777777" w:rsidR="00A97ECD" w:rsidRPr="00070528" w:rsidRDefault="00A97ECD" w:rsidP="00A97ECD">
            <w:pPr>
              <w:spacing w:before="74" w:after="37"/>
              <w:ind w:left="0"/>
              <w:rPr>
                <w:rFonts w:cs="Tahoma"/>
                <w:sz w:val="22"/>
                <w:szCs w:val="22"/>
              </w:rPr>
            </w:pPr>
            <w:r w:rsidRPr="00070528">
              <w:rPr>
                <w:rFonts w:cs="Tahoma"/>
                <w:sz w:val="22"/>
                <w:szCs w:val="22"/>
              </w:rPr>
              <w:t>Cho phép nhập nhãn hiệu xe trên Cavet (nếu có)</w:t>
            </w:r>
          </w:p>
        </w:tc>
        <w:tc>
          <w:tcPr>
            <w:tcW w:w="3729" w:type="dxa"/>
          </w:tcPr>
          <w:p w14:paraId="3F0D192C" w14:textId="24A6B00F"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29BD0804" w14:textId="4F7D9A09" w:rsidR="00A97ECD" w:rsidRPr="00070528" w:rsidRDefault="00A97ECD" w:rsidP="00A97ECD">
            <w:pPr>
              <w:spacing w:before="74" w:after="37"/>
              <w:ind w:left="8"/>
              <w:rPr>
                <w:rFonts w:cs="Tahoma"/>
                <w:sz w:val="22"/>
                <w:szCs w:val="22"/>
              </w:rPr>
            </w:pPr>
            <w:r w:rsidRPr="00070528">
              <w:rPr>
                <w:rFonts w:cs="Tahoma"/>
                <w:sz w:val="22"/>
                <w:szCs w:val="22"/>
              </w:rPr>
              <w:t>Chỉ hiển thị khi có update lỗi cho cavet về</w:t>
            </w:r>
          </w:p>
          <w:p w14:paraId="748B8B04" w14:textId="77777777"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A97ECD" w:rsidRPr="00070528" w14:paraId="40D1862C" w14:textId="77777777" w:rsidTr="00A97ECD">
        <w:tc>
          <w:tcPr>
            <w:tcW w:w="704" w:type="dxa"/>
          </w:tcPr>
          <w:p w14:paraId="2FBF5992"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5ADC00D1" w14:textId="77777777" w:rsidR="00A97ECD" w:rsidRPr="00070528" w:rsidRDefault="00A97ECD" w:rsidP="00A97ECD">
            <w:pPr>
              <w:spacing w:before="74" w:after="37"/>
              <w:ind w:left="12"/>
              <w:rPr>
                <w:rFonts w:cs="Tahoma"/>
                <w:sz w:val="22"/>
                <w:szCs w:val="22"/>
              </w:rPr>
            </w:pPr>
            <w:r w:rsidRPr="00070528">
              <w:rPr>
                <w:rFonts w:cs="Tahoma"/>
                <w:sz w:val="22"/>
                <w:szCs w:val="22"/>
              </w:rPr>
              <w:t>Số loại</w:t>
            </w:r>
          </w:p>
        </w:tc>
        <w:tc>
          <w:tcPr>
            <w:tcW w:w="2074" w:type="dxa"/>
          </w:tcPr>
          <w:p w14:paraId="45183668"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4CEBFD83" w14:textId="77777777" w:rsidR="00A97ECD" w:rsidRPr="00070528" w:rsidRDefault="00A97ECD" w:rsidP="00A97ECD">
            <w:pPr>
              <w:spacing w:before="74" w:after="37"/>
              <w:ind w:left="0"/>
              <w:rPr>
                <w:rFonts w:cs="Tahoma"/>
                <w:sz w:val="22"/>
                <w:szCs w:val="22"/>
              </w:rPr>
            </w:pPr>
          </w:p>
        </w:tc>
        <w:tc>
          <w:tcPr>
            <w:tcW w:w="3732" w:type="dxa"/>
          </w:tcPr>
          <w:p w14:paraId="14695A3E" w14:textId="77777777" w:rsidR="00A97ECD" w:rsidRPr="00070528" w:rsidRDefault="00A97ECD" w:rsidP="00A97ECD">
            <w:pPr>
              <w:spacing w:before="74" w:after="37"/>
              <w:ind w:left="0"/>
              <w:rPr>
                <w:rFonts w:cs="Tahoma"/>
                <w:sz w:val="22"/>
                <w:szCs w:val="22"/>
              </w:rPr>
            </w:pPr>
            <w:r w:rsidRPr="00070528">
              <w:rPr>
                <w:rFonts w:cs="Tahoma"/>
                <w:sz w:val="22"/>
                <w:szCs w:val="22"/>
              </w:rPr>
              <w:t>Cho phép nhập Số loại xe trên Cavet và trên phụ lục (nếu có)</w:t>
            </w:r>
          </w:p>
        </w:tc>
        <w:tc>
          <w:tcPr>
            <w:tcW w:w="3729" w:type="dxa"/>
          </w:tcPr>
          <w:p w14:paraId="28B7B339" w14:textId="19182477"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2DC7F65E" w14:textId="77777777" w:rsidR="00A97ECD" w:rsidRPr="00070528" w:rsidRDefault="00A97ECD" w:rsidP="00A97ECD">
            <w:pPr>
              <w:spacing w:before="74" w:after="37"/>
              <w:ind w:left="8"/>
              <w:rPr>
                <w:rFonts w:cs="Tahoma"/>
                <w:sz w:val="22"/>
                <w:szCs w:val="22"/>
              </w:rPr>
            </w:pPr>
            <w:r w:rsidRPr="00070528">
              <w:rPr>
                <w:rFonts w:cs="Tahoma"/>
                <w:sz w:val="22"/>
                <w:szCs w:val="22"/>
              </w:rPr>
              <w:t>Chỉ hiển thị khi có update lỗi cho cavet về</w:t>
            </w:r>
          </w:p>
          <w:p w14:paraId="2A635C1D" w14:textId="77777777"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A97ECD" w:rsidRPr="00070528" w14:paraId="03651A30" w14:textId="77777777" w:rsidTr="00A97ECD">
        <w:tc>
          <w:tcPr>
            <w:tcW w:w="704" w:type="dxa"/>
          </w:tcPr>
          <w:p w14:paraId="41152452"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631F2B90" w14:textId="77777777" w:rsidR="00A97ECD" w:rsidRPr="00070528" w:rsidRDefault="00A97ECD" w:rsidP="00A97ECD">
            <w:pPr>
              <w:spacing w:before="74" w:after="37"/>
              <w:ind w:left="12"/>
              <w:rPr>
                <w:rFonts w:cs="Tahoma"/>
                <w:sz w:val="22"/>
                <w:szCs w:val="22"/>
              </w:rPr>
            </w:pPr>
            <w:r w:rsidRPr="00070528">
              <w:rPr>
                <w:rFonts w:cs="Tahoma"/>
                <w:sz w:val="22"/>
                <w:szCs w:val="22"/>
              </w:rPr>
              <w:t>Màu xe</w:t>
            </w:r>
          </w:p>
        </w:tc>
        <w:tc>
          <w:tcPr>
            <w:tcW w:w="2074" w:type="dxa"/>
          </w:tcPr>
          <w:p w14:paraId="3DD721FB"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013F7EE4" w14:textId="77777777" w:rsidR="00A97ECD" w:rsidRPr="00070528" w:rsidRDefault="00A97ECD" w:rsidP="00A97ECD">
            <w:pPr>
              <w:spacing w:before="74" w:after="37"/>
              <w:ind w:left="0"/>
              <w:rPr>
                <w:rFonts w:cs="Tahoma"/>
                <w:sz w:val="22"/>
                <w:szCs w:val="22"/>
              </w:rPr>
            </w:pPr>
          </w:p>
        </w:tc>
        <w:tc>
          <w:tcPr>
            <w:tcW w:w="3732" w:type="dxa"/>
          </w:tcPr>
          <w:p w14:paraId="7BF3A919" w14:textId="77777777" w:rsidR="00A97ECD" w:rsidRPr="00070528" w:rsidRDefault="00A97ECD" w:rsidP="00A97ECD">
            <w:pPr>
              <w:spacing w:before="74" w:after="37"/>
              <w:ind w:left="0"/>
              <w:rPr>
                <w:rFonts w:cs="Tahoma"/>
                <w:sz w:val="22"/>
                <w:szCs w:val="22"/>
              </w:rPr>
            </w:pPr>
            <w:r w:rsidRPr="00070528">
              <w:rPr>
                <w:rFonts w:cs="Tahoma"/>
                <w:sz w:val="22"/>
                <w:szCs w:val="22"/>
              </w:rPr>
              <w:t>Cho phép nhập màu xe trên Cavet và trên phụ lục (nếu có)</w:t>
            </w:r>
          </w:p>
        </w:tc>
        <w:tc>
          <w:tcPr>
            <w:tcW w:w="3729" w:type="dxa"/>
          </w:tcPr>
          <w:p w14:paraId="0922C96C" w14:textId="77777777"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1695F679" w14:textId="77777777" w:rsidR="00A97ECD" w:rsidRPr="00070528" w:rsidRDefault="00A97ECD" w:rsidP="00A97ECD">
            <w:pPr>
              <w:spacing w:before="74" w:after="37"/>
              <w:ind w:left="8"/>
              <w:rPr>
                <w:rFonts w:cs="Tahoma"/>
                <w:sz w:val="22"/>
                <w:szCs w:val="22"/>
              </w:rPr>
            </w:pPr>
            <w:r w:rsidRPr="00070528">
              <w:rPr>
                <w:rFonts w:cs="Tahoma"/>
                <w:sz w:val="22"/>
                <w:szCs w:val="22"/>
              </w:rPr>
              <w:t>Chỉ hiển thị khi có update lỗi cho cavet về</w:t>
            </w:r>
          </w:p>
          <w:p w14:paraId="363AA8A9" w14:textId="121D4951"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A97ECD" w:rsidRPr="00070528" w14:paraId="1EE8CE94" w14:textId="77777777" w:rsidTr="00A97ECD">
        <w:tc>
          <w:tcPr>
            <w:tcW w:w="704" w:type="dxa"/>
          </w:tcPr>
          <w:p w14:paraId="58AA5F27"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1B115275" w14:textId="77777777" w:rsidR="00A97ECD" w:rsidRPr="00070528" w:rsidRDefault="00A97ECD" w:rsidP="00A97ECD">
            <w:pPr>
              <w:spacing w:before="74" w:after="37"/>
              <w:ind w:left="12"/>
              <w:rPr>
                <w:rFonts w:cs="Tahoma"/>
                <w:sz w:val="22"/>
                <w:szCs w:val="22"/>
              </w:rPr>
            </w:pPr>
            <w:r w:rsidRPr="00070528">
              <w:rPr>
                <w:rFonts w:cs="Tahoma"/>
                <w:sz w:val="22"/>
                <w:szCs w:val="22"/>
              </w:rPr>
              <w:t xml:space="preserve">Số khung </w:t>
            </w:r>
          </w:p>
        </w:tc>
        <w:tc>
          <w:tcPr>
            <w:tcW w:w="2074" w:type="dxa"/>
          </w:tcPr>
          <w:p w14:paraId="02950C94"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2B10347A" w14:textId="77777777" w:rsidR="00A97ECD" w:rsidRPr="00070528" w:rsidRDefault="00A97ECD" w:rsidP="00A97ECD">
            <w:pPr>
              <w:spacing w:before="74" w:after="37"/>
              <w:ind w:left="0"/>
              <w:rPr>
                <w:rFonts w:cs="Tahoma"/>
                <w:sz w:val="22"/>
                <w:szCs w:val="22"/>
              </w:rPr>
            </w:pPr>
          </w:p>
        </w:tc>
        <w:tc>
          <w:tcPr>
            <w:tcW w:w="3732" w:type="dxa"/>
          </w:tcPr>
          <w:p w14:paraId="27B9F455" w14:textId="77777777" w:rsidR="00A97ECD" w:rsidRPr="00070528" w:rsidRDefault="00A97ECD" w:rsidP="00A97ECD">
            <w:pPr>
              <w:spacing w:before="74" w:after="37"/>
              <w:ind w:left="0"/>
              <w:rPr>
                <w:rFonts w:cs="Tahoma"/>
                <w:sz w:val="22"/>
                <w:szCs w:val="22"/>
              </w:rPr>
            </w:pPr>
            <w:r w:rsidRPr="00070528">
              <w:rPr>
                <w:rFonts w:cs="Tahoma"/>
                <w:sz w:val="22"/>
                <w:szCs w:val="22"/>
              </w:rPr>
              <w:t>Cho phép nhập số khung của xe trên Cavet và trên phụ lục (nếu có)</w:t>
            </w:r>
          </w:p>
        </w:tc>
        <w:tc>
          <w:tcPr>
            <w:tcW w:w="3729" w:type="dxa"/>
          </w:tcPr>
          <w:p w14:paraId="40E5CEA2" w14:textId="77777777"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4B34F3C5" w14:textId="77777777" w:rsidR="00A97ECD" w:rsidRPr="00070528" w:rsidRDefault="00A97ECD" w:rsidP="00A97ECD">
            <w:pPr>
              <w:spacing w:before="74" w:after="37"/>
              <w:ind w:left="8"/>
              <w:rPr>
                <w:rFonts w:cs="Tahoma"/>
                <w:sz w:val="22"/>
                <w:szCs w:val="22"/>
              </w:rPr>
            </w:pPr>
            <w:r w:rsidRPr="00070528">
              <w:rPr>
                <w:rFonts w:cs="Tahoma"/>
                <w:sz w:val="22"/>
                <w:szCs w:val="22"/>
              </w:rPr>
              <w:lastRenderedPageBreak/>
              <w:t>Chỉ hiển thị khi có update lỗi cho cavet về</w:t>
            </w:r>
          </w:p>
          <w:p w14:paraId="4102AE62" w14:textId="49789B04"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A97ECD" w:rsidRPr="00070528" w14:paraId="355D3E7C" w14:textId="77777777" w:rsidTr="00A97ECD">
        <w:tc>
          <w:tcPr>
            <w:tcW w:w="704" w:type="dxa"/>
          </w:tcPr>
          <w:p w14:paraId="6449C999"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7DC7D782" w14:textId="77777777" w:rsidR="00A97ECD" w:rsidRPr="00070528" w:rsidRDefault="00A97ECD" w:rsidP="00A97ECD">
            <w:pPr>
              <w:spacing w:before="74" w:after="37"/>
              <w:ind w:left="12"/>
              <w:rPr>
                <w:rFonts w:cs="Tahoma"/>
                <w:sz w:val="22"/>
                <w:szCs w:val="22"/>
              </w:rPr>
            </w:pPr>
            <w:r w:rsidRPr="00070528">
              <w:rPr>
                <w:rFonts w:cs="Tahoma"/>
                <w:sz w:val="22"/>
                <w:szCs w:val="22"/>
              </w:rPr>
              <w:t xml:space="preserve">Số máy </w:t>
            </w:r>
          </w:p>
        </w:tc>
        <w:tc>
          <w:tcPr>
            <w:tcW w:w="2074" w:type="dxa"/>
          </w:tcPr>
          <w:p w14:paraId="76A389C3"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7AE901A3" w14:textId="77777777" w:rsidR="00A97ECD" w:rsidRPr="00070528" w:rsidRDefault="00A97ECD" w:rsidP="00A97ECD">
            <w:pPr>
              <w:spacing w:before="74" w:after="37"/>
              <w:ind w:left="0"/>
              <w:rPr>
                <w:rFonts w:cs="Tahoma"/>
                <w:sz w:val="22"/>
                <w:szCs w:val="22"/>
              </w:rPr>
            </w:pPr>
          </w:p>
        </w:tc>
        <w:tc>
          <w:tcPr>
            <w:tcW w:w="3732" w:type="dxa"/>
          </w:tcPr>
          <w:p w14:paraId="57F0B789" w14:textId="77777777" w:rsidR="00A97ECD" w:rsidRPr="00070528" w:rsidRDefault="00A97ECD" w:rsidP="00A97ECD">
            <w:pPr>
              <w:spacing w:before="74" w:after="37"/>
              <w:ind w:left="0"/>
              <w:rPr>
                <w:rFonts w:cs="Tahoma"/>
                <w:sz w:val="22"/>
                <w:szCs w:val="22"/>
              </w:rPr>
            </w:pPr>
            <w:r w:rsidRPr="00070528">
              <w:rPr>
                <w:rFonts w:cs="Tahoma"/>
                <w:sz w:val="22"/>
                <w:szCs w:val="22"/>
              </w:rPr>
              <w:t>Cho phép nhập Số máy trên Cavet và trên phụ lục (nếu có)</w:t>
            </w:r>
          </w:p>
        </w:tc>
        <w:tc>
          <w:tcPr>
            <w:tcW w:w="3729" w:type="dxa"/>
          </w:tcPr>
          <w:p w14:paraId="4E331D26" w14:textId="77777777"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19F21CD0" w14:textId="77777777" w:rsidR="00A97ECD" w:rsidRPr="00070528" w:rsidRDefault="00A97ECD" w:rsidP="00A97ECD">
            <w:pPr>
              <w:spacing w:before="74" w:after="37"/>
              <w:ind w:left="8"/>
              <w:rPr>
                <w:rFonts w:cs="Tahoma"/>
                <w:sz w:val="22"/>
                <w:szCs w:val="22"/>
              </w:rPr>
            </w:pPr>
            <w:r w:rsidRPr="00070528">
              <w:rPr>
                <w:rFonts w:cs="Tahoma"/>
                <w:sz w:val="22"/>
                <w:szCs w:val="22"/>
              </w:rPr>
              <w:t>Chỉ hiển thị khi có update lỗi cho cavet về</w:t>
            </w:r>
          </w:p>
          <w:p w14:paraId="36DC1D4F" w14:textId="78482183"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A97ECD" w:rsidRPr="00070528" w14:paraId="2871F313" w14:textId="77777777" w:rsidTr="00A97ECD">
        <w:tc>
          <w:tcPr>
            <w:tcW w:w="704" w:type="dxa"/>
          </w:tcPr>
          <w:p w14:paraId="5532EC45"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1D9EE903" w14:textId="77777777" w:rsidR="00A97ECD" w:rsidRPr="00070528" w:rsidRDefault="00A97ECD" w:rsidP="00A97ECD">
            <w:pPr>
              <w:spacing w:before="74" w:after="37"/>
              <w:ind w:left="12"/>
              <w:rPr>
                <w:rFonts w:cs="Tahoma"/>
                <w:sz w:val="22"/>
                <w:szCs w:val="22"/>
              </w:rPr>
            </w:pPr>
            <w:r w:rsidRPr="00070528">
              <w:rPr>
                <w:rFonts w:cs="Tahoma"/>
                <w:sz w:val="22"/>
                <w:szCs w:val="22"/>
              </w:rPr>
              <w:t xml:space="preserve">Biển số </w:t>
            </w:r>
          </w:p>
        </w:tc>
        <w:tc>
          <w:tcPr>
            <w:tcW w:w="2074" w:type="dxa"/>
          </w:tcPr>
          <w:p w14:paraId="745DD8AD"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4F4E54B7" w14:textId="77777777" w:rsidR="00A97ECD" w:rsidRPr="00070528" w:rsidRDefault="00A97ECD" w:rsidP="00A97ECD">
            <w:pPr>
              <w:spacing w:before="74" w:after="37"/>
              <w:ind w:left="0"/>
              <w:jc w:val="center"/>
              <w:rPr>
                <w:rFonts w:cs="Tahoma"/>
                <w:sz w:val="22"/>
                <w:szCs w:val="22"/>
              </w:rPr>
            </w:pPr>
            <w:r w:rsidRPr="00070528">
              <w:rPr>
                <w:rFonts w:cs="Tahoma"/>
                <w:sz w:val="22"/>
                <w:szCs w:val="22"/>
              </w:rPr>
              <w:t>x</w:t>
            </w:r>
          </w:p>
        </w:tc>
        <w:tc>
          <w:tcPr>
            <w:tcW w:w="3732" w:type="dxa"/>
          </w:tcPr>
          <w:p w14:paraId="0B14D1AB" w14:textId="77777777" w:rsidR="00A97ECD" w:rsidRPr="00070528" w:rsidRDefault="00A97ECD" w:rsidP="00A97ECD">
            <w:pPr>
              <w:spacing w:before="74" w:after="37"/>
              <w:ind w:left="0"/>
              <w:rPr>
                <w:rFonts w:cs="Tahoma"/>
                <w:sz w:val="22"/>
                <w:szCs w:val="22"/>
              </w:rPr>
            </w:pPr>
            <w:r w:rsidRPr="00070528">
              <w:rPr>
                <w:rFonts w:cs="Tahoma"/>
                <w:sz w:val="22"/>
                <w:szCs w:val="22"/>
              </w:rPr>
              <w:t>Cho phép nhập Biển xe trên Cavet và trên phụ lục (nếu có)</w:t>
            </w:r>
          </w:p>
        </w:tc>
        <w:tc>
          <w:tcPr>
            <w:tcW w:w="3729" w:type="dxa"/>
          </w:tcPr>
          <w:p w14:paraId="1A3F3540" w14:textId="77777777"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05EAA8CD" w14:textId="77777777" w:rsidR="00A97ECD" w:rsidRPr="00070528" w:rsidRDefault="00A97ECD" w:rsidP="00A97ECD">
            <w:pPr>
              <w:spacing w:before="74" w:after="37"/>
              <w:ind w:left="8"/>
              <w:rPr>
                <w:rFonts w:cs="Tahoma"/>
                <w:sz w:val="22"/>
                <w:szCs w:val="22"/>
              </w:rPr>
            </w:pPr>
            <w:r w:rsidRPr="00070528">
              <w:rPr>
                <w:rFonts w:cs="Tahoma"/>
                <w:sz w:val="22"/>
                <w:szCs w:val="22"/>
              </w:rPr>
              <w:t>Chỉ hiển thị khi có update lỗi cho cavet về</w:t>
            </w:r>
          </w:p>
          <w:p w14:paraId="26A87A8B" w14:textId="165A7E11"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A97ECD" w:rsidRPr="00070528" w14:paraId="44517FAA" w14:textId="77777777" w:rsidTr="00A97ECD">
        <w:tc>
          <w:tcPr>
            <w:tcW w:w="704" w:type="dxa"/>
          </w:tcPr>
          <w:p w14:paraId="3686EBCE" w14:textId="77777777" w:rsidR="00A97ECD" w:rsidRPr="00070528" w:rsidRDefault="00A97ECD" w:rsidP="000C1FDD">
            <w:pPr>
              <w:pStyle w:val="ListParagraph"/>
              <w:numPr>
                <w:ilvl w:val="0"/>
                <w:numId w:val="45"/>
              </w:numPr>
              <w:spacing w:before="74" w:after="37"/>
              <w:ind w:left="277" w:hanging="223"/>
              <w:rPr>
                <w:rFonts w:cs="Tahoma"/>
                <w:sz w:val="22"/>
                <w:szCs w:val="22"/>
              </w:rPr>
            </w:pPr>
          </w:p>
        </w:tc>
        <w:tc>
          <w:tcPr>
            <w:tcW w:w="2187" w:type="dxa"/>
          </w:tcPr>
          <w:p w14:paraId="711117BF" w14:textId="5722100A" w:rsidR="00A97ECD" w:rsidRPr="00070528" w:rsidRDefault="00A97ECD" w:rsidP="00A97ECD">
            <w:pPr>
              <w:spacing w:before="74" w:after="37"/>
              <w:ind w:left="12"/>
              <w:rPr>
                <w:rFonts w:cs="Tahoma"/>
                <w:sz w:val="22"/>
                <w:szCs w:val="22"/>
              </w:rPr>
            </w:pPr>
            <w:r w:rsidRPr="00070528">
              <w:rPr>
                <w:rFonts w:cs="Tahoma"/>
                <w:sz w:val="22"/>
                <w:szCs w:val="22"/>
              </w:rPr>
              <w:t xml:space="preserve">Số </w:t>
            </w:r>
            <w:r w:rsidR="004942A7" w:rsidRPr="00070528">
              <w:rPr>
                <w:rFonts w:cs="Tahoma"/>
                <w:sz w:val="22"/>
                <w:szCs w:val="22"/>
              </w:rPr>
              <w:t>cavet</w:t>
            </w:r>
          </w:p>
        </w:tc>
        <w:tc>
          <w:tcPr>
            <w:tcW w:w="2074" w:type="dxa"/>
          </w:tcPr>
          <w:p w14:paraId="37C8F964" w14:textId="77777777" w:rsidR="00A97ECD" w:rsidRPr="00070528" w:rsidRDefault="00A97ECD" w:rsidP="00A97ECD">
            <w:pPr>
              <w:spacing w:before="74" w:after="37"/>
              <w:ind w:left="60"/>
              <w:rPr>
                <w:rFonts w:cs="Tahoma"/>
                <w:sz w:val="22"/>
                <w:szCs w:val="22"/>
              </w:rPr>
            </w:pPr>
            <w:r w:rsidRPr="00070528">
              <w:rPr>
                <w:rFonts w:cs="Tahoma"/>
                <w:sz w:val="22"/>
                <w:szCs w:val="22"/>
              </w:rPr>
              <w:t>Text</w:t>
            </w:r>
          </w:p>
        </w:tc>
        <w:tc>
          <w:tcPr>
            <w:tcW w:w="1657" w:type="dxa"/>
          </w:tcPr>
          <w:p w14:paraId="341446AC" w14:textId="77777777" w:rsidR="00A97ECD" w:rsidRPr="00070528" w:rsidRDefault="00A97ECD" w:rsidP="00A97ECD">
            <w:pPr>
              <w:spacing w:before="74" w:after="37"/>
              <w:ind w:left="0"/>
              <w:jc w:val="center"/>
              <w:rPr>
                <w:rFonts w:cs="Tahoma"/>
                <w:sz w:val="22"/>
                <w:szCs w:val="22"/>
              </w:rPr>
            </w:pPr>
            <w:r w:rsidRPr="00070528">
              <w:rPr>
                <w:rFonts w:cs="Tahoma"/>
                <w:sz w:val="22"/>
                <w:szCs w:val="22"/>
              </w:rPr>
              <w:t>x</w:t>
            </w:r>
          </w:p>
        </w:tc>
        <w:tc>
          <w:tcPr>
            <w:tcW w:w="3732" w:type="dxa"/>
          </w:tcPr>
          <w:p w14:paraId="08E80A0E" w14:textId="50CE21FA" w:rsidR="00A97ECD" w:rsidRPr="00070528" w:rsidRDefault="00A97ECD" w:rsidP="00A97ECD">
            <w:pPr>
              <w:spacing w:before="74" w:after="37"/>
              <w:ind w:left="0"/>
              <w:rPr>
                <w:rFonts w:cs="Tahoma"/>
                <w:sz w:val="22"/>
                <w:szCs w:val="22"/>
              </w:rPr>
            </w:pPr>
            <w:r w:rsidRPr="00070528">
              <w:rPr>
                <w:rFonts w:cs="Tahoma"/>
                <w:sz w:val="22"/>
                <w:szCs w:val="22"/>
              </w:rPr>
              <w:t xml:space="preserve">Cho phép nhập Số </w:t>
            </w:r>
            <w:r w:rsidR="004942A7" w:rsidRPr="00070528">
              <w:rPr>
                <w:rFonts w:cs="Tahoma"/>
                <w:sz w:val="22"/>
                <w:szCs w:val="22"/>
              </w:rPr>
              <w:t>cavet</w:t>
            </w:r>
            <w:r w:rsidRPr="00070528">
              <w:rPr>
                <w:rFonts w:cs="Tahoma"/>
                <w:sz w:val="22"/>
                <w:szCs w:val="22"/>
              </w:rPr>
              <w:t xml:space="preserve"> xe trên Cavet và trên phụ lục (nếu có)</w:t>
            </w:r>
          </w:p>
        </w:tc>
        <w:tc>
          <w:tcPr>
            <w:tcW w:w="3729" w:type="dxa"/>
          </w:tcPr>
          <w:p w14:paraId="12E2D4E9" w14:textId="77777777" w:rsidR="00A97ECD" w:rsidRPr="00070528" w:rsidRDefault="00A97ECD" w:rsidP="00A97ECD">
            <w:pPr>
              <w:spacing w:before="74" w:after="37"/>
              <w:ind w:left="8"/>
              <w:rPr>
                <w:rFonts w:cs="Tahoma"/>
                <w:sz w:val="22"/>
                <w:szCs w:val="22"/>
              </w:rPr>
            </w:pPr>
            <w:r w:rsidRPr="00070528">
              <w:rPr>
                <w:rFonts w:cs="Tahoma"/>
                <w:sz w:val="22"/>
                <w:szCs w:val="22"/>
              </w:rPr>
              <w:t>Mặc định: Thông tin giống cột thông tin trên Cavet</w:t>
            </w:r>
          </w:p>
          <w:p w14:paraId="230EA2B9" w14:textId="77777777" w:rsidR="00A97ECD" w:rsidRPr="00070528" w:rsidRDefault="00A97ECD" w:rsidP="00A97ECD">
            <w:pPr>
              <w:spacing w:before="74" w:after="37"/>
              <w:ind w:left="8"/>
              <w:rPr>
                <w:rFonts w:cs="Tahoma"/>
                <w:sz w:val="22"/>
                <w:szCs w:val="22"/>
              </w:rPr>
            </w:pPr>
            <w:r w:rsidRPr="00070528">
              <w:rPr>
                <w:rFonts w:cs="Tahoma"/>
                <w:sz w:val="22"/>
                <w:szCs w:val="22"/>
              </w:rPr>
              <w:t>Chỉ hiển thị khi có update lỗi cho cavet về</w:t>
            </w:r>
          </w:p>
          <w:p w14:paraId="67DA7F46" w14:textId="03854FE7" w:rsidR="00A97ECD" w:rsidRPr="00070528" w:rsidRDefault="00A97ECD" w:rsidP="00A97ECD">
            <w:pPr>
              <w:spacing w:before="74" w:after="37"/>
              <w:ind w:left="8"/>
              <w:rPr>
                <w:rFonts w:cs="Tahoma"/>
                <w:sz w:val="22"/>
                <w:szCs w:val="22"/>
              </w:rPr>
            </w:pPr>
            <w:r w:rsidRPr="00070528">
              <w:rPr>
                <w:rFonts w:cs="Tahoma"/>
                <w:sz w:val="22"/>
                <w:szCs w:val="22"/>
              </w:rPr>
              <w:t>Cho phép sửa</w:t>
            </w:r>
          </w:p>
        </w:tc>
      </w:tr>
      <w:tr w:rsidR="00836B63" w:rsidRPr="00070528" w14:paraId="49DB26CB" w14:textId="77777777" w:rsidTr="00C76987">
        <w:tc>
          <w:tcPr>
            <w:tcW w:w="704" w:type="dxa"/>
          </w:tcPr>
          <w:p w14:paraId="7935A076"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1959D9C9" w14:textId="77777777" w:rsidR="00836B63" w:rsidRPr="00070528" w:rsidRDefault="00836B63" w:rsidP="00C76987">
            <w:pPr>
              <w:spacing w:before="74" w:after="37"/>
              <w:ind w:left="12"/>
              <w:rPr>
                <w:rFonts w:cs="Tahoma"/>
                <w:sz w:val="22"/>
                <w:szCs w:val="22"/>
              </w:rPr>
            </w:pPr>
            <w:r w:rsidRPr="00070528">
              <w:rPr>
                <w:rFonts w:cs="Tahoma"/>
                <w:sz w:val="22"/>
                <w:szCs w:val="22"/>
              </w:rPr>
              <w:t>Làm phụ lục hợp đồng</w:t>
            </w:r>
          </w:p>
        </w:tc>
        <w:tc>
          <w:tcPr>
            <w:tcW w:w="2074" w:type="dxa"/>
          </w:tcPr>
          <w:p w14:paraId="2704C4DE" w14:textId="77777777" w:rsidR="00836B63" w:rsidRPr="00070528" w:rsidRDefault="00836B63" w:rsidP="00C76987">
            <w:pPr>
              <w:spacing w:before="74" w:after="37"/>
              <w:ind w:left="60"/>
              <w:rPr>
                <w:rFonts w:cs="Tahoma"/>
                <w:sz w:val="22"/>
                <w:szCs w:val="22"/>
              </w:rPr>
            </w:pPr>
            <w:r w:rsidRPr="00070528">
              <w:rPr>
                <w:rFonts w:cs="Tahoma"/>
                <w:sz w:val="22"/>
                <w:szCs w:val="22"/>
              </w:rPr>
              <w:t>Checkbox</w:t>
            </w:r>
          </w:p>
        </w:tc>
        <w:tc>
          <w:tcPr>
            <w:tcW w:w="1657" w:type="dxa"/>
          </w:tcPr>
          <w:p w14:paraId="7D01521C" w14:textId="77777777" w:rsidR="00836B63" w:rsidRPr="00070528" w:rsidRDefault="00836B63" w:rsidP="00C76987">
            <w:pPr>
              <w:spacing w:before="74" w:after="37"/>
              <w:ind w:left="0"/>
              <w:rPr>
                <w:rFonts w:cs="Tahoma"/>
                <w:sz w:val="22"/>
                <w:szCs w:val="22"/>
              </w:rPr>
            </w:pPr>
          </w:p>
        </w:tc>
        <w:tc>
          <w:tcPr>
            <w:tcW w:w="3732" w:type="dxa"/>
          </w:tcPr>
          <w:p w14:paraId="36B7F7BB" w14:textId="77777777" w:rsidR="00836B63" w:rsidRPr="00070528" w:rsidRDefault="00836B63" w:rsidP="00C76987">
            <w:pPr>
              <w:spacing w:before="74" w:after="37"/>
              <w:ind w:left="0"/>
              <w:rPr>
                <w:rFonts w:cs="Tahoma"/>
                <w:sz w:val="22"/>
                <w:szCs w:val="22"/>
              </w:rPr>
            </w:pPr>
            <w:r w:rsidRPr="00070528">
              <w:rPr>
                <w:rFonts w:cs="Tahoma"/>
                <w:sz w:val="22"/>
                <w:szCs w:val="22"/>
              </w:rPr>
              <w:t>Cho phép check để đánh dấu cavet cần làm phụ lục</w:t>
            </w:r>
          </w:p>
        </w:tc>
        <w:tc>
          <w:tcPr>
            <w:tcW w:w="3729" w:type="dxa"/>
          </w:tcPr>
          <w:p w14:paraId="4AA788A4" w14:textId="77777777" w:rsidR="00836B63" w:rsidRPr="00070528" w:rsidRDefault="00836B63" w:rsidP="00C76987">
            <w:pPr>
              <w:spacing w:before="74" w:after="37"/>
              <w:ind w:left="8"/>
              <w:rPr>
                <w:rFonts w:cs="Tahoma"/>
                <w:sz w:val="22"/>
                <w:szCs w:val="22"/>
              </w:rPr>
            </w:pPr>
            <w:r w:rsidRPr="00070528">
              <w:rPr>
                <w:rFonts w:cs="Tahoma"/>
                <w:sz w:val="22"/>
                <w:szCs w:val="22"/>
              </w:rPr>
              <w:t>Mặc định: uncheck</w:t>
            </w:r>
          </w:p>
          <w:p w14:paraId="1831CEE7" w14:textId="77777777" w:rsidR="00836B63" w:rsidRPr="00070528" w:rsidRDefault="00836B63" w:rsidP="00C76987">
            <w:pPr>
              <w:spacing w:before="74" w:after="37"/>
              <w:ind w:left="8"/>
              <w:rPr>
                <w:rFonts w:cs="Tahoma"/>
                <w:sz w:val="22"/>
                <w:szCs w:val="22"/>
              </w:rPr>
            </w:pPr>
            <w:r w:rsidRPr="00070528">
              <w:rPr>
                <w:rFonts w:cs="Tahoma"/>
                <w:sz w:val="22"/>
                <w:szCs w:val="22"/>
              </w:rPr>
              <w:t>Khi người dùng check chọn, hệ thống đánh dấu hợp đồng cần làm phụ lục, hiển thị “X” ở màn hình SC08, cột “Làm phụ lục hợp đồng”</w:t>
            </w:r>
          </w:p>
        </w:tc>
      </w:tr>
      <w:tr w:rsidR="00836B63" w:rsidRPr="00070528" w14:paraId="0A23BD0E" w14:textId="77777777" w:rsidTr="00C76987">
        <w:tc>
          <w:tcPr>
            <w:tcW w:w="14083" w:type="dxa"/>
            <w:gridSpan w:val="6"/>
          </w:tcPr>
          <w:p w14:paraId="776C2065" w14:textId="77777777" w:rsidR="00836B63" w:rsidRPr="00070528" w:rsidRDefault="00836B63" w:rsidP="00C76987">
            <w:pPr>
              <w:spacing w:before="74" w:after="37"/>
              <w:ind w:left="0"/>
              <w:rPr>
                <w:rFonts w:cs="Tahoma"/>
                <w:sz w:val="22"/>
                <w:szCs w:val="22"/>
              </w:rPr>
            </w:pPr>
            <w:r w:rsidRPr="00070528">
              <w:rPr>
                <w:rFonts w:cs="Tahoma"/>
                <w:sz w:val="22"/>
                <w:szCs w:val="22"/>
              </w:rPr>
              <w:t>GIẤY TỜ ĐÃ VỀ</w:t>
            </w:r>
          </w:p>
        </w:tc>
      </w:tr>
      <w:tr w:rsidR="00836B63" w:rsidRPr="00070528" w14:paraId="771E358B" w14:textId="77777777" w:rsidTr="00C76987">
        <w:tc>
          <w:tcPr>
            <w:tcW w:w="704" w:type="dxa"/>
          </w:tcPr>
          <w:p w14:paraId="18186707"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B354012"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 STT</w:t>
            </w:r>
          </w:p>
        </w:tc>
        <w:tc>
          <w:tcPr>
            <w:tcW w:w="2074" w:type="dxa"/>
          </w:tcPr>
          <w:p w14:paraId="44E7EC26" w14:textId="77777777" w:rsidR="00836B63" w:rsidRPr="00070528" w:rsidRDefault="00836B63" w:rsidP="00C76987">
            <w:pPr>
              <w:spacing w:before="74" w:after="37"/>
              <w:ind w:left="60"/>
              <w:rPr>
                <w:rFonts w:cs="Tahoma"/>
                <w:sz w:val="22"/>
                <w:szCs w:val="22"/>
              </w:rPr>
            </w:pPr>
            <w:r w:rsidRPr="00070528">
              <w:rPr>
                <w:rFonts w:cs="Tahoma"/>
                <w:sz w:val="22"/>
                <w:szCs w:val="22"/>
              </w:rPr>
              <w:t>Number</w:t>
            </w:r>
          </w:p>
        </w:tc>
        <w:tc>
          <w:tcPr>
            <w:tcW w:w="1657" w:type="dxa"/>
          </w:tcPr>
          <w:p w14:paraId="105B4027"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17B8E38C" w14:textId="77777777" w:rsidR="00836B63" w:rsidRPr="00070528" w:rsidRDefault="00836B63" w:rsidP="00C76987">
            <w:pPr>
              <w:spacing w:before="74" w:after="37"/>
              <w:ind w:left="39"/>
              <w:rPr>
                <w:rFonts w:cs="Tahoma"/>
                <w:sz w:val="22"/>
                <w:szCs w:val="22"/>
              </w:rPr>
            </w:pPr>
            <w:r w:rsidRPr="00070528">
              <w:rPr>
                <w:rFonts w:cs="Tahoma"/>
                <w:sz w:val="22"/>
                <w:szCs w:val="22"/>
              </w:rPr>
              <w:t>Hiển thị số thứ tự của các giấy tờ liên quan đến hợp đồng đã về</w:t>
            </w:r>
          </w:p>
        </w:tc>
        <w:tc>
          <w:tcPr>
            <w:tcW w:w="3729" w:type="dxa"/>
          </w:tcPr>
          <w:p w14:paraId="2AFE415C"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2C64CACE" w14:textId="77777777" w:rsidTr="00C76987">
        <w:tc>
          <w:tcPr>
            <w:tcW w:w="704" w:type="dxa"/>
          </w:tcPr>
          <w:p w14:paraId="5CF90E81"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59AE5230" w14:textId="77777777" w:rsidR="00836B63" w:rsidRPr="00070528" w:rsidRDefault="00836B63" w:rsidP="00C76987">
            <w:pPr>
              <w:spacing w:before="74" w:after="37"/>
              <w:ind w:left="12"/>
              <w:rPr>
                <w:rFonts w:cs="Tahoma"/>
                <w:sz w:val="22"/>
                <w:szCs w:val="22"/>
              </w:rPr>
            </w:pPr>
            <w:r w:rsidRPr="00070528">
              <w:rPr>
                <w:rFonts w:cs="Tahoma"/>
                <w:sz w:val="22"/>
                <w:szCs w:val="22"/>
              </w:rPr>
              <w:t xml:space="preserve">Loại giấy tờ </w:t>
            </w:r>
          </w:p>
        </w:tc>
        <w:tc>
          <w:tcPr>
            <w:tcW w:w="2074" w:type="dxa"/>
          </w:tcPr>
          <w:p w14:paraId="0F93E7C9" w14:textId="2033F8D1"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382FD686"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1E45979E" w14:textId="77777777" w:rsidR="00836B63" w:rsidRPr="00070528" w:rsidRDefault="00836B63" w:rsidP="00C76987">
            <w:pPr>
              <w:spacing w:before="74" w:after="37"/>
              <w:ind w:left="39"/>
              <w:rPr>
                <w:rFonts w:cs="Tahoma"/>
                <w:sz w:val="22"/>
                <w:szCs w:val="22"/>
              </w:rPr>
            </w:pPr>
            <w:r w:rsidRPr="00070528">
              <w:rPr>
                <w:rFonts w:cs="Tahoma"/>
                <w:sz w:val="22"/>
                <w:szCs w:val="22"/>
              </w:rPr>
              <w:t>Hiển thị loại giấy tờ liên quan đến hợp đồng đã về</w:t>
            </w:r>
          </w:p>
        </w:tc>
        <w:tc>
          <w:tcPr>
            <w:tcW w:w="3729" w:type="dxa"/>
          </w:tcPr>
          <w:p w14:paraId="6ED64011"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23F3817E" w14:textId="77777777" w:rsidTr="00C76987">
        <w:tc>
          <w:tcPr>
            <w:tcW w:w="704" w:type="dxa"/>
          </w:tcPr>
          <w:p w14:paraId="31C519C7"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717AB212" w14:textId="77777777" w:rsidR="00836B63" w:rsidRPr="00070528" w:rsidRDefault="00836B63" w:rsidP="00C76987">
            <w:pPr>
              <w:spacing w:before="74" w:after="37"/>
              <w:ind w:left="12"/>
              <w:rPr>
                <w:rFonts w:cs="Tahoma"/>
                <w:sz w:val="22"/>
                <w:szCs w:val="22"/>
              </w:rPr>
            </w:pPr>
            <w:r w:rsidRPr="00070528">
              <w:rPr>
                <w:rFonts w:cs="Tahoma"/>
                <w:sz w:val="22"/>
                <w:szCs w:val="22"/>
              </w:rPr>
              <w:t>Ngày về</w:t>
            </w:r>
          </w:p>
        </w:tc>
        <w:tc>
          <w:tcPr>
            <w:tcW w:w="2074" w:type="dxa"/>
          </w:tcPr>
          <w:p w14:paraId="0B0E4105" w14:textId="77777777" w:rsidR="00836B63" w:rsidRPr="00070528" w:rsidRDefault="00836B63" w:rsidP="00C76987">
            <w:pPr>
              <w:spacing w:before="74" w:after="37"/>
              <w:ind w:left="60"/>
              <w:rPr>
                <w:rFonts w:cs="Tahoma"/>
                <w:sz w:val="22"/>
                <w:szCs w:val="22"/>
              </w:rPr>
            </w:pPr>
            <w:r w:rsidRPr="00070528">
              <w:rPr>
                <w:rFonts w:cs="Tahoma"/>
                <w:sz w:val="22"/>
                <w:szCs w:val="22"/>
              </w:rPr>
              <w:t>Date</w:t>
            </w:r>
          </w:p>
        </w:tc>
        <w:tc>
          <w:tcPr>
            <w:tcW w:w="1657" w:type="dxa"/>
          </w:tcPr>
          <w:p w14:paraId="3CE1269F"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24937861" w14:textId="77777777" w:rsidR="00836B63" w:rsidRPr="00070528" w:rsidRDefault="00836B63" w:rsidP="00C76987">
            <w:pPr>
              <w:spacing w:before="74" w:after="37"/>
              <w:ind w:left="39"/>
              <w:rPr>
                <w:rFonts w:cs="Tahoma"/>
                <w:sz w:val="22"/>
                <w:szCs w:val="22"/>
              </w:rPr>
            </w:pPr>
            <w:r w:rsidRPr="00070528">
              <w:rPr>
                <w:rFonts w:cs="Tahoma"/>
                <w:sz w:val="22"/>
                <w:szCs w:val="22"/>
              </w:rPr>
              <w:t>Hiển thị ngày giấy tờ về</w:t>
            </w:r>
          </w:p>
        </w:tc>
        <w:tc>
          <w:tcPr>
            <w:tcW w:w="3729" w:type="dxa"/>
          </w:tcPr>
          <w:p w14:paraId="487DFA2E"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3F449A36" w14:textId="77777777" w:rsidTr="00C76987">
        <w:tc>
          <w:tcPr>
            <w:tcW w:w="704" w:type="dxa"/>
          </w:tcPr>
          <w:p w14:paraId="4FBB7CE3"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66B3008E" w14:textId="77777777" w:rsidR="00836B63" w:rsidRPr="00070528" w:rsidRDefault="00836B63" w:rsidP="00C76987">
            <w:pPr>
              <w:spacing w:before="74" w:after="37"/>
              <w:ind w:left="12"/>
              <w:rPr>
                <w:rFonts w:cs="Tahoma"/>
                <w:sz w:val="22"/>
                <w:szCs w:val="22"/>
              </w:rPr>
            </w:pPr>
            <w:r w:rsidRPr="00070528">
              <w:rPr>
                <w:rFonts w:cs="Tahoma"/>
                <w:sz w:val="22"/>
                <w:szCs w:val="22"/>
              </w:rPr>
              <w:t>Trạng thái</w:t>
            </w:r>
          </w:p>
        </w:tc>
        <w:tc>
          <w:tcPr>
            <w:tcW w:w="2074" w:type="dxa"/>
          </w:tcPr>
          <w:p w14:paraId="7C293D98" w14:textId="31508F01" w:rsidR="00836B63" w:rsidRPr="00070528" w:rsidRDefault="00066503" w:rsidP="00C76987">
            <w:pPr>
              <w:spacing w:before="74" w:after="37"/>
              <w:ind w:left="60"/>
              <w:rPr>
                <w:rFonts w:cs="Tahoma"/>
                <w:sz w:val="22"/>
                <w:szCs w:val="22"/>
              </w:rPr>
            </w:pPr>
            <w:r w:rsidRPr="00070528">
              <w:rPr>
                <w:rFonts w:cs="Tahoma"/>
                <w:sz w:val="22"/>
                <w:szCs w:val="22"/>
              </w:rPr>
              <w:t>Text</w:t>
            </w:r>
          </w:p>
        </w:tc>
        <w:tc>
          <w:tcPr>
            <w:tcW w:w="1657" w:type="dxa"/>
          </w:tcPr>
          <w:p w14:paraId="552CF3A4"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388BCB7F" w14:textId="77777777" w:rsidR="00836B63" w:rsidRPr="00070528" w:rsidRDefault="00836B63" w:rsidP="00C76987">
            <w:pPr>
              <w:spacing w:before="74" w:after="37"/>
              <w:ind w:left="39"/>
              <w:rPr>
                <w:rFonts w:cs="Tahoma"/>
                <w:sz w:val="22"/>
                <w:szCs w:val="22"/>
              </w:rPr>
            </w:pPr>
            <w:r w:rsidRPr="00070528">
              <w:rPr>
                <w:rFonts w:cs="Tahoma"/>
                <w:sz w:val="22"/>
                <w:szCs w:val="22"/>
              </w:rPr>
              <w:t>Hiển thị trạng thái của các giấy tờ đã về</w:t>
            </w:r>
          </w:p>
        </w:tc>
        <w:tc>
          <w:tcPr>
            <w:tcW w:w="3729" w:type="dxa"/>
          </w:tcPr>
          <w:p w14:paraId="660A96B5"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45BFF759" w14:textId="77777777" w:rsidTr="00C76987">
        <w:tc>
          <w:tcPr>
            <w:tcW w:w="704" w:type="dxa"/>
          </w:tcPr>
          <w:p w14:paraId="45DCD824"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445CC4B4" w14:textId="77777777" w:rsidR="00836B63" w:rsidRPr="00070528" w:rsidRDefault="00836B63" w:rsidP="00C76987">
            <w:pPr>
              <w:spacing w:before="74" w:after="37"/>
              <w:ind w:left="12"/>
              <w:rPr>
                <w:rFonts w:cs="Tahoma"/>
                <w:sz w:val="22"/>
                <w:szCs w:val="22"/>
              </w:rPr>
            </w:pPr>
            <w:r w:rsidRPr="00070528">
              <w:rPr>
                <w:rFonts w:cs="Tahoma"/>
                <w:sz w:val="22"/>
                <w:szCs w:val="22"/>
              </w:rPr>
              <w:t>Mã lưu kho</w:t>
            </w:r>
          </w:p>
        </w:tc>
        <w:tc>
          <w:tcPr>
            <w:tcW w:w="2074" w:type="dxa"/>
          </w:tcPr>
          <w:p w14:paraId="35F30F3F" w14:textId="40085EE8" w:rsidR="00836B63" w:rsidRPr="00070528" w:rsidRDefault="00066503" w:rsidP="00C76987">
            <w:pPr>
              <w:spacing w:before="74" w:after="37"/>
              <w:ind w:left="0"/>
              <w:rPr>
                <w:rFonts w:cs="Tahoma"/>
                <w:sz w:val="22"/>
                <w:szCs w:val="22"/>
              </w:rPr>
            </w:pPr>
            <w:r w:rsidRPr="00070528">
              <w:rPr>
                <w:rFonts w:cs="Tahoma"/>
                <w:sz w:val="22"/>
                <w:szCs w:val="22"/>
              </w:rPr>
              <w:t>Text</w:t>
            </w:r>
          </w:p>
        </w:tc>
        <w:tc>
          <w:tcPr>
            <w:tcW w:w="1657" w:type="dxa"/>
          </w:tcPr>
          <w:p w14:paraId="489CC644" w14:textId="77777777" w:rsidR="00836B63" w:rsidRPr="00070528" w:rsidRDefault="00836B63" w:rsidP="00C76987">
            <w:pPr>
              <w:spacing w:before="74" w:after="37"/>
              <w:ind w:left="337"/>
              <w:rPr>
                <w:rFonts w:cs="Tahoma"/>
                <w:sz w:val="22"/>
                <w:szCs w:val="22"/>
              </w:rPr>
            </w:pPr>
          </w:p>
        </w:tc>
        <w:tc>
          <w:tcPr>
            <w:tcW w:w="3732" w:type="dxa"/>
          </w:tcPr>
          <w:p w14:paraId="416F0B80" w14:textId="77777777" w:rsidR="00836B63" w:rsidRPr="00070528" w:rsidRDefault="00836B63" w:rsidP="00C76987">
            <w:pPr>
              <w:spacing w:before="74" w:after="37"/>
              <w:ind w:left="39"/>
              <w:rPr>
                <w:rFonts w:cs="Tahoma"/>
                <w:sz w:val="22"/>
                <w:szCs w:val="22"/>
              </w:rPr>
            </w:pPr>
            <w:r w:rsidRPr="00070528">
              <w:rPr>
                <w:rFonts w:cs="Tahoma"/>
                <w:sz w:val="22"/>
                <w:szCs w:val="22"/>
              </w:rPr>
              <w:t>Hiển thị mã lưu kho của giấy tờ (nếu có)</w:t>
            </w:r>
          </w:p>
        </w:tc>
        <w:tc>
          <w:tcPr>
            <w:tcW w:w="3729" w:type="dxa"/>
          </w:tcPr>
          <w:p w14:paraId="5C18FD72"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1DC1FD89" w14:textId="77777777" w:rsidTr="00C76987">
        <w:tc>
          <w:tcPr>
            <w:tcW w:w="14083" w:type="dxa"/>
            <w:gridSpan w:val="6"/>
          </w:tcPr>
          <w:p w14:paraId="7080F19D" w14:textId="77777777" w:rsidR="00836B63" w:rsidRPr="00070528" w:rsidRDefault="00836B63" w:rsidP="00C76987">
            <w:pPr>
              <w:spacing w:before="74" w:after="37"/>
              <w:ind w:left="0"/>
              <w:rPr>
                <w:rFonts w:cs="Tahoma"/>
                <w:sz w:val="22"/>
                <w:szCs w:val="22"/>
              </w:rPr>
            </w:pPr>
            <w:r w:rsidRPr="00070528">
              <w:rPr>
                <w:rFonts w:cs="Tahoma"/>
                <w:sz w:val="22"/>
                <w:szCs w:val="22"/>
              </w:rPr>
              <w:t>GIẤY TỜ HỢP ĐỒNG</w:t>
            </w:r>
          </w:p>
        </w:tc>
      </w:tr>
      <w:tr w:rsidR="00836B63" w:rsidRPr="00070528" w14:paraId="7C73B9C9" w14:textId="77777777" w:rsidTr="00C76987">
        <w:tc>
          <w:tcPr>
            <w:tcW w:w="704" w:type="dxa"/>
          </w:tcPr>
          <w:p w14:paraId="36284105"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415324E6" w14:textId="77777777" w:rsidR="00836B63" w:rsidRPr="00070528" w:rsidRDefault="00836B63" w:rsidP="00C76987">
            <w:pPr>
              <w:spacing w:before="74" w:after="37"/>
              <w:ind w:left="12"/>
              <w:rPr>
                <w:rFonts w:cs="Tahoma"/>
                <w:sz w:val="22"/>
                <w:szCs w:val="22"/>
              </w:rPr>
            </w:pPr>
            <w:r w:rsidRPr="00070528">
              <w:rPr>
                <w:rFonts w:cs="Tahoma"/>
                <w:sz w:val="22"/>
                <w:szCs w:val="22"/>
              </w:rPr>
              <w:t>STT</w:t>
            </w:r>
          </w:p>
        </w:tc>
        <w:tc>
          <w:tcPr>
            <w:tcW w:w="2074" w:type="dxa"/>
          </w:tcPr>
          <w:p w14:paraId="2DBB5B5B" w14:textId="77777777" w:rsidR="00836B63" w:rsidRPr="00070528" w:rsidRDefault="00836B63" w:rsidP="00C76987">
            <w:pPr>
              <w:spacing w:before="74" w:after="37"/>
              <w:ind w:left="0"/>
              <w:rPr>
                <w:rFonts w:cs="Tahoma"/>
                <w:sz w:val="22"/>
                <w:szCs w:val="22"/>
              </w:rPr>
            </w:pPr>
            <w:r w:rsidRPr="00070528">
              <w:rPr>
                <w:rFonts w:cs="Tahoma"/>
                <w:sz w:val="22"/>
                <w:szCs w:val="22"/>
              </w:rPr>
              <w:t>Number</w:t>
            </w:r>
          </w:p>
        </w:tc>
        <w:tc>
          <w:tcPr>
            <w:tcW w:w="1657" w:type="dxa"/>
          </w:tcPr>
          <w:p w14:paraId="07AC76B2"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7E524CD3" w14:textId="77777777" w:rsidR="00836B63" w:rsidRPr="00070528" w:rsidRDefault="00836B63" w:rsidP="00C76987">
            <w:pPr>
              <w:spacing w:before="74" w:after="37"/>
              <w:ind w:left="39"/>
              <w:rPr>
                <w:rFonts w:cs="Tahoma"/>
                <w:sz w:val="22"/>
                <w:szCs w:val="22"/>
              </w:rPr>
            </w:pPr>
            <w:r w:rsidRPr="00070528">
              <w:rPr>
                <w:rFonts w:cs="Tahoma"/>
                <w:sz w:val="22"/>
                <w:szCs w:val="22"/>
              </w:rPr>
              <w:t>Hiển thị số thứ tự của các giấy tờ cần check liên quan đến hợp đồng đã về</w:t>
            </w:r>
          </w:p>
        </w:tc>
        <w:tc>
          <w:tcPr>
            <w:tcW w:w="3729" w:type="dxa"/>
          </w:tcPr>
          <w:p w14:paraId="365A2367" w14:textId="77777777" w:rsidR="00836B63" w:rsidRPr="00070528" w:rsidRDefault="00836B63" w:rsidP="00C76987">
            <w:pPr>
              <w:spacing w:before="74" w:after="37"/>
              <w:ind w:left="0"/>
              <w:rPr>
                <w:rFonts w:cs="Tahoma"/>
                <w:sz w:val="22"/>
                <w:szCs w:val="22"/>
              </w:rPr>
            </w:pPr>
            <w:r w:rsidRPr="00070528">
              <w:rPr>
                <w:rFonts w:cs="Tahoma"/>
                <w:sz w:val="22"/>
                <w:szCs w:val="22"/>
              </w:rPr>
              <w:t>Lấy tất cả giấy tờ theo check list của khoản vay trên BPM</w:t>
            </w:r>
          </w:p>
          <w:p w14:paraId="3B0CFDDC"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61CBFEAD" w14:textId="77777777" w:rsidTr="00C76987">
        <w:tc>
          <w:tcPr>
            <w:tcW w:w="704" w:type="dxa"/>
          </w:tcPr>
          <w:p w14:paraId="7EAB3E30"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0A7DC67B" w14:textId="77777777" w:rsidR="00836B63" w:rsidRPr="00070528" w:rsidRDefault="00836B63" w:rsidP="00C76987">
            <w:pPr>
              <w:spacing w:before="74" w:after="37"/>
              <w:ind w:left="12"/>
              <w:rPr>
                <w:rFonts w:cs="Tahoma"/>
                <w:sz w:val="22"/>
                <w:szCs w:val="22"/>
              </w:rPr>
            </w:pPr>
            <w:r w:rsidRPr="00070528">
              <w:rPr>
                <w:rFonts w:cs="Tahoma"/>
                <w:sz w:val="22"/>
                <w:szCs w:val="22"/>
              </w:rPr>
              <w:t>Loại giấy tờ</w:t>
            </w:r>
          </w:p>
        </w:tc>
        <w:tc>
          <w:tcPr>
            <w:tcW w:w="2074" w:type="dxa"/>
          </w:tcPr>
          <w:p w14:paraId="163406B9" w14:textId="2381A2A9" w:rsidR="00836B63" w:rsidRPr="00070528" w:rsidRDefault="00066503" w:rsidP="00C76987">
            <w:pPr>
              <w:spacing w:before="74" w:after="37"/>
              <w:ind w:left="0"/>
              <w:rPr>
                <w:rFonts w:cs="Tahoma"/>
                <w:sz w:val="22"/>
                <w:szCs w:val="22"/>
              </w:rPr>
            </w:pPr>
            <w:r w:rsidRPr="00070528">
              <w:rPr>
                <w:rFonts w:cs="Tahoma"/>
                <w:sz w:val="22"/>
                <w:szCs w:val="22"/>
              </w:rPr>
              <w:t>Text</w:t>
            </w:r>
          </w:p>
        </w:tc>
        <w:tc>
          <w:tcPr>
            <w:tcW w:w="1657" w:type="dxa"/>
          </w:tcPr>
          <w:p w14:paraId="64F296DC"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499263D7" w14:textId="77777777" w:rsidR="00836B63" w:rsidRPr="00070528" w:rsidRDefault="00836B63" w:rsidP="00C76987">
            <w:pPr>
              <w:spacing w:before="74" w:after="37"/>
              <w:ind w:left="39"/>
              <w:rPr>
                <w:rFonts w:cs="Tahoma"/>
                <w:sz w:val="22"/>
                <w:szCs w:val="22"/>
              </w:rPr>
            </w:pPr>
            <w:r w:rsidRPr="00070528">
              <w:rPr>
                <w:rFonts w:cs="Tahoma"/>
                <w:sz w:val="22"/>
                <w:szCs w:val="22"/>
              </w:rPr>
              <w:t>Hiển thị tên loại giấy tờ cần check</w:t>
            </w:r>
          </w:p>
        </w:tc>
        <w:tc>
          <w:tcPr>
            <w:tcW w:w="3729" w:type="dxa"/>
          </w:tcPr>
          <w:p w14:paraId="100D1ADB" w14:textId="77777777" w:rsidR="00836B63" w:rsidRPr="00070528" w:rsidRDefault="00836B63" w:rsidP="00C76987">
            <w:pPr>
              <w:spacing w:before="74" w:after="37"/>
              <w:ind w:left="0"/>
              <w:rPr>
                <w:rFonts w:cs="Tahoma"/>
                <w:sz w:val="22"/>
                <w:szCs w:val="22"/>
              </w:rPr>
            </w:pPr>
            <w:r w:rsidRPr="00070528">
              <w:rPr>
                <w:rFonts w:cs="Tahoma"/>
                <w:sz w:val="22"/>
                <w:szCs w:val="22"/>
              </w:rPr>
              <w:t>Không cho sửa</w:t>
            </w:r>
          </w:p>
        </w:tc>
      </w:tr>
      <w:tr w:rsidR="00836B63" w:rsidRPr="00070528" w14:paraId="1CEC8832" w14:textId="77777777" w:rsidTr="00C76987">
        <w:tc>
          <w:tcPr>
            <w:tcW w:w="704" w:type="dxa"/>
          </w:tcPr>
          <w:p w14:paraId="69F618BF"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212058CA" w14:textId="77777777" w:rsidR="00836B63" w:rsidRPr="00070528" w:rsidRDefault="00836B63" w:rsidP="00C76987">
            <w:pPr>
              <w:spacing w:before="74" w:after="37"/>
              <w:ind w:left="12"/>
              <w:rPr>
                <w:rFonts w:cs="Tahoma"/>
                <w:sz w:val="22"/>
                <w:szCs w:val="22"/>
              </w:rPr>
            </w:pPr>
            <w:r w:rsidRPr="00070528">
              <w:rPr>
                <w:rFonts w:cs="Tahoma"/>
                <w:sz w:val="22"/>
                <w:szCs w:val="22"/>
              </w:rPr>
              <w:t>Bản scan</w:t>
            </w:r>
          </w:p>
        </w:tc>
        <w:tc>
          <w:tcPr>
            <w:tcW w:w="2074" w:type="dxa"/>
          </w:tcPr>
          <w:p w14:paraId="70FB0B75" w14:textId="77777777" w:rsidR="00836B63" w:rsidRPr="00070528" w:rsidRDefault="00836B63" w:rsidP="00C76987">
            <w:pPr>
              <w:spacing w:before="74" w:after="37"/>
              <w:ind w:left="0"/>
              <w:rPr>
                <w:rFonts w:cs="Tahoma"/>
                <w:sz w:val="22"/>
                <w:szCs w:val="22"/>
              </w:rPr>
            </w:pPr>
            <w:r w:rsidRPr="00070528">
              <w:rPr>
                <w:rFonts w:cs="Tahoma"/>
                <w:sz w:val="22"/>
                <w:szCs w:val="22"/>
              </w:rPr>
              <w:t>Link</w:t>
            </w:r>
          </w:p>
        </w:tc>
        <w:tc>
          <w:tcPr>
            <w:tcW w:w="1657" w:type="dxa"/>
          </w:tcPr>
          <w:p w14:paraId="69F36BAE" w14:textId="77777777" w:rsidR="00836B63" w:rsidRPr="00070528" w:rsidRDefault="00836B63" w:rsidP="00C76987">
            <w:pPr>
              <w:spacing w:before="74" w:after="37"/>
              <w:ind w:left="337"/>
              <w:rPr>
                <w:rFonts w:cs="Tahoma"/>
                <w:sz w:val="22"/>
                <w:szCs w:val="22"/>
              </w:rPr>
            </w:pPr>
            <w:r w:rsidRPr="00070528">
              <w:rPr>
                <w:rFonts w:cs="Tahoma"/>
                <w:sz w:val="22"/>
                <w:szCs w:val="22"/>
              </w:rPr>
              <w:t>X</w:t>
            </w:r>
          </w:p>
        </w:tc>
        <w:tc>
          <w:tcPr>
            <w:tcW w:w="3732" w:type="dxa"/>
          </w:tcPr>
          <w:p w14:paraId="3A76ECDF" w14:textId="77777777" w:rsidR="00836B63" w:rsidRPr="00070528" w:rsidRDefault="00836B63" w:rsidP="00C76987">
            <w:pPr>
              <w:spacing w:before="74" w:after="37"/>
              <w:ind w:left="39"/>
              <w:rPr>
                <w:rFonts w:cs="Tahoma"/>
                <w:sz w:val="22"/>
                <w:szCs w:val="22"/>
              </w:rPr>
            </w:pPr>
            <w:r w:rsidRPr="00070528">
              <w:rPr>
                <w:rFonts w:cs="Tahoma"/>
                <w:sz w:val="22"/>
                <w:szCs w:val="22"/>
              </w:rPr>
              <w:t>Cho phép xem bản scan của giấy tờ cần check</w:t>
            </w:r>
          </w:p>
        </w:tc>
        <w:tc>
          <w:tcPr>
            <w:tcW w:w="3729" w:type="dxa"/>
          </w:tcPr>
          <w:p w14:paraId="7F69E7BF" w14:textId="77777777" w:rsidR="00836B63" w:rsidRPr="00070528" w:rsidRDefault="00836B63" w:rsidP="00C76987">
            <w:pPr>
              <w:spacing w:before="74" w:after="37"/>
              <w:ind w:left="0"/>
              <w:rPr>
                <w:rFonts w:cs="Tahoma"/>
                <w:sz w:val="22"/>
                <w:szCs w:val="22"/>
              </w:rPr>
            </w:pPr>
            <w:r w:rsidRPr="00070528">
              <w:rPr>
                <w:rFonts w:cs="Tahoma"/>
                <w:sz w:val="22"/>
                <w:szCs w:val="22"/>
              </w:rPr>
              <w:t>Click vào đường link cho phép mở ra bản scan của các loại giấy tờ đã được up lên BPM</w:t>
            </w:r>
          </w:p>
        </w:tc>
      </w:tr>
      <w:tr w:rsidR="00836B63" w:rsidRPr="00070528" w14:paraId="4BBB4768" w14:textId="77777777" w:rsidTr="00C76987">
        <w:tc>
          <w:tcPr>
            <w:tcW w:w="704" w:type="dxa"/>
          </w:tcPr>
          <w:p w14:paraId="393198BE"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3EBD7BCD" w14:textId="77777777" w:rsidR="00836B63" w:rsidRPr="00070528" w:rsidRDefault="00836B63" w:rsidP="00C76987">
            <w:pPr>
              <w:spacing w:before="74" w:after="37"/>
              <w:ind w:left="12"/>
              <w:rPr>
                <w:rFonts w:cs="Tahoma"/>
                <w:sz w:val="22"/>
                <w:szCs w:val="22"/>
              </w:rPr>
            </w:pPr>
            <w:r w:rsidRPr="00070528">
              <w:rPr>
                <w:rFonts w:cs="Tahoma"/>
                <w:sz w:val="22"/>
                <w:szCs w:val="22"/>
              </w:rPr>
              <w:t>Lưu</w:t>
            </w:r>
          </w:p>
        </w:tc>
        <w:tc>
          <w:tcPr>
            <w:tcW w:w="2074" w:type="dxa"/>
          </w:tcPr>
          <w:p w14:paraId="06434BF5" w14:textId="77777777" w:rsidR="00836B63" w:rsidRPr="00070528" w:rsidRDefault="00836B63" w:rsidP="00C76987">
            <w:pPr>
              <w:spacing w:before="74" w:after="37"/>
              <w:ind w:left="0"/>
              <w:rPr>
                <w:rFonts w:cs="Tahoma"/>
                <w:sz w:val="22"/>
                <w:szCs w:val="22"/>
              </w:rPr>
            </w:pPr>
            <w:r w:rsidRPr="00070528">
              <w:rPr>
                <w:rFonts w:cs="Tahoma"/>
                <w:sz w:val="22"/>
                <w:szCs w:val="22"/>
              </w:rPr>
              <w:t>Button</w:t>
            </w:r>
          </w:p>
        </w:tc>
        <w:tc>
          <w:tcPr>
            <w:tcW w:w="1657" w:type="dxa"/>
          </w:tcPr>
          <w:p w14:paraId="5EC5995E" w14:textId="77777777" w:rsidR="00836B63" w:rsidRPr="00070528" w:rsidRDefault="00836B63" w:rsidP="00C76987">
            <w:pPr>
              <w:spacing w:before="74" w:after="37"/>
              <w:ind w:left="337"/>
              <w:rPr>
                <w:rFonts w:cs="Tahoma"/>
                <w:sz w:val="22"/>
                <w:szCs w:val="22"/>
              </w:rPr>
            </w:pPr>
          </w:p>
        </w:tc>
        <w:tc>
          <w:tcPr>
            <w:tcW w:w="3732" w:type="dxa"/>
          </w:tcPr>
          <w:p w14:paraId="5D99A129" w14:textId="77777777" w:rsidR="00836B63" w:rsidRPr="00070528" w:rsidRDefault="00836B63" w:rsidP="00C76987">
            <w:pPr>
              <w:spacing w:before="74" w:after="37"/>
              <w:ind w:left="39"/>
              <w:rPr>
                <w:rFonts w:cs="Tahoma"/>
                <w:sz w:val="22"/>
                <w:szCs w:val="22"/>
              </w:rPr>
            </w:pPr>
            <w:r w:rsidRPr="00070528">
              <w:rPr>
                <w:rFonts w:cs="Tahoma"/>
                <w:sz w:val="22"/>
                <w:szCs w:val="22"/>
              </w:rPr>
              <w:t>Cho phép lưu các thông tin đã nhập</w:t>
            </w:r>
          </w:p>
        </w:tc>
        <w:tc>
          <w:tcPr>
            <w:tcW w:w="3729" w:type="dxa"/>
          </w:tcPr>
          <w:p w14:paraId="69C87EF4" w14:textId="77777777" w:rsidR="00836B63" w:rsidRPr="00070528" w:rsidRDefault="00836B63" w:rsidP="00C76987">
            <w:pPr>
              <w:spacing w:before="74" w:after="37"/>
              <w:ind w:left="0"/>
              <w:rPr>
                <w:rFonts w:cs="Tahoma"/>
                <w:sz w:val="22"/>
                <w:szCs w:val="22"/>
              </w:rPr>
            </w:pPr>
          </w:p>
        </w:tc>
      </w:tr>
      <w:tr w:rsidR="00836B63" w:rsidRPr="00070528" w14:paraId="7D7DCEF6" w14:textId="77777777" w:rsidTr="00C76987">
        <w:tc>
          <w:tcPr>
            <w:tcW w:w="704" w:type="dxa"/>
          </w:tcPr>
          <w:p w14:paraId="6AAF48C8" w14:textId="77777777" w:rsidR="00836B63" w:rsidRPr="00070528" w:rsidRDefault="00836B63" w:rsidP="000C1FDD">
            <w:pPr>
              <w:pStyle w:val="ListParagraph"/>
              <w:numPr>
                <w:ilvl w:val="0"/>
                <w:numId w:val="45"/>
              </w:numPr>
              <w:spacing w:before="74" w:after="37"/>
              <w:ind w:left="277" w:hanging="223"/>
              <w:rPr>
                <w:rFonts w:cs="Tahoma"/>
                <w:sz w:val="22"/>
                <w:szCs w:val="22"/>
              </w:rPr>
            </w:pPr>
          </w:p>
        </w:tc>
        <w:tc>
          <w:tcPr>
            <w:tcW w:w="2187" w:type="dxa"/>
          </w:tcPr>
          <w:p w14:paraId="6187FEFD" w14:textId="77777777" w:rsidR="00836B63" w:rsidRPr="00070528" w:rsidRDefault="00836B63" w:rsidP="00C76987">
            <w:pPr>
              <w:spacing w:before="74" w:after="37"/>
              <w:ind w:left="12"/>
              <w:rPr>
                <w:rFonts w:cs="Tahoma"/>
                <w:sz w:val="22"/>
                <w:szCs w:val="22"/>
              </w:rPr>
            </w:pPr>
            <w:r w:rsidRPr="00070528">
              <w:rPr>
                <w:rFonts w:cs="Tahoma"/>
                <w:sz w:val="22"/>
                <w:szCs w:val="22"/>
              </w:rPr>
              <w:t>Lưu và chuyển</w:t>
            </w:r>
          </w:p>
        </w:tc>
        <w:tc>
          <w:tcPr>
            <w:tcW w:w="2074" w:type="dxa"/>
          </w:tcPr>
          <w:p w14:paraId="394E240D" w14:textId="77777777" w:rsidR="00836B63" w:rsidRPr="00070528" w:rsidRDefault="00836B63" w:rsidP="00C76987">
            <w:pPr>
              <w:spacing w:before="74" w:after="37"/>
              <w:ind w:left="0"/>
              <w:rPr>
                <w:rFonts w:cs="Tahoma"/>
                <w:sz w:val="22"/>
                <w:szCs w:val="22"/>
              </w:rPr>
            </w:pPr>
            <w:r w:rsidRPr="00070528">
              <w:rPr>
                <w:rFonts w:cs="Tahoma"/>
                <w:sz w:val="22"/>
                <w:szCs w:val="22"/>
              </w:rPr>
              <w:t>Button</w:t>
            </w:r>
          </w:p>
        </w:tc>
        <w:tc>
          <w:tcPr>
            <w:tcW w:w="1657" w:type="dxa"/>
          </w:tcPr>
          <w:p w14:paraId="05C9CF08" w14:textId="77777777" w:rsidR="00836B63" w:rsidRPr="00070528" w:rsidRDefault="00836B63" w:rsidP="00C76987">
            <w:pPr>
              <w:spacing w:before="74" w:after="37"/>
              <w:ind w:left="337"/>
              <w:rPr>
                <w:rFonts w:cs="Tahoma"/>
                <w:sz w:val="22"/>
                <w:szCs w:val="22"/>
              </w:rPr>
            </w:pPr>
          </w:p>
        </w:tc>
        <w:tc>
          <w:tcPr>
            <w:tcW w:w="3732" w:type="dxa"/>
          </w:tcPr>
          <w:p w14:paraId="2A182440" w14:textId="77777777" w:rsidR="00836B63" w:rsidRPr="00070528" w:rsidRDefault="00836B63" w:rsidP="00C76987">
            <w:pPr>
              <w:spacing w:before="74" w:after="37"/>
              <w:ind w:left="39"/>
              <w:rPr>
                <w:rFonts w:cs="Tahoma"/>
                <w:sz w:val="22"/>
                <w:szCs w:val="22"/>
              </w:rPr>
            </w:pPr>
            <w:r w:rsidRPr="00070528">
              <w:rPr>
                <w:rFonts w:cs="Tahoma"/>
                <w:sz w:val="22"/>
                <w:szCs w:val="22"/>
              </w:rPr>
              <w:t>Cho phép lưu và chuyển các hồ sơ đã xử lý sang bước tiếp theo</w:t>
            </w:r>
          </w:p>
        </w:tc>
        <w:tc>
          <w:tcPr>
            <w:tcW w:w="3729" w:type="dxa"/>
          </w:tcPr>
          <w:p w14:paraId="7B336385" w14:textId="77777777" w:rsidR="00836B63" w:rsidRPr="00070528" w:rsidRDefault="00836B63" w:rsidP="00C76987">
            <w:pPr>
              <w:spacing w:before="74" w:after="37"/>
              <w:ind w:left="0"/>
              <w:rPr>
                <w:rFonts w:cs="Tahoma"/>
                <w:sz w:val="22"/>
                <w:szCs w:val="22"/>
              </w:rPr>
            </w:pPr>
          </w:p>
        </w:tc>
      </w:tr>
    </w:tbl>
    <w:p w14:paraId="59641E2B" w14:textId="77777777" w:rsidR="00623AAB" w:rsidRPr="00070528" w:rsidRDefault="00623AAB" w:rsidP="003A3639"/>
    <w:p w14:paraId="057E2624" w14:textId="097530BB" w:rsidR="00FC21F5" w:rsidRPr="00070528" w:rsidRDefault="00FC21F5" w:rsidP="00F565CD">
      <w:pPr>
        <w:pStyle w:val="BodyText"/>
        <w:numPr>
          <w:ilvl w:val="3"/>
          <w:numId w:val="68"/>
        </w:numPr>
        <w:spacing w:before="240"/>
        <w:ind w:left="1701" w:hanging="283"/>
        <w:outlineLvl w:val="3"/>
        <w:rPr>
          <w:sz w:val="22"/>
          <w:szCs w:val="20"/>
          <w:lang w:val="en-US" w:eastAsia="en-AU"/>
        </w:rPr>
      </w:pPr>
      <w:bookmarkStart w:id="41" w:name="_Toc522716980"/>
      <w:r w:rsidRPr="00070528">
        <w:rPr>
          <w:sz w:val="22"/>
          <w:szCs w:val="20"/>
          <w:lang w:val="en-US" w:eastAsia="en-AU"/>
        </w:rPr>
        <w:t>Luồng xử lý</w:t>
      </w:r>
      <w:bookmarkEnd w:id="41"/>
    </w:p>
    <w:p w14:paraId="6FDB329F" w14:textId="279A41D6" w:rsidR="009E24CD" w:rsidRPr="00070528" w:rsidRDefault="009E24CD" w:rsidP="00066503">
      <w:pPr>
        <w:pStyle w:val="BodyText"/>
        <w:spacing w:before="240"/>
        <w:ind w:left="0"/>
        <w:outlineLvl w:val="3"/>
        <w:rPr>
          <w:sz w:val="22"/>
          <w:szCs w:val="20"/>
          <w:lang w:val="en-US" w:eastAsia="en-AU"/>
        </w:rPr>
      </w:pPr>
      <w:bookmarkStart w:id="42" w:name="_Toc522716981"/>
      <w:r w:rsidRPr="00070528">
        <w:rPr>
          <w:sz w:val="22"/>
          <w:szCs w:val="20"/>
          <w:lang w:val="en-US" w:eastAsia="en-AU"/>
        </w:rPr>
        <w:t>Luồng hợp đồng và update lỗi cho HĐ</w:t>
      </w:r>
      <w:bookmarkEnd w:id="42"/>
    </w:p>
    <w:tbl>
      <w:tblPr>
        <w:tblStyle w:val="TableGrid"/>
        <w:tblW w:w="14130" w:type="dxa"/>
        <w:tblInd w:w="-5" w:type="dxa"/>
        <w:tblLook w:val="04A0" w:firstRow="1" w:lastRow="0" w:firstColumn="1" w:lastColumn="0" w:noHBand="0" w:noVBand="1"/>
      </w:tblPr>
      <w:tblGrid>
        <w:gridCol w:w="819"/>
        <w:gridCol w:w="3151"/>
        <w:gridCol w:w="5210"/>
        <w:gridCol w:w="4950"/>
      </w:tblGrid>
      <w:tr w:rsidR="008628AD" w:rsidRPr="00070528" w14:paraId="77468CD5" w14:textId="1EA50950" w:rsidTr="00066503">
        <w:trPr>
          <w:tblHeader/>
        </w:trPr>
        <w:tc>
          <w:tcPr>
            <w:tcW w:w="819" w:type="dxa"/>
            <w:shd w:val="clear" w:color="auto" w:fill="D9D9D9" w:themeFill="background1" w:themeFillShade="D9"/>
          </w:tcPr>
          <w:p w14:paraId="5389F876" w14:textId="77777777" w:rsidR="008628AD" w:rsidRPr="00070528" w:rsidRDefault="008628AD" w:rsidP="002A1BB3">
            <w:pPr>
              <w:spacing w:before="74" w:after="37"/>
              <w:ind w:left="0"/>
              <w:jc w:val="center"/>
              <w:rPr>
                <w:rFonts w:cs="Tahoma"/>
                <w:b/>
                <w:sz w:val="22"/>
                <w:szCs w:val="22"/>
              </w:rPr>
            </w:pPr>
            <w:r w:rsidRPr="00070528">
              <w:rPr>
                <w:rFonts w:cs="Tahoma"/>
                <w:b/>
                <w:sz w:val="22"/>
                <w:szCs w:val="22"/>
              </w:rPr>
              <w:t>Bước</w:t>
            </w:r>
          </w:p>
        </w:tc>
        <w:tc>
          <w:tcPr>
            <w:tcW w:w="3151" w:type="dxa"/>
            <w:shd w:val="clear" w:color="auto" w:fill="D9D9D9" w:themeFill="background1" w:themeFillShade="D9"/>
          </w:tcPr>
          <w:p w14:paraId="6F0DA859" w14:textId="77777777" w:rsidR="008628AD" w:rsidRPr="00070528" w:rsidRDefault="008628AD" w:rsidP="002A1BB3">
            <w:pPr>
              <w:spacing w:before="74" w:after="37"/>
              <w:ind w:left="0"/>
              <w:jc w:val="center"/>
              <w:rPr>
                <w:rFonts w:cs="Tahoma"/>
                <w:b/>
                <w:sz w:val="22"/>
                <w:szCs w:val="22"/>
              </w:rPr>
            </w:pPr>
            <w:r w:rsidRPr="00070528">
              <w:rPr>
                <w:rFonts w:cs="Tahoma"/>
                <w:b/>
                <w:sz w:val="22"/>
                <w:szCs w:val="22"/>
              </w:rPr>
              <w:t>Thao tác</w:t>
            </w:r>
          </w:p>
        </w:tc>
        <w:tc>
          <w:tcPr>
            <w:tcW w:w="5210" w:type="dxa"/>
            <w:shd w:val="clear" w:color="auto" w:fill="D9D9D9" w:themeFill="background1" w:themeFillShade="D9"/>
          </w:tcPr>
          <w:p w14:paraId="7A00443B" w14:textId="7E5E7F43" w:rsidR="008628AD" w:rsidRPr="00070528" w:rsidRDefault="008628AD" w:rsidP="002A1BB3">
            <w:pPr>
              <w:spacing w:before="74" w:after="37"/>
              <w:ind w:left="0"/>
              <w:jc w:val="center"/>
              <w:rPr>
                <w:rFonts w:cs="Tahoma"/>
                <w:b/>
                <w:sz w:val="22"/>
                <w:szCs w:val="22"/>
              </w:rPr>
            </w:pPr>
            <w:r w:rsidRPr="00070528">
              <w:rPr>
                <w:rFonts w:cs="Tahoma"/>
                <w:b/>
                <w:sz w:val="22"/>
                <w:szCs w:val="22"/>
              </w:rPr>
              <w:t xml:space="preserve">Luồng </w:t>
            </w:r>
            <w:r w:rsidR="00A70A45" w:rsidRPr="00070528">
              <w:rPr>
                <w:rFonts w:cs="Tahoma"/>
                <w:b/>
                <w:sz w:val="22"/>
                <w:szCs w:val="22"/>
              </w:rPr>
              <w:t>HSKV</w:t>
            </w:r>
          </w:p>
        </w:tc>
        <w:tc>
          <w:tcPr>
            <w:tcW w:w="4950" w:type="dxa"/>
            <w:shd w:val="clear" w:color="auto" w:fill="D9D9D9" w:themeFill="background1" w:themeFillShade="D9"/>
          </w:tcPr>
          <w:p w14:paraId="3C6313A9" w14:textId="16D692B2" w:rsidR="008628AD" w:rsidRPr="00070528" w:rsidRDefault="008628AD" w:rsidP="002A1BB3">
            <w:pPr>
              <w:spacing w:before="74" w:after="37"/>
              <w:ind w:left="0"/>
              <w:jc w:val="center"/>
              <w:rPr>
                <w:rFonts w:cs="Tahoma"/>
                <w:b/>
                <w:sz w:val="22"/>
                <w:szCs w:val="22"/>
              </w:rPr>
            </w:pPr>
            <w:r w:rsidRPr="00070528">
              <w:rPr>
                <w:rFonts w:cs="Tahoma"/>
                <w:b/>
                <w:sz w:val="22"/>
                <w:szCs w:val="22"/>
              </w:rPr>
              <w:t>Luồng Update HĐ</w:t>
            </w:r>
            <w:r w:rsidR="006A6D8A" w:rsidRPr="00070528">
              <w:rPr>
                <w:rFonts w:cs="Tahoma"/>
                <w:b/>
                <w:sz w:val="22"/>
                <w:szCs w:val="22"/>
              </w:rPr>
              <w:t xml:space="preserve"> (áp dụng cho các case có loại giấy tờ là “Update lỗi” và được đánh dấu là update lỗi cho HĐ)</w:t>
            </w:r>
          </w:p>
        </w:tc>
      </w:tr>
      <w:tr w:rsidR="002F3A2B" w:rsidRPr="00070528" w14:paraId="4C9B13C5" w14:textId="3FF60CD1" w:rsidTr="00247F4A">
        <w:tc>
          <w:tcPr>
            <w:tcW w:w="819" w:type="dxa"/>
          </w:tcPr>
          <w:p w14:paraId="6895BBE4" w14:textId="7CDF80FD" w:rsidR="002F3A2B" w:rsidRPr="00070528" w:rsidRDefault="002F3A2B" w:rsidP="000C1FDD">
            <w:pPr>
              <w:pStyle w:val="ListParagraph"/>
              <w:numPr>
                <w:ilvl w:val="0"/>
                <w:numId w:val="39"/>
              </w:numPr>
              <w:spacing w:before="74" w:after="37"/>
              <w:ind w:left="446" w:hanging="223"/>
              <w:rPr>
                <w:sz w:val="22"/>
              </w:rPr>
            </w:pPr>
          </w:p>
        </w:tc>
        <w:tc>
          <w:tcPr>
            <w:tcW w:w="3151" w:type="dxa"/>
          </w:tcPr>
          <w:p w14:paraId="5356050D" w14:textId="78A10069" w:rsidR="002F3A2B" w:rsidRPr="00070528" w:rsidRDefault="002F3A2B" w:rsidP="002A1BB3">
            <w:pPr>
              <w:spacing w:before="74" w:after="37"/>
              <w:ind w:left="0"/>
              <w:rPr>
                <w:sz w:val="22"/>
              </w:rPr>
            </w:pPr>
            <w:r w:rsidRPr="00070528">
              <w:rPr>
                <w:sz w:val="22"/>
              </w:rPr>
              <w:t>Người dùng mở màn hình SC05</w:t>
            </w:r>
          </w:p>
        </w:tc>
        <w:tc>
          <w:tcPr>
            <w:tcW w:w="10160" w:type="dxa"/>
            <w:gridSpan w:val="2"/>
          </w:tcPr>
          <w:p w14:paraId="40C17698" w14:textId="77777777" w:rsidR="002F3A2B" w:rsidRPr="00070528" w:rsidRDefault="002F3A2B" w:rsidP="008628AD">
            <w:pPr>
              <w:spacing w:before="74" w:after="37"/>
              <w:ind w:left="0"/>
              <w:rPr>
                <w:sz w:val="22"/>
              </w:rPr>
            </w:pPr>
            <w:r w:rsidRPr="00070528">
              <w:rPr>
                <w:sz w:val="22"/>
              </w:rPr>
              <w:t>Hệ thống hiển thị tất cả các hợp đồng cho vay đã được assign cho user đăng nhập mà chưa xử lý. Phần điều kiện tìm kiếm:</w:t>
            </w:r>
          </w:p>
          <w:p w14:paraId="58EF86D9" w14:textId="0301EE3C" w:rsidR="002F3A2B" w:rsidRPr="00070528" w:rsidRDefault="002F3A2B" w:rsidP="00E24E98">
            <w:pPr>
              <w:pStyle w:val="ListParagraph"/>
              <w:numPr>
                <w:ilvl w:val="0"/>
                <w:numId w:val="17"/>
              </w:numPr>
              <w:spacing w:before="74" w:after="37"/>
              <w:ind w:left="446" w:hanging="223"/>
              <w:rPr>
                <w:sz w:val="22"/>
              </w:rPr>
            </w:pPr>
            <w:r w:rsidRPr="00070528">
              <w:rPr>
                <w:sz w:val="22"/>
              </w:rPr>
              <w:t>Loại giấy tờ: mặc định là “Tất cả”</w:t>
            </w:r>
          </w:p>
          <w:p w14:paraId="781526AB" w14:textId="77777777" w:rsidR="002F3A2B" w:rsidRPr="00070528" w:rsidRDefault="002F3A2B" w:rsidP="00E24E98">
            <w:pPr>
              <w:pStyle w:val="ListParagraph"/>
              <w:numPr>
                <w:ilvl w:val="0"/>
                <w:numId w:val="17"/>
              </w:numPr>
              <w:spacing w:before="74" w:after="37"/>
              <w:ind w:left="446" w:hanging="223"/>
              <w:rPr>
                <w:sz w:val="22"/>
              </w:rPr>
            </w:pPr>
            <w:r w:rsidRPr="00070528">
              <w:rPr>
                <w:sz w:val="22"/>
              </w:rPr>
              <w:lastRenderedPageBreak/>
              <w:t>Trạng thái xử lý: mặc định là “Chưa xử lý”</w:t>
            </w:r>
          </w:p>
          <w:p w14:paraId="5E796747" w14:textId="77777777" w:rsidR="002F3A2B" w:rsidRPr="00070528" w:rsidRDefault="002F3A2B" w:rsidP="00E24E98">
            <w:pPr>
              <w:pStyle w:val="ListParagraph"/>
              <w:numPr>
                <w:ilvl w:val="0"/>
                <w:numId w:val="17"/>
              </w:numPr>
              <w:spacing w:before="74" w:after="37"/>
              <w:ind w:left="446" w:hanging="223"/>
              <w:rPr>
                <w:sz w:val="22"/>
              </w:rPr>
            </w:pPr>
            <w:r w:rsidRPr="00070528">
              <w:rPr>
                <w:sz w:val="22"/>
              </w:rPr>
              <w:t>User tiếp nhận: mặc định là tên của user đăng nhập</w:t>
            </w:r>
          </w:p>
          <w:p w14:paraId="47137EC8" w14:textId="7CA3A595" w:rsidR="002F3A2B" w:rsidRPr="00070528" w:rsidRDefault="002F3A2B" w:rsidP="004E33EF">
            <w:pPr>
              <w:spacing w:before="74" w:after="37"/>
              <w:ind w:left="0"/>
              <w:rPr>
                <w:sz w:val="22"/>
              </w:rPr>
            </w:pPr>
            <w:r w:rsidRPr="00070528">
              <w:rPr>
                <w:sz w:val="22"/>
              </w:rPr>
              <w:t>Danh sách hợp đồng được sắp xếp theo</w:t>
            </w:r>
            <w:r w:rsidR="00D72DA2" w:rsidRPr="00070528">
              <w:rPr>
                <w:sz w:val="22"/>
              </w:rPr>
              <w:t xml:space="preserve"> loại giấy tờ, trong cùng loại giấy tờ sắp xếp theo</w:t>
            </w:r>
            <w:r w:rsidRPr="00070528">
              <w:rPr>
                <w:sz w:val="22"/>
              </w:rPr>
              <w:t xml:space="preserve"> ngày tiếp nhận xa nhất đến gần nhất</w:t>
            </w:r>
          </w:p>
        </w:tc>
      </w:tr>
      <w:tr w:rsidR="000F022E" w:rsidRPr="00070528" w14:paraId="392EFCD6" w14:textId="5A83C8CE" w:rsidTr="00E24E98">
        <w:tc>
          <w:tcPr>
            <w:tcW w:w="819" w:type="dxa"/>
          </w:tcPr>
          <w:p w14:paraId="745244FB" w14:textId="7BCF7388" w:rsidR="000F022E" w:rsidRPr="00070528" w:rsidRDefault="000F022E" w:rsidP="000C1FDD">
            <w:pPr>
              <w:pStyle w:val="ListParagraph"/>
              <w:numPr>
                <w:ilvl w:val="0"/>
                <w:numId w:val="39"/>
              </w:numPr>
              <w:spacing w:before="74" w:after="37"/>
              <w:ind w:left="446" w:hanging="223"/>
              <w:rPr>
                <w:sz w:val="22"/>
              </w:rPr>
            </w:pPr>
          </w:p>
        </w:tc>
        <w:tc>
          <w:tcPr>
            <w:tcW w:w="3151" w:type="dxa"/>
          </w:tcPr>
          <w:p w14:paraId="48C6C0AF" w14:textId="3F251DE7" w:rsidR="000F022E" w:rsidRPr="00070528" w:rsidRDefault="000F022E" w:rsidP="000F022E">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160" w:type="dxa"/>
            <w:gridSpan w:val="2"/>
          </w:tcPr>
          <w:p w14:paraId="4420BE83" w14:textId="77777777" w:rsidR="000F022E" w:rsidRPr="00070528" w:rsidRDefault="000F022E" w:rsidP="002A1BB3">
            <w:pPr>
              <w:spacing w:before="74" w:after="37"/>
              <w:ind w:left="0"/>
              <w:rPr>
                <w:sz w:val="22"/>
              </w:rPr>
            </w:pPr>
            <w:r w:rsidRPr="00070528">
              <w:rPr>
                <w:sz w:val="22"/>
              </w:rPr>
              <w:t>Hệ thống kiểm tra các điều kiện tìm kiếm:</w:t>
            </w:r>
          </w:p>
          <w:p w14:paraId="3739822E" w14:textId="77777777" w:rsidR="000F022E" w:rsidRPr="00070528" w:rsidRDefault="000F022E" w:rsidP="002A1BB3">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0CBB7CB4" w14:textId="4E0FD4C7" w:rsidR="000F022E" w:rsidRPr="00070528" w:rsidRDefault="000F022E" w:rsidP="000F022E">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8628AD" w:rsidRPr="00070528" w14:paraId="69EC3BE7" w14:textId="0FABAE28" w:rsidTr="00E24E98">
        <w:tc>
          <w:tcPr>
            <w:tcW w:w="819" w:type="dxa"/>
          </w:tcPr>
          <w:p w14:paraId="5AA6794E" w14:textId="77777777" w:rsidR="008628AD" w:rsidRPr="00070528" w:rsidRDefault="008628AD" w:rsidP="000C1FDD">
            <w:pPr>
              <w:pStyle w:val="ListParagraph"/>
              <w:numPr>
                <w:ilvl w:val="0"/>
                <w:numId w:val="39"/>
              </w:numPr>
              <w:spacing w:before="74" w:after="37"/>
              <w:ind w:left="446" w:hanging="223"/>
              <w:rPr>
                <w:sz w:val="22"/>
              </w:rPr>
            </w:pPr>
          </w:p>
        </w:tc>
        <w:tc>
          <w:tcPr>
            <w:tcW w:w="3151" w:type="dxa"/>
          </w:tcPr>
          <w:p w14:paraId="3F887DD4" w14:textId="0DF8FF43" w:rsidR="008628AD" w:rsidRPr="00070528" w:rsidRDefault="008628AD" w:rsidP="000F022E">
            <w:pPr>
              <w:spacing w:before="74" w:after="37"/>
              <w:ind w:left="0"/>
              <w:rPr>
                <w:sz w:val="22"/>
              </w:rPr>
            </w:pPr>
            <w:r w:rsidRPr="00070528">
              <w:rPr>
                <w:sz w:val="22"/>
              </w:rPr>
              <w:t>Người dùng chọn giấy tờ cần xử lý, click vào số hợp đồng</w:t>
            </w:r>
          </w:p>
        </w:tc>
        <w:tc>
          <w:tcPr>
            <w:tcW w:w="5210" w:type="dxa"/>
          </w:tcPr>
          <w:p w14:paraId="51C8CCE3" w14:textId="1907C444" w:rsidR="008628AD" w:rsidRPr="00070528" w:rsidRDefault="008628AD" w:rsidP="002A1BB3">
            <w:pPr>
              <w:spacing w:before="74" w:after="37"/>
              <w:ind w:left="0"/>
              <w:rPr>
                <w:sz w:val="22"/>
              </w:rPr>
            </w:pPr>
            <w:r w:rsidRPr="00070528">
              <w:rPr>
                <w:sz w:val="22"/>
              </w:rPr>
              <w:t xml:space="preserve">Hệ thống hiển thị màn hình SC06_Kiểm tra hồ sơ – </w:t>
            </w:r>
            <w:r w:rsidR="00A70A45" w:rsidRPr="00070528">
              <w:rPr>
                <w:sz w:val="22"/>
              </w:rPr>
              <w:t>HSKV</w:t>
            </w:r>
            <w:r w:rsidRPr="00070528">
              <w:rPr>
                <w:sz w:val="22"/>
              </w:rPr>
              <w:t>.</w:t>
            </w:r>
          </w:p>
          <w:p w14:paraId="460796D5" w14:textId="77777777" w:rsidR="008628AD" w:rsidRPr="00070528" w:rsidRDefault="008628AD" w:rsidP="002A1BB3">
            <w:pPr>
              <w:spacing w:before="74" w:after="37"/>
              <w:ind w:left="0"/>
              <w:rPr>
                <w:sz w:val="22"/>
              </w:rPr>
            </w:pPr>
            <w:r w:rsidRPr="00070528">
              <w:rPr>
                <w:sz w:val="22"/>
              </w:rPr>
              <w:t>Toàn bộ các giấy tờ đã được up lên BPM khi tạo khoản vay được hiển thị ở bảng “Kết quả kiểm tra”</w:t>
            </w:r>
          </w:p>
          <w:p w14:paraId="00842E2E" w14:textId="5F81E4AA" w:rsidR="00D84A36" w:rsidRPr="00070528" w:rsidRDefault="00D84A36" w:rsidP="002A1BB3">
            <w:pPr>
              <w:spacing w:before="74" w:after="37"/>
              <w:ind w:left="0"/>
              <w:rPr>
                <w:sz w:val="22"/>
              </w:rPr>
            </w:pPr>
            <w:r w:rsidRPr="00070528">
              <w:rPr>
                <w:sz w:val="22"/>
              </w:rPr>
              <w:t>Ở bảng “giấy tờ đã về”: hiển thị loại giấy tờ đã về là “Hợp đồng cho vay” với ngày về là ngày về thực tế của hợp đồng; trạng thái là “mới nhận_chờ kiểm tra”; mã lưu kho trống.</w:t>
            </w:r>
          </w:p>
        </w:tc>
        <w:tc>
          <w:tcPr>
            <w:tcW w:w="4950" w:type="dxa"/>
          </w:tcPr>
          <w:p w14:paraId="4813251B" w14:textId="1134EE39" w:rsidR="00D84A36" w:rsidRPr="00070528" w:rsidRDefault="00D84A36" w:rsidP="00774B39">
            <w:pPr>
              <w:pStyle w:val="ListParagraph"/>
              <w:numPr>
                <w:ilvl w:val="0"/>
                <w:numId w:val="17"/>
              </w:numPr>
              <w:spacing w:before="74" w:after="37"/>
              <w:ind w:left="308" w:hanging="223"/>
              <w:rPr>
                <w:sz w:val="22"/>
              </w:rPr>
            </w:pPr>
            <w:r w:rsidRPr="00070528">
              <w:rPr>
                <w:sz w:val="22"/>
              </w:rPr>
              <w:t xml:space="preserve">Hệ thống hiển thị màn hình SC06_Kiểm tra hồ sơ – </w:t>
            </w:r>
            <w:r w:rsidR="00A70A45" w:rsidRPr="00070528">
              <w:rPr>
                <w:sz w:val="22"/>
              </w:rPr>
              <w:t>HSKV</w:t>
            </w:r>
            <w:r w:rsidRPr="00070528">
              <w:rPr>
                <w:sz w:val="22"/>
              </w:rPr>
              <w:t>.</w:t>
            </w:r>
          </w:p>
          <w:p w14:paraId="433801AB" w14:textId="3D26B0BB" w:rsidR="008628AD" w:rsidRPr="00070528" w:rsidRDefault="00D84A36" w:rsidP="00774B39">
            <w:pPr>
              <w:pStyle w:val="ListParagraph"/>
              <w:numPr>
                <w:ilvl w:val="0"/>
                <w:numId w:val="17"/>
              </w:numPr>
              <w:spacing w:before="74" w:after="37"/>
              <w:ind w:left="308" w:hanging="223"/>
              <w:rPr>
                <w:sz w:val="22"/>
              </w:rPr>
            </w:pPr>
            <w:r w:rsidRPr="00070528">
              <w:rPr>
                <w:sz w:val="22"/>
              </w:rPr>
              <w:t>Toàn bộ các giấy tờ đã được up lên BPM khi tạo khoản vay được hiển thị ở bảng “Kết quả kiểm tra”</w:t>
            </w:r>
            <w:r w:rsidR="00774B39" w:rsidRPr="00070528">
              <w:rPr>
                <w:sz w:val="22"/>
              </w:rPr>
              <w:t>. Các lỗi được lưu ở bước kiểm tra hợp đồng trước đó được hiển thị.</w:t>
            </w:r>
          </w:p>
          <w:p w14:paraId="3D3E4B14" w14:textId="3F0A6280" w:rsidR="00D84A36" w:rsidRPr="00070528" w:rsidRDefault="00D84A36" w:rsidP="00774B39">
            <w:pPr>
              <w:pStyle w:val="ListParagraph"/>
              <w:numPr>
                <w:ilvl w:val="0"/>
                <w:numId w:val="17"/>
              </w:numPr>
              <w:spacing w:before="74" w:after="37"/>
              <w:ind w:left="308" w:hanging="223"/>
              <w:rPr>
                <w:sz w:val="22"/>
              </w:rPr>
            </w:pPr>
            <w:r w:rsidRPr="00070528">
              <w:rPr>
                <w:sz w:val="22"/>
              </w:rPr>
              <w:t>Ở bảng “giấy tờ đã về”: hiển thị loại giấy tờ đã về là “Hợp đồng cho vay” với ngày về là ngày về thực tế của hợp đồng; trạng thái là “đã lưu kho_cần update lỗi”; mã lưu kho là mã lưu kho của hợp đồng lỗi đã về.</w:t>
            </w:r>
          </w:p>
          <w:p w14:paraId="4844E0D0" w14:textId="14FBCB67" w:rsidR="00774B39" w:rsidRPr="00070528" w:rsidRDefault="00D84A36" w:rsidP="00774B39">
            <w:pPr>
              <w:spacing w:before="74" w:after="37"/>
              <w:ind w:left="308"/>
              <w:rPr>
                <w:sz w:val="22"/>
              </w:rPr>
            </w:pPr>
            <w:r w:rsidRPr="00070528">
              <w:rPr>
                <w:sz w:val="22"/>
              </w:rPr>
              <w:t>Đồng thời hiển thị tất cả các update lỗi đã về liên quan đến hợp đồng với đầy đủ thông tin ngày về, trạng thái và mã lưu kho.</w:t>
            </w:r>
          </w:p>
        </w:tc>
      </w:tr>
      <w:tr w:rsidR="00A7724F" w:rsidRPr="00070528" w14:paraId="2707FDAB" w14:textId="157172D1" w:rsidTr="004608F0">
        <w:tc>
          <w:tcPr>
            <w:tcW w:w="819" w:type="dxa"/>
          </w:tcPr>
          <w:p w14:paraId="3628268F" w14:textId="77777777" w:rsidR="00A7724F" w:rsidRPr="00070528" w:rsidRDefault="00A7724F" w:rsidP="000C1FDD">
            <w:pPr>
              <w:pStyle w:val="ListParagraph"/>
              <w:numPr>
                <w:ilvl w:val="0"/>
                <w:numId w:val="39"/>
              </w:numPr>
              <w:spacing w:before="74" w:after="37"/>
              <w:ind w:left="446" w:hanging="223"/>
              <w:rPr>
                <w:sz w:val="22"/>
              </w:rPr>
            </w:pPr>
          </w:p>
        </w:tc>
        <w:tc>
          <w:tcPr>
            <w:tcW w:w="3151" w:type="dxa"/>
          </w:tcPr>
          <w:p w14:paraId="3D5C1916" w14:textId="5E6734B4" w:rsidR="00A7724F" w:rsidRPr="00070528" w:rsidRDefault="00A7724F" w:rsidP="003A3639">
            <w:pPr>
              <w:spacing w:before="74" w:after="37"/>
              <w:ind w:left="0"/>
              <w:rPr>
                <w:sz w:val="22"/>
              </w:rPr>
            </w:pPr>
            <w:r w:rsidRPr="00070528">
              <w:rPr>
                <w:sz w:val="22"/>
              </w:rPr>
              <w:t>Tại màn hình SC06, người dùng có thể kiểm tra các thông tin hợp đồng. Kiểm tra các giấy tờ liên quan của hợp đồng bằng cách click vào link hiển thị bản scan của giấy tờ.</w:t>
            </w:r>
          </w:p>
        </w:tc>
        <w:tc>
          <w:tcPr>
            <w:tcW w:w="10160" w:type="dxa"/>
            <w:gridSpan w:val="2"/>
          </w:tcPr>
          <w:p w14:paraId="3D6AC28C" w14:textId="77777777" w:rsidR="00A7724F" w:rsidRPr="00070528" w:rsidRDefault="00A7724F" w:rsidP="002A1BB3">
            <w:pPr>
              <w:spacing w:before="74" w:after="37"/>
              <w:ind w:left="0"/>
              <w:rPr>
                <w:sz w:val="22"/>
              </w:rPr>
            </w:pPr>
            <w:r w:rsidRPr="00070528">
              <w:rPr>
                <w:sz w:val="22"/>
              </w:rPr>
              <w:t>Hệ thống hiển thị bản scan của giấy tờ.</w:t>
            </w:r>
          </w:p>
          <w:p w14:paraId="3C4E7AF1" w14:textId="7BB5F8B6" w:rsidR="00A7724F" w:rsidRPr="00070528" w:rsidRDefault="00A7724F" w:rsidP="002A1BB3">
            <w:pPr>
              <w:spacing w:before="74" w:after="37"/>
              <w:ind w:left="0"/>
              <w:rPr>
                <w:sz w:val="22"/>
              </w:rPr>
            </w:pPr>
            <w:r w:rsidRPr="00070528">
              <w:rPr>
                <w:sz w:val="22"/>
              </w:rPr>
              <w:t xml:space="preserve">Hệ thống cho phép hiển thị các hình ảnh </w:t>
            </w:r>
            <w:r w:rsidR="00836B63" w:rsidRPr="00070528">
              <w:rPr>
                <w:sz w:val="22"/>
              </w:rPr>
              <w:t xml:space="preserve">đã được chọn </w:t>
            </w:r>
            <w:r w:rsidRPr="00070528">
              <w:rPr>
                <w:sz w:val="22"/>
              </w:rPr>
              <w:t>song song với các thông tin của hợp đồng và phần lên lỗi cho các giấy tờ như màn hình đã vẽ.</w:t>
            </w:r>
          </w:p>
        </w:tc>
      </w:tr>
      <w:tr w:rsidR="00FC1D12" w:rsidRPr="00070528" w14:paraId="0413887F" w14:textId="29CF402D" w:rsidTr="004608F0">
        <w:tc>
          <w:tcPr>
            <w:tcW w:w="819" w:type="dxa"/>
            <w:vMerge w:val="restart"/>
          </w:tcPr>
          <w:p w14:paraId="1EA678AC" w14:textId="77777777" w:rsidR="00FC1D12" w:rsidRPr="00070528" w:rsidRDefault="00FC1D12" w:rsidP="000C1FDD">
            <w:pPr>
              <w:pStyle w:val="ListParagraph"/>
              <w:numPr>
                <w:ilvl w:val="0"/>
                <w:numId w:val="39"/>
              </w:numPr>
              <w:spacing w:before="74" w:after="37"/>
              <w:ind w:left="446" w:hanging="223"/>
              <w:rPr>
                <w:sz w:val="22"/>
              </w:rPr>
            </w:pPr>
          </w:p>
        </w:tc>
        <w:tc>
          <w:tcPr>
            <w:tcW w:w="3151" w:type="dxa"/>
            <w:vMerge w:val="restart"/>
          </w:tcPr>
          <w:p w14:paraId="737017CD" w14:textId="18BBD7B5" w:rsidR="00FC1D12" w:rsidRPr="00070528" w:rsidRDefault="00FC1D12" w:rsidP="00AD56B5">
            <w:pPr>
              <w:spacing w:before="74" w:after="37"/>
              <w:ind w:left="0"/>
              <w:rPr>
                <w:sz w:val="22"/>
              </w:rPr>
            </w:pPr>
            <w:r w:rsidRPr="00070528">
              <w:rPr>
                <w:sz w:val="22"/>
              </w:rPr>
              <w:t>Sau kiểm tra, người dùng có thể chọn mã lỗi của từng giấy tờ tại cột “Mã lỗi” và có thể ghi chú lỗi vào cột “Ghi chú”. Người dùng chọn “Lưu” hoặc “Lưu và chuyển”</w:t>
            </w:r>
          </w:p>
        </w:tc>
        <w:tc>
          <w:tcPr>
            <w:tcW w:w="10160" w:type="dxa"/>
            <w:gridSpan w:val="2"/>
          </w:tcPr>
          <w:p w14:paraId="2ECD6ED5" w14:textId="094B1993" w:rsidR="00FC1D12" w:rsidRPr="00070528" w:rsidRDefault="00FC1D12" w:rsidP="003D1B61">
            <w:pPr>
              <w:pStyle w:val="ListParagraph"/>
              <w:numPr>
                <w:ilvl w:val="0"/>
                <w:numId w:val="17"/>
              </w:numPr>
              <w:spacing w:before="74" w:after="37"/>
              <w:ind w:left="446" w:hanging="223"/>
              <w:rPr>
                <w:sz w:val="22"/>
              </w:rPr>
            </w:pPr>
            <w:r w:rsidRPr="00070528">
              <w:rPr>
                <w:sz w:val="22"/>
              </w:rPr>
              <w:t>Nếu chọn “Lưu”: hệ thống lưu tất cả các thông tin đã nhập nhưng không chuyển hồ sơ đến bước tiếp theo. User được phân bổ hồ sơ khi mở chức năng vẫn nhìn thấy giấy tờ đó với trạng thái xử lý là “Chưa xử lý”.</w:t>
            </w:r>
          </w:p>
          <w:p w14:paraId="0CE445E4" w14:textId="77777777" w:rsidR="00FC1D12" w:rsidRPr="00070528" w:rsidRDefault="00FC1D12" w:rsidP="003D1B61">
            <w:pPr>
              <w:pStyle w:val="ListParagraph"/>
              <w:numPr>
                <w:ilvl w:val="0"/>
                <w:numId w:val="17"/>
              </w:numPr>
              <w:spacing w:before="74" w:after="37"/>
              <w:ind w:left="446" w:hanging="223"/>
              <w:rPr>
                <w:sz w:val="22"/>
              </w:rPr>
            </w:pPr>
            <w:r w:rsidRPr="00070528">
              <w:rPr>
                <w:sz w:val="22"/>
              </w:rPr>
              <w:t>Nếu chọn “Lưu và chuyển”, hệ thống thực hiện:</w:t>
            </w:r>
          </w:p>
          <w:p w14:paraId="11D57CFB" w14:textId="77777777" w:rsidR="00FC1D12" w:rsidRPr="00070528" w:rsidRDefault="00FC1D12" w:rsidP="000C1FDD">
            <w:pPr>
              <w:pStyle w:val="ListParagraph"/>
              <w:numPr>
                <w:ilvl w:val="0"/>
                <w:numId w:val="53"/>
              </w:numPr>
              <w:spacing w:before="74" w:after="37"/>
              <w:ind w:left="713" w:hanging="223"/>
              <w:rPr>
                <w:sz w:val="22"/>
              </w:rPr>
            </w:pPr>
            <w:r w:rsidRPr="00070528">
              <w:rPr>
                <w:sz w:val="22"/>
              </w:rPr>
              <w:t>Lưu các thông tin đã nhập, chuyển hồ sơ sang màn hình lưu kho</w:t>
            </w:r>
          </w:p>
          <w:p w14:paraId="4BAC89B4" w14:textId="77777777" w:rsidR="00FC1D12" w:rsidRPr="00070528" w:rsidRDefault="00FC1D12" w:rsidP="000C1FDD">
            <w:pPr>
              <w:pStyle w:val="ListParagraph"/>
              <w:numPr>
                <w:ilvl w:val="0"/>
                <w:numId w:val="53"/>
              </w:numPr>
              <w:spacing w:before="74" w:after="37"/>
              <w:ind w:left="713" w:hanging="223"/>
              <w:rPr>
                <w:sz w:val="22"/>
              </w:rPr>
            </w:pPr>
            <w:r w:rsidRPr="00070528">
              <w:rPr>
                <w:sz w:val="22"/>
              </w:rPr>
              <w:t xml:space="preserve">Cập nhật trạng thái xử lý của hồ sơ sang “Đã xử lý” và cập nhật ngày xử lý </w:t>
            </w:r>
          </w:p>
          <w:p w14:paraId="0EDDC2E9" w14:textId="220B9D20" w:rsidR="00FC1D12" w:rsidRPr="00070528" w:rsidRDefault="00FC1D12" w:rsidP="000C1FDD">
            <w:pPr>
              <w:pStyle w:val="ListParagraph"/>
              <w:numPr>
                <w:ilvl w:val="0"/>
                <w:numId w:val="53"/>
              </w:numPr>
              <w:spacing w:before="74" w:after="37"/>
              <w:ind w:left="713" w:hanging="223"/>
              <w:rPr>
                <w:sz w:val="22"/>
              </w:rPr>
            </w:pPr>
            <w:r w:rsidRPr="00070528">
              <w:rPr>
                <w:sz w:val="22"/>
              </w:rPr>
              <w:t>User được phân bổ hồ sơ khi mở chức năng không nhìn thấy giấy tờ đó ở màn hình mặc định nữa.</w:t>
            </w:r>
          </w:p>
        </w:tc>
      </w:tr>
      <w:tr w:rsidR="00FC1D12" w:rsidRPr="00070528" w14:paraId="7FC89C7C" w14:textId="77777777" w:rsidTr="00B54652">
        <w:tc>
          <w:tcPr>
            <w:tcW w:w="819" w:type="dxa"/>
            <w:vMerge/>
          </w:tcPr>
          <w:p w14:paraId="7DA4665F" w14:textId="77777777" w:rsidR="00FC1D12" w:rsidRPr="00070528" w:rsidRDefault="00FC1D12" w:rsidP="000C1FDD">
            <w:pPr>
              <w:pStyle w:val="ListParagraph"/>
              <w:numPr>
                <w:ilvl w:val="0"/>
                <w:numId w:val="39"/>
              </w:numPr>
              <w:spacing w:before="74" w:after="37"/>
              <w:ind w:left="446" w:hanging="223"/>
              <w:rPr>
                <w:sz w:val="22"/>
              </w:rPr>
            </w:pPr>
          </w:p>
        </w:tc>
        <w:tc>
          <w:tcPr>
            <w:tcW w:w="3151" w:type="dxa"/>
            <w:vMerge/>
          </w:tcPr>
          <w:p w14:paraId="26F8489E" w14:textId="77777777" w:rsidR="00FC1D12" w:rsidRPr="00070528" w:rsidRDefault="00FC1D12" w:rsidP="00AD56B5">
            <w:pPr>
              <w:spacing w:before="74" w:after="37"/>
              <w:ind w:left="0"/>
              <w:rPr>
                <w:sz w:val="22"/>
              </w:rPr>
            </w:pPr>
          </w:p>
        </w:tc>
        <w:tc>
          <w:tcPr>
            <w:tcW w:w="5210" w:type="dxa"/>
          </w:tcPr>
          <w:p w14:paraId="74CF14D9" w14:textId="09182501" w:rsidR="00FC1D12" w:rsidRPr="00070528" w:rsidRDefault="00FC1D12" w:rsidP="00FC1D12">
            <w:pPr>
              <w:pStyle w:val="ListParagraph"/>
              <w:numPr>
                <w:ilvl w:val="0"/>
                <w:numId w:val="17"/>
              </w:numPr>
              <w:spacing w:before="74" w:after="37"/>
              <w:ind w:left="446" w:hanging="223"/>
              <w:rPr>
                <w:sz w:val="22"/>
              </w:rPr>
            </w:pPr>
            <w:r w:rsidRPr="00070528">
              <w:rPr>
                <w:sz w:val="22"/>
              </w:rPr>
              <w:t xml:space="preserve">Với các hợp đồng mà có tất cả các giấy tờ được đánh giá trạng thái “Đạt, chuyển lưu kho”, hệ thống chuyển sang màn hình lưu kho với trạng thái “Chờ lưu kho_Hoàn chỉnh”. </w:t>
            </w:r>
          </w:p>
          <w:p w14:paraId="39DFF751" w14:textId="402D91E5" w:rsidR="00FC1D12" w:rsidRPr="00070528" w:rsidRDefault="00FC1D12" w:rsidP="00774B39">
            <w:pPr>
              <w:pStyle w:val="ListParagraph"/>
              <w:numPr>
                <w:ilvl w:val="0"/>
                <w:numId w:val="17"/>
              </w:numPr>
              <w:spacing w:before="74" w:after="37"/>
              <w:ind w:left="446" w:hanging="223"/>
              <w:rPr>
                <w:sz w:val="22"/>
              </w:rPr>
            </w:pPr>
            <w:r w:rsidRPr="00070528">
              <w:rPr>
                <w:sz w:val="22"/>
              </w:rPr>
              <w:t xml:space="preserve">Với các hợp đồng có ít nhất 1 giấy tờ cần check có trạng thái </w:t>
            </w:r>
            <w:r w:rsidRPr="00070528">
              <w:rPr>
                <w:b/>
                <w:sz w:val="22"/>
              </w:rPr>
              <w:t>khác</w:t>
            </w:r>
            <w:r w:rsidRPr="00070528">
              <w:rPr>
                <w:sz w:val="22"/>
              </w:rPr>
              <w:t xml:space="preserve"> “Đạt, chuyển lưu kho” thì hệ thống chuyển sang màn hình lưu kho với trạng thái “Chờ lưu kho_Cần update lỗi”</w:t>
            </w:r>
          </w:p>
        </w:tc>
        <w:tc>
          <w:tcPr>
            <w:tcW w:w="4950" w:type="dxa"/>
          </w:tcPr>
          <w:p w14:paraId="498C47EA" w14:textId="77777777" w:rsidR="00774B39" w:rsidRPr="00070528" w:rsidRDefault="00774B39" w:rsidP="00774B39">
            <w:pPr>
              <w:pStyle w:val="ListParagraph"/>
              <w:numPr>
                <w:ilvl w:val="0"/>
                <w:numId w:val="17"/>
              </w:numPr>
              <w:spacing w:before="74" w:after="37"/>
              <w:ind w:left="446" w:hanging="223"/>
              <w:rPr>
                <w:sz w:val="22"/>
              </w:rPr>
            </w:pPr>
            <w:r w:rsidRPr="00070528">
              <w:rPr>
                <w:sz w:val="22"/>
              </w:rPr>
              <w:t xml:space="preserve">Nếu update lỗi xử lý được tất cả các lỗi hiện có của hợp đồng. Tất cả các giấy tờ cần kiểm tra đã được chuyển trạng thái “Đạt_chuyển lưu kho”: </w:t>
            </w:r>
          </w:p>
          <w:p w14:paraId="60E59E21" w14:textId="77777777" w:rsidR="00FC1D12" w:rsidRPr="00070528" w:rsidRDefault="00774B39" w:rsidP="000C1FDD">
            <w:pPr>
              <w:pStyle w:val="ListParagraph"/>
              <w:numPr>
                <w:ilvl w:val="0"/>
                <w:numId w:val="54"/>
              </w:numPr>
              <w:spacing w:before="74" w:after="37"/>
              <w:ind w:left="669" w:hanging="223"/>
              <w:rPr>
                <w:sz w:val="22"/>
              </w:rPr>
            </w:pPr>
            <w:r w:rsidRPr="00070528">
              <w:rPr>
                <w:sz w:val="22"/>
              </w:rPr>
              <w:t>Hệ thống tự động chuyển hợp đồng tương ứng sang màn hình lưu kho với trạng thái “Chờ lưu kho_Hoàn chỉnh”</w:t>
            </w:r>
          </w:p>
          <w:p w14:paraId="0D256EF1" w14:textId="66C151DE" w:rsidR="00774B39" w:rsidRPr="00070528" w:rsidRDefault="00774B39" w:rsidP="000C1FDD">
            <w:pPr>
              <w:pStyle w:val="ListParagraph"/>
              <w:numPr>
                <w:ilvl w:val="0"/>
                <w:numId w:val="54"/>
              </w:numPr>
              <w:spacing w:before="74" w:after="37"/>
              <w:ind w:left="669" w:hanging="223"/>
              <w:rPr>
                <w:sz w:val="22"/>
              </w:rPr>
            </w:pPr>
            <w:r w:rsidRPr="00070528">
              <w:rPr>
                <w:sz w:val="22"/>
              </w:rPr>
              <w:t>Hệ thống tự động cập nhật trạng thái của update lỗi lên bảng “giấy tờ đã về” sang “Chờ lưu kho_Hoàn chỉnh”</w:t>
            </w:r>
          </w:p>
          <w:p w14:paraId="650538EC" w14:textId="1D8DBB0F" w:rsidR="009E24CD" w:rsidRPr="00070528" w:rsidRDefault="00774B39" w:rsidP="000C1FDD">
            <w:pPr>
              <w:pStyle w:val="ListParagraph"/>
              <w:numPr>
                <w:ilvl w:val="0"/>
                <w:numId w:val="54"/>
              </w:numPr>
              <w:spacing w:before="74" w:after="37"/>
              <w:ind w:left="669" w:hanging="223"/>
              <w:rPr>
                <w:sz w:val="22"/>
              </w:rPr>
            </w:pPr>
            <w:r w:rsidRPr="00070528">
              <w:rPr>
                <w:sz w:val="22"/>
              </w:rPr>
              <w:t>Người dùng chuyển bộ hợp đồng đã lưu cùng update lỗi mới về sang bộ phận lưu kho.</w:t>
            </w:r>
            <w:r w:rsidR="00A53346" w:rsidRPr="00070528">
              <w:rPr>
                <w:sz w:val="22"/>
              </w:rPr>
              <w:t xml:space="preserve"> Update lỗi được lưu cùng mã với </w:t>
            </w:r>
            <w:r w:rsidR="00A70A45" w:rsidRPr="00070528">
              <w:rPr>
                <w:sz w:val="22"/>
              </w:rPr>
              <w:t>HSKV</w:t>
            </w:r>
            <w:r w:rsidR="00A53346" w:rsidRPr="00070528">
              <w:rPr>
                <w:sz w:val="22"/>
              </w:rPr>
              <w:t>.</w:t>
            </w:r>
          </w:p>
          <w:p w14:paraId="54B681A4" w14:textId="77777777" w:rsidR="00774B39" w:rsidRPr="00070528" w:rsidRDefault="00774B39" w:rsidP="00774B39">
            <w:pPr>
              <w:pStyle w:val="ListParagraph"/>
              <w:numPr>
                <w:ilvl w:val="0"/>
                <w:numId w:val="17"/>
              </w:numPr>
              <w:spacing w:before="74" w:after="37"/>
              <w:ind w:left="446" w:hanging="223"/>
              <w:rPr>
                <w:sz w:val="22"/>
              </w:rPr>
            </w:pPr>
            <w:r w:rsidRPr="00070528">
              <w:rPr>
                <w:sz w:val="22"/>
              </w:rPr>
              <w:t xml:space="preserve">Nếu update lỗi không xử lý được lỗi hiện có của hợp đồng. Có ít nhất 1 giấy tờ cần kiểm tra vẫn có trạng thái </w:t>
            </w:r>
            <w:r w:rsidRPr="00070528">
              <w:rPr>
                <w:b/>
                <w:sz w:val="22"/>
              </w:rPr>
              <w:t>khác</w:t>
            </w:r>
            <w:r w:rsidRPr="00070528">
              <w:rPr>
                <w:sz w:val="22"/>
              </w:rPr>
              <w:t xml:space="preserve"> “Đạt_Chuyển lưu kho”:</w:t>
            </w:r>
          </w:p>
          <w:p w14:paraId="71EEB5E4" w14:textId="77777777" w:rsidR="00774B39" w:rsidRPr="00070528" w:rsidRDefault="00774B39" w:rsidP="000C1FDD">
            <w:pPr>
              <w:pStyle w:val="ListParagraph"/>
              <w:numPr>
                <w:ilvl w:val="0"/>
                <w:numId w:val="55"/>
              </w:numPr>
              <w:spacing w:before="74" w:after="37"/>
              <w:ind w:left="892" w:hanging="223"/>
              <w:rPr>
                <w:sz w:val="22"/>
              </w:rPr>
            </w:pPr>
            <w:r w:rsidRPr="00070528">
              <w:rPr>
                <w:sz w:val="22"/>
              </w:rPr>
              <w:t>Hệ thống giữ nguyên trạng thái và mã lưu kho của hợp đồng ở bảng “giấy tờ đã về”</w:t>
            </w:r>
          </w:p>
          <w:p w14:paraId="1660F982" w14:textId="77777777" w:rsidR="00774B39" w:rsidRPr="00070528" w:rsidRDefault="00774B39" w:rsidP="000C1FDD">
            <w:pPr>
              <w:pStyle w:val="ListParagraph"/>
              <w:numPr>
                <w:ilvl w:val="0"/>
                <w:numId w:val="55"/>
              </w:numPr>
              <w:spacing w:before="74" w:after="37"/>
              <w:ind w:left="892" w:hanging="223"/>
              <w:rPr>
                <w:sz w:val="22"/>
              </w:rPr>
            </w:pPr>
            <w:r w:rsidRPr="00070528">
              <w:rPr>
                <w:sz w:val="22"/>
              </w:rPr>
              <w:lastRenderedPageBreak/>
              <w:t>Hệ thống tự động cập nhật trạng thái của Update lỗi hợp đồng là “Đã lưu kho_Cần update lỗi” và mã lưu kho trùng mã lưu kho hiện có của hợp đồng</w:t>
            </w:r>
          </w:p>
          <w:p w14:paraId="1E06A3DA" w14:textId="0A6E5B34" w:rsidR="00774B39" w:rsidRPr="00070528" w:rsidRDefault="00774B39" w:rsidP="000C1FDD">
            <w:pPr>
              <w:pStyle w:val="ListParagraph"/>
              <w:numPr>
                <w:ilvl w:val="0"/>
                <w:numId w:val="55"/>
              </w:numPr>
              <w:spacing w:before="74" w:after="37"/>
              <w:ind w:left="892" w:hanging="223"/>
              <w:rPr>
                <w:sz w:val="22"/>
              </w:rPr>
            </w:pPr>
            <w:r w:rsidRPr="00070528">
              <w:rPr>
                <w:sz w:val="22"/>
              </w:rPr>
              <w:t>Người dùng tiến hành lưu kho update lỗi cùng với bộ hợp đồng lỗi đang lưu, không chuyển sang bộ phận lưu kho.</w:t>
            </w:r>
          </w:p>
        </w:tc>
      </w:tr>
    </w:tbl>
    <w:p w14:paraId="2848FD08" w14:textId="74E54875" w:rsidR="000020B9" w:rsidRPr="00070528" w:rsidRDefault="009E24CD" w:rsidP="00066503">
      <w:pPr>
        <w:pStyle w:val="BodyText"/>
        <w:spacing w:before="240"/>
        <w:ind w:left="0"/>
        <w:outlineLvl w:val="3"/>
        <w:rPr>
          <w:sz w:val="22"/>
          <w:lang w:eastAsia="en-AU"/>
        </w:rPr>
      </w:pPr>
      <w:bookmarkStart w:id="43" w:name="_Toc522716982"/>
      <w:r w:rsidRPr="00070528">
        <w:rPr>
          <w:sz w:val="22"/>
          <w:szCs w:val="20"/>
          <w:lang w:val="en-US" w:eastAsia="en-AU"/>
        </w:rPr>
        <w:lastRenderedPageBreak/>
        <w:t>Luồng cavet và update lỗi cho Cavet</w:t>
      </w:r>
      <w:bookmarkEnd w:id="43"/>
      <w:r w:rsidR="00C4489A" w:rsidRPr="00070528">
        <w:rPr>
          <w:sz w:val="22"/>
          <w:szCs w:val="20"/>
          <w:lang w:val="en-US" w:eastAsia="en-AU"/>
        </w:rPr>
        <w:t xml:space="preserve"> </w:t>
      </w:r>
    </w:p>
    <w:tbl>
      <w:tblPr>
        <w:tblStyle w:val="TableGrid"/>
        <w:tblW w:w="14175" w:type="dxa"/>
        <w:tblInd w:w="-5" w:type="dxa"/>
        <w:tblLook w:val="04A0" w:firstRow="1" w:lastRow="0" w:firstColumn="1" w:lastColumn="0" w:noHBand="0" w:noVBand="1"/>
      </w:tblPr>
      <w:tblGrid>
        <w:gridCol w:w="803"/>
        <w:gridCol w:w="2373"/>
        <w:gridCol w:w="2636"/>
        <w:gridCol w:w="2835"/>
        <w:gridCol w:w="2835"/>
        <w:gridCol w:w="2693"/>
      </w:tblGrid>
      <w:tr w:rsidR="00303B9B" w:rsidRPr="00070528" w14:paraId="68B516B9" w14:textId="1153001F" w:rsidTr="00CB02FA">
        <w:trPr>
          <w:tblHeader/>
        </w:trPr>
        <w:tc>
          <w:tcPr>
            <w:tcW w:w="803" w:type="dxa"/>
            <w:shd w:val="clear" w:color="auto" w:fill="D9D9D9" w:themeFill="background1" w:themeFillShade="D9"/>
          </w:tcPr>
          <w:p w14:paraId="69131CF0" w14:textId="77777777" w:rsidR="009E24CD" w:rsidRPr="00070528" w:rsidRDefault="009E24CD" w:rsidP="00C76987">
            <w:pPr>
              <w:spacing w:before="74" w:after="37"/>
              <w:ind w:left="0"/>
              <w:jc w:val="center"/>
              <w:rPr>
                <w:rFonts w:cs="Tahoma"/>
                <w:b/>
                <w:sz w:val="22"/>
                <w:szCs w:val="22"/>
              </w:rPr>
            </w:pPr>
            <w:r w:rsidRPr="00070528">
              <w:rPr>
                <w:rFonts w:cs="Tahoma"/>
                <w:b/>
                <w:sz w:val="22"/>
                <w:szCs w:val="22"/>
              </w:rPr>
              <w:t>Bước</w:t>
            </w:r>
          </w:p>
        </w:tc>
        <w:tc>
          <w:tcPr>
            <w:tcW w:w="2373" w:type="dxa"/>
            <w:shd w:val="clear" w:color="auto" w:fill="D9D9D9" w:themeFill="background1" w:themeFillShade="D9"/>
          </w:tcPr>
          <w:p w14:paraId="1D4A12DF" w14:textId="77777777" w:rsidR="009E24CD" w:rsidRPr="00070528" w:rsidRDefault="009E24CD" w:rsidP="00C76987">
            <w:pPr>
              <w:spacing w:before="74" w:after="37"/>
              <w:ind w:left="0"/>
              <w:jc w:val="center"/>
              <w:rPr>
                <w:rFonts w:cs="Tahoma"/>
                <w:b/>
                <w:sz w:val="22"/>
                <w:szCs w:val="22"/>
              </w:rPr>
            </w:pPr>
            <w:r w:rsidRPr="00070528">
              <w:rPr>
                <w:rFonts w:cs="Tahoma"/>
                <w:b/>
                <w:sz w:val="22"/>
                <w:szCs w:val="22"/>
              </w:rPr>
              <w:t>Thao tác</w:t>
            </w:r>
          </w:p>
        </w:tc>
        <w:tc>
          <w:tcPr>
            <w:tcW w:w="2636" w:type="dxa"/>
            <w:shd w:val="clear" w:color="auto" w:fill="D9D9D9" w:themeFill="background1" w:themeFillShade="D9"/>
          </w:tcPr>
          <w:p w14:paraId="3DC2B18E" w14:textId="77777777" w:rsidR="009E24CD" w:rsidRPr="00070528" w:rsidRDefault="009E24CD" w:rsidP="00C76987">
            <w:pPr>
              <w:spacing w:before="74" w:after="37"/>
              <w:ind w:left="0"/>
              <w:jc w:val="center"/>
              <w:rPr>
                <w:rFonts w:cs="Tahoma"/>
                <w:b/>
                <w:sz w:val="22"/>
                <w:szCs w:val="22"/>
              </w:rPr>
            </w:pPr>
            <w:r w:rsidRPr="00070528">
              <w:rPr>
                <w:rFonts w:cs="Tahoma"/>
                <w:b/>
                <w:sz w:val="22"/>
                <w:szCs w:val="22"/>
              </w:rPr>
              <w:t>Cavet</w:t>
            </w:r>
          </w:p>
        </w:tc>
        <w:tc>
          <w:tcPr>
            <w:tcW w:w="2835" w:type="dxa"/>
            <w:shd w:val="clear" w:color="auto" w:fill="D9D9D9" w:themeFill="background1" w:themeFillShade="D9"/>
          </w:tcPr>
          <w:p w14:paraId="7122656E" w14:textId="43C5735A" w:rsidR="009E24CD" w:rsidRPr="00070528" w:rsidRDefault="009E24CD" w:rsidP="00C76987">
            <w:pPr>
              <w:spacing w:before="74" w:after="37"/>
              <w:ind w:left="0"/>
              <w:jc w:val="center"/>
              <w:rPr>
                <w:rFonts w:cs="Tahoma"/>
                <w:b/>
                <w:sz w:val="22"/>
                <w:szCs w:val="22"/>
              </w:rPr>
            </w:pPr>
            <w:r w:rsidRPr="00070528">
              <w:rPr>
                <w:rFonts w:cs="Tahoma"/>
                <w:b/>
                <w:sz w:val="22"/>
                <w:szCs w:val="22"/>
              </w:rPr>
              <w:t>Update lỗi Cavet</w:t>
            </w:r>
            <w:r w:rsidR="00C4489A" w:rsidRPr="00070528">
              <w:rPr>
                <w:rFonts w:cs="Tahoma"/>
                <w:b/>
                <w:sz w:val="22"/>
                <w:szCs w:val="22"/>
              </w:rPr>
              <w:t xml:space="preserve"> (Áp dụng cho giấy tờ loại “Update lỗi” và được đánh dấu update cho Cavet)</w:t>
            </w:r>
          </w:p>
        </w:tc>
        <w:tc>
          <w:tcPr>
            <w:tcW w:w="2835" w:type="dxa"/>
            <w:shd w:val="clear" w:color="auto" w:fill="D9D9D9" w:themeFill="background1" w:themeFillShade="D9"/>
          </w:tcPr>
          <w:p w14:paraId="4F9A2CCA" w14:textId="3F72CE41" w:rsidR="009E24CD" w:rsidRPr="00070528" w:rsidRDefault="009E24CD">
            <w:pPr>
              <w:spacing w:before="74" w:after="37"/>
              <w:ind w:left="0"/>
              <w:jc w:val="center"/>
              <w:rPr>
                <w:rFonts w:cs="Tahoma"/>
                <w:b/>
                <w:sz w:val="22"/>
                <w:szCs w:val="22"/>
              </w:rPr>
            </w:pPr>
            <w:r w:rsidRPr="00070528">
              <w:rPr>
                <w:rFonts w:cs="Tahoma"/>
                <w:b/>
                <w:sz w:val="22"/>
                <w:szCs w:val="22"/>
              </w:rPr>
              <w:t>Cavet lưu kho_Cần update lỗi_cho mượn</w:t>
            </w:r>
          </w:p>
        </w:tc>
        <w:tc>
          <w:tcPr>
            <w:tcW w:w="2693" w:type="dxa"/>
            <w:shd w:val="clear" w:color="auto" w:fill="D9D9D9" w:themeFill="background1" w:themeFillShade="D9"/>
          </w:tcPr>
          <w:p w14:paraId="38385E22" w14:textId="12A15569" w:rsidR="009E24CD" w:rsidRPr="00070528" w:rsidRDefault="009E24CD" w:rsidP="009E24CD">
            <w:pPr>
              <w:spacing w:before="74" w:after="37"/>
              <w:ind w:left="0"/>
              <w:jc w:val="center"/>
              <w:rPr>
                <w:rFonts w:cs="Tahoma"/>
                <w:b/>
                <w:sz w:val="22"/>
                <w:szCs w:val="22"/>
              </w:rPr>
            </w:pPr>
            <w:r w:rsidRPr="00070528">
              <w:rPr>
                <w:rFonts w:cs="Tahoma"/>
                <w:b/>
                <w:sz w:val="22"/>
                <w:szCs w:val="22"/>
              </w:rPr>
              <w:t>Cavet lưu kho_Hoàn chỉnh_Đang cho mượn</w:t>
            </w:r>
          </w:p>
        </w:tc>
      </w:tr>
      <w:tr w:rsidR="009E24CD" w:rsidRPr="00070528" w14:paraId="4ECA5663" w14:textId="65801305" w:rsidTr="00CB02FA">
        <w:tc>
          <w:tcPr>
            <w:tcW w:w="803" w:type="dxa"/>
          </w:tcPr>
          <w:p w14:paraId="0635B324" w14:textId="77777777" w:rsidR="009E24CD" w:rsidRPr="00070528" w:rsidRDefault="009E24CD" w:rsidP="000C1FDD">
            <w:pPr>
              <w:pStyle w:val="ListParagraph"/>
              <w:numPr>
                <w:ilvl w:val="0"/>
                <w:numId w:val="46"/>
              </w:numPr>
              <w:spacing w:before="74" w:after="37"/>
              <w:ind w:left="446" w:hanging="223"/>
              <w:rPr>
                <w:sz w:val="22"/>
              </w:rPr>
            </w:pPr>
          </w:p>
        </w:tc>
        <w:tc>
          <w:tcPr>
            <w:tcW w:w="2373" w:type="dxa"/>
          </w:tcPr>
          <w:p w14:paraId="55263030" w14:textId="77777777" w:rsidR="009E24CD" w:rsidRPr="00070528" w:rsidRDefault="009E24CD" w:rsidP="00C76987">
            <w:pPr>
              <w:spacing w:before="74" w:after="37"/>
              <w:ind w:left="0"/>
              <w:rPr>
                <w:sz w:val="22"/>
              </w:rPr>
            </w:pPr>
            <w:r w:rsidRPr="00070528">
              <w:rPr>
                <w:sz w:val="22"/>
              </w:rPr>
              <w:t>Người dùng mở màn hình SC08</w:t>
            </w:r>
          </w:p>
        </w:tc>
        <w:tc>
          <w:tcPr>
            <w:tcW w:w="10999" w:type="dxa"/>
            <w:gridSpan w:val="4"/>
          </w:tcPr>
          <w:p w14:paraId="12B0137B" w14:textId="77777777" w:rsidR="009E24CD" w:rsidRPr="00070528" w:rsidRDefault="009E24CD" w:rsidP="00C76987">
            <w:pPr>
              <w:spacing w:before="74" w:after="37"/>
              <w:ind w:left="0"/>
              <w:rPr>
                <w:sz w:val="22"/>
              </w:rPr>
            </w:pPr>
            <w:r w:rsidRPr="00070528">
              <w:rPr>
                <w:sz w:val="22"/>
              </w:rPr>
              <w:t>Hệ thống hiển thị tất cả các hồ sơ được assign cho user đăng nhập và chưa xử lý.</w:t>
            </w:r>
          </w:p>
          <w:p w14:paraId="4CE323E2" w14:textId="77777777" w:rsidR="00B54652" w:rsidRPr="00070528" w:rsidRDefault="00B54652" w:rsidP="00B54652">
            <w:pPr>
              <w:pStyle w:val="ListParagraph"/>
              <w:numPr>
                <w:ilvl w:val="0"/>
                <w:numId w:val="17"/>
              </w:numPr>
              <w:spacing w:before="74" w:after="37"/>
              <w:ind w:left="446" w:hanging="223"/>
              <w:rPr>
                <w:sz w:val="22"/>
              </w:rPr>
            </w:pPr>
            <w:r w:rsidRPr="00070528">
              <w:rPr>
                <w:sz w:val="22"/>
              </w:rPr>
              <w:t>Loại giấy tờ: mặc định là “Tất cả”</w:t>
            </w:r>
          </w:p>
          <w:p w14:paraId="40E463DA" w14:textId="77777777" w:rsidR="00B54652" w:rsidRPr="00070528" w:rsidRDefault="00B54652" w:rsidP="00B54652">
            <w:pPr>
              <w:pStyle w:val="ListParagraph"/>
              <w:numPr>
                <w:ilvl w:val="0"/>
                <w:numId w:val="17"/>
              </w:numPr>
              <w:spacing w:before="74" w:after="37"/>
              <w:ind w:left="446" w:hanging="223"/>
              <w:rPr>
                <w:sz w:val="22"/>
              </w:rPr>
            </w:pPr>
            <w:r w:rsidRPr="00070528">
              <w:rPr>
                <w:sz w:val="22"/>
              </w:rPr>
              <w:t>Trạng thái xử lý: mặc định là “Chưa xử lý”</w:t>
            </w:r>
          </w:p>
          <w:p w14:paraId="14D7785E" w14:textId="77777777" w:rsidR="00B54652" w:rsidRPr="00070528" w:rsidRDefault="00B54652" w:rsidP="00B54652">
            <w:pPr>
              <w:pStyle w:val="ListParagraph"/>
              <w:numPr>
                <w:ilvl w:val="0"/>
                <w:numId w:val="17"/>
              </w:numPr>
              <w:spacing w:before="74" w:after="37"/>
              <w:ind w:left="446" w:hanging="223"/>
              <w:rPr>
                <w:sz w:val="22"/>
              </w:rPr>
            </w:pPr>
            <w:r w:rsidRPr="00070528">
              <w:rPr>
                <w:sz w:val="22"/>
              </w:rPr>
              <w:t>User tiếp nhận: mặc định là tên của user đăng nhập</w:t>
            </w:r>
          </w:p>
          <w:p w14:paraId="7D668A65" w14:textId="29315D48" w:rsidR="009E24CD" w:rsidRPr="00070528" w:rsidRDefault="00B54652" w:rsidP="00B54652">
            <w:pPr>
              <w:spacing w:before="74" w:after="37"/>
              <w:ind w:left="0"/>
              <w:rPr>
                <w:sz w:val="22"/>
              </w:rPr>
            </w:pPr>
            <w:r w:rsidRPr="00070528">
              <w:rPr>
                <w:sz w:val="22"/>
              </w:rPr>
              <w:t>Danh sách hợp đồng được sắp xếp theo loại giấy tờ, trong cùng loại giấy tờ sắp xếp theo ngày tiếp nhận xa nhất đến gần nhất</w:t>
            </w:r>
          </w:p>
        </w:tc>
      </w:tr>
      <w:tr w:rsidR="009E24CD" w:rsidRPr="00070528" w14:paraId="0EF3C872" w14:textId="61D82DE4" w:rsidTr="00CB02FA">
        <w:tc>
          <w:tcPr>
            <w:tcW w:w="803" w:type="dxa"/>
          </w:tcPr>
          <w:p w14:paraId="4360F78B" w14:textId="77777777" w:rsidR="009E24CD" w:rsidRPr="00070528" w:rsidRDefault="009E24CD" w:rsidP="000C1FDD">
            <w:pPr>
              <w:pStyle w:val="ListParagraph"/>
              <w:numPr>
                <w:ilvl w:val="0"/>
                <w:numId w:val="46"/>
              </w:numPr>
              <w:spacing w:before="74" w:after="37"/>
              <w:ind w:left="446" w:hanging="223"/>
              <w:rPr>
                <w:sz w:val="22"/>
              </w:rPr>
            </w:pPr>
          </w:p>
        </w:tc>
        <w:tc>
          <w:tcPr>
            <w:tcW w:w="2373" w:type="dxa"/>
          </w:tcPr>
          <w:p w14:paraId="7A0578B1" w14:textId="77777777" w:rsidR="009E24CD" w:rsidRPr="00070528" w:rsidRDefault="009E24CD" w:rsidP="00C76987">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999" w:type="dxa"/>
            <w:gridSpan w:val="4"/>
          </w:tcPr>
          <w:p w14:paraId="552DE705" w14:textId="77777777" w:rsidR="009E24CD" w:rsidRPr="00070528" w:rsidRDefault="009E24CD" w:rsidP="00C76987">
            <w:pPr>
              <w:spacing w:before="74" w:after="37"/>
              <w:ind w:left="0"/>
              <w:rPr>
                <w:sz w:val="22"/>
              </w:rPr>
            </w:pPr>
            <w:r w:rsidRPr="00070528">
              <w:rPr>
                <w:sz w:val="22"/>
              </w:rPr>
              <w:t>Hệ thống kiểm tra các điều kiện tìm kiếm:</w:t>
            </w:r>
          </w:p>
          <w:p w14:paraId="5D048EFE" w14:textId="77777777" w:rsidR="009E24CD" w:rsidRPr="00070528" w:rsidRDefault="009E24CD" w:rsidP="00C76987">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3D655E91" w14:textId="30E40A16" w:rsidR="009E24CD" w:rsidRPr="00070528" w:rsidRDefault="009E24CD" w:rsidP="00B54652">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9E24CD" w:rsidRPr="00070528" w14:paraId="4BB47EFC" w14:textId="74E9B93D" w:rsidTr="00CB02FA">
        <w:tc>
          <w:tcPr>
            <w:tcW w:w="803" w:type="dxa"/>
          </w:tcPr>
          <w:p w14:paraId="395D85B8" w14:textId="77777777" w:rsidR="009E24CD" w:rsidRPr="00070528" w:rsidRDefault="009E24CD" w:rsidP="000C1FDD">
            <w:pPr>
              <w:pStyle w:val="ListParagraph"/>
              <w:numPr>
                <w:ilvl w:val="0"/>
                <w:numId w:val="46"/>
              </w:numPr>
              <w:spacing w:before="74" w:after="37"/>
              <w:ind w:left="446" w:hanging="223"/>
              <w:rPr>
                <w:sz w:val="22"/>
              </w:rPr>
            </w:pPr>
          </w:p>
        </w:tc>
        <w:tc>
          <w:tcPr>
            <w:tcW w:w="2373" w:type="dxa"/>
          </w:tcPr>
          <w:p w14:paraId="53DFC88C" w14:textId="77777777" w:rsidR="009E24CD" w:rsidRPr="00070528" w:rsidRDefault="009E24CD" w:rsidP="00C76987">
            <w:pPr>
              <w:spacing w:before="74" w:after="37"/>
              <w:ind w:left="0"/>
              <w:rPr>
                <w:sz w:val="22"/>
              </w:rPr>
            </w:pPr>
            <w:r w:rsidRPr="00070528">
              <w:rPr>
                <w:sz w:val="22"/>
              </w:rPr>
              <w:t>Người dùng chọn loại giấy tờ cần xử lý, click vào số hợp đồng</w:t>
            </w:r>
          </w:p>
        </w:tc>
        <w:tc>
          <w:tcPr>
            <w:tcW w:w="2636" w:type="dxa"/>
          </w:tcPr>
          <w:p w14:paraId="4B1D817E" w14:textId="723F6BBB" w:rsidR="009E24CD" w:rsidRPr="00070528" w:rsidRDefault="009E24CD" w:rsidP="00C76987">
            <w:pPr>
              <w:spacing w:before="74" w:after="37"/>
              <w:ind w:left="0"/>
              <w:rPr>
                <w:sz w:val="22"/>
              </w:rPr>
            </w:pPr>
            <w:r w:rsidRPr="00070528">
              <w:rPr>
                <w:sz w:val="22"/>
              </w:rPr>
              <w:t>Hệ thống hiển thị</w:t>
            </w:r>
            <w:r w:rsidR="006172B8" w:rsidRPr="00070528">
              <w:rPr>
                <w:sz w:val="22"/>
              </w:rPr>
              <w:t xml:space="preserve"> màn hình SC07</w:t>
            </w:r>
            <w:r w:rsidRPr="00070528">
              <w:rPr>
                <w:sz w:val="22"/>
              </w:rPr>
              <w:t>_Kiểm tra hồ sơ – Cavet.</w:t>
            </w:r>
          </w:p>
          <w:p w14:paraId="45FDA86C" w14:textId="3EA9E1FE" w:rsidR="009E24CD" w:rsidRPr="00070528" w:rsidRDefault="009E24CD" w:rsidP="00C76987">
            <w:pPr>
              <w:spacing w:before="74" w:after="37"/>
              <w:ind w:left="0"/>
              <w:rPr>
                <w:sz w:val="22"/>
              </w:rPr>
            </w:pPr>
            <w:r w:rsidRPr="00070528">
              <w:rPr>
                <w:sz w:val="22"/>
              </w:rPr>
              <w:t>Toàn bộ</w:t>
            </w:r>
            <w:r w:rsidR="00303B9B" w:rsidRPr="00070528">
              <w:rPr>
                <w:sz w:val="22"/>
              </w:rPr>
              <w:t xml:space="preserve"> các thông tin của </w:t>
            </w:r>
            <w:r w:rsidRPr="00070528">
              <w:rPr>
                <w:sz w:val="22"/>
              </w:rPr>
              <w:t xml:space="preserve">khoản vay được hiển thị như màn hình. </w:t>
            </w:r>
            <w:r w:rsidR="002E0623" w:rsidRPr="00070528">
              <w:rPr>
                <w:sz w:val="22"/>
              </w:rPr>
              <w:t>Cột thông tin trên Cavet hiển thị giống thông tin trên hợp đồng. Cột thông tin trên phụ lục để trống.</w:t>
            </w:r>
          </w:p>
          <w:p w14:paraId="2F33156C" w14:textId="77777777" w:rsidR="009E24CD" w:rsidRPr="00070528" w:rsidRDefault="009E24CD" w:rsidP="00C76987">
            <w:pPr>
              <w:spacing w:before="74" w:after="37"/>
              <w:ind w:left="0"/>
              <w:rPr>
                <w:sz w:val="22"/>
              </w:rPr>
            </w:pPr>
            <w:r w:rsidRPr="00070528">
              <w:rPr>
                <w:sz w:val="22"/>
              </w:rPr>
              <w:t>Bảng giấy tờ đã về hiển thị Cavet, ngày về cavet, trạng thái Cavet và mã lưu kho Cavet (nếu có)</w:t>
            </w:r>
          </w:p>
          <w:p w14:paraId="55C99013" w14:textId="77777777" w:rsidR="009E24CD" w:rsidRPr="00070528" w:rsidRDefault="009E24CD" w:rsidP="00C76987">
            <w:pPr>
              <w:spacing w:before="74" w:after="37"/>
              <w:ind w:left="0"/>
              <w:rPr>
                <w:sz w:val="22"/>
              </w:rPr>
            </w:pPr>
            <w:r w:rsidRPr="00070528">
              <w:rPr>
                <w:sz w:val="22"/>
              </w:rPr>
              <w:t>Bảng GIẤY TỜ HỢP ĐỒNG hiển thị tất cả các giấy tờ liên quan đến hợp đồng được upload trên BPM, người dùng có thể click để xem hình ảnh</w:t>
            </w:r>
          </w:p>
        </w:tc>
        <w:tc>
          <w:tcPr>
            <w:tcW w:w="2835" w:type="dxa"/>
          </w:tcPr>
          <w:p w14:paraId="30A8F974" w14:textId="57D28AFA" w:rsidR="009E24CD" w:rsidRPr="00070528" w:rsidRDefault="009E24CD" w:rsidP="00C76987">
            <w:pPr>
              <w:spacing w:before="74" w:after="37"/>
              <w:ind w:left="0"/>
              <w:rPr>
                <w:sz w:val="22"/>
              </w:rPr>
            </w:pPr>
            <w:r w:rsidRPr="00070528">
              <w:rPr>
                <w:sz w:val="22"/>
              </w:rPr>
              <w:t>Hệ thống hiển thị</w:t>
            </w:r>
            <w:r w:rsidR="006172B8" w:rsidRPr="00070528">
              <w:rPr>
                <w:sz w:val="22"/>
              </w:rPr>
              <w:t xml:space="preserve"> màn hình SC07</w:t>
            </w:r>
            <w:r w:rsidRPr="00070528">
              <w:rPr>
                <w:sz w:val="22"/>
              </w:rPr>
              <w:t>_Kiểm tra hồ sơ – Cavet.</w:t>
            </w:r>
          </w:p>
          <w:p w14:paraId="5D7694BB" w14:textId="04E67A95" w:rsidR="009E24CD" w:rsidRPr="00070528" w:rsidRDefault="009E24CD" w:rsidP="00C76987">
            <w:pPr>
              <w:spacing w:before="74" w:after="37"/>
              <w:ind w:left="0"/>
              <w:rPr>
                <w:sz w:val="22"/>
              </w:rPr>
            </w:pPr>
            <w:r w:rsidRPr="00070528">
              <w:rPr>
                <w:sz w:val="22"/>
              </w:rPr>
              <w:t xml:space="preserve">Toàn bộ các thông tin </w:t>
            </w:r>
            <w:r w:rsidR="002E0623" w:rsidRPr="00070528">
              <w:rPr>
                <w:sz w:val="22"/>
              </w:rPr>
              <w:t>của</w:t>
            </w:r>
            <w:r w:rsidRPr="00070528">
              <w:rPr>
                <w:sz w:val="22"/>
              </w:rPr>
              <w:t xml:space="preserve"> khoản vay được hiển thị như màn hình. Hiển thị các lỗi đã được lưu gần nhất của cavet.</w:t>
            </w:r>
          </w:p>
          <w:p w14:paraId="2E3A4A75" w14:textId="55A41D99" w:rsidR="00B54652" w:rsidRPr="00070528" w:rsidRDefault="00B54652" w:rsidP="00C76987">
            <w:pPr>
              <w:spacing w:before="74" w:after="37"/>
              <w:ind w:left="0"/>
              <w:rPr>
                <w:sz w:val="22"/>
              </w:rPr>
            </w:pPr>
            <w:r w:rsidRPr="00070528">
              <w:rPr>
                <w:sz w:val="22"/>
              </w:rPr>
              <w:t>Cột thông tin trên phụ lục hiển thị giống thông tin trên Cavet và cho phép sửa.</w:t>
            </w:r>
          </w:p>
          <w:p w14:paraId="2934AF9D" w14:textId="77777777" w:rsidR="009E24CD" w:rsidRPr="00070528" w:rsidRDefault="009E24CD" w:rsidP="00C76987">
            <w:pPr>
              <w:spacing w:before="74" w:after="37"/>
              <w:ind w:left="0"/>
              <w:rPr>
                <w:sz w:val="22"/>
              </w:rPr>
            </w:pPr>
            <w:r w:rsidRPr="00070528">
              <w:rPr>
                <w:sz w:val="22"/>
              </w:rPr>
              <w:t>Bảng giấy tờ đã về hiển thị Cavet, ngày về cavet, trạng thái Cavet và mã lưu kho Cavet (nếu có). Đồng thời hiển thị update cavet hoặc cavet mới về để sửa lỗi cavet cũ</w:t>
            </w:r>
          </w:p>
          <w:p w14:paraId="6541E02B" w14:textId="77777777" w:rsidR="009E24CD" w:rsidRPr="00070528" w:rsidRDefault="009E24CD" w:rsidP="00C76987">
            <w:pPr>
              <w:spacing w:before="74" w:after="37"/>
              <w:ind w:left="0"/>
              <w:rPr>
                <w:sz w:val="22"/>
              </w:rPr>
            </w:pPr>
            <w:r w:rsidRPr="00070528">
              <w:rPr>
                <w:sz w:val="22"/>
              </w:rPr>
              <w:t>Bảng GIẤY TỜ HỢP ĐỒNG hiển thị tất cả các giấy tờ liên quan đến hợp đồng được upload trên BPM, người dùng có thể click để xem hình ảnh</w:t>
            </w:r>
          </w:p>
        </w:tc>
        <w:tc>
          <w:tcPr>
            <w:tcW w:w="2835" w:type="dxa"/>
          </w:tcPr>
          <w:p w14:paraId="47F6B780" w14:textId="4BCD7E3A" w:rsidR="00303B9B" w:rsidRPr="00070528" w:rsidRDefault="009E24CD" w:rsidP="00C76987">
            <w:pPr>
              <w:spacing w:before="74" w:after="37"/>
              <w:ind w:left="0"/>
              <w:rPr>
                <w:sz w:val="22"/>
              </w:rPr>
            </w:pPr>
            <w:r w:rsidRPr="00070528">
              <w:rPr>
                <w:sz w:val="22"/>
              </w:rPr>
              <w:t>Hệ thống hiển thị</w:t>
            </w:r>
            <w:r w:rsidR="006172B8" w:rsidRPr="00070528">
              <w:rPr>
                <w:sz w:val="22"/>
              </w:rPr>
              <w:t xml:space="preserve"> màn hình SC07</w:t>
            </w:r>
            <w:r w:rsidRPr="00070528">
              <w:rPr>
                <w:sz w:val="22"/>
              </w:rPr>
              <w:t>_Kiểm tra hồ sơ – Cavet.</w:t>
            </w:r>
          </w:p>
          <w:p w14:paraId="11729E82" w14:textId="7444157C" w:rsidR="009E24CD" w:rsidRPr="00070528" w:rsidRDefault="009E24CD" w:rsidP="00C76987">
            <w:pPr>
              <w:spacing w:before="74" w:after="37"/>
              <w:ind w:left="0"/>
              <w:rPr>
                <w:sz w:val="22"/>
              </w:rPr>
            </w:pPr>
            <w:r w:rsidRPr="00070528">
              <w:rPr>
                <w:sz w:val="22"/>
              </w:rPr>
              <w:t xml:space="preserve">Toàn bộ các thông tin </w:t>
            </w:r>
            <w:proofErr w:type="gramStart"/>
            <w:r w:rsidR="00303B9B" w:rsidRPr="00070528">
              <w:rPr>
                <w:sz w:val="22"/>
              </w:rPr>
              <w:t xml:space="preserve">của </w:t>
            </w:r>
            <w:r w:rsidRPr="00070528">
              <w:rPr>
                <w:sz w:val="22"/>
              </w:rPr>
              <w:t xml:space="preserve"> khoản</w:t>
            </w:r>
            <w:proofErr w:type="gramEnd"/>
            <w:r w:rsidRPr="00070528">
              <w:rPr>
                <w:sz w:val="22"/>
              </w:rPr>
              <w:t xml:space="preserve"> vay được hiển thị như màn hình. </w:t>
            </w:r>
          </w:p>
          <w:p w14:paraId="753799A5" w14:textId="77777777" w:rsidR="009E24CD" w:rsidRPr="00070528" w:rsidRDefault="009E24CD" w:rsidP="00C76987">
            <w:pPr>
              <w:spacing w:before="74" w:after="37"/>
              <w:ind w:left="0"/>
              <w:rPr>
                <w:sz w:val="22"/>
              </w:rPr>
            </w:pPr>
            <w:r w:rsidRPr="00070528">
              <w:rPr>
                <w:sz w:val="22"/>
              </w:rPr>
              <w:t>Bảng giấy tờ đã về hiển thị Cavet, ngày về cavet, trạng thái Cavet và mã lưu kho Cavet. Đồng thời hiển thị thông tin của update cavet hoặc cavet mới về để sửa lỗi cho cavet cũ (nếu có)</w:t>
            </w:r>
          </w:p>
          <w:p w14:paraId="710E4686" w14:textId="77777777" w:rsidR="009E24CD" w:rsidRPr="00070528" w:rsidRDefault="009E24CD" w:rsidP="00C76987">
            <w:pPr>
              <w:spacing w:before="74" w:after="37"/>
              <w:ind w:left="0"/>
              <w:rPr>
                <w:sz w:val="22"/>
              </w:rPr>
            </w:pPr>
            <w:r w:rsidRPr="00070528">
              <w:rPr>
                <w:sz w:val="22"/>
              </w:rPr>
              <w:t>Bảng GIẤY TỜ HỢP ĐỒNG hiển thị tất cả các giấy tờ liên quan đến hợp đồng được upload trên BPM, người dùng có thể click để xem hình ảnh</w:t>
            </w:r>
          </w:p>
        </w:tc>
        <w:tc>
          <w:tcPr>
            <w:tcW w:w="2693" w:type="dxa"/>
          </w:tcPr>
          <w:p w14:paraId="59F311E4" w14:textId="40554C9A" w:rsidR="009E24CD" w:rsidRPr="00070528" w:rsidRDefault="009E24CD" w:rsidP="009E24CD">
            <w:pPr>
              <w:spacing w:before="74" w:after="37"/>
              <w:ind w:left="0"/>
              <w:rPr>
                <w:sz w:val="22"/>
              </w:rPr>
            </w:pPr>
            <w:r w:rsidRPr="00070528">
              <w:rPr>
                <w:sz w:val="22"/>
              </w:rPr>
              <w:t>Hệ thống hiển thị</w:t>
            </w:r>
            <w:r w:rsidR="006172B8" w:rsidRPr="00070528">
              <w:rPr>
                <w:sz w:val="22"/>
              </w:rPr>
              <w:t xml:space="preserve"> màn hình SC07</w:t>
            </w:r>
            <w:r w:rsidRPr="00070528">
              <w:rPr>
                <w:sz w:val="22"/>
              </w:rPr>
              <w:t>_Kiểm tra hồ sơ – Cavet.</w:t>
            </w:r>
          </w:p>
          <w:p w14:paraId="25F1C0BD" w14:textId="77777777" w:rsidR="00303B9B" w:rsidRPr="00070528" w:rsidRDefault="00303B9B" w:rsidP="00303B9B">
            <w:pPr>
              <w:spacing w:before="74" w:after="37"/>
              <w:ind w:left="0"/>
              <w:rPr>
                <w:sz w:val="22"/>
              </w:rPr>
            </w:pPr>
            <w:r w:rsidRPr="00070528">
              <w:rPr>
                <w:sz w:val="22"/>
              </w:rPr>
              <w:t xml:space="preserve">Toàn bộ các thông tin </w:t>
            </w:r>
            <w:proofErr w:type="gramStart"/>
            <w:r w:rsidRPr="00070528">
              <w:rPr>
                <w:sz w:val="22"/>
              </w:rPr>
              <w:t>của  khoản</w:t>
            </w:r>
            <w:proofErr w:type="gramEnd"/>
            <w:r w:rsidRPr="00070528">
              <w:rPr>
                <w:sz w:val="22"/>
              </w:rPr>
              <w:t xml:space="preserve"> vay được hiển thị như màn hình. </w:t>
            </w:r>
          </w:p>
          <w:p w14:paraId="467BCB88" w14:textId="77777777" w:rsidR="00303B9B" w:rsidRPr="00070528" w:rsidRDefault="00303B9B" w:rsidP="00303B9B">
            <w:pPr>
              <w:spacing w:before="74" w:after="37"/>
              <w:ind w:left="0"/>
              <w:rPr>
                <w:sz w:val="22"/>
              </w:rPr>
            </w:pPr>
            <w:r w:rsidRPr="00070528">
              <w:rPr>
                <w:sz w:val="22"/>
              </w:rPr>
              <w:t>Bảng giấy tờ đã về hiển thị Cavet, ngày về cavet, trạng thái Cavet và mã lưu kho Cavet. Đồng thời hiển thị thông tin của update cavet hoặc cavet mới về để sửa lỗi cho cavet cũ (nếu có)</w:t>
            </w:r>
          </w:p>
          <w:p w14:paraId="45744DD3" w14:textId="163BF514" w:rsidR="009E24CD" w:rsidRPr="00070528" w:rsidRDefault="00303B9B" w:rsidP="00303B9B">
            <w:pPr>
              <w:spacing w:before="74" w:after="37"/>
              <w:ind w:left="0"/>
              <w:rPr>
                <w:sz w:val="22"/>
              </w:rPr>
            </w:pPr>
            <w:r w:rsidRPr="00070528">
              <w:rPr>
                <w:sz w:val="22"/>
              </w:rPr>
              <w:t>Bảng GIẤY TỜ HỢP ĐỒNG hiển thị tất cả các giấy tờ liên quan đến hợp đồng được upload trên BPM, người dùng có thể click để xem hình ảnh</w:t>
            </w:r>
          </w:p>
        </w:tc>
      </w:tr>
      <w:tr w:rsidR="009E24CD" w:rsidRPr="00070528" w14:paraId="1A64AB31" w14:textId="19DA6A73" w:rsidTr="00CB02FA">
        <w:tc>
          <w:tcPr>
            <w:tcW w:w="803" w:type="dxa"/>
          </w:tcPr>
          <w:p w14:paraId="66787092" w14:textId="77777777" w:rsidR="009E24CD" w:rsidRPr="00070528" w:rsidRDefault="009E24CD" w:rsidP="000C1FDD">
            <w:pPr>
              <w:pStyle w:val="ListParagraph"/>
              <w:numPr>
                <w:ilvl w:val="0"/>
                <w:numId w:val="46"/>
              </w:numPr>
              <w:spacing w:before="74" w:after="37"/>
              <w:ind w:left="446" w:hanging="223"/>
              <w:rPr>
                <w:sz w:val="22"/>
              </w:rPr>
            </w:pPr>
          </w:p>
        </w:tc>
        <w:tc>
          <w:tcPr>
            <w:tcW w:w="2373" w:type="dxa"/>
          </w:tcPr>
          <w:p w14:paraId="358387E0" w14:textId="3FC5D607" w:rsidR="009E24CD" w:rsidRPr="00070528" w:rsidRDefault="009E24CD">
            <w:pPr>
              <w:spacing w:before="74" w:after="37"/>
              <w:ind w:left="0"/>
              <w:rPr>
                <w:sz w:val="22"/>
              </w:rPr>
            </w:pPr>
            <w:r w:rsidRPr="00070528">
              <w:rPr>
                <w:sz w:val="22"/>
              </w:rPr>
              <w:t xml:space="preserve">Người dùng </w:t>
            </w:r>
            <w:r w:rsidR="00303B9B" w:rsidRPr="00070528">
              <w:rPr>
                <w:sz w:val="22"/>
              </w:rPr>
              <w:t xml:space="preserve">kiểm tra thông </w:t>
            </w:r>
            <w:r w:rsidRPr="00070528">
              <w:rPr>
                <w:sz w:val="22"/>
              </w:rPr>
              <w:t>tin trên Cavet/update lỗ</w:t>
            </w:r>
            <w:r w:rsidR="00303B9B" w:rsidRPr="00070528">
              <w:rPr>
                <w:sz w:val="22"/>
              </w:rPr>
              <w:t xml:space="preserve">i. Nếu có sai khác nhập </w:t>
            </w:r>
            <w:r w:rsidR="00303B9B" w:rsidRPr="00070528">
              <w:rPr>
                <w:sz w:val="22"/>
              </w:rPr>
              <w:lastRenderedPageBreak/>
              <w:t xml:space="preserve">thông tin sai khác </w:t>
            </w:r>
            <w:r w:rsidRPr="00070528">
              <w:rPr>
                <w:sz w:val="22"/>
              </w:rPr>
              <w:t>vào 2 cộ</w:t>
            </w:r>
            <w:r w:rsidR="00303B9B" w:rsidRPr="00070528">
              <w:rPr>
                <w:sz w:val="22"/>
              </w:rPr>
              <w:t>t “Thông tin trên Cavet” hoặc</w:t>
            </w:r>
            <w:r w:rsidRPr="00070528">
              <w:rPr>
                <w:sz w:val="22"/>
              </w:rPr>
              <w:t xml:space="preserve"> “Thông tin trên phụ lục”</w:t>
            </w:r>
          </w:p>
        </w:tc>
        <w:tc>
          <w:tcPr>
            <w:tcW w:w="8306" w:type="dxa"/>
            <w:gridSpan w:val="3"/>
            <w:tcBorders>
              <w:bottom w:val="single" w:sz="4" w:space="0" w:color="auto"/>
            </w:tcBorders>
          </w:tcPr>
          <w:p w14:paraId="1200795D" w14:textId="6D9E1181" w:rsidR="009E24CD" w:rsidRPr="00070528" w:rsidRDefault="009E24CD" w:rsidP="00C76987">
            <w:pPr>
              <w:spacing w:before="74" w:after="37"/>
              <w:ind w:left="0"/>
              <w:rPr>
                <w:sz w:val="22"/>
              </w:rPr>
            </w:pPr>
            <w:r w:rsidRPr="00070528">
              <w:rPr>
                <w:sz w:val="22"/>
              </w:rPr>
              <w:lastRenderedPageBreak/>
              <w:t xml:space="preserve">Hệ thống </w:t>
            </w:r>
            <w:r w:rsidR="00303B9B" w:rsidRPr="00070528">
              <w:rPr>
                <w:sz w:val="22"/>
              </w:rPr>
              <w:t>thực hiện</w:t>
            </w:r>
            <w:r w:rsidRPr="00070528">
              <w:rPr>
                <w:sz w:val="22"/>
              </w:rPr>
              <w:t>:</w:t>
            </w:r>
          </w:p>
          <w:p w14:paraId="373CA839" w14:textId="7DC1ED74" w:rsidR="009E24CD" w:rsidRPr="00070528" w:rsidRDefault="009E24CD" w:rsidP="00C76987">
            <w:pPr>
              <w:pStyle w:val="ListParagraph"/>
              <w:numPr>
                <w:ilvl w:val="0"/>
                <w:numId w:val="17"/>
              </w:numPr>
              <w:spacing w:before="74" w:after="37"/>
              <w:ind w:left="446" w:hanging="223"/>
              <w:rPr>
                <w:sz w:val="22"/>
              </w:rPr>
            </w:pPr>
            <w:r w:rsidRPr="00070528">
              <w:rPr>
                <w:sz w:val="22"/>
              </w:rPr>
              <w:lastRenderedPageBreak/>
              <w:t xml:space="preserve">Nếu </w:t>
            </w:r>
            <w:r w:rsidR="00303B9B" w:rsidRPr="00070528">
              <w:rPr>
                <w:sz w:val="22"/>
              </w:rPr>
              <w:t>người dùng không sửa thông tin (nghĩa là thông tin trên Cavet</w:t>
            </w:r>
            <w:r w:rsidR="00B54652" w:rsidRPr="00070528">
              <w:rPr>
                <w:sz w:val="22"/>
              </w:rPr>
              <w:t xml:space="preserve"> trùng với thông tin HĐ hoặc thông tin </w:t>
            </w:r>
            <w:r w:rsidR="00303B9B" w:rsidRPr="00070528">
              <w:rPr>
                <w:sz w:val="22"/>
              </w:rPr>
              <w:t xml:space="preserve">phụ lục </w:t>
            </w:r>
            <w:r w:rsidRPr="00070528">
              <w:rPr>
                <w:sz w:val="22"/>
              </w:rPr>
              <w:t xml:space="preserve">trùng với thông tin </w:t>
            </w:r>
            <w:r w:rsidR="00B54652" w:rsidRPr="00070528">
              <w:rPr>
                <w:sz w:val="22"/>
              </w:rPr>
              <w:t>trên Cavet</w:t>
            </w:r>
            <w:r w:rsidR="00303B9B" w:rsidRPr="00070528">
              <w:rPr>
                <w:sz w:val="22"/>
              </w:rPr>
              <w:t>)</w:t>
            </w:r>
            <w:r w:rsidRPr="00070528">
              <w:rPr>
                <w:sz w:val="22"/>
              </w:rPr>
              <w:t xml:space="preserve">: giữ nguyên mã lỗi là “Đạt_Chuyển lưu kho” </w:t>
            </w:r>
          </w:p>
          <w:p w14:paraId="7F01C56D" w14:textId="4242EF4F" w:rsidR="009E24CD" w:rsidRPr="00070528" w:rsidRDefault="009E24CD">
            <w:pPr>
              <w:pStyle w:val="ListParagraph"/>
              <w:numPr>
                <w:ilvl w:val="0"/>
                <w:numId w:val="17"/>
              </w:numPr>
              <w:spacing w:before="74" w:after="37"/>
              <w:ind w:left="446" w:hanging="223"/>
              <w:rPr>
                <w:sz w:val="22"/>
              </w:rPr>
            </w:pPr>
            <w:r w:rsidRPr="00070528">
              <w:rPr>
                <w:sz w:val="22"/>
              </w:rPr>
              <w:t xml:space="preserve">Nếu </w:t>
            </w:r>
            <w:r w:rsidR="00303B9B" w:rsidRPr="00070528">
              <w:rPr>
                <w:sz w:val="22"/>
              </w:rPr>
              <w:t>người dùng đã sửa thông tin (</w:t>
            </w:r>
            <w:r w:rsidR="00B54652" w:rsidRPr="00070528">
              <w:rPr>
                <w:sz w:val="22"/>
              </w:rPr>
              <w:t>nghĩa là thông tin trên Cavet trùng với thông tin HĐ hoặc thông tin phụ lục trùng với thông tin trên Cavet</w:t>
            </w:r>
            <w:r w:rsidR="00303B9B" w:rsidRPr="00070528">
              <w:rPr>
                <w:sz w:val="22"/>
              </w:rPr>
              <w:t>)</w:t>
            </w:r>
            <w:r w:rsidRPr="00070528">
              <w:rPr>
                <w:sz w:val="22"/>
              </w:rPr>
              <w:t xml:space="preserve">: highlight đỏ các thông tin sai lệch. </w:t>
            </w:r>
          </w:p>
          <w:p w14:paraId="2D0E5877" w14:textId="31FA6E06" w:rsidR="00303B9B" w:rsidRPr="00070528" w:rsidRDefault="00303B9B" w:rsidP="00066503">
            <w:pPr>
              <w:pStyle w:val="ListParagraph"/>
              <w:spacing w:before="74" w:after="37"/>
              <w:ind w:left="446"/>
              <w:rPr>
                <w:sz w:val="22"/>
              </w:rPr>
            </w:pPr>
            <w:r w:rsidRPr="00070528">
              <w:rPr>
                <w:sz w:val="22"/>
              </w:rPr>
              <w:t>Người dùng chọn mã lỗi cho cavet, ghi chú lỗi</w:t>
            </w:r>
          </w:p>
        </w:tc>
        <w:tc>
          <w:tcPr>
            <w:tcW w:w="2693" w:type="dxa"/>
            <w:tcBorders>
              <w:bottom w:val="single" w:sz="4" w:space="0" w:color="auto"/>
            </w:tcBorders>
          </w:tcPr>
          <w:p w14:paraId="2313B24F" w14:textId="3047AD39" w:rsidR="009E24CD" w:rsidRPr="00070528" w:rsidRDefault="00303B9B" w:rsidP="00C76987">
            <w:pPr>
              <w:spacing w:before="74" w:after="37"/>
              <w:ind w:left="0"/>
              <w:rPr>
                <w:sz w:val="22"/>
              </w:rPr>
            </w:pPr>
            <w:r w:rsidRPr="00070528">
              <w:rPr>
                <w:sz w:val="22"/>
              </w:rPr>
              <w:lastRenderedPageBreak/>
              <w:t xml:space="preserve">Người dùng kiểm tra cavet nhận về có đúng thông tin với </w:t>
            </w:r>
            <w:r w:rsidR="00A70A45" w:rsidRPr="00070528">
              <w:rPr>
                <w:sz w:val="22"/>
              </w:rPr>
              <w:t>HSKV</w:t>
            </w:r>
            <w:r w:rsidRPr="00070528">
              <w:rPr>
                <w:sz w:val="22"/>
              </w:rPr>
              <w:t xml:space="preserve"> và </w:t>
            </w:r>
            <w:r w:rsidRPr="00070528">
              <w:rPr>
                <w:sz w:val="22"/>
              </w:rPr>
              <w:lastRenderedPageBreak/>
              <w:t>cavet đã lưu trên hệ thống không</w:t>
            </w:r>
          </w:p>
          <w:p w14:paraId="3041D269" w14:textId="77777777" w:rsidR="00303B9B" w:rsidRPr="00070528" w:rsidRDefault="00303B9B" w:rsidP="00066503">
            <w:pPr>
              <w:pStyle w:val="ListParagraph"/>
              <w:numPr>
                <w:ilvl w:val="0"/>
                <w:numId w:val="17"/>
              </w:numPr>
              <w:spacing w:before="74" w:after="37"/>
              <w:ind w:left="446" w:hanging="223"/>
              <w:rPr>
                <w:sz w:val="22"/>
              </w:rPr>
            </w:pPr>
            <w:r w:rsidRPr="00070528">
              <w:rPr>
                <w:sz w:val="22"/>
              </w:rPr>
              <w:t>Nếu trùng: chuyển sang lưu kho</w:t>
            </w:r>
          </w:p>
          <w:p w14:paraId="6B328C99" w14:textId="5BEC2DF8" w:rsidR="00303B9B" w:rsidRPr="00070528" w:rsidRDefault="00303B9B" w:rsidP="00066503">
            <w:pPr>
              <w:pStyle w:val="ListParagraph"/>
              <w:numPr>
                <w:ilvl w:val="0"/>
                <w:numId w:val="17"/>
              </w:numPr>
              <w:spacing w:before="74" w:after="37"/>
              <w:ind w:left="446" w:hanging="223"/>
              <w:rPr>
                <w:sz w:val="22"/>
              </w:rPr>
            </w:pPr>
            <w:r w:rsidRPr="00070528">
              <w:rPr>
                <w:sz w:val="22"/>
              </w:rPr>
              <w:t>Nếu không trùng: chọn mã lỗi, ghi chú</w:t>
            </w:r>
            <w:r w:rsidR="00013D9B" w:rsidRPr="00070528">
              <w:rPr>
                <w:sz w:val="22"/>
              </w:rPr>
              <w:t xml:space="preserve"> lỗi</w:t>
            </w:r>
          </w:p>
        </w:tc>
      </w:tr>
      <w:tr w:rsidR="00013D9B" w:rsidRPr="00070528" w14:paraId="7386659F" w14:textId="0D48CD16" w:rsidTr="00CB02FA">
        <w:tc>
          <w:tcPr>
            <w:tcW w:w="803" w:type="dxa"/>
            <w:vMerge w:val="restart"/>
          </w:tcPr>
          <w:p w14:paraId="2308481A" w14:textId="77777777" w:rsidR="00013D9B" w:rsidRPr="00070528" w:rsidRDefault="00013D9B" w:rsidP="000C1FDD">
            <w:pPr>
              <w:pStyle w:val="ListParagraph"/>
              <w:numPr>
                <w:ilvl w:val="0"/>
                <w:numId w:val="46"/>
              </w:numPr>
              <w:spacing w:before="74" w:after="37"/>
              <w:ind w:left="446" w:hanging="223"/>
              <w:rPr>
                <w:sz w:val="22"/>
              </w:rPr>
            </w:pPr>
          </w:p>
        </w:tc>
        <w:tc>
          <w:tcPr>
            <w:tcW w:w="2373" w:type="dxa"/>
            <w:vMerge w:val="restart"/>
          </w:tcPr>
          <w:p w14:paraId="0FC2C3FF" w14:textId="77777777" w:rsidR="00013D9B" w:rsidRPr="00070528" w:rsidRDefault="00013D9B" w:rsidP="00C76987">
            <w:pPr>
              <w:spacing w:before="74" w:after="37"/>
              <w:ind w:left="0"/>
              <w:rPr>
                <w:sz w:val="22"/>
              </w:rPr>
            </w:pPr>
            <w:r w:rsidRPr="00070528">
              <w:rPr>
                <w:sz w:val="22"/>
              </w:rPr>
              <w:t>Người dùng chọn “Lưu” hoặc “Lưu và chuyển”</w:t>
            </w:r>
          </w:p>
        </w:tc>
        <w:tc>
          <w:tcPr>
            <w:tcW w:w="10999" w:type="dxa"/>
            <w:gridSpan w:val="4"/>
            <w:tcBorders>
              <w:bottom w:val="single" w:sz="4" w:space="0" w:color="auto"/>
            </w:tcBorders>
          </w:tcPr>
          <w:p w14:paraId="3CF07014" w14:textId="0582620C" w:rsidR="00013D9B" w:rsidRPr="00070528" w:rsidRDefault="00013D9B" w:rsidP="00066503">
            <w:pPr>
              <w:spacing w:before="74" w:after="37"/>
              <w:ind w:left="0"/>
              <w:rPr>
                <w:sz w:val="22"/>
              </w:rPr>
            </w:pPr>
            <w:r w:rsidRPr="00070528">
              <w:rPr>
                <w:sz w:val="22"/>
              </w:rPr>
              <w:t>Nếu chọn “Lưu”: hệ thống lưu tất cả các thông tin đã nhập nhưng không chuyển hồ sơ đến bước tiếp theo. User được phân bổ hồ sơ khi mở chức năng vẫn nhìn thấy giấy tờ đó với trạng thái xử lý là “Chưa xử lý”</w:t>
            </w:r>
          </w:p>
        </w:tc>
      </w:tr>
      <w:tr w:rsidR="00B4427C" w:rsidRPr="00070528" w14:paraId="2A8ED99A" w14:textId="77777777" w:rsidTr="00CB02FA">
        <w:tc>
          <w:tcPr>
            <w:tcW w:w="803" w:type="dxa"/>
            <w:vMerge/>
          </w:tcPr>
          <w:p w14:paraId="5A73543B" w14:textId="77777777" w:rsidR="00B4427C" w:rsidRPr="00070528" w:rsidRDefault="00B4427C" w:rsidP="000C1FDD">
            <w:pPr>
              <w:pStyle w:val="ListParagraph"/>
              <w:numPr>
                <w:ilvl w:val="0"/>
                <w:numId w:val="46"/>
              </w:numPr>
              <w:spacing w:before="74" w:after="37"/>
              <w:ind w:left="446" w:hanging="223"/>
              <w:rPr>
                <w:sz w:val="22"/>
              </w:rPr>
            </w:pPr>
          </w:p>
        </w:tc>
        <w:tc>
          <w:tcPr>
            <w:tcW w:w="2373" w:type="dxa"/>
            <w:vMerge/>
            <w:tcBorders>
              <w:right w:val="single" w:sz="4" w:space="0" w:color="auto"/>
            </w:tcBorders>
          </w:tcPr>
          <w:p w14:paraId="157330B4" w14:textId="77777777" w:rsidR="00B4427C" w:rsidRPr="00070528" w:rsidRDefault="00B4427C" w:rsidP="00C76987">
            <w:pPr>
              <w:spacing w:before="74" w:after="37"/>
              <w:ind w:left="0"/>
              <w:rPr>
                <w:sz w:val="22"/>
              </w:rPr>
            </w:pPr>
          </w:p>
        </w:tc>
        <w:tc>
          <w:tcPr>
            <w:tcW w:w="10999" w:type="dxa"/>
            <w:gridSpan w:val="4"/>
            <w:tcBorders>
              <w:top w:val="single" w:sz="4" w:space="0" w:color="auto"/>
              <w:left w:val="single" w:sz="4" w:space="0" w:color="auto"/>
              <w:bottom w:val="single" w:sz="4" w:space="0" w:color="auto"/>
              <w:right w:val="single" w:sz="4" w:space="0" w:color="auto"/>
            </w:tcBorders>
          </w:tcPr>
          <w:p w14:paraId="47D1C243" w14:textId="77777777" w:rsidR="00B4427C" w:rsidRPr="00070528" w:rsidRDefault="00B4427C" w:rsidP="00066503">
            <w:pPr>
              <w:spacing w:before="74" w:after="37"/>
              <w:ind w:left="0"/>
              <w:rPr>
                <w:sz w:val="22"/>
              </w:rPr>
            </w:pPr>
            <w:r w:rsidRPr="00070528">
              <w:rPr>
                <w:sz w:val="22"/>
              </w:rPr>
              <w:t xml:space="preserve">Nếu chọn “Lưu và chuyển”: </w:t>
            </w:r>
          </w:p>
          <w:p w14:paraId="55165230" w14:textId="371714D0" w:rsidR="00B4427C" w:rsidRPr="00070528" w:rsidRDefault="00B4427C" w:rsidP="00013D9B">
            <w:pPr>
              <w:pStyle w:val="ListParagraph"/>
              <w:numPr>
                <w:ilvl w:val="0"/>
                <w:numId w:val="17"/>
              </w:numPr>
              <w:spacing w:before="74" w:after="37"/>
              <w:ind w:left="446" w:hanging="223"/>
              <w:rPr>
                <w:sz w:val="22"/>
              </w:rPr>
            </w:pPr>
            <w:r w:rsidRPr="00070528">
              <w:rPr>
                <w:sz w:val="22"/>
              </w:rPr>
              <w:t xml:space="preserve">Nếu người dùng chưa nhập “biển số” và “Số </w:t>
            </w:r>
            <w:r w:rsidR="004942A7" w:rsidRPr="00070528">
              <w:rPr>
                <w:sz w:val="22"/>
              </w:rPr>
              <w:t>cavet</w:t>
            </w:r>
            <w:r w:rsidRPr="00070528">
              <w:rPr>
                <w:sz w:val="22"/>
              </w:rPr>
              <w:t xml:space="preserve">”: hệ thống báo lỗi “Vui lòng nhập Biển số và số </w:t>
            </w:r>
            <w:r w:rsidR="004942A7" w:rsidRPr="00070528">
              <w:rPr>
                <w:sz w:val="22"/>
              </w:rPr>
              <w:t>Cavet</w:t>
            </w:r>
            <w:r w:rsidRPr="00070528">
              <w:rPr>
                <w:sz w:val="22"/>
              </w:rPr>
              <w:t>”</w:t>
            </w:r>
          </w:p>
          <w:p w14:paraId="545BF113" w14:textId="77777777" w:rsidR="00B4427C" w:rsidRPr="00070528" w:rsidRDefault="00B4427C" w:rsidP="00013D9B">
            <w:pPr>
              <w:pStyle w:val="ListParagraph"/>
              <w:numPr>
                <w:ilvl w:val="0"/>
                <w:numId w:val="17"/>
              </w:numPr>
              <w:spacing w:before="74" w:after="37"/>
              <w:ind w:left="446" w:hanging="223"/>
              <w:rPr>
                <w:sz w:val="22"/>
              </w:rPr>
            </w:pPr>
            <w:r w:rsidRPr="00070528">
              <w:rPr>
                <w:sz w:val="22"/>
              </w:rPr>
              <w:t>Nếu các thông tin đã nhập có sự không trùng khớp, người dùng không chọn mã lỗi khác “Đạt_chuyển lưu kho”: hệ thống báo lỗi “Các thông tin đã nhập chưa trùng khớp. Vui lòng chọn mã lỗi phù hợp”</w:t>
            </w:r>
          </w:p>
          <w:p w14:paraId="1210D382" w14:textId="663C467C" w:rsidR="00B4427C" w:rsidRPr="00070528" w:rsidRDefault="00B4427C" w:rsidP="00066503">
            <w:pPr>
              <w:pStyle w:val="ListParagraph"/>
              <w:numPr>
                <w:ilvl w:val="0"/>
                <w:numId w:val="17"/>
              </w:numPr>
              <w:spacing w:before="74" w:after="37"/>
              <w:ind w:left="446" w:hanging="223"/>
              <w:rPr>
                <w:sz w:val="22"/>
              </w:rPr>
            </w:pPr>
            <w:r w:rsidRPr="00070528">
              <w:rPr>
                <w:sz w:val="22"/>
              </w:rPr>
              <w:t>Nếu các thông tin đã hợp lệ: hệ thống lưu các thông tin đã nhập, chuyển hồ sơ sang màn hình lưu kho và chuyển trạng thái của hồ sơ. User được phân bổ hồ sơ khi mở chức năng không nhìn thấy giấy tờ đó tại màn hình mặc định.</w:t>
            </w:r>
          </w:p>
        </w:tc>
      </w:tr>
      <w:tr w:rsidR="00013D9B" w:rsidRPr="00070528" w14:paraId="0B00676C" w14:textId="6F0873BF" w:rsidTr="00CB02FA">
        <w:tc>
          <w:tcPr>
            <w:tcW w:w="803" w:type="dxa"/>
            <w:vMerge/>
          </w:tcPr>
          <w:p w14:paraId="05F5869E" w14:textId="77777777" w:rsidR="009E24CD" w:rsidRPr="00070528" w:rsidRDefault="009E24CD" w:rsidP="000C1FDD">
            <w:pPr>
              <w:pStyle w:val="ListParagraph"/>
              <w:numPr>
                <w:ilvl w:val="0"/>
                <w:numId w:val="46"/>
              </w:numPr>
              <w:spacing w:before="74" w:after="37"/>
              <w:ind w:left="446" w:hanging="223"/>
              <w:rPr>
                <w:sz w:val="22"/>
              </w:rPr>
            </w:pPr>
          </w:p>
        </w:tc>
        <w:tc>
          <w:tcPr>
            <w:tcW w:w="2373" w:type="dxa"/>
            <w:vMerge/>
          </w:tcPr>
          <w:p w14:paraId="373A06A2" w14:textId="77777777" w:rsidR="009E24CD" w:rsidRPr="00070528" w:rsidRDefault="009E24CD" w:rsidP="00C76987">
            <w:pPr>
              <w:spacing w:before="74" w:after="37"/>
              <w:ind w:left="0"/>
              <w:rPr>
                <w:sz w:val="22"/>
              </w:rPr>
            </w:pPr>
          </w:p>
        </w:tc>
        <w:tc>
          <w:tcPr>
            <w:tcW w:w="2636" w:type="dxa"/>
            <w:tcBorders>
              <w:top w:val="single" w:sz="4" w:space="0" w:color="auto"/>
            </w:tcBorders>
          </w:tcPr>
          <w:p w14:paraId="481D4746" w14:textId="77777777" w:rsidR="009E24CD" w:rsidRPr="00070528" w:rsidRDefault="009E24CD" w:rsidP="00C76987">
            <w:pPr>
              <w:spacing w:before="74" w:after="37"/>
              <w:ind w:left="0"/>
              <w:rPr>
                <w:sz w:val="22"/>
              </w:rPr>
            </w:pPr>
            <w:r w:rsidRPr="00070528">
              <w:rPr>
                <w:sz w:val="22"/>
              </w:rPr>
              <w:t xml:space="preserve">Với cavet có mã lỗi là “Đạt_Chuyển lưu kho”: </w:t>
            </w:r>
          </w:p>
          <w:p w14:paraId="26441AC7" w14:textId="77777777" w:rsidR="009E24CD" w:rsidRPr="00070528" w:rsidRDefault="009E24CD" w:rsidP="00B4427C">
            <w:pPr>
              <w:pStyle w:val="ListParagraph"/>
              <w:numPr>
                <w:ilvl w:val="0"/>
                <w:numId w:val="17"/>
              </w:numPr>
              <w:spacing w:before="74" w:after="37"/>
              <w:ind w:left="161" w:hanging="135"/>
              <w:rPr>
                <w:sz w:val="22"/>
              </w:rPr>
            </w:pPr>
            <w:r w:rsidRPr="00070528">
              <w:rPr>
                <w:sz w:val="22"/>
              </w:rPr>
              <w:t>Hệ thống chuyển sang màn hình lưu kho với trạng thái “Chờ lưu kho_Hoàn chỉnh”</w:t>
            </w:r>
          </w:p>
          <w:p w14:paraId="1DC40FAC" w14:textId="77777777" w:rsidR="009E24CD" w:rsidRPr="00070528" w:rsidRDefault="009E24CD" w:rsidP="00B4427C">
            <w:pPr>
              <w:pStyle w:val="ListParagraph"/>
              <w:numPr>
                <w:ilvl w:val="0"/>
                <w:numId w:val="17"/>
              </w:numPr>
              <w:spacing w:before="74" w:after="37"/>
              <w:ind w:left="161" w:hanging="135"/>
              <w:rPr>
                <w:sz w:val="22"/>
              </w:rPr>
            </w:pPr>
            <w:r w:rsidRPr="00070528">
              <w:rPr>
                <w:sz w:val="22"/>
              </w:rPr>
              <w:t>Cập nhật trạng thái “Đã xử lý” và ngày xử lý</w:t>
            </w:r>
          </w:p>
          <w:p w14:paraId="059A08FD" w14:textId="77777777" w:rsidR="009E24CD" w:rsidRPr="00070528" w:rsidRDefault="009E24CD" w:rsidP="00C76987">
            <w:pPr>
              <w:spacing w:before="74" w:after="37"/>
              <w:ind w:left="0"/>
              <w:rPr>
                <w:sz w:val="22"/>
              </w:rPr>
            </w:pPr>
            <w:r w:rsidRPr="00070528">
              <w:rPr>
                <w:sz w:val="22"/>
              </w:rPr>
              <w:lastRenderedPageBreak/>
              <w:t xml:space="preserve">Với các hồ sơ có mã lỗi </w:t>
            </w:r>
            <w:r w:rsidRPr="00070528">
              <w:rPr>
                <w:b/>
                <w:sz w:val="22"/>
              </w:rPr>
              <w:t>khác</w:t>
            </w:r>
            <w:r w:rsidRPr="00070528">
              <w:rPr>
                <w:sz w:val="22"/>
              </w:rPr>
              <w:t xml:space="preserve"> “Đạt, chuyển lưu kho”:</w:t>
            </w:r>
          </w:p>
          <w:p w14:paraId="01577AAD" w14:textId="77777777" w:rsidR="009E24CD" w:rsidRPr="00070528" w:rsidRDefault="009E24CD" w:rsidP="00B54652">
            <w:pPr>
              <w:pStyle w:val="ListParagraph"/>
              <w:numPr>
                <w:ilvl w:val="0"/>
                <w:numId w:val="17"/>
              </w:numPr>
              <w:spacing w:before="74" w:after="37"/>
              <w:ind w:left="161" w:hanging="161"/>
              <w:rPr>
                <w:sz w:val="22"/>
              </w:rPr>
            </w:pPr>
            <w:r w:rsidRPr="00070528">
              <w:rPr>
                <w:sz w:val="22"/>
              </w:rPr>
              <w:t xml:space="preserve"> Hệ thống chuyển sang màn hình lưu kho với trạng thái “Chờ lưu kho_Cần update lỗi”</w:t>
            </w:r>
          </w:p>
          <w:p w14:paraId="37632A52" w14:textId="77777777" w:rsidR="009E24CD" w:rsidRPr="00070528" w:rsidRDefault="009E24CD" w:rsidP="00B54652">
            <w:pPr>
              <w:pStyle w:val="ListParagraph"/>
              <w:numPr>
                <w:ilvl w:val="0"/>
                <w:numId w:val="17"/>
              </w:numPr>
              <w:spacing w:before="74" w:after="37"/>
              <w:ind w:left="161" w:hanging="161"/>
              <w:rPr>
                <w:sz w:val="22"/>
              </w:rPr>
            </w:pPr>
            <w:r w:rsidRPr="00070528">
              <w:rPr>
                <w:sz w:val="22"/>
              </w:rPr>
              <w:t>Cập nhật trạng thái “Đã xử lý” và ngày xử lý</w:t>
            </w:r>
          </w:p>
          <w:p w14:paraId="1409EB22" w14:textId="04AB24CF" w:rsidR="004F23C6" w:rsidRPr="00070528" w:rsidRDefault="004F23C6" w:rsidP="00B54652">
            <w:pPr>
              <w:pStyle w:val="ListParagraph"/>
              <w:numPr>
                <w:ilvl w:val="0"/>
                <w:numId w:val="17"/>
              </w:numPr>
              <w:spacing w:before="74" w:after="37"/>
              <w:ind w:left="161" w:hanging="161"/>
              <w:rPr>
                <w:sz w:val="22"/>
              </w:rPr>
            </w:pPr>
            <w:r w:rsidRPr="00070528">
              <w:rPr>
                <w:sz w:val="22"/>
              </w:rPr>
              <w:t>Gửi email thông báo lỗi cho NVKD</w:t>
            </w:r>
          </w:p>
        </w:tc>
        <w:tc>
          <w:tcPr>
            <w:tcW w:w="2835" w:type="dxa"/>
            <w:tcBorders>
              <w:top w:val="single" w:sz="4" w:space="0" w:color="auto"/>
            </w:tcBorders>
          </w:tcPr>
          <w:p w14:paraId="5B8E383D" w14:textId="77777777" w:rsidR="009E24CD" w:rsidRPr="00070528" w:rsidRDefault="009E24CD" w:rsidP="00C76987">
            <w:pPr>
              <w:spacing w:before="74" w:after="37"/>
              <w:ind w:left="0"/>
              <w:rPr>
                <w:sz w:val="22"/>
              </w:rPr>
            </w:pPr>
            <w:r w:rsidRPr="00070528">
              <w:rPr>
                <w:sz w:val="22"/>
              </w:rPr>
              <w:lastRenderedPageBreak/>
              <w:t xml:space="preserve">Nếu update lỗi xử lý được lỗi đã lưu, mã lỗi của cavet đã chuyển sang “Đạt_chuyển lưu kho” </w:t>
            </w:r>
          </w:p>
          <w:p w14:paraId="7A106D09"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Hệ thống chuyển Cavet sang màn hình lưu kho với trạng thái “Chờ lưu kho_Hoàn chỉnh”</w:t>
            </w:r>
          </w:p>
          <w:p w14:paraId="6333F7F1"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Cập nhật trạng thái “Đã xử lý” và ngày xử lý với update lỗi Cavet</w:t>
            </w:r>
          </w:p>
          <w:p w14:paraId="5BBBB430" w14:textId="5AB32CCD" w:rsidR="009E24CD" w:rsidRPr="00070528" w:rsidRDefault="009E24CD" w:rsidP="00C76987">
            <w:pPr>
              <w:spacing w:before="74" w:after="37"/>
              <w:ind w:left="0"/>
              <w:rPr>
                <w:sz w:val="22"/>
              </w:rPr>
            </w:pPr>
            <w:r w:rsidRPr="00070528">
              <w:rPr>
                <w:sz w:val="22"/>
              </w:rPr>
              <w:lastRenderedPageBreak/>
              <w:t xml:space="preserve">Nếu update lỗi chưa xử lý được lỗi đã lưu, mã lỗi của cavet </w:t>
            </w:r>
            <w:proofErr w:type="gramStart"/>
            <w:r w:rsidRPr="00070528">
              <w:rPr>
                <w:b/>
                <w:sz w:val="22"/>
              </w:rPr>
              <w:t>khác</w:t>
            </w:r>
            <w:r w:rsidRPr="00070528">
              <w:rPr>
                <w:sz w:val="22"/>
              </w:rPr>
              <w:t xml:space="preserve">  “</w:t>
            </w:r>
            <w:proofErr w:type="gramEnd"/>
            <w:r w:rsidRPr="00070528">
              <w:rPr>
                <w:sz w:val="22"/>
              </w:rPr>
              <w:t>Đạt_chuyển lưu kho” :</w:t>
            </w:r>
          </w:p>
          <w:p w14:paraId="4AFC74E5"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 xml:space="preserve"> Hệ thống giữ nguyên trạng thái của Cavet là “Đã lưu kho_Cần update lỗi”</w:t>
            </w:r>
          </w:p>
          <w:p w14:paraId="521D5EC4"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Cập nhật trạng thái “Đã xử lý” và ngày xử lý</w:t>
            </w:r>
          </w:p>
          <w:p w14:paraId="28C5CD22" w14:textId="7C594467" w:rsidR="009E24CD" w:rsidRPr="00070528" w:rsidRDefault="009E24CD" w:rsidP="00B54652">
            <w:pPr>
              <w:pStyle w:val="ListParagraph"/>
              <w:numPr>
                <w:ilvl w:val="0"/>
                <w:numId w:val="17"/>
              </w:numPr>
              <w:spacing w:before="74" w:after="37"/>
              <w:ind w:left="161" w:hanging="135"/>
              <w:rPr>
                <w:sz w:val="22"/>
              </w:rPr>
            </w:pPr>
            <w:r w:rsidRPr="00070528">
              <w:rPr>
                <w:sz w:val="22"/>
              </w:rPr>
              <w:t>Cập nhật ngày về, trạng thái của update lỗi là “Đã lưu kho_Cần update lỗi”, mã lưu kho trùng với mã lưu kho của hợp đồng tương ứng với Cavet</w:t>
            </w:r>
            <w:r w:rsidR="003727E7" w:rsidRPr="00070528">
              <w:rPr>
                <w:sz w:val="22"/>
              </w:rPr>
              <w:t xml:space="preserve"> trên bảng GIẤY TỜ ĐÃ VỀ</w:t>
            </w:r>
            <w:r w:rsidRPr="00070528">
              <w:rPr>
                <w:sz w:val="22"/>
              </w:rPr>
              <w:t>. Người dùng chuyển bản cứng sang bộ phận lưu kho để lưu kho cùng với hợp đồng đã lưu.</w:t>
            </w:r>
          </w:p>
          <w:p w14:paraId="4BC95C6B" w14:textId="032EDD92" w:rsidR="00B4427C" w:rsidRPr="00070528" w:rsidRDefault="00B4427C" w:rsidP="00B54652">
            <w:pPr>
              <w:pStyle w:val="ListParagraph"/>
              <w:numPr>
                <w:ilvl w:val="0"/>
                <w:numId w:val="17"/>
              </w:numPr>
              <w:spacing w:before="74" w:after="37"/>
              <w:ind w:left="161" w:hanging="135"/>
              <w:rPr>
                <w:sz w:val="22"/>
              </w:rPr>
            </w:pPr>
            <w:r w:rsidRPr="00070528">
              <w:rPr>
                <w:sz w:val="22"/>
              </w:rPr>
              <w:t>Gửi email thông báo lỗi cho NVKD</w:t>
            </w:r>
          </w:p>
        </w:tc>
        <w:tc>
          <w:tcPr>
            <w:tcW w:w="2835" w:type="dxa"/>
            <w:tcBorders>
              <w:top w:val="single" w:sz="4" w:space="0" w:color="auto"/>
            </w:tcBorders>
          </w:tcPr>
          <w:p w14:paraId="06EB5F33" w14:textId="77777777" w:rsidR="009E24CD" w:rsidRPr="00070528" w:rsidRDefault="009E24CD" w:rsidP="00C76987">
            <w:pPr>
              <w:spacing w:before="74" w:after="37"/>
              <w:ind w:left="0"/>
              <w:rPr>
                <w:sz w:val="22"/>
              </w:rPr>
            </w:pPr>
            <w:r w:rsidRPr="00070528">
              <w:rPr>
                <w:sz w:val="22"/>
              </w:rPr>
              <w:lastRenderedPageBreak/>
              <w:t xml:space="preserve">Nếu update lỗi xử lý được lỗi đã lưu, mã lỗi của cavet đã chuyển sang “Đạt_chuyển lưu kho” </w:t>
            </w:r>
          </w:p>
          <w:p w14:paraId="0EAFD157"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Hệ thống chuyển sang màn hình lưu kho với trạng thái “Chờ lưu kho_Hoàn chỉnh”</w:t>
            </w:r>
          </w:p>
          <w:p w14:paraId="09FEB7B9"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Cập nhật trạng thái “Đã xử lý” và ngày xử lý</w:t>
            </w:r>
          </w:p>
          <w:p w14:paraId="0BDAE1C4" w14:textId="652AD3AE" w:rsidR="009E24CD" w:rsidRPr="00070528" w:rsidRDefault="009E24CD" w:rsidP="00C76987">
            <w:pPr>
              <w:spacing w:before="74" w:after="37"/>
              <w:ind w:left="0"/>
              <w:rPr>
                <w:sz w:val="22"/>
              </w:rPr>
            </w:pPr>
            <w:r w:rsidRPr="00070528">
              <w:rPr>
                <w:sz w:val="22"/>
              </w:rPr>
              <w:lastRenderedPageBreak/>
              <w:t xml:space="preserve">Nếu update lỗi chưa xử lý được lỗi đã lưu, mã lỗi của cavet </w:t>
            </w:r>
            <w:proofErr w:type="gramStart"/>
            <w:r w:rsidRPr="00070528">
              <w:rPr>
                <w:b/>
                <w:sz w:val="22"/>
              </w:rPr>
              <w:t>khác</w:t>
            </w:r>
            <w:r w:rsidRPr="00070528">
              <w:rPr>
                <w:sz w:val="22"/>
              </w:rPr>
              <w:t xml:space="preserve">  “</w:t>
            </w:r>
            <w:proofErr w:type="gramEnd"/>
            <w:r w:rsidRPr="00070528">
              <w:rPr>
                <w:sz w:val="22"/>
              </w:rPr>
              <w:t>Đạt_chuyển lưu kho” :</w:t>
            </w:r>
          </w:p>
          <w:p w14:paraId="6713E076" w14:textId="2517D852" w:rsidR="009E24CD" w:rsidRPr="00070528" w:rsidRDefault="009E24CD" w:rsidP="00B54652">
            <w:pPr>
              <w:pStyle w:val="ListParagraph"/>
              <w:numPr>
                <w:ilvl w:val="0"/>
                <w:numId w:val="17"/>
              </w:numPr>
              <w:spacing w:before="74" w:after="37"/>
              <w:ind w:left="161" w:hanging="135"/>
              <w:rPr>
                <w:sz w:val="22"/>
              </w:rPr>
            </w:pPr>
            <w:r w:rsidRPr="00070528">
              <w:rPr>
                <w:sz w:val="22"/>
              </w:rPr>
              <w:t xml:space="preserve"> Hệ thống giữ nguyên trạng thái của Cavet là “Đã lưu kho_Cần update lỗi</w:t>
            </w:r>
            <w:r w:rsidR="00B54652" w:rsidRPr="00070528">
              <w:rPr>
                <w:sz w:val="22"/>
              </w:rPr>
              <w:t>_Đang cho mượn</w:t>
            </w:r>
            <w:r w:rsidRPr="00070528">
              <w:rPr>
                <w:sz w:val="22"/>
              </w:rPr>
              <w:t>”</w:t>
            </w:r>
          </w:p>
          <w:p w14:paraId="0096FAEB" w14:textId="77777777" w:rsidR="009E24CD" w:rsidRPr="00070528" w:rsidRDefault="009E24CD" w:rsidP="00B54652">
            <w:pPr>
              <w:pStyle w:val="ListParagraph"/>
              <w:numPr>
                <w:ilvl w:val="0"/>
                <w:numId w:val="17"/>
              </w:numPr>
              <w:spacing w:before="74" w:after="37"/>
              <w:ind w:left="161" w:hanging="135"/>
              <w:rPr>
                <w:sz w:val="22"/>
              </w:rPr>
            </w:pPr>
            <w:r w:rsidRPr="00070528">
              <w:rPr>
                <w:sz w:val="22"/>
              </w:rPr>
              <w:t>Cập nhật trạng thái “Đã xử lý” và ngày xử lý</w:t>
            </w:r>
          </w:p>
          <w:p w14:paraId="752929C8" w14:textId="4CA5F47E" w:rsidR="009E24CD" w:rsidRPr="00070528" w:rsidRDefault="009E24CD" w:rsidP="00B54652">
            <w:pPr>
              <w:pStyle w:val="ListParagraph"/>
              <w:numPr>
                <w:ilvl w:val="0"/>
                <w:numId w:val="17"/>
              </w:numPr>
              <w:spacing w:before="74" w:after="37"/>
              <w:ind w:left="161" w:hanging="135"/>
              <w:rPr>
                <w:sz w:val="22"/>
              </w:rPr>
            </w:pPr>
            <w:r w:rsidRPr="00070528">
              <w:rPr>
                <w:sz w:val="22"/>
              </w:rPr>
              <w:t>Cập nhật ngày về, trạng thái của Cavet (mới về) là “Đã lưu kho_Cần update lỗi</w:t>
            </w:r>
            <w:r w:rsidR="00751782" w:rsidRPr="00070528">
              <w:rPr>
                <w:sz w:val="22"/>
              </w:rPr>
              <w:t>_Đang cho mượn</w:t>
            </w:r>
            <w:r w:rsidRPr="00070528">
              <w:rPr>
                <w:sz w:val="22"/>
              </w:rPr>
              <w:t>”, mã lưu kho trùng với mã lưu kho của Cavet đã lưu trước đó</w:t>
            </w:r>
            <w:r w:rsidR="003727E7" w:rsidRPr="00070528">
              <w:rPr>
                <w:sz w:val="22"/>
              </w:rPr>
              <w:t xml:space="preserve"> trên bảng GIẤY TỜ ĐÃ VỀ</w:t>
            </w:r>
            <w:r w:rsidRPr="00070528">
              <w:rPr>
                <w:sz w:val="22"/>
              </w:rPr>
              <w:t>. Người dùng chuyển cavet cứng sang bộ phận lưu kho để lưu kho cùng với Cavet đã lưu.</w:t>
            </w:r>
          </w:p>
          <w:p w14:paraId="3B24BA00" w14:textId="760F0CB7" w:rsidR="00B4427C" w:rsidRPr="00070528" w:rsidRDefault="00B4427C" w:rsidP="00B54652">
            <w:pPr>
              <w:pStyle w:val="ListParagraph"/>
              <w:numPr>
                <w:ilvl w:val="0"/>
                <w:numId w:val="17"/>
              </w:numPr>
              <w:spacing w:before="74" w:after="37"/>
              <w:ind w:left="161" w:hanging="135"/>
              <w:rPr>
                <w:sz w:val="22"/>
              </w:rPr>
            </w:pPr>
            <w:r w:rsidRPr="00070528">
              <w:rPr>
                <w:sz w:val="22"/>
              </w:rPr>
              <w:t>Email thông báo lỗi cho NVKD</w:t>
            </w:r>
          </w:p>
        </w:tc>
        <w:tc>
          <w:tcPr>
            <w:tcW w:w="2693" w:type="dxa"/>
            <w:tcBorders>
              <w:top w:val="single" w:sz="4" w:space="0" w:color="auto"/>
            </w:tcBorders>
          </w:tcPr>
          <w:p w14:paraId="6F1B8264" w14:textId="77777777" w:rsidR="00B4427C" w:rsidRPr="00070528" w:rsidRDefault="00B4427C" w:rsidP="00066503">
            <w:pPr>
              <w:spacing w:before="74" w:after="37"/>
              <w:ind w:left="0"/>
              <w:rPr>
                <w:sz w:val="22"/>
              </w:rPr>
            </w:pPr>
            <w:r w:rsidRPr="00070528">
              <w:rPr>
                <w:sz w:val="22"/>
              </w:rPr>
              <w:lastRenderedPageBreak/>
              <w:t xml:space="preserve">Nếu cavet không có mã lỗi mới: </w:t>
            </w:r>
          </w:p>
          <w:p w14:paraId="4C11B7A5" w14:textId="087FCCA5" w:rsidR="00B4427C" w:rsidRPr="00070528" w:rsidRDefault="00B4427C" w:rsidP="00B54652">
            <w:pPr>
              <w:pStyle w:val="ListParagraph"/>
              <w:numPr>
                <w:ilvl w:val="0"/>
                <w:numId w:val="17"/>
              </w:numPr>
              <w:spacing w:before="74" w:after="37"/>
              <w:ind w:left="161" w:hanging="135"/>
              <w:rPr>
                <w:sz w:val="22"/>
              </w:rPr>
            </w:pPr>
            <w:r w:rsidRPr="00070528">
              <w:rPr>
                <w:sz w:val="22"/>
              </w:rPr>
              <w:t>Chuyển lưu kho với trạng thái giữ nguyên là “Đã lưu kho_Hoàn chỉnh_Đang cho mượn”</w:t>
            </w:r>
          </w:p>
          <w:p w14:paraId="29DA7A5C" w14:textId="1A224FED" w:rsidR="00B4427C" w:rsidRPr="00070528" w:rsidRDefault="00B4427C" w:rsidP="00B54652">
            <w:pPr>
              <w:pStyle w:val="ListParagraph"/>
              <w:numPr>
                <w:ilvl w:val="0"/>
                <w:numId w:val="17"/>
              </w:numPr>
              <w:spacing w:before="74" w:after="37"/>
              <w:ind w:left="161" w:hanging="135"/>
              <w:rPr>
                <w:sz w:val="22"/>
              </w:rPr>
            </w:pPr>
            <w:r w:rsidRPr="00070528">
              <w:rPr>
                <w:sz w:val="22"/>
              </w:rPr>
              <w:t>Cập nhật trạng thái “Đã xử lý” và ngày xử lý</w:t>
            </w:r>
          </w:p>
          <w:p w14:paraId="7D250706" w14:textId="77777777" w:rsidR="00B4427C" w:rsidRPr="00070528" w:rsidRDefault="00B4427C">
            <w:pPr>
              <w:spacing w:before="74" w:after="37"/>
              <w:ind w:left="0"/>
              <w:rPr>
                <w:sz w:val="22"/>
              </w:rPr>
            </w:pPr>
            <w:r w:rsidRPr="00070528">
              <w:rPr>
                <w:sz w:val="22"/>
              </w:rPr>
              <w:t xml:space="preserve">Nếu cavet có mã lỗi mới: </w:t>
            </w:r>
          </w:p>
          <w:p w14:paraId="3F971670" w14:textId="0721BBCD" w:rsidR="00EA6E76" w:rsidRPr="00070528" w:rsidRDefault="00B4427C" w:rsidP="00B54652">
            <w:pPr>
              <w:pStyle w:val="ListParagraph"/>
              <w:numPr>
                <w:ilvl w:val="0"/>
                <w:numId w:val="17"/>
              </w:numPr>
              <w:spacing w:before="74" w:after="37"/>
              <w:ind w:left="161" w:hanging="135"/>
              <w:rPr>
                <w:sz w:val="22"/>
              </w:rPr>
            </w:pPr>
            <w:r w:rsidRPr="00070528">
              <w:rPr>
                <w:sz w:val="22"/>
              </w:rPr>
              <w:lastRenderedPageBreak/>
              <w:t xml:space="preserve">Chuyển lưu kho với trạng thái là “Đã lưu kho_Cần update lỗi_Đang cho mượn”. </w:t>
            </w:r>
          </w:p>
          <w:p w14:paraId="324D6757" w14:textId="13E17097" w:rsidR="00EA6E76" w:rsidRPr="00070528" w:rsidRDefault="00EA6E76" w:rsidP="00B54652">
            <w:pPr>
              <w:pStyle w:val="ListParagraph"/>
              <w:numPr>
                <w:ilvl w:val="0"/>
                <w:numId w:val="17"/>
              </w:numPr>
              <w:spacing w:before="74" w:after="37"/>
              <w:ind w:left="161" w:hanging="135"/>
              <w:rPr>
                <w:sz w:val="22"/>
              </w:rPr>
            </w:pPr>
            <w:r w:rsidRPr="00070528">
              <w:rPr>
                <w:sz w:val="22"/>
              </w:rPr>
              <w:t>G</w:t>
            </w:r>
            <w:r w:rsidR="00B4427C" w:rsidRPr="00070528">
              <w:rPr>
                <w:sz w:val="22"/>
              </w:rPr>
              <w:t>ửi mail báo mã lỗi cho người mượn cavet</w:t>
            </w:r>
          </w:p>
        </w:tc>
      </w:tr>
      <w:tr w:rsidR="00842ABF" w:rsidRPr="00070528" w14:paraId="5887D3AF" w14:textId="5E823F4F" w:rsidTr="00CB02FA">
        <w:tc>
          <w:tcPr>
            <w:tcW w:w="803" w:type="dxa"/>
          </w:tcPr>
          <w:p w14:paraId="298C5BE0" w14:textId="77777777" w:rsidR="00842ABF" w:rsidRPr="00070528" w:rsidRDefault="00842ABF" w:rsidP="000C1FDD">
            <w:pPr>
              <w:pStyle w:val="ListParagraph"/>
              <w:numPr>
                <w:ilvl w:val="0"/>
                <w:numId w:val="46"/>
              </w:numPr>
              <w:spacing w:before="74" w:after="37"/>
              <w:ind w:left="446" w:hanging="223"/>
              <w:rPr>
                <w:sz w:val="22"/>
              </w:rPr>
            </w:pPr>
          </w:p>
        </w:tc>
        <w:tc>
          <w:tcPr>
            <w:tcW w:w="2373" w:type="dxa"/>
          </w:tcPr>
          <w:p w14:paraId="08AD585A" w14:textId="77777777" w:rsidR="00842ABF" w:rsidRPr="00070528" w:rsidRDefault="00842ABF" w:rsidP="00C76987">
            <w:pPr>
              <w:spacing w:before="74" w:after="37"/>
              <w:ind w:left="0"/>
              <w:rPr>
                <w:sz w:val="22"/>
              </w:rPr>
            </w:pPr>
            <w:r w:rsidRPr="00070528">
              <w:rPr>
                <w:sz w:val="22"/>
              </w:rPr>
              <w:t>Quay lại màn hình SC08. Người dùng có thể xuất giấy biên nhận</w:t>
            </w:r>
          </w:p>
        </w:tc>
        <w:tc>
          <w:tcPr>
            <w:tcW w:w="10999" w:type="dxa"/>
            <w:gridSpan w:val="4"/>
          </w:tcPr>
          <w:p w14:paraId="648F9638" w14:textId="77777777" w:rsidR="00842ABF" w:rsidRPr="00070528" w:rsidRDefault="00842ABF" w:rsidP="00C76987">
            <w:pPr>
              <w:spacing w:before="74" w:after="37"/>
              <w:ind w:left="0"/>
              <w:rPr>
                <w:sz w:val="22"/>
              </w:rPr>
            </w:pPr>
            <w:r w:rsidRPr="00070528">
              <w:rPr>
                <w:sz w:val="22"/>
              </w:rPr>
              <w:t>Người dùng lọc các case muốn xuất giấy biên nhận và chọn xuất giấy biên nhận. Giấy biên nhận được xuất theo quy tắc:</w:t>
            </w:r>
          </w:p>
          <w:p w14:paraId="7382C506" w14:textId="52D8C769" w:rsidR="00842ABF" w:rsidRPr="00070528" w:rsidRDefault="002E0623" w:rsidP="00C76987">
            <w:pPr>
              <w:pStyle w:val="ListParagraph"/>
              <w:numPr>
                <w:ilvl w:val="0"/>
                <w:numId w:val="17"/>
              </w:numPr>
              <w:spacing w:before="74" w:after="37"/>
              <w:ind w:left="446" w:hanging="223"/>
              <w:rPr>
                <w:sz w:val="22"/>
              </w:rPr>
            </w:pPr>
            <w:r w:rsidRPr="00070528">
              <w:rPr>
                <w:sz w:val="22"/>
              </w:rPr>
              <w:t>Người dùng có thể xuất lại giấy biên nhận bằng cách tìm kiếm hồ sơ và chọn xuất GBN</w:t>
            </w:r>
          </w:p>
          <w:p w14:paraId="45C39736" w14:textId="4CCAA4DD" w:rsidR="00842ABF" w:rsidRPr="00070528" w:rsidRDefault="00646027" w:rsidP="00F565CD">
            <w:pPr>
              <w:pStyle w:val="ListParagraph"/>
              <w:numPr>
                <w:ilvl w:val="0"/>
                <w:numId w:val="17"/>
              </w:numPr>
              <w:spacing w:before="74" w:after="37"/>
              <w:ind w:left="446" w:hanging="223"/>
              <w:rPr>
                <w:sz w:val="22"/>
              </w:rPr>
            </w:pPr>
            <w:r w:rsidRPr="00070528">
              <w:rPr>
                <w:sz w:val="22"/>
              </w:rPr>
              <w:t>Giấy biên nhận được xuất cho tất cả các cavet được chọn dù cavet đang ở trạng thái nào</w:t>
            </w:r>
          </w:p>
        </w:tc>
      </w:tr>
    </w:tbl>
    <w:p w14:paraId="06DC91F2" w14:textId="77777777" w:rsidR="00836B63" w:rsidRPr="00070528" w:rsidRDefault="00836B63" w:rsidP="000020B9">
      <w:pPr>
        <w:ind w:left="-142"/>
      </w:pPr>
    </w:p>
    <w:p w14:paraId="4A942DF1" w14:textId="58A41E93" w:rsidR="0083197B" w:rsidRPr="00070528" w:rsidRDefault="003D1B61" w:rsidP="00F565CD">
      <w:pPr>
        <w:pStyle w:val="BodyText"/>
        <w:numPr>
          <w:ilvl w:val="2"/>
          <w:numId w:val="68"/>
        </w:numPr>
        <w:spacing w:before="240"/>
        <w:ind w:left="2127"/>
        <w:outlineLvl w:val="2"/>
        <w:rPr>
          <w:i/>
          <w:sz w:val="22"/>
          <w:lang w:val="en-US" w:eastAsia="en-AU"/>
        </w:rPr>
      </w:pPr>
      <w:bookmarkStart w:id="44" w:name="_Toc522716983"/>
      <w:r w:rsidRPr="00070528">
        <w:rPr>
          <w:i/>
          <w:sz w:val="22"/>
          <w:lang w:val="en-US" w:eastAsia="en-AU"/>
        </w:rPr>
        <w:t>F5: Chức năng lưu kho</w:t>
      </w:r>
      <w:r w:rsidR="00E42502" w:rsidRPr="00070528">
        <w:rPr>
          <w:i/>
          <w:sz w:val="22"/>
          <w:lang w:val="en-US" w:eastAsia="en-AU"/>
        </w:rPr>
        <w:t xml:space="preserve">_Luồng </w:t>
      </w:r>
      <w:r w:rsidR="00A70A45" w:rsidRPr="00070528">
        <w:rPr>
          <w:i/>
          <w:sz w:val="22"/>
          <w:lang w:val="en-US" w:eastAsia="en-AU"/>
        </w:rPr>
        <w:t>HSKV</w:t>
      </w:r>
      <w:bookmarkEnd w:id="44"/>
    </w:p>
    <w:p w14:paraId="54C6B73B" w14:textId="32A3E882" w:rsidR="00E42502" w:rsidRPr="00070528" w:rsidRDefault="00E42502" w:rsidP="00F565CD">
      <w:pPr>
        <w:pStyle w:val="BodyText"/>
        <w:numPr>
          <w:ilvl w:val="3"/>
          <w:numId w:val="68"/>
        </w:numPr>
        <w:ind w:left="1701" w:hanging="283"/>
        <w:outlineLvl w:val="3"/>
        <w:rPr>
          <w:sz w:val="22"/>
          <w:szCs w:val="20"/>
          <w:lang w:val="en-US" w:eastAsia="en-AU"/>
        </w:rPr>
      </w:pPr>
      <w:bookmarkStart w:id="45" w:name="_Toc522716984"/>
      <w:r w:rsidRPr="00070528">
        <w:rPr>
          <w:sz w:val="22"/>
          <w:szCs w:val="20"/>
          <w:lang w:val="en-US" w:eastAsia="en-AU"/>
        </w:rPr>
        <w:t xml:space="preserve">Giao diện và </w:t>
      </w:r>
      <w:proofErr w:type="gramStart"/>
      <w:r w:rsidRPr="00070528">
        <w:rPr>
          <w:sz w:val="22"/>
          <w:szCs w:val="20"/>
          <w:lang w:val="en-US" w:eastAsia="en-AU"/>
        </w:rPr>
        <w:t>mô  tả</w:t>
      </w:r>
      <w:proofErr w:type="gramEnd"/>
      <w:r w:rsidRPr="00070528">
        <w:rPr>
          <w:sz w:val="22"/>
          <w:szCs w:val="20"/>
          <w:lang w:val="en-US" w:eastAsia="en-AU"/>
        </w:rPr>
        <w:t xml:space="preserve"> giao diện</w:t>
      </w:r>
      <w:bookmarkEnd w:id="45"/>
    </w:p>
    <w:p w14:paraId="551BA468" w14:textId="35987696" w:rsidR="00E42502" w:rsidRPr="00070528" w:rsidRDefault="006172B8" w:rsidP="00E42502">
      <w:pPr>
        <w:pStyle w:val="BodyText"/>
        <w:ind w:left="1418"/>
        <w:outlineLvl w:val="3"/>
        <w:rPr>
          <w:b/>
          <w:sz w:val="22"/>
          <w:szCs w:val="20"/>
          <w:lang w:val="en-US" w:eastAsia="en-AU"/>
        </w:rPr>
      </w:pPr>
      <w:bookmarkStart w:id="46" w:name="_Toc522716985"/>
      <w:r w:rsidRPr="00070528">
        <w:rPr>
          <w:b/>
          <w:sz w:val="22"/>
          <w:szCs w:val="20"/>
          <w:lang w:val="en-US" w:eastAsia="en-AU"/>
        </w:rPr>
        <w:t>SC08</w:t>
      </w:r>
      <w:r w:rsidR="00E42502" w:rsidRPr="00070528">
        <w:rPr>
          <w:b/>
          <w:sz w:val="22"/>
          <w:szCs w:val="20"/>
          <w:lang w:val="en-US" w:eastAsia="en-AU"/>
        </w:rPr>
        <w:t xml:space="preserve">_Lưu kho </w:t>
      </w:r>
      <w:r w:rsidR="00A70A45" w:rsidRPr="00070528">
        <w:rPr>
          <w:b/>
          <w:sz w:val="22"/>
          <w:szCs w:val="20"/>
          <w:lang w:val="en-US" w:eastAsia="en-AU"/>
        </w:rPr>
        <w:t>HSKV</w:t>
      </w:r>
      <w:bookmarkEnd w:id="46"/>
    </w:p>
    <w:p w14:paraId="350A1D5A" w14:textId="6F1111A4" w:rsidR="0065424C" w:rsidRPr="00070528" w:rsidRDefault="0065424C" w:rsidP="00F565CD">
      <w:pPr>
        <w:rPr>
          <w:sz w:val="22"/>
        </w:rPr>
      </w:pPr>
      <w:r w:rsidRPr="00070528">
        <w:rPr>
          <w:sz w:val="22"/>
        </w:rPr>
        <w:t xml:space="preserve">Mục đích: </w:t>
      </w:r>
    </w:p>
    <w:p w14:paraId="7CDEB7DD" w14:textId="69E4D5A6" w:rsidR="0065424C" w:rsidRPr="00070528" w:rsidRDefault="008671A0" w:rsidP="00F565CD">
      <w:pPr>
        <w:pStyle w:val="ListParagraph"/>
        <w:numPr>
          <w:ilvl w:val="0"/>
          <w:numId w:val="17"/>
        </w:numPr>
        <w:rPr>
          <w:sz w:val="22"/>
        </w:rPr>
      </w:pPr>
      <w:r w:rsidRPr="00070528">
        <w:rPr>
          <w:sz w:val="22"/>
        </w:rPr>
        <w:t>Theo dõi danh sách hồ s</w:t>
      </w:r>
      <w:r w:rsidR="00681F9A" w:rsidRPr="00070528">
        <w:rPr>
          <w:sz w:val="22"/>
        </w:rPr>
        <w:t>ơ khoản vay được VH2 chuyển sang lưu kho</w:t>
      </w:r>
    </w:p>
    <w:p w14:paraId="7E14D60F" w14:textId="326B0568" w:rsidR="00681F9A" w:rsidRPr="00070528" w:rsidRDefault="00340040" w:rsidP="00F565CD">
      <w:pPr>
        <w:pStyle w:val="ListParagraph"/>
        <w:numPr>
          <w:ilvl w:val="0"/>
          <w:numId w:val="17"/>
        </w:numPr>
        <w:rPr>
          <w:sz w:val="22"/>
        </w:rPr>
      </w:pPr>
      <w:r w:rsidRPr="00070528">
        <w:rPr>
          <w:sz w:val="22"/>
        </w:rPr>
        <w:t>Lưu kho các giấy tờ được chuyển sang</w:t>
      </w:r>
    </w:p>
    <w:p w14:paraId="2A1F3879" w14:textId="39C05AB7" w:rsidR="003D1B61" w:rsidRPr="00070528" w:rsidRDefault="00052C8F" w:rsidP="00FE36FE">
      <w:pPr>
        <w:ind w:left="-284" w:right="-195"/>
        <w:jc w:val="center"/>
      </w:pPr>
      <w:r w:rsidRPr="00070528">
        <w:rPr>
          <w:noProof/>
        </w:rPr>
        <w:t xml:space="preserve">  </w:t>
      </w:r>
      <w:r w:rsidR="007238D0" w:rsidRPr="00070528">
        <w:rPr>
          <w:noProof/>
        </w:rPr>
        <w:t xml:space="preserve"> </w:t>
      </w:r>
      <w:r w:rsidR="00C26020" w:rsidRPr="00070528">
        <w:rPr>
          <w:noProof/>
        </w:rPr>
        <w:drawing>
          <wp:inline distT="0" distB="0" distL="0" distR="0" wp14:anchorId="2364EFC8" wp14:editId="0F6C4AFA">
            <wp:extent cx="8877300" cy="3163570"/>
            <wp:effectExtent l="19050" t="19050" r="1905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77300" cy="3163570"/>
                    </a:xfrm>
                    <a:prstGeom prst="rect">
                      <a:avLst/>
                    </a:prstGeom>
                    <a:ln>
                      <a:solidFill>
                        <a:schemeClr val="tx1"/>
                      </a:solidFill>
                    </a:ln>
                  </pic:spPr>
                </pic:pic>
              </a:graphicData>
            </a:graphic>
          </wp:inline>
        </w:drawing>
      </w:r>
    </w:p>
    <w:tbl>
      <w:tblPr>
        <w:tblStyle w:val="TableGrid"/>
        <w:tblW w:w="14080" w:type="dxa"/>
        <w:tblLook w:val="04A0" w:firstRow="1" w:lastRow="0" w:firstColumn="1" w:lastColumn="0" w:noHBand="0" w:noVBand="1"/>
      </w:tblPr>
      <w:tblGrid>
        <w:gridCol w:w="602"/>
        <w:gridCol w:w="1784"/>
        <w:gridCol w:w="1911"/>
        <w:gridCol w:w="1401"/>
        <w:gridCol w:w="5200"/>
        <w:gridCol w:w="3182"/>
      </w:tblGrid>
      <w:tr w:rsidR="003D1B61" w:rsidRPr="00070528" w14:paraId="13E8F78C" w14:textId="77777777" w:rsidTr="00CB02FA">
        <w:trPr>
          <w:tblHeader/>
        </w:trPr>
        <w:tc>
          <w:tcPr>
            <w:tcW w:w="602" w:type="dxa"/>
            <w:shd w:val="clear" w:color="auto" w:fill="BFBFBF" w:themeFill="background1" w:themeFillShade="BF"/>
            <w:vAlign w:val="center"/>
          </w:tcPr>
          <w:p w14:paraId="2A68FE4A" w14:textId="77777777" w:rsidR="003D1B61" w:rsidRPr="00070528" w:rsidRDefault="003D1B61" w:rsidP="001557AE">
            <w:pPr>
              <w:spacing w:before="74" w:after="37"/>
              <w:ind w:left="0"/>
              <w:jc w:val="center"/>
              <w:rPr>
                <w:rFonts w:cs="Tahoma"/>
                <w:b/>
                <w:sz w:val="22"/>
                <w:szCs w:val="22"/>
              </w:rPr>
            </w:pPr>
            <w:r w:rsidRPr="00070528">
              <w:rPr>
                <w:rFonts w:cs="Tahoma"/>
                <w:b/>
                <w:sz w:val="22"/>
                <w:szCs w:val="22"/>
              </w:rPr>
              <w:t>#</w:t>
            </w:r>
          </w:p>
        </w:tc>
        <w:tc>
          <w:tcPr>
            <w:tcW w:w="1784" w:type="dxa"/>
            <w:shd w:val="clear" w:color="auto" w:fill="BFBFBF" w:themeFill="background1" w:themeFillShade="BF"/>
            <w:vAlign w:val="center"/>
          </w:tcPr>
          <w:p w14:paraId="18F031B4" w14:textId="77777777" w:rsidR="003D1B61" w:rsidRPr="00070528" w:rsidRDefault="003D1B61" w:rsidP="001557AE">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51AF918B" w14:textId="77777777" w:rsidR="003D1B61" w:rsidRPr="00070528" w:rsidRDefault="003D1B61" w:rsidP="001557AE">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576F6274" w14:textId="77777777" w:rsidR="003D1B61" w:rsidRPr="00070528" w:rsidRDefault="003D1B61" w:rsidP="001557AE">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6720D7A0" w14:textId="77777777" w:rsidR="003D1B61" w:rsidRPr="00070528" w:rsidRDefault="003D1B61" w:rsidP="001557AE">
            <w:pPr>
              <w:spacing w:before="74" w:after="37"/>
              <w:ind w:left="0"/>
              <w:jc w:val="center"/>
              <w:rPr>
                <w:rFonts w:cs="Tahoma"/>
                <w:b/>
                <w:sz w:val="22"/>
                <w:szCs w:val="22"/>
              </w:rPr>
            </w:pPr>
            <w:r w:rsidRPr="00070528">
              <w:rPr>
                <w:rFonts w:cs="Tahoma"/>
                <w:b/>
                <w:sz w:val="22"/>
                <w:szCs w:val="22"/>
              </w:rPr>
              <w:t>Mô tả</w:t>
            </w:r>
          </w:p>
        </w:tc>
        <w:tc>
          <w:tcPr>
            <w:tcW w:w="3182" w:type="dxa"/>
            <w:shd w:val="clear" w:color="auto" w:fill="BFBFBF" w:themeFill="background1" w:themeFillShade="BF"/>
            <w:vAlign w:val="center"/>
          </w:tcPr>
          <w:p w14:paraId="71FD0D02" w14:textId="77777777" w:rsidR="003D1B61" w:rsidRPr="00070528" w:rsidRDefault="003D1B61" w:rsidP="001557AE">
            <w:pPr>
              <w:spacing w:before="74" w:after="37"/>
              <w:ind w:left="0"/>
              <w:jc w:val="center"/>
              <w:rPr>
                <w:rFonts w:cs="Tahoma"/>
                <w:b/>
                <w:sz w:val="22"/>
                <w:szCs w:val="22"/>
              </w:rPr>
            </w:pPr>
            <w:r w:rsidRPr="00070528">
              <w:rPr>
                <w:rFonts w:cs="Tahoma"/>
                <w:b/>
                <w:sz w:val="22"/>
                <w:szCs w:val="22"/>
              </w:rPr>
              <w:t>Validation</w:t>
            </w:r>
          </w:p>
        </w:tc>
      </w:tr>
      <w:tr w:rsidR="003D1B61" w:rsidRPr="00070528" w14:paraId="5EF05F9A" w14:textId="77777777" w:rsidTr="00CB02FA">
        <w:tc>
          <w:tcPr>
            <w:tcW w:w="14080" w:type="dxa"/>
            <w:gridSpan w:val="6"/>
          </w:tcPr>
          <w:p w14:paraId="6B6D6609" w14:textId="59AED4D8" w:rsidR="003D1B61" w:rsidRPr="00070528" w:rsidRDefault="00E42502" w:rsidP="001557AE">
            <w:pPr>
              <w:spacing w:before="74" w:after="37"/>
              <w:ind w:left="0"/>
              <w:rPr>
                <w:rFonts w:cs="Tahoma"/>
                <w:sz w:val="22"/>
                <w:szCs w:val="22"/>
              </w:rPr>
            </w:pPr>
            <w:r w:rsidRPr="00070528">
              <w:rPr>
                <w:rFonts w:cs="Tahoma"/>
                <w:sz w:val="22"/>
                <w:szCs w:val="22"/>
              </w:rPr>
              <w:t>Phần tìm kiếm</w:t>
            </w:r>
          </w:p>
        </w:tc>
      </w:tr>
      <w:tr w:rsidR="003D1B61" w:rsidRPr="00070528" w14:paraId="1DD294B8" w14:textId="77777777" w:rsidTr="00CB02FA">
        <w:tc>
          <w:tcPr>
            <w:tcW w:w="602" w:type="dxa"/>
          </w:tcPr>
          <w:p w14:paraId="46908C5C" w14:textId="284EF487" w:rsidR="003D1B61" w:rsidRPr="00070528" w:rsidRDefault="003D1B61" w:rsidP="000C1FDD">
            <w:pPr>
              <w:pStyle w:val="ListParagraph"/>
              <w:numPr>
                <w:ilvl w:val="0"/>
                <w:numId w:val="41"/>
              </w:numPr>
              <w:tabs>
                <w:tab w:val="left" w:pos="223"/>
              </w:tabs>
              <w:spacing w:before="74" w:after="37"/>
              <w:ind w:left="277" w:hanging="223"/>
              <w:rPr>
                <w:rFonts w:cs="Tahoma"/>
                <w:sz w:val="22"/>
                <w:szCs w:val="22"/>
              </w:rPr>
            </w:pPr>
          </w:p>
        </w:tc>
        <w:tc>
          <w:tcPr>
            <w:tcW w:w="1784" w:type="dxa"/>
          </w:tcPr>
          <w:p w14:paraId="3265711A" w14:textId="6C22AE58" w:rsidR="003D1B61" w:rsidRPr="00070528" w:rsidRDefault="00E42502" w:rsidP="001557AE">
            <w:pPr>
              <w:spacing w:before="74" w:after="37"/>
              <w:ind w:left="12"/>
              <w:rPr>
                <w:rFonts w:cs="Tahoma"/>
                <w:sz w:val="22"/>
                <w:szCs w:val="22"/>
              </w:rPr>
            </w:pPr>
            <w:r w:rsidRPr="00070528">
              <w:rPr>
                <w:rFonts w:cs="Tahoma"/>
                <w:sz w:val="22"/>
                <w:szCs w:val="22"/>
              </w:rPr>
              <w:t>User</w:t>
            </w:r>
          </w:p>
        </w:tc>
        <w:tc>
          <w:tcPr>
            <w:tcW w:w="1911" w:type="dxa"/>
          </w:tcPr>
          <w:p w14:paraId="78B0B773" w14:textId="10EB5530"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2E7AC225" w14:textId="77777777" w:rsidR="003D1B61" w:rsidRPr="00070528" w:rsidRDefault="003D1B61" w:rsidP="001557AE">
            <w:pPr>
              <w:spacing w:before="74" w:after="37"/>
              <w:ind w:left="337"/>
              <w:rPr>
                <w:rFonts w:cs="Tahoma"/>
                <w:sz w:val="22"/>
                <w:szCs w:val="22"/>
              </w:rPr>
            </w:pPr>
            <w:r w:rsidRPr="00070528">
              <w:rPr>
                <w:rFonts w:cs="Tahoma"/>
                <w:sz w:val="22"/>
                <w:szCs w:val="22"/>
              </w:rPr>
              <w:t xml:space="preserve">X </w:t>
            </w:r>
          </w:p>
        </w:tc>
        <w:tc>
          <w:tcPr>
            <w:tcW w:w="5200" w:type="dxa"/>
          </w:tcPr>
          <w:p w14:paraId="3676D996" w14:textId="40934AC4" w:rsidR="003D1B61" w:rsidRPr="00070528" w:rsidRDefault="00E42502" w:rsidP="001557AE">
            <w:pPr>
              <w:spacing w:before="74" w:after="37"/>
              <w:ind w:left="39"/>
              <w:rPr>
                <w:rFonts w:cs="Tahoma"/>
                <w:sz w:val="22"/>
                <w:szCs w:val="22"/>
              </w:rPr>
            </w:pPr>
            <w:r w:rsidRPr="00070528">
              <w:rPr>
                <w:rFonts w:cs="Tahoma"/>
                <w:sz w:val="22"/>
                <w:szCs w:val="22"/>
              </w:rPr>
              <w:t>Hiển thị tên user đang đăng nhập</w:t>
            </w:r>
          </w:p>
        </w:tc>
        <w:tc>
          <w:tcPr>
            <w:tcW w:w="3182" w:type="dxa"/>
          </w:tcPr>
          <w:p w14:paraId="088628A9"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DE6DBD" w:rsidRPr="00070528" w14:paraId="696EFCBC" w14:textId="77777777" w:rsidTr="00CB02FA">
        <w:tc>
          <w:tcPr>
            <w:tcW w:w="602" w:type="dxa"/>
          </w:tcPr>
          <w:p w14:paraId="0A8FAC9D" w14:textId="77777777" w:rsidR="00DE6DBD" w:rsidRPr="00070528" w:rsidRDefault="00DE6DBD" w:rsidP="000C1FDD">
            <w:pPr>
              <w:pStyle w:val="ListParagraph"/>
              <w:numPr>
                <w:ilvl w:val="0"/>
                <w:numId w:val="41"/>
              </w:numPr>
              <w:tabs>
                <w:tab w:val="left" w:pos="223"/>
              </w:tabs>
              <w:spacing w:before="74" w:after="37"/>
              <w:ind w:left="277" w:hanging="223"/>
              <w:rPr>
                <w:rFonts w:cs="Tahoma"/>
                <w:sz w:val="22"/>
                <w:szCs w:val="22"/>
              </w:rPr>
            </w:pPr>
          </w:p>
        </w:tc>
        <w:tc>
          <w:tcPr>
            <w:tcW w:w="1784" w:type="dxa"/>
          </w:tcPr>
          <w:p w14:paraId="44DDC127" w14:textId="5BB24A0B" w:rsidR="00DE6DBD" w:rsidRPr="00070528" w:rsidRDefault="00DE6DBD" w:rsidP="001557AE">
            <w:pPr>
              <w:spacing w:before="74" w:after="37"/>
              <w:ind w:left="12"/>
              <w:rPr>
                <w:rFonts w:cs="Tahoma"/>
                <w:sz w:val="22"/>
                <w:szCs w:val="22"/>
              </w:rPr>
            </w:pPr>
            <w:r w:rsidRPr="00070528">
              <w:rPr>
                <w:rFonts w:cs="Tahoma"/>
                <w:sz w:val="22"/>
                <w:szCs w:val="22"/>
              </w:rPr>
              <w:t>User vận hành</w:t>
            </w:r>
          </w:p>
        </w:tc>
        <w:tc>
          <w:tcPr>
            <w:tcW w:w="1911" w:type="dxa"/>
          </w:tcPr>
          <w:p w14:paraId="0A47BEE7" w14:textId="60CA6B85" w:rsidR="00DE6DBD" w:rsidRPr="00070528" w:rsidRDefault="00DE6DBD" w:rsidP="001557AE">
            <w:pPr>
              <w:spacing w:before="74" w:after="37"/>
              <w:ind w:left="60"/>
              <w:rPr>
                <w:rFonts w:cs="Tahoma"/>
                <w:sz w:val="22"/>
                <w:szCs w:val="22"/>
              </w:rPr>
            </w:pPr>
            <w:r w:rsidRPr="00070528">
              <w:rPr>
                <w:rFonts w:cs="Tahoma"/>
                <w:sz w:val="22"/>
                <w:szCs w:val="22"/>
              </w:rPr>
              <w:t>Dropdownlist</w:t>
            </w:r>
          </w:p>
        </w:tc>
        <w:tc>
          <w:tcPr>
            <w:tcW w:w="1401" w:type="dxa"/>
          </w:tcPr>
          <w:p w14:paraId="7D734D33" w14:textId="77777777" w:rsidR="00DE6DBD" w:rsidRPr="00070528" w:rsidRDefault="00DE6DBD" w:rsidP="001557AE">
            <w:pPr>
              <w:spacing w:before="74" w:after="37"/>
              <w:ind w:left="337"/>
              <w:rPr>
                <w:rFonts w:cs="Tahoma"/>
                <w:sz w:val="22"/>
                <w:szCs w:val="22"/>
              </w:rPr>
            </w:pPr>
          </w:p>
        </w:tc>
        <w:tc>
          <w:tcPr>
            <w:tcW w:w="5200" w:type="dxa"/>
          </w:tcPr>
          <w:p w14:paraId="4B65A0F4" w14:textId="29DB607F" w:rsidR="00DE6DBD" w:rsidRPr="00070528" w:rsidRDefault="00DE6DBD" w:rsidP="001557AE">
            <w:pPr>
              <w:spacing w:before="74" w:after="37"/>
              <w:ind w:left="39"/>
              <w:rPr>
                <w:rFonts w:cs="Tahoma"/>
                <w:sz w:val="22"/>
                <w:szCs w:val="22"/>
              </w:rPr>
            </w:pPr>
            <w:r w:rsidRPr="00070528">
              <w:rPr>
                <w:rFonts w:cs="Tahoma"/>
                <w:sz w:val="22"/>
                <w:szCs w:val="22"/>
              </w:rPr>
              <w:t>Hiển thị tên user VH2 đã xử lý hồ sơ</w:t>
            </w:r>
          </w:p>
        </w:tc>
        <w:tc>
          <w:tcPr>
            <w:tcW w:w="3182" w:type="dxa"/>
          </w:tcPr>
          <w:p w14:paraId="14DC7B32" w14:textId="683D4D05" w:rsidR="00DE6DBD" w:rsidRPr="00070528" w:rsidRDefault="00DE6DBD" w:rsidP="001557AE">
            <w:pPr>
              <w:spacing w:before="74" w:after="37"/>
              <w:ind w:left="0"/>
              <w:rPr>
                <w:rFonts w:cs="Tahoma"/>
                <w:sz w:val="22"/>
                <w:szCs w:val="22"/>
              </w:rPr>
            </w:pPr>
            <w:r w:rsidRPr="00070528">
              <w:rPr>
                <w:rFonts w:cs="Tahoma"/>
                <w:sz w:val="22"/>
                <w:szCs w:val="22"/>
              </w:rPr>
              <w:t>Cho phép chọn trong danh sách tên user vận hành</w:t>
            </w:r>
          </w:p>
        </w:tc>
      </w:tr>
      <w:tr w:rsidR="003D1B61" w:rsidRPr="00070528" w14:paraId="4B9366B3" w14:textId="77777777" w:rsidTr="00CB02FA">
        <w:tc>
          <w:tcPr>
            <w:tcW w:w="602" w:type="dxa"/>
          </w:tcPr>
          <w:p w14:paraId="32A00899" w14:textId="77777777" w:rsidR="003D1B61" w:rsidRPr="00070528" w:rsidRDefault="003D1B61" w:rsidP="000C1FDD">
            <w:pPr>
              <w:pStyle w:val="ListParagraph"/>
              <w:numPr>
                <w:ilvl w:val="0"/>
                <w:numId w:val="41"/>
              </w:numPr>
              <w:tabs>
                <w:tab w:val="left" w:pos="223"/>
              </w:tabs>
              <w:spacing w:before="74" w:after="37"/>
              <w:ind w:left="277" w:hanging="223"/>
              <w:rPr>
                <w:rFonts w:cs="Tahoma"/>
                <w:sz w:val="22"/>
                <w:szCs w:val="22"/>
              </w:rPr>
            </w:pPr>
          </w:p>
        </w:tc>
        <w:tc>
          <w:tcPr>
            <w:tcW w:w="1784" w:type="dxa"/>
          </w:tcPr>
          <w:p w14:paraId="4076A070" w14:textId="77777777" w:rsidR="003D1B61" w:rsidRPr="00070528" w:rsidRDefault="003D1B61" w:rsidP="001557AE">
            <w:pPr>
              <w:spacing w:before="74" w:after="37"/>
              <w:ind w:left="12"/>
              <w:rPr>
                <w:rFonts w:cs="Tahoma"/>
                <w:sz w:val="22"/>
                <w:szCs w:val="22"/>
              </w:rPr>
            </w:pPr>
            <w:r w:rsidRPr="00070528">
              <w:rPr>
                <w:rFonts w:cs="Tahoma"/>
                <w:sz w:val="22"/>
                <w:szCs w:val="22"/>
              </w:rPr>
              <w:t>Số hợp đồng</w:t>
            </w:r>
          </w:p>
        </w:tc>
        <w:tc>
          <w:tcPr>
            <w:tcW w:w="1911" w:type="dxa"/>
          </w:tcPr>
          <w:p w14:paraId="21F5ADC6" w14:textId="556403B7"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69184A89" w14:textId="4A48EB6E" w:rsidR="003D1B61" w:rsidRPr="00070528" w:rsidRDefault="003D1B61" w:rsidP="001557AE">
            <w:pPr>
              <w:spacing w:before="74" w:after="37"/>
              <w:ind w:left="337"/>
              <w:rPr>
                <w:rFonts w:cs="Tahoma"/>
                <w:sz w:val="22"/>
                <w:szCs w:val="22"/>
              </w:rPr>
            </w:pPr>
          </w:p>
        </w:tc>
        <w:tc>
          <w:tcPr>
            <w:tcW w:w="5200" w:type="dxa"/>
          </w:tcPr>
          <w:p w14:paraId="63F06028" w14:textId="64CB6E67" w:rsidR="003D1B61" w:rsidRPr="00070528" w:rsidRDefault="00E42502" w:rsidP="001557AE">
            <w:pPr>
              <w:spacing w:before="74" w:after="37"/>
              <w:ind w:left="39"/>
              <w:rPr>
                <w:rFonts w:cs="Tahoma"/>
                <w:sz w:val="22"/>
                <w:szCs w:val="22"/>
              </w:rPr>
            </w:pPr>
            <w:r w:rsidRPr="00070528">
              <w:rPr>
                <w:rFonts w:cs="Tahoma"/>
                <w:sz w:val="22"/>
                <w:szCs w:val="22"/>
              </w:rPr>
              <w:t>Cho phép nhập số hợp đồng cần tìm</w:t>
            </w:r>
          </w:p>
        </w:tc>
        <w:tc>
          <w:tcPr>
            <w:tcW w:w="3182" w:type="dxa"/>
          </w:tcPr>
          <w:p w14:paraId="78A2E150" w14:textId="77777777" w:rsidR="00E42502" w:rsidRPr="00070528" w:rsidRDefault="00E42502" w:rsidP="001557AE">
            <w:pPr>
              <w:spacing w:before="74" w:after="37"/>
              <w:ind w:left="0"/>
              <w:rPr>
                <w:rFonts w:cs="Tahoma"/>
                <w:sz w:val="22"/>
                <w:szCs w:val="22"/>
              </w:rPr>
            </w:pPr>
            <w:r w:rsidRPr="00070528">
              <w:rPr>
                <w:rFonts w:cs="Tahoma"/>
                <w:sz w:val="22"/>
                <w:szCs w:val="22"/>
              </w:rPr>
              <w:t xml:space="preserve">Mặc đinh: trắng </w:t>
            </w:r>
          </w:p>
          <w:p w14:paraId="17A5B813" w14:textId="6C0AE292" w:rsidR="003D1B61" w:rsidRPr="00070528" w:rsidRDefault="00E42502" w:rsidP="001557AE">
            <w:pPr>
              <w:spacing w:before="74" w:after="37"/>
              <w:ind w:left="0"/>
              <w:rPr>
                <w:rFonts w:cs="Tahoma"/>
                <w:sz w:val="22"/>
                <w:szCs w:val="22"/>
              </w:rPr>
            </w:pPr>
            <w:r w:rsidRPr="00070528">
              <w:rPr>
                <w:rFonts w:cs="Tahoma"/>
                <w:sz w:val="22"/>
                <w:szCs w:val="22"/>
              </w:rPr>
              <w:t>Cho phép sửa</w:t>
            </w:r>
          </w:p>
        </w:tc>
      </w:tr>
      <w:tr w:rsidR="003D1B61" w:rsidRPr="00070528" w14:paraId="238BFD26" w14:textId="77777777" w:rsidTr="00CB02FA">
        <w:tc>
          <w:tcPr>
            <w:tcW w:w="602" w:type="dxa"/>
          </w:tcPr>
          <w:p w14:paraId="6A679129" w14:textId="77777777" w:rsidR="003D1B61" w:rsidRPr="00070528" w:rsidRDefault="003D1B61" w:rsidP="000C1FDD">
            <w:pPr>
              <w:pStyle w:val="ListParagraph"/>
              <w:numPr>
                <w:ilvl w:val="0"/>
                <w:numId w:val="41"/>
              </w:numPr>
              <w:tabs>
                <w:tab w:val="left" w:pos="223"/>
              </w:tabs>
              <w:spacing w:before="74" w:after="37"/>
              <w:ind w:left="277" w:hanging="223"/>
              <w:rPr>
                <w:rFonts w:cs="Tahoma"/>
                <w:sz w:val="22"/>
                <w:szCs w:val="22"/>
              </w:rPr>
            </w:pPr>
          </w:p>
        </w:tc>
        <w:tc>
          <w:tcPr>
            <w:tcW w:w="1784" w:type="dxa"/>
          </w:tcPr>
          <w:p w14:paraId="2238B2C7" w14:textId="6DCC505E" w:rsidR="003D1B61" w:rsidRPr="00070528" w:rsidRDefault="00E42502" w:rsidP="001557AE">
            <w:pPr>
              <w:spacing w:before="74" w:after="37"/>
              <w:ind w:left="12"/>
              <w:rPr>
                <w:rFonts w:cs="Tahoma"/>
                <w:sz w:val="22"/>
                <w:szCs w:val="22"/>
              </w:rPr>
            </w:pPr>
            <w:r w:rsidRPr="00070528">
              <w:rPr>
                <w:rFonts w:cs="Tahoma"/>
                <w:sz w:val="22"/>
                <w:szCs w:val="22"/>
              </w:rPr>
              <w:t>Trạng thái</w:t>
            </w:r>
            <w:r w:rsidR="006D6E15" w:rsidRPr="00070528">
              <w:rPr>
                <w:rFonts w:cs="Tahoma"/>
                <w:sz w:val="22"/>
                <w:szCs w:val="22"/>
              </w:rPr>
              <w:t xml:space="preserve"> lưu kho</w:t>
            </w:r>
          </w:p>
        </w:tc>
        <w:tc>
          <w:tcPr>
            <w:tcW w:w="1911" w:type="dxa"/>
          </w:tcPr>
          <w:p w14:paraId="742F50CF" w14:textId="485AAA69" w:rsidR="003D1B61" w:rsidRPr="00070528" w:rsidRDefault="00E42502" w:rsidP="001557AE">
            <w:pPr>
              <w:spacing w:before="74" w:after="37"/>
              <w:ind w:left="60"/>
              <w:rPr>
                <w:rFonts w:cs="Tahoma"/>
                <w:sz w:val="22"/>
                <w:szCs w:val="22"/>
              </w:rPr>
            </w:pPr>
            <w:r w:rsidRPr="00070528">
              <w:rPr>
                <w:rFonts w:cs="Tahoma"/>
                <w:sz w:val="22"/>
                <w:szCs w:val="22"/>
              </w:rPr>
              <w:t>Dropdownlist</w:t>
            </w:r>
          </w:p>
        </w:tc>
        <w:tc>
          <w:tcPr>
            <w:tcW w:w="1401" w:type="dxa"/>
          </w:tcPr>
          <w:p w14:paraId="563C1134" w14:textId="4F7A8CFE" w:rsidR="003D1B61" w:rsidRPr="00070528" w:rsidRDefault="003D1B61" w:rsidP="001557AE">
            <w:pPr>
              <w:spacing w:before="74" w:after="37"/>
              <w:ind w:left="337"/>
              <w:rPr>
                <w:rFonts w:cs="Tahoma"/>
                <w:sz w:val="22"/>
                <w:szCs w:val="22"/>
              </w:rPr>
            </w:pPr>
          </w:p>
        </w:tc>
        <w:tc>
          <w:tcPr>
            <w:tcW w:w="5200" w:type="dxa"/>
          </w:tcPr>
          <w:p w14:paraId="596CE968" w14:textId="7C7E4A2C" w:rsidR="003D1B61" w:rsidRPr="00070528" w:rsidRDefault="00E42502" w:rsidP="001557AE">
            <w:pPr>
              <w:spacing w:before="74" w:after="37"/>
              <w:ind w:left="39"/>
              <w:rPr>
                <w:rFonts w:cs="Tahoma"/>
                <w:sz w:val="22"/>
                <w:szCs w:val="22"/>
              </w:rPr>
            </w:pPr>
            <w:r w:rsidRPr="00070528">
              <w:rPr>
                <w:rFonts w:cs="Tahoma"/>
                <w:sz w:val="22"/>
                <w:szCs w:val="22"/>
              </w:rPr>
              <w:t>Cho phép chọn trạng thái của giấy tờ để tìm kiếm</w:t>
            </w:r>
          </w:p>
        </w:tc>
        <w:tc>
          <w:tcPr>
            <w:tcW w:w="3182" w:type="dxa"/>
          </w:tcPr>
          <w:p w14:paraId="6DE8D3BB" w14:textId="03938EA4" w:rsidR="003D1B61" w:rsidRPr="00070528" w:rsidRDefault="00E42502" w:rsidP="001557AE">
            <w:pPr>
              <w:spacing w:before="74" w:after="37"/>
              <w:ind w:left="0"/>
              <w:rPr>
                <w:rFonts w:cs="Tahoma"/>
                <w:sz w:val="22"/>
                <w:szCs w:val="22"/>
              </w:rPr>
            </w:pPr>
            <w:r w:rsidRPr="00070528">
              <w:rPr>
                <w:rFonts w:cs="Tahoma"/>
                <w:sz w:val="22"/>
                <w:szCs w:val="22"/>
              </w:rPr>
              <w:t>Mặc đị</w:t>
            </w:r>
            <w:r w:rsidR="00414670" w:rsidRPr="00070528">
              <w:rPr>
                <w:rFonts w:cs="Tahoma"/>
                <w:sz w:val="22"/>
                <w:szCs w:val="22"/>
              </w:rPr>
              <w:t>nh: Chờ lưu kho_Hoàn chỉnh và Chờ lưu kho_Cần update lỗi</w:t>
            </w:r>
          </w:p>
          <w:p w14:paraId="55BF8C68" w14:textId="77777777" w:rsidR="00E42502" w:rsidRPr="00070528" w:rsidRDefault="00E42502" w:rsidP="001557AE">
            <w:pPr>
              <w:spacing w:before="74" w:after="37"/>
              <w:ind w:left="0"/>
              <w:rPr>
                <w:rFonts w:cs="Tahoma"/>
                <w:sz w:val="22"/>
                <w:szCs w:val="22"/>
              </w:rPr>
            </w:pPr>
            <w:r w:rsidRPr="00070528">
              <w:rPr>
                <w:rFonts w:cs="Tahoma"/>
                <w:sz w:val="22"/>
                <w:szCs w:val="22"/>
              </w:rPr>
              <w:t>Cho phép chọn trong list gồm:</w:t>
            </w:r>
          </w:p>
          <w:p w14:paraId="3F0848F1" w14:textId="77777777"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1106A5A4" w14:textId="77777777"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Chờ lưu kho_Hoàn chinh</w:t>
            </w:r>
          </w:p>
          <w:p w14:paraId="0E58E20B" w14:textId="77777777"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Chờ lưu kho_Cần update lỗi</w:t>
            </w:r>
          </w:p>
          <w:p w14:paraId="205F52E3" w14:textId="77777777"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w:t>
            </w:r>
          </w:p>
          <w:p w14:paraId="7F330C79" w14:textId="77777777"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w:t>
            </w:r>
          </w:p>
          <w:p w14:paraId="1E4252DA" w14:textId="442EE1E3"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lỗi_Đang cho mượn</w:t>
            </w:r>
          </w:p>
          <w:p w14:paraId="42431BBD" w14:textId="3498BB6B" w:rsidR="00E42502" w:rsidRPr="00070528" w:rsidRDefault="00E42502" w:rsidP="00E42502">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chỉnh_Đang cho mượn</w:t>
            </w:r>
          </w:p>
        </w:tc>
      </w:tr>
      <w:tr w:rsidR="006D6E15" w:rsidRPr="00070528" w14:paraId="2BDF50CC" w14:textId="77777777" w:rsidTr="00CB02FA">
        <w:tc>
          <w:tcPr>
            <w:tcW w:w="602" w:type="dxa"/>
          </w:tcPr>
          <w:p w14:paraId="06C74D72" w14:textId="77777777" w:rsidR="006D6E15" w:rsidRPr="00070528" w:rsidRDefault="006D6E15" w:rsidP="000C1FDD">
            <w:pPr>
              <w:pStyle w:val="ListParagraph"/>
              <w:numPr>
                <w:ilvl w:val="0"/>
                <w:numId w:val="41"/>
              </w:numPr>
              <w:tabs>
                <w:tab w:val="left" w:pos="223"/>
              </w:tabs>
              <w:spacing w:before="74" w:after="37"/>
              <w:ind w:left="277" w:hanging="223"/>
              <w:rPr>
                <w:rFonts w:cs="Tahoma"/>
                <w:sz w:val="22"/>
                <w:szCs w:val="22"/>
              </w:rPr>
            </w:pPr>
          </w:p>
        </w:tc>
        <w:tc>
          <w:tcPr>
            <w:tcW w:w="1784" w:type="dxa"/>
          </w:tcPr>
          <w:p w14:paraId="26F2BFB8" w14:textId="288A43A5" w:rsidR="006D6E15" w:rsidRPr="00070528" w:rsidRDefault="006D6E15" w:rsidP="001557AE">
            <w:pPr>
              <w:spacing w:before="74" w:after="37"/>
              <w:ind w:left="12"/>
              <w:rPr>
                <w:rFonts w:cs="Tahoma"/>
                <w:sz w:val="22"/>
                <w:szCs w:val="22"/>
              </w:rPr>
            </w:pPr>
            <w:r w:rsidRPr="00070528">
              <w:rPr>
                <w:rFonts w:cs="Tahoma"/>
                <w:sz w:val="22"/>
                <w:szCs w:val="22"/>
              </w:rPr>
              <w:t>Ngày lưu kho … đến …</w:t>
            </w:r>
          </w:p>
        </w:tc>
        <w:tc>
          <w:tcPr>
            <w:tcW w:w="1911" w:type="dxa"/>
          </w:tcPr>
          <w:p w14:paraId="49B1BD40" w14:textId="620B7739" w:rsidR="006D6E15" w:rsidRPr="00070528" w:rsidRDefault="006D6E15" w:rsidP="001557AE">
            <w:pPr>
              <w:spacing w:before="74" w:after="37"/>
              <w:ind w:left="60"/>
              <w:rPr>
                <w:rFonts w:cs="Tahoma"/>
                <w:sz w:val="22"/>
                <w:szCs w:val="22"/>
              </w:rPr>
            </w:pPr>
            <w:r w:rsidRPr="00070528">
              <w:rPr>
                <w:rFonts w:cs="Tahoma"/>
                <w:sz w:val="22"/>
                <w:szCs w:val="22"/>
              </w:rPr>
              <w:t>Date</w:t>
            </w:r>
          </w:p>
        </w:tc>
        <w:tc>
          <w:tcPr>
            <w:tcW w:w="1401" w:type="dxa"/>
          </w:tcPr>
          <w:p w14:paraId="42B61E0F" w14:textId="77777777" w:rsidR="006D6E15" w:rsidRPr="00070528" w:rsidRDefault="006D6E15" w:rsidP="001557AE">
            <w:pPr>
              <w:spacing w:before="74" w:after="37"/>
              <w:ind w:left="337"/>
              <w:rPr>
                <w:rFonts w:cs="Tahoma"/>
                <w:sz w:val="22"/>
                <w:szCs w:val="22"/>
              </w:rPr>
            </w:pPr>
          </w:p>
        </w:tc>
        <w:tc>
          <w:tcPr>
            <w:tcW w:w="5200" w:type="dxa"/>
          </w:tcPr>
          <w:p w14:paraId="5FAC0F2C" w14:textId="58B09C91" w:rsidR="006D6E15" w:rsidRPr="00070528" w:rsidRDefault="006D6E15" w:rsidP="006D6E15">
            <w:pPr>
              <w:spacing w:before="74" w:after="37"/>
              <w:ind w:left="0"/>
              <w:rPr>
                <w:rFonts w:cs="Tahoma"/>
                <w:sz w:val="22"/>
                <w:szCs w:val="22"/>
              </w:rPr>
            </w:pPr>
            <w:r w:rsidRPr="00070528">
              <w:rPr>
                <w:rFonts w:cs="Tahoma"/>
                <w:sz w:val="22"/>
                <w:szCs w:val="22"/>
              </w:rPr>
              <w:t>Nhập ngày lưu kho của giấy tờ để tìm kiếm</w:t>
            </w:r>
          </w:p>
        </w:tc>
        <w:tc>
          <w:tcPr>
            <w:tcW w:w="3182" w:type="dxa"/>
          </w:tcPr>
          <w:p w14:paraId="04A41163" w14:textId="77777777" w:rsidR="006D6E15" w:rsidRPr="00070528" w:rsidRDefault="006D6E15" w:rsidP="001557AE">
            <w:pPr>
              <w:spacing w:before="74" w:after="37"/>
              <w:ind w:left="0"/>
              <w:rPr>
                <w:rFonts w:cs="Tahoma"/>
                <w:sz w:val="22"/>
                <w:szCs w:val="22"/>
              </w:rPr>
            </w:pPr>
            <w:r w:rsidRPr="00070528">
              <w:rPr>
                <w:rFonts w:cs="Tahoma"/>
                <w:sz w:val="22"/>
                <w:szCs w:val="22"/>
              </w:rPr>
              <w:t>Mặc định: trắng</w:t>
            </w:r>
          </w:p>
          <w:p w14:paraId="66CEF023" w14:textId="05410960" w:rsidR="006D6E15" w:rsidRPr="00070528" w:rsidRDefault="006D6E15" w:rsidP="001557AE">
            <w:pPr>
              <w:spacing w:before="74" w:after="37"/>
              <w:ind w:left="0"/>
              <w:rPr>
                <w:rFonts w:cs="Tahoma"/>
                <w:sz w:val="22"/>
                <w:szCs w:val="22"/>
              </w:rPr>
            </w:pPr>
            <w:r w:rsidRPr="00070528">
              <w:rPr>
                <w:rFonts w:cs="Tahoma"/>
                <w:sz w:val="22"/>
                <w:szCs w:val="22"/>
              </w:rPr>
              <w:t>Cho phép nhập theo khoảng</w:t>
            </w:r>
          </w:p>
        </w:tc>
      </w:tr>
      <w:tr w:rsidR="00574DD2" w:rsidRPr="00070528" w14:paraId="13BEA4D0" w14:textId="77777777" w:rsidTr="00CB02FA">
        <w:tc>
          <w:tcPr>
            <w:tcW w:w="602" w:type="dxa"/>
          </w:tcPr>
          <w:p w14:paraId="234F51C5" w14:textId="77777777" w:rsidR="00574DD2" w:rsidRPr="00070528" w:rsidRDefault="00574DD2" w:rsidP="00842577">
            <w:pPr>
              <w:pStyle w:val="ListParagraph"/>
              <w:numPr>
                <w:ilvl w:val="0"/>
                <w:numId w:val="41"/>
              </w:numPr>
              <w:tabs>
                <w:tab w:val="left" w:pos="223"/>
              </w:tabs>
              <w:spacing w:before="74" w:after="37"/>
              <w:ind w:left="277" w:hanging="223"/>
              <w:rPr>
                <w:rFonts w:cs="Tahoma"/>
                <w:sz w:val="22"/>
                <w:szCs w:val="22"/>
              </w:rPr>
            </w:pPr>
          </w:p>
        </w:tc>
        <w:tc>
          <w:tcPr>
            <w:tcW w:w="1784" w:type="dxa"/>
          </w:tcPr>
          <w:p w14:paraId="3500B182" w14:textId="77777777" w:rsidR="00574DD2" w:rsidRPr="00070528" w:rsidRDefault="00574DD2" w:rsidP="00842577">
            <w:pPr>
              <w:spacing w:before="74" w:after="37"/>
              <w:ind w:left="12"/>
              <w:rPr>
                <w:rFonts w:cs="Tahoma"/>
                <w:sz w:val="22"/>
                <w:szCs w:val="22"/>
              </w:rPr>
            </w:pPr>
            <w:r w:rsidRPr="00070528">
              <w:rPr>
                <w:rFonts w:cs="Tahoma"/>
                <w:sz w:val="22"/>
                <w:szCs w:val="22"/>
              </w:rPr>
              <w:t>Luồng</w:t>
            </w:r>
          </w:p>
        </w:tc>
        <w:tc>
          <w:tcPr>
            <w:tcW w:w="1911" w:type="dxa"/>
          </w:tcPr>
          <w:p w14:paraId="76A691E1" w14:textId="77777777" w:rsidR="00574DD2" w:rsidRPr="00070528" w:rsidRDefault="00574DD2" w:rsidP="00842577">
            <w:pPr>
              <w:spacing w:before="74" w:after="37"/>
              <w:ind w:left="60"/>
              <w:rPr>
                <w:rFonts w:cs="Tahoma"/>
                <w:sz w:val="22"/>
                <w:szCs w:val="22"/>
              </w:rPr>
            </w:pPr>
            <w:r w:rsidRPr="00070528">
              <w:rPr>
                <w:rFonts w:cs="Tahoma"/>
                <w:sz w:val="22"/>
                <w:szCs w:val="22"/>
              </w:rPr>
              <w:t>Dropdownlist</w:t>
            </w:r>
          </w:p>
        </w:tc>
        <w:tc>
          <w:tcPr>
            <w:tcW w:w="1401" w:type="dxa"/>
          </w:tcPr>
          <w:p w14:paraId="6F3753C8" w14:textId="77777777" w:rsidR="00574DD2" w:rsidRPr="00070528" w:rsidRDefault="00574DD2" w:rsidP="00842577">
            <w:pPr>
              <w:spacing w:before="74" w:after="37"/>
              <w:ind w:left="337"/>
              <w:rPr>
                <w:rFonts w:cs="Tahoma"/>
                <w:sz w:val="22"/>
                <w:szCs w:val="22"/>
              </w:rPr>
            </w:pPr>
          </w:p>
        </w:tc>
        <w:tc>
          <w:tcPr>
            <w:tcW w:w="5200" w:type="dxa"/>
          </w:tcPr>
          <w:p w14:paraId="389600FD" w14:textId="77777777" w:rsidR="00574DD2" w:rsidRPr="00070528" w:rsidRDefault="00574DD2" w:rsidP="00842577">
            <w:pPr>
              <w:spacing w:before="74" w:after="37"/>
              <w:ind w:left="39"/>
              <w:rPr>
                <w:rFonts w:cs="Tahoma"/>
                <w:sz w:val="22"/>
                <w:szCs w:val="22"/>
              </w:rPr>
            </w:pPr>
            <w:r w:rsidRPr="00070528">
              <w:rPr>
                <w:rFonts w:cs="Tahoma"/>
                <w:sz w:val="22"/>
                <w:szCs w:val="22"/>
              </w:rPr>
              <w:t>Cho phép chọn luồng cho vay để tìm kiếm</w:t>
            </w:r>
          </w:p>
        </w:tc>
        <w:tc>
          <w:tcPr>
            <w:tcW w:w="3182" w:type="dxa"/>
          </w:tcPr>
          <w:p w14:paraId="6DB0C1F3" w14:textId="77777777" w:rsidR="00574DD2" w:rsidRPr="00070528" w:rsidRDefault="00574DD2" w:rsidP="00842577">
            <w:pPr>
              <w:spacing w:before="74" w:after="37"/>
              <w:ind w:left="0"/>
              <w:rPr>
                <w:rFonts w:cs="Tahoma"/>
                <w:sz w:val="22"/>
                <w:szCs w:val="22"/>
              </w:rPr>
            </w:pPr>
            <w:r w:rsidRPr="00070528">
              <w:rPr>
                <w:rFonts w:cs="Tahoma"/>
                <w:sz w:val="22"/>
                <w:szCs w:val="22"/>
              </w:rPr>
              <w:t>Mặc định: tất cả</w:t>
            </w:r>
          </w:p>
          <w:p w14:paraId="310D7187" w14:textId="77777777" w:rsidR="00574DD2" w:rsidRPr="00070528" w:rsidRDefault="00574DD2" w:rsidP="00842577">
            <w:pPr>
              <w:spacing w:before="74" w:after="37"/>
              <w:ind w:left="0"/>
              <w:rPr>
                <w:rFonts w:cs="Tahoma"/>
                <w:sz w:val="22"/>
                <w:szCs w:val="22"/>
              </w:rPr>
            </w:pPr>
            <w:r w:rsidRPr="00070528">
              <w:rPr>
                <w:rFonts w:cs="Tahoma"/>
                <w:sz w:val="22"/>
                <w:szCs w:val="22"/>
              </w:rPr>
              <w:t>Cho phép chọn trong list gồm:</w:t>
            </w:r>
          </w:p>
          <w:p w14:paraId="6BC91165" w14:textId="77777777" w:rsidR="00574DD2" w:rsidRPr="00070528" w:rsidRDefault="00574DD2"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1BAD493A" w14:textId="77777777" w:rsidR="00574DD2" w:rsidRPr="00070528" w:rsidRDefault="00574DD2"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IL</w:t>
            </w:r>
          </w:p>
          <w:p w14:paraId="61DF0185" w14:textId="77777777" w:rsidR="00574DD2" w:rsidRPr="00070528" w:rsidRDefault="00574DD2"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ED</w:t>
            </w:r>
          </w:p>
          <w:p w14:paraId="434A4826" w14:textId="77777777" w:rsidR="00574DD2" w:rsidRPr="00070528" w:rsidRDefault="00574DD2" w:rsidP="00842577">
            <w:pPr>
              <w:pStyle w:val="ListParagraph"/>
              <w:numPr>
                <w:ilvl w:val="0"/>
                <w:numId w:val="17"/>
              </w:numPr>
              <w:spacing w:before="74" w:after="37"/>
              <w:ind w:left="446" w:hanging="223"/>
              <w:rPr>
                <w:rFonts w:cs="Tahoma"/>
                <w:sz w:val="22"/>
                <w:szCs w:val="22"/>
              </w:rPr>
            </w:pPr>
            <w:r w:rsidRPr="00070528">
              <w:rPr>
                <w:rFonts w:cs="Tahoma"/>
                <w:sz w:val="22"/>
                <w:szCs w:val="22"/>
              </w:rPr>
              <w:t>MC</w:t>
            </w:r>
          </w:p>
        </w:tc>
      </w:tr>
      <w:tr w:rsidR="003D1B61" w:rsidRPr="00070528" w14:paraId="18A7951C" w14:textId="77777777" w:rsidTr="00CB02FA">
        <w:tc>
          <w:tcPr>
            <w:tcW w:w="602" w:type="dxa"/>
          </w:tcPr>
          <w:p w14:paraId="4C7B6C54" w14:textId="77777777" w:rsidR="003D1B61" w:rsidRPr="00070528" w:rsidRDefault="003D1B61" w:rsidP="000C1FDD">
            <w:pPr>
              <w:pStyle w:val="ListParagraph"/>
              <w:numPr>
                <w:ilvl w:val="0"/>
                <w:numId w:val="41"/>
              </w:numPr>
              <w:tabs>
                <w:tab w:val="left" w:pos="223"/>
              </w:tabs>
              <w:spacing w:before="74" w:after="37"/>
              <w:ind w:left="277" w:hanging="223"/>
              <w:rPr>
                <w:rFonts w:cs="Tahoma"/>
                <w:sz w:val="22"/>
                <w:szCs w:val="22"/>
              </w:rPr>
            </w:pPr>
          </w:p>
        </w:tc>
        <w:tc>
          <w:tcPr>
            <w:tcW w:w="1784" w:type="dxa"/>
          </w:tcPr>
          <w:p w14:paraId="35F79DF8" w14:textId="043371B0" w:rsidR="003D1B61" w:rsidRPr="00070528" w:rsidRDefault="00C76DC3" w:rsidP="001557AE">
            <w:pPr>
              <w:spacing w:before="74" w:after="37"/>
              <w:ind w:left="12"/>
              <w:rPr>
                <w:rFonts w:cs="Tahoma"/>
                <w:sz w:val="22"/>
                <w:szCs w:val="22"/>
              </w:rPr>
            </w:pPr>
            <w:r w:rsidRPr="00070528">
              <w:rPr>
                <w:rFonts w:cs="Tahoma"/>
                <w:sz w:val="22"/>
                <w:szCs w:val="22"/>
              </w:rPr>
              <w:t>Tìm kiếm</w:t>
            </w:r>
          </w:p>
        </w:tc>
        <w:tc>
          <w:tcPr>
            <w:tcW w:w="1911" w:type="dxa"/>
          </w:tcPr>
          <w:p w14:paraId="7774098F" w14:textId="5181B06B" w:rsidR="003D1B61" w:rsidRPr="00070528" w:rsidRDefault="00C76DC3" w:rsidP="001557AE">
            <w:pPr>
              <w:spacing w:before="74" w:after="37"/>
              <w:ind w:left="60"/>
              <w:rPr>
                <w:rFonts w:cs="Tahoma"/>
                <w:sz w:val="22"/>
                <w:szCs w:val="22"/>
              </w:rPr>
            </w:pPr>
            <w:r w:rsidRPr="00070528">
              <w:rPr>
                <w:rFonts w:cs="Tahoma"/>
                <w:sz w:val="22"/>
                <w:szCs w:val="22"/>
              </w:rPr>
              <w:t>Button</w:t>
            </w:r>
          </w:p>
        </w:tc>
        <w:tc>
          <w:tcPr>
            <w:tcW w:w="1401" w:type="dxa"/>
          </w:tcPr>
          <w:p w14:paraId="399FA451" w14:textId="258F1769" w:rsidR="003D1B61" w:rsidRPr="00070528" w:rsidRDefault="003D1B61" w:rsidP="001557AE">
            <w:pPr>
              <w:spacing w:before="74" w:after="37"/>
              <w:ind w:left="337"/>
              <w:rPr>
                <w:rFonts w:cs="Tahoma"/>
                <w:sz w:val="22"/>
                <w:szCs w:val="22"/>
              </w:rPr>
            </w:pPr>
          </w:p>
        </w:tc>
        <w:tc>
          <w:tcPr>
            <w:tcW w:w="5200" w:type="dxa"/>
          </w:tcPr>
          <w:p w14:paraId="3C6F8A86" w14:textId="33111279" w:rsidR="003D1B61" w:rsidRPr="00070528" w:rsidRDefault="00C76DC3" w:rsidP="001557AE">
            <w:pPr>
              <w:spacing w:before="74" w:after="37"/>
              <w:ind w:left="39"/>
              <w:rPr>
                <w:rFonts w:cs="Tahoma"/>
                <w:sz w:val="22"/>
                <w:szCs w:val="22"/>
              </w:rPr>
            </w:pPr>
            <w:r w:rsidRPr="00070528">
              <w:rPr>
                <w:rFonts w:cs="Tahoma"/>
                <w:sz w:val="22"/>
                <w:szCs w:val="22"/>
              </w:rPr>
              <w:t>Cho phép tìm kiếm các giấy tờ theo điều kiện tìm kiếm đã nhập</w:t>
            </w:r>
          </w:p>
        </w:tc>
        <w:tc>
          <w:tcPr>
            <w:tcW w:w="3182" w:type="dxa"/>
          </w:tcPr>
          <w:p w14:paraId="1E21FB04" w14:textId="5E27A680" w:rsidR="003D1B61" w:rsidRPr="00070528" w:rsidRDefault="003D1B61" w:rsidP="001557AE">
            <w:pPr>
              <w:spacing w:before="74" w:after="37"/>
              <w:ind w:left="0"/>
              <w:rPr>
                <w:rFonts w:cs="Tahoma"/>
                <w:sz w:val="22"/>
                <w:szCs w:val="22"/>
              </w:rPr>
            </w:pPr>
          </w:p>
        </w:tc>
      </w:tr>
      <w:tr w:rsidR="00BA5821" w:rsidRPr="00070528" w14:paraId="7988F48F" w14:textId="77777777" w:rsidTr="00CB02FA">
        <w:tc>
          <w:tcPr>
            <w:tcW w:w="602" w:type="dxa"/>
          </w:tcPr>
          <w:p w14:paraId="11AE2A9C" w14:textId="77777777" w:rsidR="00BA5821" w:rsidRPr="00070528" w:rsidRDefault="00BA582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61A56F79" w14:textId="77777777" w:rsidR="00BA5821" w:rsidRPr="00070528" w:rsidRDefault="00BA5821" w:rsidP="00842577">
            <w:pPr>
              <w:spacing w:before="74" w:after="37"/>
              <w:ind w:left="12"/>
              <w:rPr>
                <w:rFonts w:cs="Tahoma"/>
                <w:sz w:val="22"/>
                <w:szCs w:val="22"/>
              </w:rPr>
            </w:pPr>
            <w:r w:rsidRPr="00070528">
              <w:rPr>
                <w:rFonts w:cs="Tahoma"/>
                <w:sz w:val="22"/>
                <w:szCs w:val="22"/>
              </w:rPr>
              <w:t>Lưu kho</w:t>
            </w:r>
          </w:p>
        </w:tc>
        <w:tc>
          <w:tcPr>
            <w:tcW w:w="1911" w:type="dxa"/>
          </w:tcPr>
          <w:p w14:paraId="22B255C4" w14:textId="77777777" w:rsidR="00BA5821" w:rsidRPr="00070528" w:rsidRDefault="00BA5821" w:rsidP="00842577">
            <w:pPr>
              <w:spacing w:before="74" w:after="37"/>
              <w:ind w:left="60"/>
              <w:rPr>
                <w:rFonts w:cs="Tahoma"/>
                <w:sz w:val="22"/>
                <w:szCs w:val="22"/>
              </w:rPr>
            </w:pPr>
            <w:r w:rsidRPr="00070528">
              <w:rPr>
                <w:rFonts w:cs="Tahoma"/>
                <w:sz w:val="22"/>
                <w:szCs w:val="22"/>
              </w:rPr>
              <w:t>Button</w:t>
            </w:r>
          </w:p>
        </w:tc>
        <w:tc>
          <w:tcPr>
            <w:tcW w:w="1401" w:type="dxa"/>
          </w:tcPr>
          <w:p w14:paraId="2E910DC1" w14:textId="77777777" w:rsidR="00BA5821" w:rsidRPr="00070528" w:rsidRDefault="00BA5821" w:rsidP="00842577">
            <w:pPr>
              <w:spacing w:before="74" w:after="37"/>
              <w:ind w:left="337"/>
              <w:rPr>
                <w:rFonts w:cs="Tahoma"/>
                <w:sz w:val="22"/>
                <w:szCs w:val="22"/>
              </w:rPr>
            </w:pPr>
          </w:p>
        </w:tc>
        <w:tc>
          <w:tcPr>
            <w:tcW w:w="5200" w:type="dxa"/>
          </w:tcPr>
          <w:p w14:paraId="0DC97EE1" w14:textId="77777777" w:rsidR="00BA5821" w:rsidRPr="00070528" w:rsidRDefault="00BA5821" w:rsidP="00842577">
            <w:pPr>
              <w:spacing w:before="74" w:after="37"/>
              <w:ind w:left="39"/>
              <w:rPr>
                <w:rFonts w:cs="Tahoma"/>
                <w:sz w:val="22"/>
                <w:szCs w:val="22"/>
              </w:rPr>
            </w:pPr>
            <w:r w:rsidRPr="00070528">
              <w:rPr>
                <w:rFonts w:cs="Tahoma"/>
                <w:sz w:val="22"/>
                <w:szCs w:val="22"/>
              </w:rPr>
              <w:t>Chuyển giấy tờ về lưu kho. Sinh mã lưu kho tự động và cập nhật trạng thái giấy tờ</w:t>
            </w:r>
          </w:p>
        </w:tc>
        <w:tc>
          <w:tcPr>
            <w:tcW w:w="3182" w:type="dxa"/>
          </w:tcPr>
          <w:p w14:paraId="06154872" w14:textId="77777777" w:rsidR="00BA5821" w:rsidRPr="00070528" w:rsidRDefault="00BA5821" w:rsidP="00842577">
            <w:pPr>
              <w:spacing w:before="74" w:after="37"/>
              <w:ind w:left="0"/>
              <w:rPr>
                <w:rFonts w:cs="Tahoma"/>
                <w:sz w:val="22"/>
                <w:szCs w:val="22"/>
              </w:rPr>
            </w:pPr>
          </w:p>
        </w:tc>
      </w:tr>
      <w:tr w:rsidR="00C26020" w:rsidRPr="00070528" w14:paraId="29B34BD5" w14:textId="77777777" w:rsidTr="00BA5821">
        <w:tc>
          <w:tcPr>
            <w:tcW w:w="602" w:type="dxa"/>
          </w:tcPr>
          <w:p w14:paraId="0E923609" w14:textId="77777777" w:rsidR="00C26020" w:rsidRPr="00070528" w:rsidRDefault="00C26020">
            <w:pPr>
              <w:pStyle w:val="ListParagraph"/>
              <w:numPr>
                <w:ilvl w:val="0"/>
                <w:numId w:val="41"/>
              </w:numPr>
              <w:tabs>
                <w:tab w:val="left" w:pos="223"/>
              </w:tabs>
              <w:spacing w:before="74" w:after="37"/>
              <w:ind w:left="277" w:hanging="223"/>
              <w:rPr>
                <w:rFonts w:cs="Tahoma"/>
                <w:sz w:val="22"/>
                <w:szCs w:val="22"/>
              </w:rPr>
            </w:pPr>
          </w:p>
        </w:tc>
        <w:tc>
          <w:tcPr>
            <w:tcW w:w="1784" w:type="dxa"/>
          </w:tcPr>
          <w:p w14:paraId="1A2FAABF" w14:textId="52A5AF2F" w:rsidR="00C26020" w:rsidRPr="00070528" w:rsidRDefault="00C26020" w:rsidP="00842577">
            <w:pPr>
              <w:spacing w:before="74" w:after="37"/>
              <w:ind w:left="12"/>
              <w:rPr>
                <w:rFonts w:cs="Tahoma"/>
                <w:sz w:val="22"/>
                <w:szCs w:val="22"/>
              </w:rPr>
            </w:pPr>
            <w:r w:rsidRPr="00070528">
              <w:rPr>
                <w:rFonts w:cs="Tahoma"/>
                <w:sz w:val="22"/>
                <w:szCs w:val="22"/>
              </w:rPr>
              <w:t>In mã lưu kho</w:t>
            </w:r>
          </w:p>
        </w:tc>
        <w:tc>
          <w:tcPr>
            <w:tcW w:w="1911" w:type="dxa"/>
          </w:tcPr>
          <w:p w14:paraId="31B6330F" w14:textId="0B62E55D" w:rsidR="00C26020" w:rsidRPr="00070528" w:rsidRDefault="00C26020" w:rsidP="00842577">
            <w:pPr>
              <w:spacing w:before="74" w:after="37"/>
              <w:ind w:left="60"/>
              <w:rPr>
                <w:rFonts w:cs="Tahoma"/>
                <w:sz w:val="22"/>
                <w:szCs w:val="22"/>
              </w:rPr>
            </w:pPr>
            <w:r w:rsidRPr="00070528">
              <w:rPr>
                <w:rFonts w:cs="Tahoma"/>
                <w:sz w:val="22"/>
                <w:szCs w:val="22"/>
              </w:rPr>
              <w:t>Button</w:t>
            </w:r>
          </w:p>
        </w:tc>
        <w:tc>
          <w:tcPr>
            <w:tcW w:w="1401" w:type="dxa"/>
          </w:tcPr>
          <w:p w14:paraId="35D19FD7" w14:textId="77777777" w:rsidR="00C26020" w:rsidRPr="00070528" w:rsidRDefault="00C26020" w:rsidP="00842577">
            <w:pPr>
              <w:spacing w:before="74" w:after="37"/>
              <w:ind w:left="337"/>
              <w:rPr>
                <w:rFonts w:cs="Tahoma"/>
                <w:sz w:val="22"/>
                <w:szCs w:val="22"/>
              </w:rPr>
            </w:pPr>
          </w:p>
        </w:tc>
        <w:tc>
          <w:tcPr>
            <w:tcW w:w="5200" w:type="dxa"/>
          </w:tcPr>
          <w:p w14:paraId="45EDC955" w14:textId="100737E7" w:rsidR="00C26020" w:rsidRPr="00070528" w:rsidRDefault="00C26020" w:rsidP="00842577">
            <w:pPr>
              <w:spacing w:before="74" w:after="37"/>
              <w:ind w:left="39"/>
              <w:rPr>
                <w:rFonts w:cs="Tahoma"/>
                <w:sz w:val="22"/>
                <w:szCs w:val="22"/>
              </w:rPr>
            </w:pPr>
            <w:r w:rsidRPr="00070528">
              <w:rPr>
                <w:rFonts w:cs="Tahoma"/>
                <w:sz w:val="22"/>
                <w:szCs w:val="22"/>
              </w:rPr>
              <w:t>Cho phép xuất các mã lưu kho theo template để user có thể download về máy trạm và tiến hành in</w:t>
            </w:r>
          </w:p>
        </w:tc>
        <w:tc>
          <w:tcPr>
            <w:tcW w:w="3182" w:type="dxa"/>
          </w:tcPr>
          <w:p w14:paraId="4E518DA2" w14:textId="01EEFC28" w:rsidR="00C26020" w:rsidRPr="00070528" w:rsidRDefault="00C26020" w:rsidP="00842577">
            <w:pPr>
              <w:spacing w:before="74" w:after="37"/>
              <w:ind w:left="0"/>
              <w:rPr>
                <w:rFonts w:cs="Tahoma"/>
                <w:sz w:val="22"/>
                <w:szCs w:val="22"/>
              </w:rPr>
            </w:pPr>
            <w:r w:rsidRPr="00070528">
              <w:rPr>
                <w:rFonts w:cs="Tahoma"/>
                <w:sz w:val="22"/>
                <w:szCs w:val="22"/>
              </w:rPr>
              <w:t>Template của field mã lưu kho được quy định ở phụ lục 1</w:t>
            </w:r>
          </w:p>
        </w:tc>
      </w:tr>
      <w:tr w:rsidR="00C76DC3" w:rsidRPr="00070528" w14:paraId="2F1F9776" w14:textId="77777777" w:rsidTr="00CB02FA">
        <w:tc>
          <w:tcPr>
            <w:tcW w:w="14080" w:type="dxa"/>
            <w:gridSpan w:val="6"/>
          </w:tcPr>
          <w:p w14:paraId="420E0697" w14:textId="4F77AE3F" w:rsidR="00C76DC3" w:rsidRPr="00070528" w:rsidRDefault="00C76DC3" w:rsidP="001557AE">
            <w:pPr>
              <w:spacing w:before="74" w:after="37"/>
              <w:ind w:left="0"/>
              <w:rPr>
                <w:rFonts w:cs="Tahoma"/>
                <w:sz w:val="22"/>
                <w:szCs w:val="22"/>
              </w:rPr>
            </w:pPr>
            <w:r w:rsidRPr="00070528">
              <w:rPr>
                <w:rFonts w:cs="Tahoma"/>
                <w:sz w:val="22"/>
                <w:szCs w:val="22"/>
              </w:rPr>
              <w:t>Bảng danh sách giấy tờ</w:t>
            </w:r>
          </w:p>
        </w:tc>
      </w:tr>
      <w:tr w:rsidR="00BC41E1" w:rsidRPr="00070528" w14:paraId="75F6FB00" w14:textId="77777777" w:rsidTr="00CB02FA">
        <w:tc>
          <w:tcPr>
            <w:tcW w:w="602" w:type="dxa"/>
          </w:tcPr>
          <w:p w14:paraId="66265885" w14:textId="77777777" w:rsidR="00BC41E1" w:rsidRPr="00070528" w:rsidRDefault="00BC41E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681EC5B3" w14:textId="16EB1C5E" w:rsidR="00BC41E1" w:rsidRPr="00070528" w:rsidRDefault="00BC41E1" w:rsidP="001557AE">
            <w:pPr>
              <w:spacing w:before="74" w:after="37"/>
              <w:ind w:left="12"/>
              <w:rPr>
                <w:rFonts w:cs="Tahoma"/>
                <w:sz w:val="22"/>
                <w:szCs w:val="22"/>
              </w:rPr>
            </w:pPr>
            <w:r w:rsidRPr="00070528">
              <w:rPr>
                <w:rFonts w:cs="Tahoma"/>
                <w:sz w:val="22"/>
                <w:szCs w:val="22"/>
              </w:rPr>
              <w:t>Checkbox</w:t>
            </w:r>
          </w:p>
        </w:tc>
        <w:tc>
          <w:tcPr>
            <w:tcW w:w="1911" w:type="dxa"/>
          </w:tcPr>
          <w:p w14:paraId="7F9346A1" w14:textId="114D7AA0" w:rsidR="00BC41E1" w:rsidRPr="00070528" w:rsidRDefault="00BC41E1" w:rsidP="001557AE">
            <w:pPr>
              <w:spacing w:before="74" w:after="37"/>
              <w:ind w:left="60"/>
              <w:rPr>
                <w:rFonts w:cs="Tahoma"/>
                <w:sz w:val="22"/>
                <w:szCs w:val="22"/>
              </w:rPr>
            </w:pPr>
            <w:r w:rsidRPr="00070528">
              <w:rPr>
                <w:rFonts w:cs="Tahoma"/>
                <w:sz w:val="22"/>
                <w:szCs w:val="22"/>
              </w:rPr>
              <w:t>Checkbox</w:t>
            </w:r>
          </w:p>
        </w:tc>
        <w:tc>
          <w:tcPr>
            <w:tcW w:w="1401" w:type="dxa"/>
          </w:tcPr>
          <w:p w14:paraId="50099030" w14:textId="77777777" w:rsidR="00BC41E1" w:rsidRPr="00070528" w:rsidRDefault="00BC41E1" w:rsidP="001557AE">
            <w:pPr>
              <w:spacing w:before="74" w:after="37"/>
              <w:ind w:left="337"/>
              <w:rPr>
                <w:rFonts w:cs="Tahoma"/>
                <w:sz w:val="22"/>
                <w:szCs w:val="22"/>
              </w:rPr>
            </w:pPr>
          </w:p>
        </w:tc>
        <w:tc>
          <w:tcPr>
            <w:tcW w:w="5200" w:type="dxa"/>
          </w:tcPr>
          <w:p w14:paraId="19ED6B77" w14:textId="531D3949" w:rsidR="00BC41E1" w:rsidRPr="00070528" w:rsidRDefault="00BC41E1" w:rsidP="005A03D0">
            <w:pPr>
              <w:spacing w:before="74" w:after="37"/>
              <w:ind w:left="39"/>
              <w:rPr>
                <w:rFonts w:cs="Tahoma"/>
                <w:sz w:val="22"/>
                <w:szCs w:val="22"/>
              </w:rPr>
            </w:pPr>
            <w:r w:rsidRPr="00070528">
              <w:rPr>
                <w:rFonts w:cs="Tahoma"/>
                <w:sz w:val="22"/>
                <w:szCs w:val="22"/>
              </w:rPr>
              <w:t>Cho phép chọn giấy tờ bằng cách check vào checkbox</w:t>
            </w:r>
          </w:p>
        </w:tc>
        <w:tc>
          <w:tcPr>
            <w:tcW w:w="3182" w:type="dxa"/>
          </w:tcPr>
          <w:p w14:paraId="44406888" w14:textId="65D1978E" w:rsidR="00BC41E1" w:rsidRPr="00070528" w:rsidRDefault="00BC41E1" w:rsidP="001557AE">
            <w:pPr>
              <w:spacing w:before="74" w:after="37"/>
              <w:ind w:left="0"/>
              <w:rPr>
                <w:rFonts w:cs="Tahoma"/>
                <w:sz w:val="22"/>
                <w:szCs w:val="22"/>
              </w:rPr>
            </w:pPr>
            <w:r w:rsidRPr="00070528">
              <w:rPr>
                <w:rFonts w:cs="Tahoma"/>
                <w:sz w:val="22"/>
                <w:szCs w:val="22"/>
              </w:rPr>
              <w:t>Cho phép sửa</w:t>
            </w:r>
          </w:p>
        </w:tc>
      </w:tr>
      <w:tr w:rsidR="003D1B61" w:rsidRPr="00070528" w14:paraId="6E1B4199" w14:textId="77777777" w:rsidTr="00CB02FA">
        <w:tc>
          <w:tcPr>
            <w:tcW w:w="602" w:type="dxa"/>
          </w:tcPr>
          <w:p w14:paraId="6A026414"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78C647C7" w14:textId="2216C203" w:rsidR="003D1B61" w:rsidRPr="00070528" w:rsidRDefault="00C76DC3" w:rsidP="001557AE">
            <w:pPr>
              <w:spacing w:before="74" w:after="37"/>
              <w:ind w:left="12"/>
              <w:rPr>
                <w:rFonts w:cs="Tahoma"/>
                <w:sz w:val="22"/>
                <w:szCs w:val="22"/>
              </w:rPr>
            </w:pPr>
            <w:r w:rsidRPr="00070528">
              <w:rPr>
                <w:rFonts w:cs="Tahoma"/>
                <w:sz w:val="22"/>
                <w:szCs w:val="22"/>
              </w:rPr>
              <w:t>STT</w:t>
            </w:r>
          </w:p>
        </w:tc>
        <w:tc>
          <w:tcPr>
            <w:tcW w:w="1911" w:type="dxa"/>
          </w:tcPr>
          <w:p w14:paraId="69BC8870" w14:textId="77777777" w:rsidR="003D1B61" w:rsidRPr="00070528" w:rsidRDefault="003D1B61" w:rsidP="001557AE">
            <w:pPr>
              <w:spacing w:before="74" w:after="37"/>
              <w:ind w:left="60"/>
              <w:rPr>
                <w:rFonts w:cs="Tahoma"/>
                <w:sz w:val="22"/>
                <w:szCs w:val="22"/>
              </w:rPr>
            </w:pPr>
            <w:r w:rsidRPr="00070528">
              <w:rPr>
                <w:rFonts w:cs="Tahoma"/>
                <w:sz w:val="22"/>
                <w:szCs w:val="22"/>
              </w:rPr>
              <w:t xml:space="preserve">Number </w:t>
            </w:r>
          </w:p>
        </w:tc>
        <w:tc>
          <w:tcPr>
            <w:tcW w:w="1401" w:type="dxa"/>
          </w:tcPr>
          <w:p w14:paraId="00CB274E" w14:textId="77777777" w:rsidR="003D1B61" w:rsidRPr="00070528" w:rsidRDefault="003D1B61" w:rsidP="001557AE">
            <w:pPr>
              <w:spacing w:before="74" w:after="37"/>
              <w:ind w:left="337"/>
              <w:rPr>
                <w:rFonts w:cs="Tahoma"/>
                <w:sz w:val="22"/>
                <w:szCs w:val="22"/>
              </w:rPr>
            </w:pPr>
            <w:r w:rsidRPr="00070528">
              <w:rPr>
                <w:rFonts w:cs="Tahoma"/>
                <w:sz w:val="22"/>
                <w:szCs w:val="22"/>
              </w:rPr>
              <w:t>X</w:t>
            </w:r>
          </w:p>
        </w:tc>
        <w:tc>
          <w:tcPr>
            <w:tcW w:w="5200" w:type="dxa"/>
          </w:tcPr>
          <w:p w14:paraId="0CAF7D0F" w14:textId="01C931CD" w:rsidR="003D1B61" w:rsidRPr="00070528" w:rsidRDefault="003D1B61" w:rsidP="005A03D0">
            <w:pPr>
              <w:spacing w:before="74" w:after="37"/>
              <w:ind w:left="39"/>
              <w:rPr>
                <w:rFonts w:cs="Tahoma"/>
                <w:sz w:val="22"/>
                <w:szCs w:val="22"/>
              </w:rPr>
            </w:pPr>
            <w:r w:rsidRPr="00070528">
              <w:rPr>
                <w:rFonts w:cs="Tahoma"/>
                <w:sz w:val="22"/>
                <w:szCs w:val="22"/>
              </w:rPr>
              <w:t xml:space="preserve">Hiển thị số </w:t>
            </w:r>
            <w:r w:rsidR="005A03D0" w:rsidRPr="00070528">
              <w:rPr>
                <w:rFonts w:cs="Tahoma"/>
                <w:sz w:val="22"/>
                <w:szCs w:val="22"/>
              </w:rPr>
              <w:t xml:space="preserve">thứ tự của HĐ </w:t>
            </w:r>
          </w:p>
        </w:tc>
        <w:tc>
          <w:tcPr>
            <w:tcW w:w="3182" w:type="dxa"/>
          </w:tcPr>
          <w:p w14:paraId="435D51E3"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3D1B61" w:rsidRPr="00070528" w14:paraId="0E3E9900" w14:textId="77777777" w:rsidTr="00CB02FA">
        <w:tc>
          <w:tcPr>
            <w:tcW w:w="602" w:type="dxa"/>
          </w:tcPr>
          <w:p w14:paraId="26B081B8"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5C6D427D" w14:textId="08F84D44" w:rsidR="003D1B61" w:rsidRPr="00070528" w:rsidRDefault="005A03D0" w:rsidP="001557AE">
            <w:pPr>
              <w:spacing w:before="74" w:after="37"/>
              <w:ind w:left="12"/>
              <w:rPr>
                <w:rFonts w:cs="Tahoma"/>
                <w:sz w:val="22"/>
                <w:szCs w:val="22"/>
              </w:rPr>
            </w:pPr>
            <w:r w:rsidRPr="00070528">
              <w:rPr>
                <w:rFonts w:cs="Tahoma"/>
                <w:sz w:val="22"/>
                <w:szCs w:val="22"/>
              </w:rPr>
              <w:t>Số hợp đồng</w:t>
            </w:r>
          </w:p>
        </w:tc>
        <w:tc>
          <w:tcPr>
            <w:tcW w:w="1911" w:type="dxa"/>
          </w:tcPr>
          <w:p w14:paraId="669C9CA9" w14:textId="13A21008"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2132E4C6" w14:textId="77777777" w:rsidR="003D1B61" w:rsidRPr="00070528" w:rsidRDefault="003D1B61" w:rsidP="001557AE">
            <w:pPr>
              <w:spacing w:before="74" w:after="37"/>
              <w:ind w:left="337"/>
              <w:rPr>
                <w:rFonts w:cs="Tahoma"/>
                <w:sz w:val="22"/>
                <w:szCs w:val="22"/>
              </w:rPr>
            </w:pPr>
            <w:r w:rsidRPr="00070528">
              <w:rPr>
                <w:rFonts w:cs="Tahoma"/>
                <w:sz w:val="22"/>
                <w:szCs w:val="22"/>
              </w:rPr>
              <w:t>X</w:t>
            </w:r>
          </w:p>
        </w:tc>
        <w:tc>
          <w:tcPr>
            <w:tcW w:w="5200" w:type="dxa"/>
          </w:tcPr>
          <w:p w14:paraId="387F508E" w14:textId="05D62828" w:rsidR="003D1B61" w:rsidRPr="00070528" w:rsidRDefault="005A03D0" w:rsidP="001557AE">
            <w:pPr>
              <w:spacing w:before="74" w:after="37"/>
              <w:ind w:left="39"/>
              <w:rPr>
                <w:rFonts w:cs="Tahoma"/>
                <w:sz w:val="22"/>
                <w:szCs w:val="22"/>
              </w:rPr>
            </w:pPr>
            <w:r w:rsidRPr="00070528">
              <w:rPr>
                <w:rFonts w:cs="Tahoma"/>
                <w:sz w:val="22"/>
                <w:szCs w:val="22"/>
              </w:rPr>
              <w:t xml:space="preserve">Hiển thị số hợp đồng </w:t>
            </w:r>
          </w:p>
        </w:tc>
        <w:tc>
          <w:tcPr>
            <w:tcW w:w="3182" w:type="dxa"/>
          </w:tcPr>
          <w:p w14:paraId="07421C26"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3D1B61" w:rsidRPr="00070528" w14:paraId="0FC2B72D" w14:textId="77777777" w:rsidTr="00CB02FA">
        <w:tc>
          <w:tcPr>
            <w:tcW w:w="602" w:type="dxa"/>
          </w:tcPr>
          <w:p w14:paraId="12805B83"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61436124" w14:textId="65B2C9E1" w:rsidR="003D1B61" w:rsidRPr="00070528" w:rsidRDefault="005A03D0" w:rsidP="001557AE">
            <w:pPr>
              <w:spacing w:before="74" w:after="37"/>
              <w:ind w:left="12"/>
              <w:rPr>
                <w:rFonts w:cs="Tahoma"/>
                <w:sz w:val="22"/>
                <w:szCs w:val="22"/>
              </w:rPr>
            </w:pPr>
            <w:r w:rsidRPr="00070528">
              <w:rPr>
                <w:rFonts w:cs="Tahoma"/>
                <w:sz w:val="22"/>
                <w:szCs w:val="22"/>
              </w:rPr>
              <w:t>Tên khách hàng</w:t>
            </w:r>
          </w:p>
        </w:tc>
        <w:tc>
          <w:tcPr>
            <w:tcW w:w="1911" w:type="dxa"/>
          </w:tcPr>
          <w:p w14:paraId="70F296E3" w14:textId="7F719E3C"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2593897D" w14:textId="0D2F1839" w:rsidR="003D1B61"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280E402D" w14:textId="46A7A81A" w:rsidR="003D1B61" w:rsidRPr="00070528" w:rsidRDefault="005A03D0" w:rsidP="001557AE">
            <w:pPr>
              <w:spacing w:before="74" w:after="37"/>
              <w:ind w:left="39"/>
              <w:rPr>
                <w:rFonts w:cs="Tahoma"/>
                <w:sz w:val="22"/>
                <w:szCs w:val="22"/>
              </w:rPr>
            </w:pPr>
            <w:r w:rsidRPr="00070528">
              <w:rPr>
                <w:rFonts w:cs="Tahoma"/>
                <w:sz w:val="22"/>
                <w:szCs w:val="22"/>
              </w:rPr>
              <w:t>Hiển thị tên của khách hàng</w:t>
            </w:r>
          </w:p>
        </w:tc>
        <w:tc>
          <w:tcPr>
            <w:tcW w:w="3182" w:type="dxa"/>
          </w:tcPr>
          <w:p w14:paraId="45C0C7ED"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B26568" w:rsidRPr="00070528" w14:paraId="5FB9EEF5" w14:textId="77777777" w:rsidTr="00CB02FA">
        <w:tc>
          <w:tcPr>
            <w:tcW w:w="602" w:type="dxa"/>
          </w:tcPr>
          <w:p w14:paraId="03BB5169" w14:textId="77777777" w:rsidR="00B26568" w:rsidRPr="00070528" w:rsidRDefault="00B26568"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442EEB3B" w14:textId="67F0BAAC" w:rsidR="00B26568" w:rsidRPr="00070528" w:rsidRDefault="00B26568" w:rsidP="001557AE">
            <w:pPr>
              <w:spacing w:before="74" w:after="37"/>
              <w:ind w:left="12"/>
              <w:rPr>
                <w:rFonts w:cs="Tahoma"/>
                <w:sz w:val="22"/>
                <w:szCs w:val="22"/>
              </w:rPr>
            </w:pPr>
            <w:r w:rsidRPr="00070528">
              <w:rPr>
                <w:rFonts w:cs="Tahoma"/>
                <w:sz w:val="22"/>
                <w:szCs w:val="22"/>
              </w:rPr>
              <w:t>Luồng</w:t>
            </w:r>
          </w:p>
        </w:tc>
        <w:tc>
          <w:tcPr>
            <w:tcW w:w="1911" w:type="dxa"/>
          </w:tcPr>
          <w:p w14:paraId="57031837" w14:textId="3BE1DBCF" w:rsidR="00B26568" w:rsidRPr="00070528" w:rsidRDefault="00B26568" w:rsidP="001557AE">
            <w:pPr>
              <w:spacing w:before="74" w:after="37"/>
              <w:ind w:left="60"/>
              <w:rPr>
                <w:rFonts w:cs="Tahoma"/>
                <w:sz w:val="22"/>
                <w:szCs w:val="22"/>
              </w:rPr>
            </w:pPr>
            <w:r w:rsidRPr="00070528">
              <w:rPr>
                <w:rFonts w:cs="Tahoma"/>
                <w:sz w:val="22"/>
                <w:szCs w:val="22"/>
              </w:rPr>
              <w:t>Text</w:t>
            </w:r>
          </w:p>
        </w:tc>
        <w:tc>
          <w:tcPr>
            <w:tcW w:w="1401" w:type="dxa"/>
          </w:tcPr>
          <w:p w14:paraId="2CC4D165" w14:textId="5A773993" w:rsidR="00B26568" w:rsidRPr="00070528" w:rsidRDefault="00B26568" w:rsidP="001557AE">
            <w:pPr>
              <w:spacing w:before="74" w:after="37"/>
              <w:ind w:left="337"/>
              <w:rPr>
                <w:rFonts w:cs="Tahoma"/>
                <w:sz w:val="22"/>
                <w:szCs w:val="22"/>
              </w:rPr>
            </w:pPr>
            <w:r w:rsidRPr="00070528">
              <w:rPr>
                <w:rFonts w:cs="Tahoma"/>
                <w:sz w:val="22"/>
                <w:szCs w:val="22"/>
              </w:rPr>
              <w:t>X</w:t>
            </w:r>
          </w:p>
        </w:tc>
        <w:tc>
          <w:tcPr>
            <w:tcW w:w="5200" w:type="dxa"/>
          </w:tcPr>
          <w:p w14:paraId="15A1DA3F" w14:textId="100BB3BC" w:rsidR="00B26568" w:rsidRPr="00070528" w:rsidRDefault="00B26568" w:rsidP="001557AE">
            <w:pPr>
              <w:spacing w:before="74" w:after="37"/>
              <w:ind w:left="39"/>
              <w:rPr>
                <w:rFonts w:cs="Tahoma"/>
                <w:sz w:val="22"/>
                <w:szCs w:val="22"/>
              </w:rPr>
            </w:pPr>
            <w:r w:rsidRPr="00070528">
              <w:rPr>
                <w:rFonts w:cs="Tahoma"/>
                <w:sz w:val="22"/>
                <w:szCs w:val="22"/>
              </w:rPr>
              <w:t>Hiển thị luồng cho vay của hợp đồng</w:t>
            </w:r>
          </w:p>
        </w:tc>
        <w:tc>
          <w:tcPr>
            <w:tcW w:w="3182" w:type="dxa"/>
          </w:tcPr>
          <w:p w14:paraId="7D3E7275" w14:textId="32C81516" w:rsidR="00B26568" w:rsidRPr="00070528" w:rsidRDefault="00B26568" w:rsidP="001557AE">
            <w:pPr>
              <w:spacing w:before="74" w:after="37"/>
              <w:ind w:left="0"/>
              <w:rPr>
                <w:rFonts w:cs="Tahoma"/>
                <w:sz w:val="22"/>
                <w:szCs w:val="22"/>
              </w:rPr>
            </w:pPr>
            <w:r w:rsidRPr="00070528">
              <w:rPr>
                <w:rFonts w:cs="Tahoma"/>
                <w:sz w:val="22"/>
                <w:szCs w:val="22"/>
              </w:rPr>
              <w:t>Không cho sửa</w:t>
            </w:r>
          </w:p>
        </w:tc>
      </w:tr>
      <w:tr w:rsidR="003D1B61" w:rsidRPr="00070528" w14:paraId="5B4510E3" w14:textId="77777777" w:rsidTr="00CB02FA">
        <w:tc>
          <w:tcPr>
            <w:tcW w:w="602" w:type="dxa"/>
          </w:tcPr>
          <w:p w14:paraId="3BF9F84A"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7FB6F889" w14:textId="701E564C" w:rsidR="003D1B61" w:rsidRPr="00070528" w:rsidRDefault="005A03D0" w:rsidP="001557AE">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1911" w:type="dxa"/>
          </w:tcPr>
          <w:p w14:paraId="29698ED1" w14:textId="0A56DD37"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5198A2E5" w14:textId="4DAECB03" w:rsidR="003D1B61"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67AE0328" w14:textId="5B07E87F" w:rsidR="003D1B61" w:rsidRPr="00070528" w:rsidRDefault="005A03D0" w:rsidP="001557AE">
            <w:pPr>
              <w:spacing w:before="74" w:after="37"/>
              <w:ind w:left="39"/>
              <w:rPr>
                <w:rFonts w:cs="Tahoma"/>
                <w:sz w:val="22"/>
                <w:szCs w:val="22"/>
              </w:rPr>
            </w:pPr>
            <w:r w:rsidRPr="00070528">
              <w:rPr>
                <w:rFonts w:cs="Tahoma"/>
                <w:sz w:val="22"/>
                <w:szCs w:val="22"/>
              </w:rPr>
              <w:t xml:space="preserve">Hiển thị mã </w:t>
            </w:r>
            <w:r w:rsidR="00BE74CA" w:rsidRPr="00070528">
              <w:rPr>
                <w:rFonts w:cs="Tahoma"/>
                <w:sz w:val="22"/>
                <w:szCs w:val="22"/>
              </w:rPr>
              <w:t>POS/HUB</w:t>
            </w:r>
            <w:r w:rsidRPr="00070528">
              <w:rPr>
                <w:rFonts w:cs="Tahoma"/>
                <w:sz w:val="22"/>
                <w:szCs w:val="22"/>
              </w:rPr>
              <w:t xml:space="preserve"> tương ứng với hợp đồng</w:t>
            </w:r>
          </w:p>
        </w:tc>
        <w:tc>
          <w:tcPr>
            <w:tcW w:w="3182" w:type="dxa"/>
          </w:tcPr>
          <w:p w14:paraId="19BBF8D0"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3D1B61" w:rsidRPr="00070528" w14:paraId="65F491B2" w14:textId="77777777" w:rsidTr="00CB02FA">
        <w:tc>
          <w:tcPr>
            <w:tcW w:w="602" w:type="dxa"/>
          </w:tcPr>
          <w:p w14:paraId="03A5BFB1"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08B79A02" w14:textId="2ECA82DC" w:rsidR="003D1B61" w:rsidRPr="00070528" w:rsidRDefault="005A03D0" w:rsidP="001557AE">
            <w:pPr>
              <w:spacing w:before="74" w:after="37"/>
              <w:ind w:left="12"/>
              <w:rPr>
                <w:rFonts w:cs="Tahoma"/>
                <w:sz w:val="22"/>
                <w:szCs w:val="22"/>
              </w:rPr>
            </w:pPr>
            <w:r w:rsidRPr="00070528">
              <w:rPr>
                <w:rFonts w:cs="Tahoma"/>
                <w:sz w:val="22"/>
                <w:szCs w:val="22"/>
              </w:rPr>
              <w:t>Tên NVKD</w:t>
            </w:r>
          </w:p>
        </w:tc>
        <w:tc>
          <w:tcPr>
            <w:tcW w:w="1911" w:type="dxa"/>
          </w:tcPr>
          <w:p w14:paraId="069BF4C1" w14:textId="305246E0"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2809422B" w14:textId="3B71B6DB" w:rsidR="003D1B61"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063C2BFD" w14:textId="2D9F8ECA" w:rsidR="003D1B61" w:rsidRPr="00070528" w:rsidRDefault="005A03D0" w:rsidP="001557AE">
            <w:pPr>
              <w:spacing w:before="74" w:after="37"/>
              <w:ind w:left="39"/>
              <w:rPr>
                <w:rFonts w:cs="Tahoma"/>
                <w:sz w:val="22"/>
                <w:szCs w:val="22"/>
              </w:rPr>
            </w:pPr>
            <w:r w:rsidRPr="00070528">
              <w:rPr>
                <w:rFonts w:cs="Tahoma"/>
                <w:sz w:val="22"/>
                <w:szCs w:val="22"/>
              </w:rPr>
              <w:t>Hiển thị tên NVKD tương ứng với hợp đồng</w:t>
            </w:r>
          </w:p>
        </w:tc>
        <w:tc>
          <w:tcPr>
            <w:tcW w:w="3182" w:type="dxa"/>
          </w:tcPr>
          <w:p w14:paraId="4D703D82"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3D1B61" w:rsidRPr="00070528" w14:paraId="44119506" w14:textId="77777777" w:rsidTr="00CB02FA">
        <w:tc>
          <w:tcPr>
            <w:tcW w:w="602" w:type="dxa"/>
          </w:tcPr>
          <w:p w14:paraId="728641F6"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239D7494" w14:textId="396BB01D" w:rsidR="003D1B61" w:rsidRPr="00070528" w:rsidRDefault="005A03D0" w:rsidP="001557AE">
            <w:pPr>
              <w:spacing w:before="74" w:after="37"/>
              <w:ind w:left="12"/>
              <w:rPr>
                <w:rFonts w:cs="Tahoma"/>
                <w:sz w:val="22"/>
                <w:szCs w:val="22"/>
              </w:rPr>
            </w:pPr>
            <w:r w:rsidRPr="00070528">
              <w:rPr>
                <w:rFonts w:cs="Tahoma"/>
                <w:sz w:val="22"/>
                <w:szCs w:val="22"/>
              </w:rPr>
              <w:t>Số điện thoại NVKD</w:t>
            </w:r>
          </w:p>
        </w:tc>
        <w:tc>
          <w:tcPr>
            <w:tcW w:w="1911" w:type="dxa"/>
          </w:tcPr>
          <w:p w14:paraId="6A8E0F21" w14:textId="44B6A033"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66E75C1F" w14:textId="4001F473" w:rsidR="003D1B61"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54C60A1F" w14:textId="3B686DCC" w:rsidR="003D1B61" w:rsidRPr="00070528" w:rsidRDefault="005A03D0" w:rsidP="001557AE">
            <w:pPr>
              <w:spacing w:before="74" w:after="37"/>
              <w:ind w:left="39"/>
              <w:rPr>
                <w:rFonts w:cs="Tahoma"/>
                <w:sz w:val="22"/>
                <w:szCs w:val="22"/>
              </w:rPr>
            </w:pPr>
            <w:r w:rsidRPr="00070528">
              <w:rPr>
                <w:rFonts w:cs="Tahoma"/>
                <w:sz w:val="22"/>
                <w:szCs w:val="22"/>
              </w:rPr>
              <w:t>Hiển thị số điện thoại của NVKD tương ứng với hợp đồng</w:t>
            </w:r>
          </w:p>
        </w:tc>
        <w:tc>
          <w:tcPr>
            <w:tcW w:w="3182" w:type="dxa"/>
          </w:tcPr>
          <w:p w14:paraId="4C7F2093"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3D1B61" w:rsidRPr="00070528" w14:paraId="520D148F" w14:textId="77777777" w:rsidTr="00CB02FA">
        <w:tc>
          <w:tcPr>
            <w:tcW w:w="602" w:type="dxa"/>
          </w:tcPr>
          <w:p w14:paraId="718ED70D" w14:textId="77777777" w:rsidR="003D1B61" w:rsidRPr="00070528" w:rsidRDefault="003D1B61"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0FDCFFB1" w14:textId="4EB0FD2F" w:rsidR="003D1B61" w:rsidRPr="00070528" w:rsidRDefault="005A03D0" w:rsidP="001557AE">
            <w:pPr>
              <w:spacing w:before="74" w:after="37"/>
              <w:ind w:left="12"/>
              <w:rPr>
                <w:rFonts w:cs="Tahoma"/>
                <w:sz w:val="22"/>
                <w:szCs w:val="22"/>
              </w:rPr>
            </w:pPr>
            <w:r w:rsidRPr="00070528">
              <w:rPr>
                <w:rFonts w:cs="Tahoma"/>
                <w:sz w:val="22"/>
                <w:szCs w:val="22"/>
              </w:rPr>
              <w:t>Email NVKD</w:t>
            </w:r>
          </w:p>
        </w:tc>
        <w:tc>
          <w:tcPr>
            <w:tcW w:w="1911" w:type="dxa"/>
          </w:tcPr>
          <w:p w14:paraId="2C49E76B" w14:textId="2303B67D" w:rsidR="003D1B61"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2A3FBD9A" w14:textId="6C4892B4" w:rsidR="003D1B61"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6A598C98" w14:textId="1A8B064E" w:rsidR="003D1B61" w:rsidRPr="00070528" w:rsidRDefault="005A03D0" w:rsidP="001557AE">
            <w:pPr>
              <w:spacing w:before="74" w:after="37"/>
              <w:ind w:left="39"/>
              <w:rPr>
                <w:rFonts w:cs="Tahoma"/>
                <w:sz w:val="22"/>
                <w:szCs w:val="22"/>
              </w:rPr>
            </w:pPr>
            <w:r w:rsidRPr="00070528">
              <w:rPr>
                <w:rFonts w:cs="Tahoma"/>
                <w:sz w:val="22"/>
                <w:szCs w:val="22"/>
              </w:rPr>
              <w:t>Hiển thị email của NVKD tương ứng với hợp đồng</w:t>
            </w:r>
          </w:p>
        </w:tc>
        <w:tc>
          <w:tcPr>
            <w:tcW w:w="3182" w:type="dxa"/>
          </w:tcPr>
          <w:p w14:paraId="08738049" w14:textId="77777777" w:rsidR="003D1B61" w:rsidRPr="00070528" w:rsidRDefault="003D1B61" w:rsidP="001557AE">
            <w:pPr>
              <w:spacing w:before="74" w:after="37"/>
              <w:ind w:left="0"/>
              <w:rPr>
                <w:rFonts w:cs="Tahoma"/>
                <w:sz w:val="22"/>
                <w:szCs w:val="22"/>
              </w:rPr>
            </w:pPr>
            <w:r w:rsidRPr="00070528">
              <w:rPr>
                <w:rFonts w:cs="Tahoma"/>
                <w:sz w:val="22"/>
                <w:szCs w:val="22"/>
              </w:rPr>
              <w:t>Không cho sửa</w:t>
            </w:r>
          </w:p>
        </w:tc>
      </w:tr>
      <w:tr w:rsidR="005A03D0" w:rsidRPr="00070528" w14:paraId="51DA771D" w14:textId="77777777" w:rsidTr="00CB02FA">
        <w:tc>
          <w:tcPr>
            <w:tcW w:w="602" w:type="dxa"/>
          </w:tcPr>
          <w:p w14:paraId="01F3515B" w14:textId="77777777" w:rsidR="005A03D0" w:rsidRPr="00070528" w:rsidRDefault="005A03D0"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6E84D43E" w14:textId="6646BB44" w:rsidR="005A03D0" w:rsidRPr="00070528" w:rsidRDefault="005A03D0" w:rsidP="001557AE">
            <w:pPr>
              <w:spacing w:before="74" w:after="37"/>
              <w:ind w:left="12"/>
              <w:rPr>
                <w:rFonts w:cs="Tahoma"/>
                <w:sz w:val="22"/>
                <w:szCs w:val="22"/>
              </w:rPr>
            </w:pPr>
            <w:r w:rsidRPr="00070528">
              <w:rPr>
                <w:rFonts w:cs="Tahoma"/>
                <w:sz w:val="22"/>
                <w:szCs w:val="22"/>
              </w:rPr>
              <w:t xml:space="preserve">Email BDS </w:t>
            </w:r>
          </w:p>
        </w:tc>
        <w:tc>
          <w:tcPr>
            <w:tcW w:w="1911" w:type="dxa"/>
          </w:tcPr>
          <w:p w14:paraId="78CF339A" w14:textId="2646C5DA" w:rsidR="005A03D0"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3FFB8D10" w14:textId="01F8FEC2" w:rsidR="005A03D0"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305F6ADE" w14:textId="47F11E25" w:rsidR="005A03D0" w:rsidRPr="00070528" w:rsidRDefault="005A03D0" w:rsidP="001557AE">
            <w:pPr>
              <w:spacing w:before="74" w:after="37"/>
              <w:ind w:left="39"/>
              <w:rPr>
                <w:rFonts w:cs="Tahoma"/>
                <w:sz w:val="22"/>
                <w:szCs w:val="22"/>
              </w:rPr>
            </w:pPr>
            <w:r w:rsidRPr="00070528">
              <w:rPr>
                <w:rFonts w:cs="Tahoma"/>
                <w:sz w:val="22"/>
                <w:szCs w:val="22"/>
              </w:rPr>
              <w:t>Hiển thị email của nhân viên BDS tương ứng với NVKD của hợp đồng</w:t>
            </w:r>
          </w:p>
        </w:tc>
        <w:tc>
          <w:tcPr>
            <w:tcW w:w="3182" w:type="dxa"/>
          </w:tcPr>
          <w:p w14:paraId="57938822" w14:textId="4DD13F29" w:rsidR="005A03D0" w:rsidRPr="00070528" w:rsidRDefault="005A03D0" w:rsidP="001557AE">
            <w:pPr>
              <w:spacing w:before="74" w:after="37"/>
              <w:ind w:left="0"/>
              <w:rPr>
                <w:rFonts w:cs="Tahoma"/>
                <w:sz w:val="22"/>
                <w:szCs w:val="22"/>
              </w:rPr>
            </w:pPr>
            <w:r w:rsidRPr="00070528">
              <w:rPr>
                <w:rFonts w:cs="Tahoma"/>
                <w:sz w:val="22"/>
                <w:szCs w:val="22"/>
              </w:rPr>
              <w:t>Không cho sửa</w:t>
            </w:r>
          </w:p>
        </w:tc>
      </w:tr>
      <w:tr w:rsidR="005A03D0" w:rsidRPr="00070528" w14:paraId="75A6D3D1" w14:textId="77777777" w:rsidTr="00CB02FA">
        <w:tc>
          <w:tcPr>
            <w:tcW w:w="602" w:type="dxa"/>
          </w:tcPr>
          <w:p w14:paraId="0F17332A" w14:textId="77777777" w:rsidR="005A03D0" w:rsidRPr="00070528" w:rsidRDefault="005A03D0"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08128C55" w14:textId="59D5F9B2" w:rsidR="005A03D0" w:rsidRPr="00070528" w:rsidRDefault="005A03D0" w:rsidP="001557AE">
            <w:pPr>
              <w:spacing w:before="74" w:after="37"/>
              <w:ind w:left="12"/>
              <w:rPr>
                <w:rFonts w:cs="Tahoma"/>
                <w:sz w:val="22"/>
                <w:szCs w:val="22"/>
              </w:rPr>
            </w:pPr>
            <w:r w:rsidRPr="00070528">
              <w:rPr>
                <w:rFonts w:cs="Tahoma"/>
                <w:sz w:val="22"/>
                <w:szCs w:val="22"/>
              </w:rPr>
              <w:t>Trạng thái</w:t>
            </w:r>
            <w:r w:rsidR="00533B60" w:rsidRPr="00070528">
              <w:rPr>
                <w:rFonts w:cs="Tahoma"/>
                <w:sz w:val="22"/>
                <w:szCs w:val="22"/>
              </w:rPr>
              <w:t xml:space="preserve"> lưu kho</w:t>
            </w:r>
          </w:p>
        </w:tc>
        <w:tc>
          <w:tcPr>
            <w:tcW w:w="1911" w:type="dxa"/>
          </w:tcPr>
          <w:p w14:paraId="4A9E4396" w14:textId="0318174D" w:rsidR="005A03D0"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3493BFDD" w14:textId="0FABAC8C" w:rsidR="005A03D0"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23344A1E" w14:textId="188232CC" w:rsidR="005A03D0" w:rsidRPr="00070528" w:rsidRDefault="005A03D0" w:rsidP="001557AE">
            <w:pPr>
              <w:spacing w:before="74" w:after="37"/>
              <w:ind w:left="39"/>
              <w:rPr>
                <w:rFonts w:cs="Tahoma"/>
                <w:sz w:val="22"/>
                <w:szCs w:val="22"/>
              </w:rPr>
            </w:pPr>
            <w:r w:rsidRPr="00070528">
              <w:rPr>
                <w:rFonts w:cs="Tahoma"/>
                <w:sz w:val="22"/>
                <w:szCs w:val="22"/>
              </w:rPr>
              <w:t xml:space="preserve">Hiển thị trạng thái </w:t>
            </w:r>
            <w:r w:rsidR="00533B60" w:rsidRPr="00070528">
              <w:rPr>
                <w:rFonts w:cs="Tahoma"/>
                <w:sz w:val="22"/>
                <w:szCs w:val="22"/>
              </w:rPr>
              <w:t xml:space="preserve">lưu kho </w:t>
            </w:r>
            <w:r w:rsidRPr="00070528">
              <w:rPr>
                <w:rFonts w:cs="Tahoma"/>
                <w:sz w:val="22"/>
                <w:szCs w:val="22"/>
              </w:rPr>
              <w:t>của hợp đồng</w:t>
            </w:r>
          </w:p>
        </w:tc>
        <w:tc>
          <w:tcPr>
            <w:tcW w:w="3182" w:type="dxa"/>
          </w:tcPr>
          <w:p w14:paraId="280C29A8" w14:textId="5C6C26ED" w:rsidR="005A03D0" w:rsidRPr="00070528" w:rsidRDefault="005A03D0" w:rsidP="001557AE">
            <w:pPr>
              <w:spacing w:before="74" w:after="37"/>
              <w:ind w:left="0"/>
              <w:rPr>
                <w:rFonts w:cs="Tahoma"/>
                <w:sz w:val="22"/>
                <w:szCs w:val="22"/>
              </w:rPr>
            </w:pPr>
            <w:r w:rsidRPr="00070528">
              <w:rPr>
                <w:rFonts w:cs="Tahoma"/>
                <w:sz w:val="22"/>
                <w:szCs w:val="22"/>
              </w:rPr>
              <w:t>Không cho sửa</w:t>
            </w:r>
          </w:p>
        </w:tc>
      </w:tr>
      <w:tr w:rsidR="005A03D0" w:rsidRPr="00070528" w14:paraId="4F3A33BE" w14:textId="77777777" w:rsidTr="00CB02FA">
        <w:tc>
          <w:tcPr>
            <w:tcW w:w="602" w:type="dxa"/>
          </w:tcPr>
          <w:p w14:paraId="770C0C6D" w14:textId="77777777" w:rsidR="005A03D0" w:rsidRPr="00070528" w:rsidRDefault="005A03D0"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2445A67D" w14:textId="7860EE52" w:rsidR="005A03D0" w:rsidRPr="00070528" w:rsidRDefault="005A03D0" w:rsidP="001557AE">
            <w:pPr>
              <w:spacing w:before="74" w:after="37"/>
              <w:ind w:left="12"/>
              <w:rPr>
                <w:rFonts w:cs="Tahoma"/>
                <w:sz w:val="22"/>
                <w:szCs w:val="22"/>
              </w:rPr>
            </w:pPr>
            <w:r w:rsidRPr="00070528">
              <w:rPr>
                <w:rFonts w:cs="Tahoma"/>
                <w:sz w:val="22"/>
                <w:szCs w:val="22"/>
              </w:rPr>
              <w:t>Mã lưu kho</w:t>
            </w:r>
          </w:p>
        </w:tc>
        <w:tc>
          <w:tcPr>
            <w:tcW w:w="1911" w:type="dxa"/>
          </w:tcPr>
          <w:p w14:paraId="1F10D637" w14:textId="6B5DEB45" w:rsidR="005A03D0"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63F6B66C" w14:textId="37F5E5A5" w:rsidR="005A03D0" w:rsidRPr="00070528" w:rsidRDefault="005A03D0" w:rsidP="001557AE">
            <w:pPr>
              <w:spacing w:before="74" w:after="37"/>
              <w:ind w:left="337"/>
              <w:rPr>
                <w:rFonts w:cs="Tahoma"/>
                <w:sz w:val="22"/>
                <w:szCs w:val="22"/>
              </w:rPr>
            </w:pPr>
          </w:p>
        </w:tc>
        <w:tc>
          <w:tcPr>
            <w:tcW w:w="5200" w:type="dxa"/>
          </w:tcPr>
          <w:p w14:paraId="0AC14127" w14:textId="56235F3A" w:rsidR="005A03D0" w:rsidRPr="00070528" w:rsidRDefault="005A03D0" w:rsidP="001557AE">
            <w:pPr>
              <w:spacing w:before="74" w:after="37"/>
              <w:ind w:left="39"/>
              <w:rPr>
                <w:rFonts w:cs="Tahoma"/>
                <w:sz w:val="22"/>
                <w:szCs w:val="22"/>
              </w:rPr>
            </w:pPr>
            <w:r w:rsidRPr="00070528">
              <w:rPr>
                <w:rFonts w:cs="Tahoma"/>
                <w:sz w:val="22"/>
                <w:szCs w:val="22"/>
              </w:rPr>
              <w:t>Hiển thị mã lưu kho của hợp đồng (nếu có)</w:t>
            </w:r>
          </w:p>
        </w:tc>
        <w:tc>
          <w:tcPr>
            <w:tcW w:w="3182" w:type="dxa"/>
          </w:tcPr>
          <w:p w14:paraId="32ED2892" w14:textId="3A0C0F6C" w:rsidR="005A03D0" w:rsidRPr="00070528" w:rsidRDefault="005A03D0" w:rsidP="001557AE">
            <w:pPr>
              <w:spacing w:before="74" w:after="37"/>
              <w:ind w:left="0"/>
              <w:rPr>
                <w:rFonts w:cs="Tahoma"/>
                <w:sz w:val="22"/>
                <w:szCs w:val="22"/>
              </w:rPr>
            </w:pPr>
            <w:r w:rsidRPr="00070528">
              <w:rPr>
                <w:rFonts w:cs="Tahoma"/>
                <w:sz w:val="22"/>
                <w:szCs w:val="22"/>
              </w:rPr>
              <w:t>Không cho sửa</w:t>
            </w:r>
          </w:p>
        </w:tc>
      </w:tr>
      <w:tr w:rsidR="005A03D0" w:rsidRPr="00070528" w14:paraId="373462A9" w14:textId="77777777" w:rsidTr="00CB02FA">
        <w:tc>
          <w:tcPr>
            <w:tcW w:w="602" w:type="dxa"/>
          </w:tcPr>
          <w:p w14:paraId="4677E6C9" w14:textId="77777777" w:rsidR="005A03D0" w:rsidRPr="00070528" w:rsidRDefault="005A03D0"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00DD77E1" w14:textId="46D3F71E" w:rsidR="005A03D0" w:rsidRPr="00070528" w:rsidRDefault="005A03D0" w:rsidP="001557AE">
            <w:pPr>
              <w:spacing w:before="74" w:after="37"/>
              <w:ind w:left="12"/>
              <w:rPr>
                <w:rFonts w:cs="Tahoma"/>
                <w:sz w:val="22"/>
                <w:szCs w:val="22"/>
              </w:rPr>
            </w:pPr>
            <w:r w:rsidRPr="00070528">
              <w:rPr>
                <w:rFonts w:cs="Tahoma"/>
                <w:sz w:val="22"/>
                <w:szCs w:val="22"/>
              </w:rPr>
              <w:t>Ngày lưu kho</w:t>
            </w:r>
          </w:p>
        </w:tc>
        <w:tc>
          <w:tcPr>
            <w:tcW w:w="1911" w:type="dxa"/>
          </w:tcPr>
          <w:p w14:paraId="4B4C9175" w14:textId="6903F730" w:rsidR="005A03D0" w:rsidRPr="00070528" w:rsidRDefault="00A72868" w:rsidP="001557AE">
            <w:pPr>
              <w:spacing w:before="74" w:after="37"/>
              <w:ind w:left="60"/>
              <w:rPr>
                <w:rFonts w:cs="Tahoma"/>
                <w:sz w:val="22"/>
                <w:szCs w:val="22"/>
              </w:rPr>
            </w:pPr>
            <w:r w:rsidRPr="00070528">
              <w:rPr>
                <w:rFonts w:cs="Tahoma"/>
                <w:sz w:val="22"/>
                <w:szCs w:val="22"/>
              </w:rPr>
              <w:t>Date</w:t>
            </w:r>
          </w:p>
        </w:tc>
        <w:tc>
          <w:tcPr>
            <w:tcW w:w="1401" w:type="dxa"/>
          </w:tcPr>
          <w:p w14:paraId="5375217A" w14:textId="2B186C94" w:rsidR="005A03D0"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4F9220CF" w14:textId="45F563A4" w:rsidR="005A03D0" w:rsidRPr="00070528" w:rsidRDefault="005A03D0" w:rsidP="001557AE">
            <w:pPr>
              <w:spacing w:before="74" w:after="37"/>
              <w:ind w:left="39"/>
              <w:rPr>
                <w:rFonts w:cs="Tahoma"/>
                <w:sz w:val="22"/>
                <w:szCs w:val="22"/>
              </w:rPr>
            </w:pPr>
            <w:r w:rsidRPr="00070528">
              <w:rPr>
                <w:rFonts w:cs="Tahoma"/>
                <w:sz w:val="22"/>
                <w:szCs w:val="22"/>
              </w:rPr>
              <w:t>Hiển thị ngày lưu kho của hợp đồng (nếu có)</w:t>
            </w:r>
          </w:p>
        </w:tc>
        <w:tc>
          <w:tcPr>
            <w:tcW w:w="3182" w:type="dxa"/>
          </w:tcPr>
          <w:p w14:paraId="340176B9" w14:textId="3F294488" w:rsidR="005A03D0" w:rsidRPr="00070528" w:rsidRDefault="005A03D0" w:rsidP="001557AE">
            <w:pPr>
              <w:spacing w:before="74" w:after="37"/>
              <w:ind w:left="0"/>
              <w:rPr>
                <w:rFonts w:cs="Tahoma"/>
                <w:sz w:val="22"/>
                <w:szCs w:val="22"/>
              </w:rPr>
            </w:pPr>
            <w:r w:rsidRPr="00070528">
              <w:rPr>
                <w:rFonts w:cs="Tahoma"/>
                <w:sz w:val="22"/>
                <w:szCs w:val="22"/>
              </w:rPr>
              <w:t>Không cho sửa</w:t>
            </w:r>
          </w:p>
        </w:tc>
      </w:tr>
      <w:tr w:rsidR="005A03D0" w:rsidRPr="00070528" w14:paraId="340367EE" w14:textId="77777777" w:rsidTr="00CB02FA">
        <w:tc>
          <w:tcPr>
            <w:tcW w:w="602" w:type="dxa"/>
          </w:tcPr>
          <w:p w14:paraId="61A2C1CB" w14:textId="77777777" w:rsidR="005A03D0" w:rsidRPr="00070528" w:rsidRDefault="005A03D0"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3BF185B1" w14:textId="5ECA2626" w:rsidR="005A03D0" w:rsidRPr="00070528" w:rsidRDefault="005A03D0" w:rsidP="001557AE">
            <w:pPr>
              <w:spacing w:before="74" w:after="37"/>
              <w:ind w:left="12"/>
              <w:rPr>
                <w:rFonts w:cs="Tahoma"/>
                <w:sz w:val="22"/>
                <w:szCs w:val="22"/>
              </w:rPr>
            </w:pPr>
            <w:r w:rsidRPr="00070528">
              <w:rPr>
                <w:rFonts w:cs="Tahoma"/>
                <w:sz w:val="22"/>
                <w:szCs w:val="22"/>
              </w:rPr>
              <w:t>User VH2</w:t>
            </w:r>
          </w:p>
        </w:tc>
        <w:tc>
          <w:tcPr>
            <w:tcW w:w="1911" w:type="dxa"/>
          </w:tcPr>
          <w:p w14:paraId="3BA2998A" w14:textId="5E656D18" w:rsidR="005A03D0"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67E90C7C" w14:textId="525EB571" w:rsidR="005A03D0" w:rsidRPr="00070528" w:rsidRDefault="005A03D0" w:rsidP="001557AE">
            <w:pPr>
              <w:spacing w:before="74" w:after="37"/>
              <w:ind w:left="337"/>
              <w:rPr>
                <w:rFonts w:cs="Tahoma"/>
                <w:sz w:val="22"/>
                <w:szCs w:val="22"/>
              </w:rPr>
            </w:pPr>
            <w:r w:rsidRPr="00070528">
              <w:rPr>
                <w:rFonts w:cs="Tahoma"/>
                <w:sz w:val="22"/>
                <w:szCs w:val="22"/>
              </w:rPr>
              <w:t>X</w:t>
            </w:r>
          </w:p>
        </w:tc>
        <w:tc>
          <w:tcPr>
            <w:tcW w:w="5200" w:type="dxa"/>
          </w:tcPr>
          <w:p w14:paraId="7290EA94" w14:textId="59B08E1C" w:rsidR="005A03D0" w:rsidRPr="00070528" w:rsidRDefault="005A03D0" w:rsidP="001557AE">
            <w:pPr>
              <w:spacing w:before="74" w:after="37"/>
              <w:ind w:left="39"/>
              <w:rPr>
                <w:rFonts w:cs="Tahoma"/>
                <w:sz w:val="22"/>
                <w:szCs w:val="22"/>
              </w:rPr>
            </w:pPr>
            <w:r w:rsidRPr="00070528">
              <w:rPr>
                <w:rFonts w:cs="Tahoma"/>
                <w:sz w:val="22"/>
                <w:szCs w:val="22"/>
              </w:rPr>
              <w:t>Hiển thị tên của NV VH2 đã xử lý hợp đồng lần gần nhất</w:t>
            </w:r>
          </w:p>
        </w:tc>
        <w:tc>
          <w:tcPr>
            <w:tcW w:w="3182" w:type="dxa"/>
          </w:tcPr>
          <w:p w14:paraId="3C84216F" w14:textId="38D5C867" w:rsidR="005A03D0" w:rsidRPr="00070528" w:rsidRDefault="005A03D0" w:rsidP="001557AE">
            <w:pPr>
              <w:spacing w:before="74" w:after="37"/>
              <w:ind w:left="0"/>
              <w:rPr>
                <w:rFonts w:cs="Tahoma"/>
                <w:sz w:val="22"/>
                <w:szCs w:val="22"/>
              </w:rPr>
            </w:pPr>
            <w:r w:rsidRPr="00070528">
              <w:rPr>
                <w:rFonts w:cs="Tahoma"/>
                <w:sz w:val="22"/>
                <w:szCs w:val="22"/>
              </w:rPr>
              <w:t>Không cho sửa</w:t>
            </w:r>
          </w:p>
        </w:tc>
      </w:tr>
      <w:tr w:rsidR="005A03D0" w:rsidRPr="00070528" w14:paraId="55D66B25" w14:textId="77777777" w:rsidTr="00CB02FA">
        <w:tc>
          <w:tcPr>
            <w:tcW w:w="602" w:type="dxa"/>
          </w:tcPr>
          <w:p w14:paraId="56961988" w14:textId="77777777" w:rsidR="005A03D0" w:rsidRPr="00070528" w:rsidRDefault="005A03D0" w:rsidP="00CB02FA">
            <w:pPr>
              <w:pStyle w:val="ListParagraph"/>
              <w:numPr>
                <w:ilvl w:val="0"/>
                <w:numId w:val="41"/>
              </w:numPr>
              <w:tabs>
                <w:tab w:val="left" w:pos="223"/>
              </w:tabs>
              <w:spacing w:before="74" w:after="37"/>
              <w:ind w:left="277" w:hanging="223"/>
              <w:rPr>
                <w:rFonts w:cs="Tahoma"/>
                <w:sz w:val="22"/>
                <w:szCs w:val="22"/>
              </w:rPr>
            </w:pPr>
          </w:p>
        </w:tc>
        <w:tc>
          <w:tcPr>
            <w:tcW w:w="1784" w:type="dxa"/>
          </w:tcPr>
          <w:p w14:paraId="575E6A05" w14:textId="7205F4AC" w:rsidR="005A03D0" w:rsidRPr="00070528" w:rsidRDefault="005A03D0" w:rsidP="001557AE">
            <w:pPr>
              <w:spacing w:before="74" w:after="37"/>
              <w:ind w:left="12"/>
              <w:rPr>
                <w:rFonts w:cs="Tahoma"/>
                <w:sz w:val="22"/>
                <w:szCs w:val="22"/>
              </w:rPr>
            </w:pPr>
            <w:r w:rsidRPr="00070528">
              <w:rPr>
                <w:rFonts w:cs="Tahoma"/>
                <w:sz w:val="22"/>
                <w:szCs w:val="22"/>
              </w:rPr>
              <w:t>User lưu kho</w:t>
            </w:r>
          </w:p>
        </w:tc>
        <w:tc>
          <w:tcPr>
            <w:tcW w:w="1911" w:type="dxa"/>
          </w:tcPr>
          <w:p w14:paraId="5C162612" w14:textId="32F260D2" w:rsidR="005A03D0" w:rsidRPr="00070528" w:rsidRDefault="00066503" w:rsidP="001557AE">
            <w:pPr>
              <w:spacing w:before="74" w:after="37"/>
              <w:ind w:left="60"/>
              <w:rPr>
                <w:rFonts w:cs="Tahoma"/>
                <w:sz w:val="22"/>
                <w:szCs w:val="22"/>
              </w:rPr>
            </w:pPr>
            <w:r w:rsidRPr="00070528">
              <w:rPr>
                <w:rFonts w:cs="Tahoma"/>
                <w:sz w:val="22"/>
                <w:szCs w:val="22"/>
              </w:rPr>
              <w:t>Text</w:t>
            </w:r>
          </w:p>
        </w:tc>
        <w:tc>
          <w:tcPr>
            <w:tcW w:w="1401" w:type="dxa"/>
          </w:tcPr>
          <w:p w14:paraId="58BF5BBA" w14:textId="6C821CE4" w:rsidR="005A03D0" w:rsidRPr="00070528" w:rsidRDefault="005A03D0" w:rsidP="001557AE">
            <w:pPr>
              <w:spacing w:before="74" w:after="37"/>
              <w:ind w:left="337"/>
              <w:rPr>
                <w:rFonts w:cs="Tahoma"/>
                <w:sz w:val="22"/>
                <w:szCs w:val="22"/>
              </w:rPr>
            </w:pPr>
          </w:p>
        </w:tc>
        <w:tc>
          <w:tcPr>
            <w:tcW w:w="5200" w:type="dxa"/>
          </w:tcPr>
          <w:p w14:paraId="402ECA95" w14:textId="33DDBCCC" w:rsidR="005A03D0" w:rsidRPr="00070528" w:rsidRDefault="005A03D0" w:rsidP="001557AE">
            <w:pPr>
              <w:spacing w:before="74" w:after="37"/>
              <w:ind w:left="39"/>
              <w:rPr>
                <w:rFonts w:cs="Tahoma"/>
                <w:sz w:val="22"/>
                <w:szCs w:val="22"/>
              </w:rPr>
            </w:pPr>
            <w:r w:rsidRPr="00070528">
              <w:rPr>
                <w:rFonts w:cs="Tahoma"/>
                <w:sz w:val="22"/>
                <w:szCs w:val="22"/>
              </w:rPr>
              <w:t>Hiển thị tên của nhân viên lưu kho hợp đồng (nếu có)</w:t>
            </w:r>
          </w:p>
        </w:tc>
        <w:tc>
          <w:tcPr>
            <w:tcW w:w="3182" w:type="dxa"/>
          </w:tcPr>
          <w:p w14:paraId="5E1E9210" w14:textId="7E0EB853" w:rsidR="005A03D0" w:rsidRPr="00070528" w:rsidRDefault="005A03D0" w:rsidP="001557AE">
            <w:pPr>
              <w:spacing w:before="74" w:after="37"/>
              <w:ind w:left="0"/>
              <w:rPr>
                <w:rFonts w:cs="Tahoma"/>
                <w:sz w:val="22"/>
                <w:szCs w:val="22"/>
              </w:rPr>
            </w:pPr>
            <w:r w:rsidRPr="00070528">
              <w:rPr>
                <w:rFonts w:cs="Tahoma"/>
                <w:sz w:val="22"/>
                <w:szCs w:val="22"/>
              </w:rPr>
              <w:t>Không cho sửa</w:t>
            </w:r>
          </w:p>
        </w:tc>
      </w:tr>
    </w:tbl>
    <w:p w14:paraId="46938538" w14:textId="77777777" w:rsidR="00F44A00" w:rsidRPr="00070528" w:rsidRDefault="00F44A00" w:rsidP="000020B9">
      <w:pPr>
        <w:ind w:left="-142"/>
        <w:rPr>
          <w:noProof/>
        </w:rPr>
      </w:pPr>
    </w:p>
    <w:p w14:paraId="16015482" w14:textId="77777777" w:rsidR="00F44A00" w:rsidRPr="00070528" w:rsidRDefault="00F44A00" w:rsidP="00F565CD">
      <w:pPr>
        <w:pStyle w:val="BodyText"/>
        <w:numPr>
          <w:ilvl w:val="3"/>
          <w:numId w:val="68"/>
        </w:numPr>
        <w:spacing w:before="240"/>
        <w:ind w:left="1701" w:hanging="283"/>
        <w:outlineLvl w:val="3"/>
        <w:rPr>
          <w:sz w:val="22"/>
          <w:szCs w:val="20"/>
          <w:lang w:val="en-US" w:eastAsia="en-AU"/>
        </w:rPr>
      </w:pPr>
      <w:bookmarkStart w:id="47" w:name="_Toc522716986"/>
      <w:r w:rsidRPr="00070528">
        <w:rPr>
          <w:sz w:val="22"/>
          <w:szCs w:val="20"/>
          <w:lang w:val="en-US" w:eastAsia="en-AU"/>
        </w:rPr>
        <w:t>Luồng xử lý</w:t>
      </w:r>
      <w:bookmarkEnd w:id="47"/>
    </w:p>
    <w:tbl>
      <w:tblPr>
        <w:tblStyle w:val="TableGrid"/>
        <w:tblW w:w="14034" w:type="dxa"/>
        <w:tblInd w:w="-5" w:type="dxa"/>
        <w:tblLook w:val="04A0" w:firstRow="1" w:lastRow="0" w:firstColumn="1" w:lastColumn="0" w:noHBand="0" w:noVBand="1"/>
      </w:tblPr>
      <w:tblGrid>
        <w:gridCol w:w="811"/>
        <w:gridCol w:w="2741"/>
        <w:gridCol w:w="10482"/>
      </w:tblGrid>
      <w:tr w:rsidR="00C27909" w:rsidRPr="00070528" w14:paraId="0FEC9A01" w14:textId="1E25ACE4" w:rsidTr="00CB02FA">
        <w:trPr>
          <w:tblHeader/>
        </w:trPr>
        <w:tc>
          <w:tcPr>
            <w:tcW w:w="811" w:type="dxa"/>
            <w:shd w:val="clear" w:color="auto" w:fill="D9D9D9" w:themeFill="background1" w:themeFillShade="D9"/>
          </w:tcPr>
          <w:p w14:paraId="4C13CAAE" w14:textId="77777777" w:rsidR="00C27909" w:rsidRPr="00070528" w:rsidRDefault="00C27909" w:rsidP="001557AE">
            <w:pPr>
              <w:spacing w:before="74" w:after="37"/>
              <w:ind w:left="0"/>
              <w:jc w:val="center"/>
              <w:rPr>
                <w:rFonts w:cs="Tahoma"/>
                <w:b/>
                <w:sz w:val="22"/>
                <w:szCs w:val="22"/>
              </w:rPr>
            </w:pPr>
            <w:r w:rsidRPr="00070528">
              <w:rPr>
                <w:rFonts w:cs="Tahoma"/>
                <w:b/>
                <w:sz w:val="22"/>
                <w:szCs w:val="22"/>
              </w:rPr>
              <w:t>Bước</w:t>
            </w:r>
          </w:p>
        </w:tc>
        <w:tc>
          <w:tcPr>
            <w:tcW w:w="2741" w:type="dxa"/>
            <w:shd w:val="clear" w:color="auto" w:fill="D9D9D9" w:themeFill="background1" w:themeFillShade="D9"/>
          </w:tcPr>
          <w:p w14:paraId="2E534BAE" w14:textId="77777777" w:rsidR="00C27909" w:rsidRPr="00070528" w:rsidRDefault="00C27909" w:rsidP="001557AE">
            <w:pPr>
              <w:spacing w:before="74" w:after="37"/>
              <w:ind w:left="0"/>
              <w:jc w:val="center"/>
              <w:rPr>
                <w:rFonts w:cs="Tahoma"/>
                <w:b/>
                <w:sz w:val="22"/>
                <w:szCs w:val="22"/>
              </w:rPr>
            </w:pPr>
            <w:r w:rsidRPr="00070528">
              <w:rPr>
                <w:rFonts w:cs="Tahoma"/>
                <w:b/>
                <w:sz w:val="22"/>
                <w:szCs w:val="22"/>
              </w:rPr>
              <w:t>Thao tác</w:t>
            </w:r>
          </w:p>
        </w:tc>
        <w:tc>
          <w:tcPr>
            <w:tcW w:w="10482" w:type="dxa"/>
            <w:shd w:val="clear" w:color="auto" w:fill="D9D9D9" w:themeFill="background1" w:themeFillShade="D9"/>
          </w:tcPr>
          <w:p w14:paraId="26665FED" w14:textId="043BB015" w:rsidR="00C27909" w:rsidRPr="00070528" w:rsidRDefault="00C27909" w:rsidP="001557AE">
            <w:pPr>
              <w:spacing w:before="74" w:after="37"/>
              <w:ind w:left="0"/>
              <w:jc w:val="center"/>
              <w:rPr>
                <w:rFonts w:cs="Tahoma"/>
                <w:b/>
                <w:sz w:val="22"/>
                <w:szCs w:val="22"/>
              </w:rPr>
            </w:pPr>
            <w:r w:rsidRPr="00070528">
              <w:rPr>
                <w:rFonts w:cs="Tahoma"/>
                <w:b/>
                <w:sz w:val="22"/>
                <w:szCs w:val="22"/>
              </w:rPr>
              <w:t xml:space="preserve">Luồng </w:t>
            </w:r>
            <w:r w:rsidR="00A70A45" w:rsidRPr="00070528">
              <w:rPr>
                <w:rFonts w:cs="Tahoma"/>
                <w:b/>
                <w:sz w:val="22"/>
                <w:szCs w:val="22"/>
              </w:rPr>
              <w:t>HSKV</w:t>
            </w:r>
          </w:p>
        </w:tc>
      </w:tr>
      <w:tr w:rsidR="0057788C" w:rsidRPr="00070528" w14:paraId="2D4BA092" w14:textId="407ACA4F" w:rsidTr="00CB02FA">
        <w:tc>
          <w:tcPr>
            <w:tcW w:w="811" w:type="dxa"/>
          </w:tcPr>
          <w:p w14:paraId="02DCD5BC" w14:textId="2B7E2075" w:rsidR="0057788C" w:rsidRPr="00070528" w:rsidRDefault="0057788C" w:rsidP="000C1FDD">
            <w:pPr>
              <w:pStyle w:val="ListParagraph"/>
              <w:numPr>
                <w:ilvl w:val="0"/>
                <w:numId w:val="42"/>
              </w:numPr>
              <w:spacing w:before="74" w:after="37"/>
              <w:ind w:left="446" w:hanging="223"/>
              <w:rPr>
                <w:sz w:val="22"/>
              </w:rPr>
            </w:pPr>
          </w:p>
        </w:tc>
        <w:tc>
          <w:tcPr>
            <w:tcW w:w="2741" w:type="dxa"/>
          </w:tcPr>
          <w:p w14:paraId="6D0037B4" w14:textId="17793B3A" w:rsidR="0057788C" w:rsidRPr="00070528" w:rsidRDefault="0057788C" w:rsidP="001557AE">
            <w:pPr>
              <w:spacing w:before="74" w:after="37"/>
              <w:ind w:left="0"/>
              <w:rPr>
                <w:sz w:val="22"/>
              </w:rPr>
            </w:pPr>
            <w:r w:rsidRPr="00070528">
              <w:rPr>
                <w:sz w:val="22"/>
              </w:rPr>
              <w:t>Người dùng mở</w:t>
            </w:r>
            <w:r w:rsidR="006172B8" w:rsidRPr="00070528">
              <w:rPr>
                <w:sz w:val="22"/>
              </w:rPr>
              <w:t xml:space="preserve"> màn hình SC08</w:t>
            </w:r>
          </w:p>
        </w:tc>
        <w:tc>
          <w:tcPr>
            <w:tcW w:w="10482" w:type="dxa"/>
          </w:tcPr>
          <w:p w14:paraId="5F15B88E" w14:textId="4649DAA4" w:rsidR="002407AB" w:rsidRPr="00070528" w:rsidRDefault="002407AB">
            <w:pPr>
              <w:spacing w:before="74" w:after="37"/>
              <w:ind w:left="0"/>
              <w:rPr>
                <w:sz w:val="22"/>
              </w:rPr>
            </w:pPr>
            <w:r w:rsidRPr="00070528">
              <w:rPr>
                <w:sz w:val="22"/>
              </w:rPr>
              <w:t>Có 2 nhân viên có quyền lưu kho giấy tờ như sau:</w:t>
            </w:r>
          </w:p>
          <w:p w14:paraId="5EBB1E78" w14:textId="77777777" w:rsidR="002407AB" w:rsidRPr="00070528" w:rsidRDefault="002407AB" w:rsidP="000C1FDD">
            <w:pPr>
              <w:pStyle w:val="ListParagraph"/>
              <w:numPr>
                <w:ilvl w:val="0"/>
                <w:numId w:val="63"/>
              </w:numPr>
              <w:spacing w:before="74" w:after="37"/>
              <w:ind w:left="446" w:hanging="223"/>
              <w:rPr>
                <w:sz w:val="22"/>
              </w:rPr>
            </w:pPr>
            <w:r w:rsidRPr="00070528">
              <w:rPr>
                <w:sz w:val="22"/>
              </w:rPr>
              <w:t xml:space="preserve">Nhân viên tổng hợp và lên lỗi: </w:t>
            </w:r>
          </w:p>
          <w:p w14:paraId="1A55A39E" w14:textId="0CFB70DA" w:rsidR="002407AB" w:rsidRPr="00070528" w:rsidRDefault="002407AB" w:rsidP="00066503">
            <w:pPr>
              <w:pStyle w:val="ListParagraph"/>
              <w:numPr>
                <w:ilvl w:val="0"/>
                <w:numId w:val="17"/>
              </w:numPr>
              <w:spacing w:before="74" w:after="37"/>
              <w:ind w:left="446" w:hanging="223"/>
              <w:rPr>
                <w:sz w:val="22"/>
              </w:rPr>
            </w:pPr>
            <w:r w:rsidRPr="00070528">
              <w:rPr>
                <w:sz w:val="22"/>
              </w:rPr>
              <w:t>Hệ thống hiển thị tất cả hợp đồng đã được chuyển lưu kho, chưa được xử lý và có trạng thái “Chờ lưu kho_Cần update lỗi”</w:t>
            </w:r>
          </w:p>
          <w:p w14:paraId="17144438" w14:textId="076497F0" w:rsidR="002407AB" w:rsidRPr="00070528" w:rsidRDefault="002407AB" w:rsidP="00066503">
            <w:pPr>
              <w:pStyle w:val="ListParagraph"/>
              <w:numPr>
                <w:ilvl w:val="0"/>
                <w:numId w:val="17"/>
              </w:numPr>
              <w:spacing w:before="74" w:after="37"/>
              <w:ind w:left="446" w:hanging="223"/>
              <w:rPr>
                <w:sz w:val="22"/>
              </w:rPr>
            </w:pPr>
            <w:r w:rsidRPr="00070528">
              <w:rPr>
                <w:sz w:val="22"/>
              </w:rPr>
              <w:t>Các giấy tờ được sắp xếp theo user VH2</w:t>
            </w:r>
          </w:p>
          <w:p w14:paraId="7F89E97D" w14:textId="635CD5E0" w:rsidR="002407AB" w:rsidRPr="00070528" w:rsidRDefault="002407AB" w:rsidP="00066503">
            <w:pPr>
              <w:pStyle w:val="ListParagraph"/>
              <w:numPr>
                <w:ilvl w:val="0"/>
                <w:numId w:val="17"/>
              </w:numPr>
              <w:spacing w:before="74" w:after="37"/>
              <w:ind w:left="446" w:hanging="223"/>
              <w:rPr>
                <w:sz w:val="22"/>
              </w:rPr>
            </w:pPr>
            <w:r w:rsidRPr="00070528">
              <w:rPr>
                <w:sz w:val="22"/>
              </w:rPr>
              <w:t>Các user được sắp xếp theo abc</w:t>
            </w:r>
          </w:p>
          <w:p w14:paraId="56BB7699" w14:textId="1F443B32" w:rsidR="002407AB" w:rsidRPr="00070528" w:rsidRDefault="002407AB" w:rsidP="00066503">
            <w:pPr>
              <w:pStyle w:val="ListParagraph"/>
              <w:numPr>
                <w:ilvl w:val="0"/>
                <w:numId w:val="17"/>
              </w:numPr>
              <w:spacing w:before="74" w:after="37"/>
              <w:ind w:left="446" w:hanging="223"/>
              <w:rPr>
                <w:sz w:val="22"/>
              </w:rPr>
            </w:pPr>
            <w:r w:rsidRPr="00070528">
              <w:rPr>
                <w:sz w:val="22"/>
              </w:rPr>
              <w:t>Các giấy tờ của mỗi user được sắp xếp theo thời gian chuyển lưu kho từ xa đến gần</w:t>
            </w:r>
          </w:p>
          <w:p w14:paraId="179FADC1" w14:textId="715B6AB5" w:rsidR="002407AB" w:rsidRPr="00070528" w:rsidRDefault="002407AB" w:rsidP="000C1FDD">
            <w:pPr>
              <w:pStyle w:val="ListParagraph"/>
              <w:numPr>
                <w:ilvl w:val="0"/>
                <w:numId w:val="63"/>
              </w:numPr>
              <w:spacing w:before="74" w:after="37"/>
              <w:ind w:left="446" w:hanging="223"/>
              <w:rPr>
                <w:sz w:val="22"/>
              </w:rPr>
            </w:pPr>
            <w:r w:rsidRPr="00070528">
              <w:rPr>
                <w:sz w:val="22"/>
              </w:rPr>
              <w:t>Nhân viên lưu kho</w:t>
            </w:r>
          </w:p>
          <w:p w14:paraId="3DC41A7A" w14:textId="14EA2EF4" w:rsidR="0057788C" w:rsidRPr="00070528" w:rsidRDefault="0057788C" w:rsidP="00F44A00">
            <w:pPr>
              <w:spacing w:before="74" w:after="37"/>
              <w:ind w:left="0"/>
              <w:rPr>
                <w:sz w:val="22"/>
              </w:rPr>
            </w:pPr>
            <w:r w:rsidRPr="00070528">
              <w:rPr>
                <w:sz w:val="22"/>
              </w:rPr>
              <w:t xml:space="preserve">Hệ thống hiển thị tất cả các </w:t>
            </w:r>
            <w:r w:rsidR="002407AB" w:rsidRPr="00070528">
              <w:rPr>
                <w:sz w:val="22"/>
              </w:rPr>
              <w:t>hợp đồng</w:t>
            </w:r>
            <w:r w:rsidR="00E0770A" w:rsidRPr="00070528">
              <w:rPr>
                <w:sz w:val="22"/>
              </w:rPr>
              <w:t xml:space="preserve"> </w:t>
            </w:r>
            <w:r w:rsidRPr="00070528">
              <w:rPr>
                <w:sz w:val="22"/>
              </w:rPr>
              <w:t xml:space="preserve">được chuyển lưu kho </w:t>
            </w:r>
            <w:r w:rsidR="00FC1D12" w:rsidRPr="00070528">
              <w:rPr>
                <w:sz w:val="22"/>
              </w:rPr>
              <w:t>mà chưa được xử lý. Cụ thể:</w:t>
            </w:r>
          </w:p>
          <w:p w14:paraId="1EA6451F" w14:textId="77777777" w:rsidR="00FA458C" w:rsidRPr="00070528" w:rsidRDefault="00FC1D12" w:rsidP="00066503">
            <w:pPr>
              <w:pStyle w:val="ListParagraph"/>
              <w:numPr>
                <w:ilvl w:val="0"/>
                <w:numId w:val="17"/>
              </w:numPr>
              <w:spacing w:before="74" w:after="37"/>
              <w:ind w:left="446" w:hanging="223"/>
              <w:rPr>
                <w:sz w:val="22"/>
              </w:rPr>
            </w:pPr>
            <w:r w:rsidRPr="00070528">
              <w:rPr>
                <w:sz w:val="22"/>
              </w:rPr>
              <w:t xml:space="preserve">Hiển thị tất cả các hợp đồng có trạng thái “Chờ lưu kho_Hoàn chỉnh” </w:t>
            </w:r>
          </w:p>
          <w:p w14:paraId="11BEC81C" w14:textId="77777777" w:rsidR="00FC1D12" w:rsidRPr="00070528" w:rsidRDefault="00FC1D12" w:rsidP="00066503">
            <w:pPr>
              <w:pStyle w:val="ListParagraph"/>
              <w:numPr>
                <w:ilvl w:val="0"/>
                <w:numId w:val="17"/>
              </w:numPr>
              <w:spacing w:before="74" w:after="37"/>
              <w:ind w:left="446" w:hanging="223"/>
              <w:rPr>
                <w:sz w:val="22"/>
              </w:rPr>
            </w:pPr>
            <w:r w:rsidRPr="00070528">
              <w:rPr>
                <w:sz w:val="22"/>
              </w:rPr>
              <w:t xml:space="preserve">Các giấy tờ </w:t>
            </w:r>
            <w:r w:rsidR="00FE1290" w:rsidRPr="00070528">
              <w:rPr>
                <w:sz w:val="22"/>
              </w:rPr>
              <w:t>được sắp xếp theo user VH2</w:t>
            </w:r>
          </w:p>
          <w:p w14:paraId="59DC84F6" w14:textId="77777777" w:rsidR="00FE1290" w:rsidRPr="00070528" w:rsidRDefault="00FE1290" w:rsidP="00066503">
            <w:pPr>
              <w:pStyle w:val="ListParagraph"/>
              <w:numPr>
                <w:ilvl w:val="0"/>
                <w:numId w:val="17"/>
              </w:numPr>
              <w:spacing w:before="74" w:after="37"/>
              <w:ind w:left="446" w:hanging="223"/>
              <w:rPr>
                <w:sz w:val="22"/>
              </w:rPr>
            </w:pPr>
            <w:r w:rsidRPr="00070528">
              <w:rPr>
                <w:sz w:val="22"/>
              </w:rPr>
              <w:t>Các user được sắp xếp theo abc</w:t>
            </w:r>
          </w:p>
          <w:p w14:paraId="41B00FEA" w14:textId="1E98A0F5" w:rsidR="00FE1290" w:rsidRPr="00070528" w:rsidRDefault="00FE1290" w:rsidP="00066503">
            <w:pPr>
              <w:pStyle w:val="ListParagraph"/>
              <w:numPr>
                <w:ilvl w:val="0"/>
                <w:numId w:val="17"/>
              </w:numPr>
              <w:spacing w:before="74" w:after="37"/>
              <w:ind w:left="446" w:hanging="223"/>
              <w:rPr>
                <w:sz w:val="22"/>
              </w:rPr>
            </w:pPr>
            <w:r w:rsidRPr="00070528">
              <w:rPr>
                <w:sz w:val="22"/>
              </w:rPr>
              <w:t>Các giấy tờ của mỗi user được sắp xếp theo thời gian chuyển lưu kho từ xa đến gần</w:t>
            </w:r>
          </w:p>
        </w:tc>
      </w:tr>
      <w:tr w:rsidR="00C82975" w:rsidRPr="00070528" w14:paraId="7FE4A91C" w14:textId="1A5F6E55" w:rsidTr="00CB02FA">
        <w:tc>
          <w:tcPr>
            <w:tcW w:w="811" w:type="dxa"/>
          </w:tcPr>
          <w:p w14:paraId="495BBF3B" w14:textId="52E17F56" w:rsidR="00C82975" w:rsidRPr="00070528" w:rsidRDefault="00C82975" w:rsidP="000C1FDD">
            <w:pPr>
              <w:pStyle w:val="ListParagraph"/>
              <w:numPr>
                <w:ilvl w:val="0"/>
                <w:numId w:val="42"/>
              </w:numPr>
              <w:spacing w:before="74" w:after="37"/>
              <w:ind w:left="446" w:hanging="223"/>
              <w:rPr>
                <w:sz w:val="22"/>
              </w:rPr>
            </w:pPr>
          </w:p>
        </w:tc>
        <w:tc>
          <w:tcPr>
            <w:tcW w:w="2741" w:type="dxa"/>
          </w:tcPr>
          <w:p w14:paraId="7EEBE2E0" w14:textId="49636282" w:rsidR="00C82975" w:rsidRPr="00070528" w:rsidRDefault="00C82975" w:rsidP="00C82975">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482" w:type="dxa"/>
          </w:tcPr>
          <w:p w14:paraId="443D89AE" w14:textId="77777777" w:rsidR="00C82975" w:rsidRPr="00070528" w:rsidRDefault="00C82975" w:rsidP="001557AE">
            <w:pPr>
              <w:spacing w:before="74" w:after="37"/>
              <w:ind w:left="0"/>
              <w:rPr>
                <w:sz w:val="22"/>
              </w:rPr>
            </w:pPr>
            <w:r w:rsidRPr="00070528">
              <w:rPr>
                <w:sz w:val="22"/>
              </w:rPr>
              <w:t>Hệ thống kiểm tra các điều kiện tìm kiếm:</w:t>
            </w:r>
          </w:p>
          <w:p w14:paraId="07D7B487" w14:textId="77777777" w:rsidR="00C82975" w:rsidRPr="00070528" w:rsidRDefault="00C82975" w:rsidP="001557AE">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5A18830D" w14:textId="3DE2A569" w:rsidR="00C82975" w:rsidRPr="00070528" w:rsidRDefault="00C82975" w:rsidP="00066503">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C27909" w:rsidRPr="00070528" w14:paraId="76E7C804" w14:textId="79687132" w:rsidTr="00CB02FA">
        <w:tc>
          <w:tcPr>
            <w:tcW w:w="811" w:type="dxa"/>
          </w:tcPr>
          <w:p w14:paraId="0238A072" w14:textId="3F850FC9" w:rsidR="00C27909" w:rsidRPr="00070528" w:rsidRDefault="00C27909" w:rsidP="000C1FDD">
            <w:pPr>
              <w:pStyle w:val="ListParagraph"/>
              <w:numPr>
                <w:ilvl w:val="0"/>
                <w:numId w:val="42"/>
              </w:numPr>
              <w:spacing w:before="74" w:after="37"/>
              <w:ind w:left="446" w:hanging="223"/>
              <w:rPr>
                <w:sz w:val="22"/>
              </w:rPr>
            </w:pPr>
          </w:p>
        </w:tc>
        <w:tc>
          <w:tcPr>
            <w:tcW w:w="2741" w:type="dxa"/>
          </w:tcPr>
          <w:p w14:paraId="79D7BFF8" w14:textId="24F6ED65" w:rsidR="00C27909" w:rsidRPr="00070528" w:rsidRDefault="00C27909" w:rsidP="00C27909">
            <w:pPr>
              <w:spacing w:before="74" w:after="37"/>
              <w:ind w:left="0"/>
              <w:rPr>
                <w:sz w:val="22"/>
              </w:rPr>
            </w:pPr>
            <w:r w:rsidRPr="00070528">
              <w:rPr>
                <w:sz w:val="22"/>
              </w:rPr>
              <w:t xml:space="preserve">Người dùng chọn giấy tờ cần xử lý bằng cách chọn </w:t>
            </w:r>
            <w:r w:rsidRPr="00070528">
              <w:rPr>
                <w:sz w:val="22"/>
              </w:rPr>
              <w:lastRenderedPageBreak/>
              <w:t>checkbox ở đầu dòng, click “Lưu kho”</w:t>
            </w:r>
          </w:p>
          <w:p w14:paraId="4E400DDE" w14:textId="77777777" w:rsidR="00C27909" w:rsidRPr="00070528" w:rsidRDefault="00C27909" w:rsidP="00C27909">
            <w:pPr>
              <w:spacing w:before="74" w:after="37"/>
              <w:ind w:left="0"/>
              <w:rPr>
                <w:sz w:val="22"/>
              </w:rPr>
            </w:pPr>
            <w:r w:rsidRPr="00070528">
              <w:rPr>
                <w:sz w:val="22"/>
              </w:rPr>
              <w:t xml:space="preserve">Người dùng cũng có thể chọn tất cả các dòng bằng cách check bào checkbox đầu tiên của bảng </w:t>
            </w:r>
          </w:p>
          <w:p w14:paraId="516FDFE6" w14:textId="296C2373" w:rsidR="00C27909" w:rsidRPr="00070528" w:rsidRDefault="00C27909" w:rsidP="00C27909">
            <w:pPr>
              <w:spacing w:before="74" w:after="37"/>
              <w:ind w:left="0"/>
              <w:rPr>
                <w:sz w:val="22"/>
              </w:rPr>
            </w:pPr>
            <w:r w:rsidRPr="00070528">
              <w:rPr>
                <w:sz w:val="22"/>
              </w:rPr>
              <w:t>Hoặc dùng phím Shift or Control</w:t>
            </w:r>
          </w:p>
        </w:tc>
        <w:tc>
          <w:tcPr>
            <w:tcW w:w="10482" w:type="dxa"/>
          </w:tcPr>
          <w:p w14:paraId="2A738CDF" w14:textId="77777777" w:rsidR="00C27909" w:rsidRPr="00070528" w:rsidRDefault="00C27909" w:rsidP="00C27909">
            <w:pPr>
              <w:spacing w:before="74" w:after="37"/>
              <w:ind w:left="0"/>
              <w:rPr>
                <w:sz w:val="22"/>
              </w:rPr>
            </w:pPr>
            <w:r w:rsidRPr="00070528">
              <w:rPr>
                <w:sz w:val="22"/>
              </w:rPr>
              <w:lastRenderedPageBreak/>
              <w:t>Hệ thống thực hiện:</w:t>
            </w:r>
          </w:p>
          <w:p w14:paraId="2DF00F52" w14:textId="77777777" w:rsidR="00C27909" w:rsidRPr="00070528" w:rsidRDefault="00C27909" w:rsidP="00C27909">
            <w:pPr>
              <w:pStyle w:val="ListParagraph"/>
              <w:numPr>
                <w:ilvl w:val="0"/>
                <w:numId w:val="17"/>
              </w:numPr>
              <w:spacing w:before="74" w:after="37"/>
              <w:ind w:left="446" w:hanging="223"/>
              <w:rPr>
                <w:sz w:val="22"/>
              </w:rPr>
            </w:pPr>
            <w:r w:rsidRPr="00070528">
              <w:rPr>
                <w:sz w:val="22"/>
              </w:rPr>
              <w:t>Update trạng thái lưu kho cho hợp đồng:</w:t>
            </w:r>
          </w:p>
          <w:p w14:paraId="6D887B20" w14:textId="77777777" w:rsidR="00C27909" w:rsidRPr="00070528" w:rsidRDefault="00C27909" w:rsidP="000C1FDD">
            <w:pPr>
              <w:pStyle w:val="ListParagraph"/>
              <w:numPr>
                <w:ilvl w:val="0"/>
                <w:numId w:val="43"/>
              </w:numPr>
              <w:spacing w:before="74" w:after="37"/>
              <w:ind w:left="892" w:hanging="223"/>
              <w:rPr>
                <w:sz w:val="22"/>
              </w:rPr>
            </w:pPr>
            <w:r w:rsidRPr="00070528">
              <w:rPr>
                <w:sz w:val="22"/>
              </w:rPr>
              <w:lastRenderedPageBreak/>
              <w:t>Với hợp đồng có trạng thái “Chờ lưu kho _ Hoàn chỉnh”: chuyển về “Đã lưu kho_Hoàn chỉnh”</w:t>
            </w:r>
          </w:p>
          <w:p w14:paraId="27E87FA0" w14:textId="77777777" w:rsidR="00C27909" w:rsidRPr="00070528" w:rsidRDefault="00C27909" w:rsidP="000C1FDD">
            <w:pPr>
              <w:pStyle w:val="ListParagraph"/>
              <w:numPr>
                <w:ilvl w:val="0"/>
                <w:numId w:val="43"/>
              </w:numPr>
              <w:spacing w:before="74" w:after="37"/>
              <w:ind w:left="892" w:hanging="223"/>
              <w:rPr>
                <w:sz w:val="22"/>
              </w:rPr>
            </w:pPr>
            <w:r w:rsidRPr="00070528">
              <w:rPr>
                <w:sz w:val="22"/>
              </w:rPr>
              <w:t>Với hợp đồng có trạng thái “Chờ lưu kho_Cần update lối”: chuyển về “Đã lưu kho_Cần update lỗi”</w:t>
            </w:r>
          </w:p>
          <w:p w14:paraId="1D74E07D" w14:textId="7D1D47DB" w:rsidR="00C27909" w:rsidRPr="00070528" w:rsidRDefault="00C27909" w:rsidP="000C1FDD">
            <w:pPr>
              <w:pStyle w:val="ListParagraph"/>
              <w:numPr>
                <w:ilvl w:val="0"/>
                <w:numId w:val="43"/>
              </w:numPr>
              <w:spacing w:before="74" w:after="37"/>
              <w:ind w:left="892" w:hanging="223"/>
              <w:rPr>
                <w:sz w:val="22"/>
              </w:rPr>
            </w:pPr>
            <w:r w:rsidRPr="00070528">
              <w:rPr>
                <w:sz w:val="22"/>
              </w:rPr>
              <w:t>Với hợp đồng có trạng thái “Đã lưu kho_Hoàn chỉnh_Đang cho mượn”: chuyển về “Đã lưu kho_Hoàn chỉnh”</w:t>
            </w:r>
          </w:p>
          <w:p w14:paraId="675A9CC2" w14:textId="54583D63" w:rsidR="00C26020" w:rsidRPr="00070528" w:rsidRDefault="00C26020">
            <w:pPr>
              <w:pStyle w:val="ListParagraph"/>
              <w:numPr>
                <w:ilvl w:val="0"/>
                <w:numId w:val="43"/>
              </w:numPr>
              <w:spacing w:before="74" w:after="37"/>
              <w:ind w:left="892" w:hanging="223"/>
              <w:rPr>
                <w:sz w:val="22"/>
              </w:rPr>
            </w:pPr>
            <w:r w:rsidRPr="00070528">
              <w:rPr>
                <w:sz w:val="22"/>
              </w:rPr>
              <w:t>Với hợp đồng có trạng thái “Đã lưu kho_Cần update lỗi_Đang cho mượn”: chuyển về “Đã lưu kho_Cần update lỗi”</w:t>
            </w:r>
          </w:p>
          <w:p w14:paraId="27D4DA34" w14:textId="1B01CEF5" w:rsidR="00C27909" w:rsidRPr="00070528" w:rsidRDefault="00C27909" w:rsidP="00C27909">
            <w:pPr>
              <w:pStyle w:val="ListParagraph"/>
              <w:numPr>
                <w:ilvl w:val="0"/>
                <w:numId w:val="17"/>
              </w:numPr>
              <w:spacing w:before="74" w:after="37"/>
              <w:ind w:left="446" w:hanging="223"/>
              <w:rPr>
                <w:sz w:val="22"/>
              </w:rPr>
            </w:pPr>
            <w:r w:rsidRPr="00070528">
              <w:rPr>
                <w:sz w:val="22"/>
              </w:rPr>
              <w:t>Sinh mã lưu kho theo quy định ở phụ lục</w:t>
            </w:r>
            <w:r w:rsidR="00606960" w:rsidRPr="00070528">
              <w:rPr>
                <w:sz w:val="22"/>
              </w:rPr>
              <w:t xml:space="preserve"> </w:t>
            </w:r>
            <w:proofErr w:type="gramStart"/>
            <w:r w:rsidR="00606960" w:rsidRPr="00070528">
              <w:rPr>
                <w:sz w:val="22"/>
              </w:rPr>
              <w:t>7</w:t>
            </w:r>
            <w:r w:rsidRPr="00070528">
              <w:rPr>
                <w:sz w:val="22"/>
              </w:rPr>
              <w:t xml:space="preserve"> :</w:t>
            </w:r>
            <w:proofErr w:type="gramEnd"/>
          </w:p>
          <w:p w14:paraId="2BC3B89C" w14:textId="77777777" w:rsidR="00C27909" w:rsidRPr="00070528" w:rsidRDefault="00C27909" w:rsidP="000C1FDD">
            <w:pPr>
              <w:pStyle w:val="ListParagraph"/>
              <w:numPr>
                <w:ilvl w:val="0"/>
                <w:numId w:val="44"/>
              </w:numPr>
              <w:spacing w:before="74" w:after="37"/>
              <w:ind w:left="892" w:hanging="223"/>
              <w:rPr>
                <w:sz w:val="22"/>
              </w:rPr>
            </w:pPr>
            <w:r w:rsidRPr="00070528">
              <w:rPr>
                <w:sz w:val="22"/>
              </w:rPr>
              <w:t>Với hợp đồng có trạng thái “Chờ lưu kho _ Hoàn chỉnh”: Sinh mã lưu kho hoàn chỉnh</w:t>
            </w:r>
          </w:p>
          <w:p w14:paraId="0E8E0999" w14:textId="77777777" w:rsidR="00C27909" w:rsidRPr="00070528" w:rsidRDefault="00C27909" w:rsidP="000C1FDD">
            <w:pPr>
              <w:pStyle w:val="ListParagraph"/>
              <w:numPr>
                <w:ilvl w:val="0"/>
                <w:numId w:val="44"/>
              </w:numPr>
              <w:spacing w:before="74" w:after="37"/>
              <w:ind w:left="892" w:hanging="223"/>
              <w:rPr>
                <w:sz w:val="22"/>
              </w:rPr>
            </w:pPr>
            <w:r w:rsidRPr="00070528">
              <w:rPr>
                <w:sz w:val="22"/>
              </w:rPr>
              <w:t>Với hợp đồng có trạng thái “Chờ lưu kho_Cần update lối”: Sinh mã lưu kho lỗi</w:t>
            </w:r>
          </w:p>
          <w:p w14:paraId="7A12ECA6" w14:textId="77777777" w:rsidR="00C27909" w:rsidRPr="00070528" w:rsidRDefault="00C27909" w:rsidP="000C1FDD">
            <w:pPr>
              <w:pStyle w:val="ListParagraph"/>
              <w:numPr>
                <w:ilvl w:val="0"/>
                <w:numId w:val="44"/>
              </w:numPr>
              <w:spacing w:before="74" w:after="37"/>
              <w:ind w:left="892" w:hanging="223"/>
              <w:rPr>
                <w:sz w:val="22"/>
              </w:rPr>
            </w:pPr>
            <w:r w:rsidRPr="00070528">
              <w:rPr>
                <w:sz w:val="22"/>
              </w:rPr>
              <w:t>Với hợp đồng có trạng thái “Đã lưu kho_Hoàn chỉnh_Đang cho mượn”: mã lưu kho cũ đã sinh</w:t>
            </w:r>
          </w:p>
          <w:p w14:paraId="430D93BE" w14:textId="77777777" w:rsidR="00C27909" w:rsidRPr="00070528" w:rsidRDefault="00C27909" w:rsidP="000C1FDD">
            <w:pPr>
              <w:pStyle w:val="ListParagraph"/>
              <w:numPr>
                <w:ilvl w:val="0"/>
                <w:numId w:val="44"/>
              </w:numPr>
              <w:spacing w:before="74" w:after="37"/>
              <w:ind w:left="892" w:hanging="223"/>
              <w:rPr>
                <w:sz w:val="22"/>
              </w:rPr>
            </w:pPr>
            <w:r w:rsidRPr="00070528">
              <w:rPr>
                <w:sz w:val="22"/>
              </w:rPr>
              <w:t>Với hợp đồng chờ update lỗi được chuyển sang lưu kho hoàn chỉnh: Sinh mã lưu kho mới hoàn chỉnh thay cho mã lưu kho lỗi đã có</w:t>
            </w:r>
          </w:p>
          <w:p w14:paraId="7AE9A82D" w14:textId="77777777" w:rsidR="00C27909" w:rsidRPr="00070528" w:rsidRDefault="00C27909" w:rsidP="00C27909">
            <w:pPr>
              <w:pStyle w:val="ListParagraph"/>
              <w:numPr>
                <w:ilvl w:val="0"/>
                <w:numId w:val="17"/>
              </w:numPr>
              <w:spacing w:before="74" w:after="37"/>
              <w:ind w:left="446" w:hanging="223"/>
              <w:rPr>
                <w:sz w:val="22"/>
              </w:rPr>
            </w:pPr>
            <w:r w:rsidRPr="00070528">
              <w:rPr>
                <w:sz w:val="22"/>
              </w:rPr>
              <w:t>Thông báo lưu kho thành công theo mẫu:</w:t>
            </w:r>
          </w:p>
          <w:p w14:paraId="42D4D9DF" w14:textId="77777777" w:rsidR="00C27909" w:rsidRPr="00070528" w:rsidRDefault="00C27909" w:rsidP="00C27909">
            <w:pPr>
              <w:spacing w:before="74" w:after="37"/>
              <w:ind w:left="0"/>
              <w:rPr>
                <w:sz w:val="22"/>
              </w:rPr>
            </w:pPr>
            <w:r w:rsidRPr="00070528">
              <w:rPr>
                <w:noProof/>
              </w:rPr>
              <w:drawing>
                <wp:inline distT="0" distB="0" distL="0" distR="0" wp14:anchorId="23E12BCA" wp14:editId="1059BAA1">
                  <wp:extent cx="2590800" cy="1152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1152525"/>
                          </a:xfrm>
                          <a:prstGeom prst="rect">
                            <a:avLst/>
                          </a:prstGeom>
                        </pic:spPr>
                      </pic:pic>
                    </a:graphicData>
                  </a:graphic>
                </wp:inline>
              </w:drawing>
            </w:r>
          </w:p>
          <w:p w14:paraId="6A51002D" w14:textId="77777777" w:rsidR="00C27909" w:rsidRPr="00070528" w:rsidRDefault="00C27909" w:rsidP="00C27909">
            <w:pPr>
              <w:pStyle w:val="ListParagraph"/>
              <w:numPr>
                <w:ilvl w:val="0"/>
                <w:numId w:val="17"/>
              </w:numPr>
              <w:spacing w:before="74" w:after="37"/>
              <w:ind w:left="446" w:hanging="223"/>
              <w:rPr>
                <w:sz w:val="22"/>
              </w:rPr>
            </w:pPr>
            <w:r w:rsidRPr="00070528">
              <w:rPr>
                <w:sz w:val="22"/>
              </w:rPr>
              <w:t xml:space="preserve">Nếu người dùng chọn lưu kho cho nhiều giấy tờ cùng 1 lúc: </w:t>
            </w:r>
          </w:p>
          <w:p w14:paraId="7ABB2F7B" w14:textId="77777777" w:rsidR="00C27909" w:rsidRPr="00070528" w:rsidRDefault="00C27909" w:rsidP="000C1FDD">
            <w:pPr>
              <w:pStyle w:val="ListParagraph"/>
              <w:numPr>
                <w:ilvl w:val="0"/>
                <w:numId w:val="56"/>
              </w:numPr>
              <w:spacing w:before="74" w:after="37"/>
              <w:ind w:left="669" w:hanging="223"/>
              <w:rPr>
                <w:sz w:val="22"/>
              </w:rPr>
            </w:pPr>
            <w:r w:rsidRPr="00070528">
              <w:rPr>
                <w:sz w:val="22"/>
              </w:rPr>
              <w:t xml:space="preserve">Hệ thống sinh mã lưu kho cho tất cả các giấy tờ </w:t>
            </w:r>
          </w:p>
          <w:p w14:paraId="35981CF3" w14:textId="77777777" w:rsidR="00C27909" w:rsidRPr="00070528" w:rsidRDefault="00C27909" w:rsidP="000C1FDD">
            <w:pPr>
              <w:pStyle w:val="ListParagraph"/>
              <w:numPr>
                <w:ilvl w:val="0"/>
                <w:numId w:val="56"/>
              </w:numPr>
              <w:spacing w:before="74" w:after="37"/>
              <w:ind w:left="669" w:hanging="223"/>
              <w:rPr>
                <w:sz w:val="22"/>
              </w:rPr>
            </w:pPr>
            <w:r w:rsidRPr="00070528">
              <w:rPr>
                <w:sz w:val="22"/>
              </w:rPr>
              <w:t>Update cột mã lưu kho, ngày lưu kho, user lưu kho</w:t>
            </w:r>
          </w:p>
          <w:p w14:paraId="571E3EC7" w14:textId="77777777" w:rsidR="00C27909" w:rsidRPr="00070528" w:rsidRDefault="00C27909" w:rsidP="000C1FDD">
            <w:pPr>
              <w:pStyle w:val="ListParagraph"/>
              <w:numPr>
                <w:ilvl w:val="0"/>
                <w:numId w:val="56"/>
              </w:numPr>
              <w:spacing w:before="74" w:after="37"/>
              <w:ind w:left="669" w:hanging="223"/>
              <w:rPr>
                <w:sz w:val="22"/>
              </w:rPr>
            </w:pPr>
            <w:r w:rsidRPr="00070528">
              <w:rPr>
                <w:sz w:val="22"/>
              </w:rPr>
              <w:t>Thông báo:</w:t>
            </w:r>
          </w:p>
          <w:p w14:paraId="36CB8573" w14:textId="7C490AC1" w:rsidR="00C27909" w:rsidRPr="00070528" w:rsidRDefault="00C27909" w:rsidP="00C27909">
            <w:pPr>
              <w:pStyle w:val="ListParagraph"/>
              <w:spacing w:before="74" w:after="37"/>
              <w:ind w:left="669"/>
              <w:rPr>
                <w:sz w:val="22"/>
              </w:rPr>
            </w:pPr>
            <w:r w:rsidRPr="00070528">
              <w:rPr>
                <w:noProof/>
              </w:rPr>
              <w:lastRenderedPageBreak/>
              <w:drawing>
                <wp:inline distT="0" distB="0" distL="0" distR="0" wp14:anchorId="192E7837" wp14:editId="26C69140">
                  <wp:extent cx="26003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0325" cy="1162050"/>
                          </a:xfrm>
                          <a:prstGeom prst="rect">
                            <a:avLst/>
                          </a:prstGeom>
                        </pic:spPr>
                      </pic:pic>
                    </a:graphicData>
                  </a:graphic>
                </wp:inline>
              </w:drawing>
            </w:r>
          </w:p>
        </w:tc>
      </w:tr>
      <w:tr w:rsidR="00C20D75" w:rsidRPr="00070528" w14:paraId="12C21FC3" w14:textId="77777777" w:rsidTr="002A4EFC">
        <w:tc>
          <w:tcPr>
            <w:tcW w:w="811" w:type="dxa"/>
          </w:tcPr>
          <w:p w14:paraId="55B88725" w14:textId="77777777" w:rsidR="00C20D75" w:rsidRPr="00070528" w:rsidRDefault="00C20D75" w:rsidP="000C1FDD">
            <w:pPr>
              <w:pStyle w:val="ListParagraph"/>
              <w:numPr>
                <w:ilvl w:val="0"/>
                <w:numId w:val="42"/>
              </w:numPr>
              <w:spacing w:before="74" w:after="37"/>
              <w:ind w:left="446" w:hanging="223"/>
              <w:rPr>
                <w:sz w:val="22"/>
              </w:rPr>
            </w:pPr>
          </w:p>
        </w:tc>
        <w:tc>
          <w:tcPr>
            <w:tcW w:w="2741" w:type="dxa"/>
          </w:tcPr>
          <w:p w14:paraId="232567D1" w14:textId="69089214" w:rsidR="00C20D75" w:rsidRPr="00070528" w:rsidRDefault="00C20D75" w:rsidP="00C27909">
            <w:pPr>
              <w:spacing w:before="74" w:after="37"/>
              <w:ind w:left="0"/>
              <w:rPr>
                <w:sz w:val="22"/>
              </w:rPr>
            </w:pPr>
            <w:r w:rsidRPr="00070528">
              <w:rPr>
                <w:sz w:val="22"/>
              </w:rPr>
              <w:t>Người dùng chọn các giấy tờ muốn in mã lưu kho rồi chọn “In mã lưu kho”</w:t>
            </w:r>
          </w:p>
        </w:tc>
        <w:tc>
          <w:tcPr>
            <w:tcW w:w="10482" w:type="dxa"/>
          </w:tcPr>
          <w:p w14:paraId="6D0C7A71" w14:textId="166B60BA" w:rsidR="00C20D75" w:rsidRPr="00070528" w:rsidRDefault="00C961AE" w:rsidP="00C27909">
            <w:pPr>
              <w:spacing w:before="74" w:after="37"/>
              <w:ind w:left="0"/>
              <w:rPr>
                <w:sz w:val="22"/>
              </w:rPr>
            </w:pPr>
            <w:r w:rsidRPr="00070528">
              <w:rPr>
                <w:sz w:val="22"/>
              </w:rPr>
              <w:t>Hệ thống xuất các mã lưu kho đã chọn theo template ở phụ lục 1 và cho phép người dùng download file về để tiến hành in.</w:t>
            </w:r>
          </w:p>
        </w:tc>
      </w:tr>
    </w:tbl>
    <w:p w14:paraId="57A4968E" w14:textId="74BCDDE1" w:rsidR="00F44A00" w:rsidRPr="00070528" w:rsidRDefault="00226E91" w:rsidP="00F565CD">
      <w:pPr>
        <w:pStyle w:val="BodyText"/>
        <w:numPr>
          <w:ilvl w:val="2"/>
          <w:numId w:val="68"/>
        </w:numPr>
        <w:spacing w:before="240"/>
        <w:ind w:left="1350"/>
        <w:outlineLvl w:val="2"/>
        <w:rPr>
          <w:i/>
          <w:sz w:val="22"/>
          <w:lang w:val="en-US" w:eastAsia="en-AU"/>
        </w:rPr>
      </w:pPr>
      <w:bookmarkStart w:id="48" w:name="_Toc522191264"/>
      <w:bookmarkStart w:id="49" w:name="_Toc522285494"/>
      <w:bookmarkStart w:id="50" w:name="_Toc522191269"/>
      <w:bookmarkStart w:id="51" w:name="_Toc522285499"/>
      <w:bookmarkStart w:id="52" w:name="_Toc522191275"/>
      <w:bookmarkStart w:id="53" w:name="_Toc522285505"/>
      <w:bookmarkStart w:id="54" w:name="_Toc522191282"/>
      <w:bookmarkStart w:id="55" w:name="_Toc522285512"/>
      <w:bookmarkEnd w:id="48"/>
      <w:bookmarkEnd w:id="49"/>
      <w:bookmarkEnd w:id="50"/>
      <w:bookmarkEnd w:id="51"/>
      <w:bookmarkEnd w:id="52"/>
      <w:bookmarkEnd w:id="53"/>
      <w:bookmarkEnd w:id="54"/>
      <w:bookmarkEnd w:id="55"/>
      <w:r w:rsidRPr="00070528">
        <w:rPr>
          <w:i/>
          <w:sz w:val="22"/>
          <w:lang w:val="en-US" w:eastAsia="en-AU"/>
        </w:rPr>
        <w:t xml:space="preserve"> </w:t>
      </w:r>
      <w:bookmarkStart w:id="56" w:name="_Toc522716987"/>
      <w:r w:rsidR="00A960D7" w:rsidRPr="00070528">
        <w:rPr>
          <w:i/>
          <w:sz w:val="22"/>
          <w:lang w:val="en-US" w:eastAsia="en-AU"/>
        </w:rPr>
        <w:t>F5. Chức năng Lưu kho- Luồng Cavet</w:t>
      </w:r>
      <w:bookmarkEnd w:id="56"/>
    </w:p>
    <w:p w14:paraId="7A3AC030" w14:textId="77788A8B" w:rsidR="003B2897" w:rsidRPr="00070528" w:rsidRDefault="003B2897" w:rsidP="00F565CD">
      <w:pPr>
        <w:pStyle w:val="BodyText"/>
        <w:numPr>
          <w:ilvl w:val="3"/>
          <w:numId w:val="68"/>
        </w:numPr>
        <w:ind w:left="1701" w:hanging="283"/>
        <w:outlineLvl w:val="3"/>
        <w:rPr>
          <w:sz w:val="22"/>
          <w:szCs w:val="20"/>
          <w:lang w:val="en-US" w:eastAsia="en-AU"/>
        </w:rPr>
      </w:pPr>
      <w:bookmarkStart w:id="57" w:name="_Toc522716988"/>
      <w:r w:rsidRPr="00070528">
        <w:rPr>
          <w:sz w:val="22"/>
          <w:szCs w:val="20"/>
          <w:lang w:val="en-US" w:eastAsia="en-AU"/>
        </w:rPr>
        <w:t>Giao diện và mô tả giao diện</w:t>
      </w:r>
      <w:bookmarkEnd w:id="57"/>
    </w:p>
    <w:p w14:paraId="7FAAE934" w14:textId="1C7DC0F8" w:rsidR="006A49F1" w:rsidRPr="00070528" w:rsidRDefault="006172B8" w:rsidP="006A49F1">
      <w:pPr>
        <w:pStyle w:val="BodyText"/>
        <w:outlineLvl w:val="3"/>
        <w:rPr>
          <w:b/>
          <w:sz w:val="22"/>
          <w:szCs w:val="20"/>
          <w:lang w:val="en-US" w:eastAsia="en-AU"/>
        </w:rPr>
      </w:pPr>
      <w:bookmarkStart w:id="58" w:name="_Toc522716989"/>
      <w:r w:rsidRPr="00070528">
        <w:rPr>
          <w:b/>
          <w:sz w:val="22"/>
          <w:szCs w:val="20"/>
          <w:lang w:val="en-US" w:eastAsia="en-AU"/>
        </w:rPr>
        <w:t>SC09</w:t>
      </w:r>
      <w:r w:rsidR="006A49F1" w:rsidRPr="00070528">
        <w:rPr>
          <w:b/>
          <w:sz w:val="22"/>
          <w:szCs w:val="20"/>
          <w:lang w:val="en-US" w:eastAsia="en-AU"/>
        </w:rPr>
        <w:t>_Lưu kho Cavet</w:t>
      </w:r>
      <w:bookmarkEnd w:id="58"/>
    </w:p>
    <w:p w14:paraId="71940C59" w14:textId="77777777" w:rsidR="00681F9A" w:rsidRPr="00070528" w:rsidRDefault="00681F9A" w:rsidP="00681F9A">
      <w:pPr>
        <w:rPr>
          <w:sz w:val="22"/>
        </w:rPr>
      </w:pPr>
      <w:r w:rsidRPr="00070528">
        <w:rPr>
          <w:sz w:val="22"/>
        </w:rPr>
        <w:t xml:space="preserve">Mục đích: </w:t>
      </w:r>
    </w:p>
    <w:p w14:paraId="57AAB980" w14:textId="22D5BF47" w:rsidR="00681F9A" w:rsidRPr="00070528" w:rsidRDefault="00681F9A" w:rsidP="00681F9A">
      <w:pPr>
        <w:pStyle w:val="ListParagraph"/>
        <w:numPr>
          <w:ilvl w:val="0"/>
          <w:numId w:val="17"/>
        </w:numPr>
        <w:rPr>
          <w:sz w:val="22"/>
        </w:rPr>
      </w:pPr>
      <w:r w:rsidRPr="00070528">
        <w:rPr>
          <w:sz w:val="22"/>
        </w:rPr>
        <w:t>Theo dõi danh sách Cavet và Thư cảm ơn được chuyển sang lưu kho</w:t>
      </w:r>
    </w:p>
    <w:p w14:paraId="1F60BC71" w14:textId="6E8C1CC6" w:rsidR="00681F9A" w:rsidRPr="00070528" w:rsidRDefault="00340040" w:rsidP="00F565CD">
      <w:pPr>
        <w:pStyle w:val="ListParagraph"/>
        <w:numPr>
          <w:ilvl w:val="0"/>
          <w:numId w:val="17"/>
        </w:numPr>
      </w:pPr>
      <w:r w:rsidRPr="00070528">
        <w:rPr>
          <w:sz w:val="22"/>
        </w:rPr>
        <w:t>Lưu kho các Cavet/thư cảm ơn được chuyển lưu kho</w:t>
      </w:r>
    </w:p>
    <w:p w14:paraId="0CEBDA6D" w14:textId="3E32CE3B" w:rsidR="009620CD" w:rsidRPr="00070528" w:rsidRDefault="00B20A98" w:rsidP="00066503">
      <w:pPr>
        <w:ind w:left="-142"/>
        <w:jc w:val="center"/>
      </w:pPr>
      <w:r w:rsidRPr="00070528">
        <w:rPr>
          <w:noProof/>
        </w:rPr>
        <w:t xml:space="preserve"> </w:t>
      </w:r>
      <w:r w:rsidR="00E0770A" w:rsidRPr="00070528">
        <w:rPr>
          <w:noProof/>
        </w:rPr>
        <w:t xml:space="preserve"> </w:t>
      </w:r>
      <w:r w:rsidR="00780E5A" w:rsidRPr="00070528">
        <w:rPr>
          <w:noProof/>
        </w:rPr>
        <w:t xml:space="preserve"> </w:t>
      </w:r>
      <w:r w:rsidR="00D07E97" w:rsidRPr="00070528">
        <w:rPr>
          <w:noProof/>
        </w:rPr>
        <w:drawing>
          <wp:inline distT="0" distB="0" distL="0" distR="0" wp14:anchorId="3E1E8BC5" wp14:editId="2C759143">
            <wp:extent cx="8877300" cy="19621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77300" cy="1962150"/>
                    </a:xfrm>
                    <a:prstGeom prst="rect">
                      <a:avLst/>
                    </a:prstGeom>
                    <a:ln>
                      <a:solidFill>
                        <a:schemeClr val="tx1"/>
                      </a:solidFill>
                    </a:ln>
                  </pic:spPr>
                </pic:pic>
              </a:graphicData>
            </a:graphic>
          </wp:inline>
        </w:drawing>
      </w:r>
    </w:p>
    <w:tbl>
      <w:tblPr>
        <w:tblStyle w:val="TableGrid"/>
        <w:tblW w:w="14103" w:type="dxa"/>
        <w:tblInd w:w="-95" w:type="dxa"/>
        <w:tblLook w:val="04A0" w:firstRow="1" w:lastRow="0" w:firstColumn="1" w:lastColumn="0" w:noHBand="0" w:noVBand="1"/>
      </w:tblPr>
      <w:tblGrid>
        <w:gridCol w:w="625"/>
        <w:gridCol w:w="1784"/>
        <w:gridCol w:w="1911"/>
        <w:gridCol w:w="1401"/>
        <w:gridCol w:w="5200"/>
        <w:gridCol w:w="3182"/>
      </w:tblGrid>
      <w:tr w:rsidR="003B2897" w:rsidRPr="00070528" w14:paraId="28141AAF" w14:textId="77777777" w:rsidTr="00CB02FA">
        <w:trPr>
          <w:tblHeader/>
        </w:trPr>
        <w:tc>
          <w:tcPr>
            <w:tcW w:w="625" w:type="dxa"/>
            <w:shd w:val="clear" w:color="auto" w:fill="BFBFBF" w:themeFill="background1" w:themeFillShade="BF"/>
            <w:vAlign w:val="center"/>
          </w:tcPr>
          <w:p w14:paraId="0A11DC27" w14:textId="77777777" w:rsidR="003B2897" w:rsidRPr="00070528" w:rsidRDefault="003B2897" w:rsidP="00BF479E">
            <w:pPr>
              <w:spacing w:before="74" w:after="37"/>
              <w:ind w:left="0"/>
              <w:jc w:val="center"/>
              <w:rPr>
                <w:rFonts w:cs="Tahoma"/>
                <w:b/>
                <w:sz w:val="22"/>
                <w:szCs w:val="22"/>
              </w:rPr>
            </w:pPr>
            <w:r w:rsidRPr="00070528">
              <w:rPr>
                <w:rFonts w:cs="Tahoma"/>
                <w:b/>
                <w:sz w:val="22"/>
                <w:szCs w:val="22"/>
              </w:rPr>
              <w:lastRenderedPageBreak/>
              <w:t>#</w:t>
            </w:r>
          </w:p>
        </w:tc>
        <w:tc>
          <w:tcPr>
            <w:tcW w:w="1784" w:type="dxa"/>
            <w:shd w:val="clear" w:color="auto" w:fill="BFBFBF" w:themeFill="background1" w:themeFillShade="BF"/>
            <w:vAlign w:val="center"/>
          </w:tcPr>
          <w:p w14:paraId="6A376C67" w14:textId="77777777" w:rsidR="003B2897" w:rsidRPr="00070528" w:rsidRDefault="003B2897" w:rsidP="00BF479E">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6B469A03" w14:textId="77777777" w:rsidR="003B2897" w:rsidRPr="00070528" w:rsidRDefault="003B2897" w:rsidP="00BF479E">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0E8F42D4" w14:textId="77777777" w:rsidR="003B2897" w:rsidRPr="00070528" w:rsidRDefault="003B2897" w:rsidP="00BF479E">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29037B7C" w14:textId="77777777" w:rsidR="003B2897" w:rsidRPr="00070528" w:rsidRDefault="003B2897" w:rsidP="00BF479E">
            <w:pPr>
              <w:spacing w:before="74" w:after="37"/>
              <w:ind w:left="0"/>
              <w:jc w:val="center"/>
              <w:rPr>
                <w:rFonts w:cs="Tahoma"/>
                <w:b/>
                <w:sz w:val="22"/>
                <w:szCs w:val="22"/>
              </w:rPr>
            </w:pPr>
            <w:r w:rsidRPr="00070528">
              <w:rPr>
                <w:rFonts w:cs="Tahoma"/>
                <w:b/>
                <w:sz w:val="22"/>
                <w:szCs w:val="22"/>
              </w:rPr>
              <w:t>Mô tả</w:t>
            </w:r>
          </w:p>
        </w:tc>
        <w:tc>
          <w:tcPr>
            <w:tcW w:w="3182" w:type="dxa"/>
            <w:shd w:val="clear" w:color="auto" w:fill="BFBFBF" w:themeFill="background1" w:themeFillShade="BF"/>
            <w:vAlign w:val="center"/>
          </w:tcPr>
          <w:p w14:paraId="05A50DEE" w14:textId="77777777" w:rsidR="003B2897" w:rsidRPr="00070528" w:rsidRDefault="003B2897" w:rsidP="00BF479E">
            <w:pPr>
              <w:spacing w:before="74" w:after="37"/>
              <w:ind w:left="0"/>
              <w:jc w:val="center"/>
              <w:rPr>
                <w:rFonts w:cs="Tahoma"/>
                <w:b/>
                <w:sz w:val="22"/>
                <w:szCs w:val="22"/>
              </w:rPr>
            </w:pPr>
            <w:r w:rsidRPr="00070528">
              <w:rPr>
                <w:rFonts w:cs="Tahoma"/>
                <w:b/>
                <w:sz w:val="22"/>
                <w:szCs w:val="22"/>
              </w:rPr>
              <w:t>Validation</w:t>
            </w:r>
          </w:p>
        </w:tc>
      </w:tr>
      <w:tr w:rsidR="003B2897" w:rsidRPr="00070528" w14:paraId="795A6DD7" w14:textId="77777777" w:rsidTr="00CB02FA">
        <w:tc>
          <w:tcPr>
            <w:tcW w:w="14103" w:type="dxa"/>
            <w:gridSpan w:val="6"/>
          </w:tcPr>
          <w:p w14:paraId="26508065" w14:textId="77777777" w:rsidR="003B2897" w:rsidRPr="00070528" w:rsidRDefault="003B2897" w:rsidP="00BF479E">
            <w:pPr>
              <w:spacing w:before="74" w:after="37"/>
              <w:ind w:left="0"/>
              <w:rPr>
                <w:rFonts w:cs="Tahoma"/>
                <w:sz w:val="22"/>
                <w:szCs w:val="22"/>
              </w:rPr>
            </w:pPr>
            <w:r w:rsidRPr="00070528">
              <w:rPr>
                <w:rFonts w:cs="Tahoma"/>
                <w:sz w:val="22"/>
                <w:szCs w:val="22"/>
              </w:rPr>
              <w:t>Phần tìm kiếm</w:t>
            </w:r>
          </w:p>
        </w:tc>
      </w:tr>
      <w:tr w:rsidR="003B2897" w:rsidRPr="00070528" w14:paraId="5F967D85" w14:textId="77777777" w:rsidTr="00CB02FA">
        <w:tc>
          <w:tcPr>
            <w:tcW w:w="625" w:type="dxa"/>
          </w:tcPr>
          <w:p w14:paraId="1D34D86E" w14:textId="76BCF4D1" w:rsidR="003B2897" w:rsidRPr="00070528" w:rsidRDefault="003B2897" w:rsidP="000C1FDD">
            <w:pPr>
              <w:pStyle w:val="ListParagraph"/>
              <w:numPr>
                <w:ilvl w:val="0"/>
                <w:numId w:val="57"/>
              </w:numPr>
              <w:tabs>
                <w:tab w:val="left" w:pos="223"/>
              </w:tabs>
              <w:spacing w:before="74" w:after="37"/>
              <w:ind w:left="264" w:hanging="223"/>
              <w:rPr>
                <w:rFonts w:cs="Tahoma"/>
                <w:sz w:val="22"/>
                <w:szCs w:val="22"/>
              </w:rPr>
            </w:pPr>
          </w:p>
        </w:tc>
        <w:tc>
          <w:tcPr>
            <w:tcW w:w="1784" w:type="dxa"/>
          </w:tcPr>
          <w:p w14:paraId="0F5FA93D" w14:textId="77777777" w:rsidR="003B2897" w:rsidRPr="00070528" w:rsidRDefault="003B2897" w:rsidP="00BF479E">
            <w:pPr>
              <w:spacing w:before="74" w:after="37"/>
              <w:ind w:left="12"/>
              <w:rPr>
                <w:rFonts w:cs="Tahoma"/>
                <w:sz w:val="22"/>
                <w:szCs w:val="22"/>
              </w:rPr>
            </w:pPr>
            <w:r w:rsidRPr="00070528">
              <w:rPr>
                <w:rFonts w:cs="Tahoma"/>
                <w:sz w:val="22"/>
                <w:szCs w:val="22"/>
              </w:rPr>
              <w:t>User</w:t>
            </w:r>
          </w:p>
        </w:tc>
        <w:tc>
          <w:tcPr>
            <w:tcW w:w="1911" w:type="dxa"/>
          </w:tcPr>
          <w:p w14:paraId="63EC4241" w14:textId="56BF81DD"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79B6A12F" w14:textId="77777777" w:rsidR="003B2897" w:rsidRPr="00070528" w:rsidRDefault="003B2897" w:rsidP="00BF479E">
            <w:pPr>
              <w:spacing w:before="74" w:after="37"/>
              <w:ind w:left="337"/>
              <w:rPr>
                <w:rFonts w:cs="Tahoma"/>
                <w:sz w:val="22"/>
                <w:szCs w:val="22"/>
              </w:rPr>
            </w:pPr>
            <w:r w:rsidRPr="00070528">
              <w:rPr>
                <w:rFonts w:cs="Tahoma"/>
                <w:sz w:val="22"/>
                <w:szCs w:val="22"/>
              </w:rPr>
              <w:t xml:space="preserve">X </w:t>
            </w:r>
          </w:p>
        </w:tc>
        <w:tc>
          <w:tcPr>
            <w:tcW w:w="5200" w:type="dxa"/>
          </w:tcPr>
          <w:p w14:paraId="6E5285A7" w14:textId="77777777" w:rsidR="003B2897" w:rsidRPr="00070528" w:rsidRDefault="003B2897" w:rsidP="00BF479E">
            <w:pPr>
              <w:spacing w:before="74" w:after="37"/>
              <w:ind w:left="39"/>
              <w:rPr>
                <w:rFonts w:cs="Tahoma"/>
                <w:sz w:val="22"/>
                <w:szCs w:val="22"/>
              </w:rPr>
            </w:pPr>
            <w:r w:rsidRPr="00070528">
              <w:rPr>
                <w:rFonts w:cs="Tahoma"/>
                <w:sz w:val="22"/>
                <w:szCs w:val="22"/>
              </w:rPr>
              <w:t>Hiển thị tên user đang đăng nhập</w:t>
            </w:r>
          </w:p>
        </w:tc>
        <w:tc>
          <w:tcPr>
            <w:tcW w:w="3182" w:type="dxa"/>
          </w:tcPr>
          <w:p w14:paraId="6EDE41FD"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E938D3" w:rsidRPr="00070528" w14:paraId="40740F59" w14:textId="77777777" w:rsidTr="00CB02FA">
        <w:tc>
          <w:tcPr>
            <w:tcW w:w="625" w:type="dxa"/>
          </w:tcPr>
          <w:p w14:paraId="21CB095F" w14:textId="77777777" w:rsidR="00E938D3" w:rsidRPr="00070528" w:rsidRDefault="00E938D3" w:rsidP="000C1FDD">
            <w:pPr>
              <w:pStyle w:val="ListParagraph"/>
              <w:numPr>
                <w:ilvl w:val="0"/>
                <w:numId w:val="57"/>
              </w:numPr>
              <w:tabs>
                <w:tab w:val="left" w:pos="223"/>
              </w:tabs>
              <w:spacing w:before="74" w:after="37"/>
              <w:ind w:left="264" w:hanging="223"/>
              <w:rPr>
                <w:rFonts w:cs="Tahoma"/>
                <w:sz w:val="22"/>
                <w:szCs w:val="22"/>
              </w:rPr>
            </w:pPr>
          </w:p>
        </w:tc>
        <w:tc>
          <w:tcPr>
            <w:tcW w:w="1784" w:type="dxa"/>
          </w:tcPr>
          <w:p w14:paraId="05333EBC" w14:textId="0EA7FFEF" w:rsidR="00E938D3" w:rsidRPr="00070528" w:rsidRDefault="00E938D3" w:rsidP="00BF479E">
            <w:pPr>
              <w:spacing w:before="74" w:after="37"/>
              <w:ind w:left="12"/>
              <w:rPr>
                <w:rFonts w:cs="Tahoma"/>
                <w:sz w:val="22"/>
                <w:szCs w:val="22"/>
              </w:rPr>
            </w:pPr>
            <w:r w:rsidRPr="00070528">
              <w:rPr>
                <w:rFonts w:cs="Tahoma"/>
                <w:sz w:val="22"/>
                <w:szCs w:val="22"/>
              </w:rPr>
              <w:t>Số khung</w:t>
            </w:r>
          </w:p>
        </w:tc>
        <w:tc>
          <w:tcPr>
            <w:tcW w:w="1911" w:type="dxa"/>
          </w:tcPr>
          <w:p w14:paraId="19FA65C6" w14:textId="0F66CDAC" w:rsidR="00E938D3"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361F2E9A" w14:textId="77777777" w:rsidR="00E938D3" w:rsidRPr="00070528" w:rsidRDefault="00E938D3" w:rsidP="00BF479E">
            <w:pPr>
              <w:spacing w:before="74" w:after="37"/>
              <w:ind w:left="337"/>
              <w:rPr>
                <w:rFonts w:cs="Tahoma"/>
                <w:sz w:val="22"/>
                <w:szCs w:val="22"/>
              </w:rPr>
            </w:pPr>
          </w:p>
        </w:tc>
        <w:tc>
          <w:tcPr>
            <w:tcW w:w="5200" w:type="dxa"/>
          </w:tcPr>
          <w:p w14:paraId="654BA355" w14:textId="48952C63" w:rsidR="00E938D3" w:rsidRPr="00070528" w:rsidRDefault="00E938D3" w:rsidP="00BF479E">
            <w:pPr>
              <w:spacing w:before="74" w:after="37"/>
              <w:ind w:left="39"/>
              <w:rPr>
                <w:rFonts w:cs="Tahoma"/>
                <w:sz w:val="22"/>
                <w:szCs w:val="22"/>
              </w:rPr>
            </w:pPr>
            <w:r w:rsidRPr="00070528">
              <w:rPr>
                <w:rFonts w:cs="Tahoma"/>
                <w:sz w:val="22"/>
                <w:szCs w:val="22"/>
              </w:rPr>
              <w:t>Cho phép nhập số khung trên cavet để tìm kiếm</w:t>
            </w:r>
          </w:p>
        </w:tc>
        <w:tc>
          <w:tcPr>
            <w:tcW w:w="3182" w:type="dxa"/>
          </w:tcPr>
          <w:p w14:paraId="708EEF0E" w14:textId="64A62840" w:rsidR="00E938D3" w:rsidRPr="00070528" w:rsidRDefault="00E938D3" w:rsidP="00BF479E">
            <w:pPr>
              <w:spacing w:before="74" w:after="37"/>
              <w:ind w:left="0"/>
              <w:rPr>
                <w:rFonts w:cs="Tahoma"/>
                <w:sz w:val="22"/>
                <w:szCs w:val="22"/>
              </w:rPr>
            </w:pPr>
            <w:r w:rsidRPr="00070528">
              <w:rPr>
                <w:rFonts w:cs="Tahoma"/>
                <w:sz w:val="22"/>
                <w:szCs w:val="22"/>
              </w:rPr>
              <w:t>Mặc định: trắng</w:t>
            </w:r>
          </w:p>
          <w:p w14:paraId="21C5E878" w14:textId="42831B70" w:rsidR="00E938D3" w:rsidRPr="00070528" w:rsidRDefault="00E938D3" w:rsidP="00BF479E">
            <w:pPr>
              <w:spacing w:before="74" w:after="37"/>
              <w:ind w:left="0"/>
              <w:rPr>
                <w:rFonts w:cs="Tahoma"/>
                <w:sz w:val="22"/>
                <w:szCs w:val="22"/>
              </w:rPr>
            </w:pPr>
            <w:r w:rsidRPr="00070528">
              <w:rPr>
                <w:rFonts w:cs="Tahoma"/>
                <w:sz w:val="22"/>
                <w:szCs w:val="22"/>
              </w:rPr>
              <w:t>Cho phép sửa</w:t>
            </w:r>
          </w:p>
        </w:tc>
      </w:tr>
      <w:tr w:rsidR="00E938D3" w:rsidRPr="00070528" w14:paraId="5226161E" w14:textId="77777777" w:rsidTr="00CB02FA">
        <w:tc>
          <w:tcPr>
            <w:tcW w:w="625" w:type="dxa"/>
          </w:tcPr>
          <w:p w14:paraId="5788DAF7" w14:textId="77777777" w:rsidR="00E938D3" w:rsidRPr="00070528" w:rsidRDefault="00E938D3" w:rsidP="000C1FDD">
            <w:pPr>
              <w:pStyle w:val="ListParagraph"/>
              <w:numPr>
                <w:ilvl w:val="0"/>
                <w:numId w:val="57"/>
              </w:numPr>
              <w:tabs>
                <w:tab w:val="left" w:pos="223"/>
              </w:tabs>
              <w:spacing w:before="74" w:after="37"/>
              <w:ind w:left="264" w:hanging="223"/>
              <w:rPr>
                <w:rFonts w:cs="Tahoma"/>
                <w:sz w:val="22"/>
                <w:szCs w:val="22"/>
              </w:rPr>
            </w:pPr>
          </w:p>
        </w:tc>
        <w:tc>
          <w:tcPr>
            <w:tcW w:w="1784" w:type="dxa"/>
          </w:tcPr>
          <w:p w14:paraId="38452D3E" w14:textId="7BDBEB39" w:rsidR="00E938D3" w:rsidRPr="00070528" w:rsidRDefault="00E938D3" w:rsidP="00BF479E">
            <w:pPr>
              <w:spacing w:before="74" w:after="37"/>
              <w:ind w:left="12"/>
              <w:rPr>
                <w:rFonts w:cs="Tahoma"/>
                <w:sz w:val="22"/>
                <w:szCs w:val="22"/>
              </w:rPr>
            </w:pPr>
            <w:r w:rsidRPr="00070528">
              <w:rPr>
                <w:rFonts w:cs="Tahoma"/>
                <w:sz w:val="22"/>
                <w:szCs w:val="22"/>
              </w:rPr>
              <w:t>User vận hành</w:t>
            </w:r>
          </w:p>
        </w:tc>
        <w:tc>
          <w:tcPr>
            <w:tcW w:w="1911" w:type="dxa"/>
          </w:tcPr>
          <w:p w14:paraId="50E5727F" w14:textId="21A13178" w:rsidR="00E938D3"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0D665D36" w14:textId="77777777" w:rsidR="00E938D3" w:rsidRPr="00070528" w:rsidRDefault="00E938D3" w:rsidP="00BF479E">
            <w:pPr>
              <w:spacing w:before="74" w:after="37"/>
              <w:ind w:left="337"/>
              <w:rPr>
                <w:rFonts w:cs="Tahoma"/>
                <w:sz w:val="22"/>
                <w:szCs w:val="22"/>
              </w:rPr>
            </w:pPr>
          </w:p>
        </w:tc>
        <w:tc>
          <w:tcPr>
            <w:tcW w:w="5200" w:type="dxa"/>
          </w:tcPr>
          <w:p w14:paraId="2B12A9C0" w14:textId="49D96EC5" w:rsidR="00E938D3" w:rsidRPr="00070528" w:rsidRDefault="00E938D3" w:rsidP="00BF479E">
            <w:pPr>
              <w:spacing w:before="74" w:after="37"/>
              <w:ind w:left="39"/>
              <w:rPr>
                <w:rFonts w:cs="Tahoma"/>
                <w:sz w:val="22"/>
                <w:szCs w:val="22"/>
              </w:rPr>
            </w:pPr>
            <w:r w:rsidRPr="00070528">
              <w:rPr>
                <w:rFonts w:cs="Tahoma"/>
                <w:sz w:val="22"/>
                <w:szCs w:val="22"/>
              </w:rPr>
              <w:t xml:space="preserve">Cho phép chọn user vận hành </w:t>
            </w:r>
            <w:r w:rsidR="00447C3B" w:rsidRPr="00070528">
              <w:rPr>
                <w:rFonts w:cs="Tahoma"/>
                <w:sz w:val="22"/>
                <w:szCs w:val="22"/>
              </w:rPr>
              <w:t xml:space="preserve">2 </w:t>
            </w:r>
            <w:r w:rsidRPr="00070528">
              <w:rPr>
                <w:rFonts w:cs="Tahoma"/>
                <w:sz w:val="22"/>
                <w:szCs w:val="22"/>
              </w:rPr>
              <w:t>của Cavet để tìm kiếm</w:t>
            </w:r>
          </w:p>
        </w:tc>
        <w:tc>
          <w:tcPr>
            <w:tcW w:w="3182" w:type="dxa"/>
          </w:tcPr>
          <w:p w14:paraId="70A0BEFB" w14:textId="77777777" w:rsidR="00E938D3" w:rsidRPr="00070528" w:rsidRDefault="00E938D3" w:rsidP="00BF479E">
            <w:pPr>
              <w:spacing w:before="74" w:after="37"/>
              <w:ind w:left="0"/>
              <w:rPr>
                <w:rFonts w:cs="Tahoma"/>
                <w:sz w:val="22"/>
                <w:szCs w:val="22"/>
              </w:rPr>
            </w:pPr>
            <w:r w:rsidRPr="00070528">
              <w:rPr>
                <w:rFonts w:cs="Tahoma"/>
                <w:sz w:val="22"/>
                <w:szCs w:val="22"/>
              </w:rPr>
              <w:t>Mặc định: trắng</w:t>
            </w:r>
          </w:p>
          <w:p w14:paraId="0606E905" w14:textId="52004D42" w:rsidR="00E938D3" w:rsidRPr="00070528" w:rsidRDefault="00E938D3" w:rsidP="00BF479E">
            <w:pPr>
              <w:spacing w:before="74" w:after="37"/>
              <w:ind w:left="0"/>
              <w:rPr>
                <w:rFonts w:cs="Tahoma"/>
                <w:sz w:val="22"/>
                <w:szCs w:val="22"/>
              </w:rPr>
            </w:pPr>
            <w:r w:rsidRPr="00070528">
              <w:rPr>
                <w:rFonts w:cs="Tahoma"/>
                <w:sz w:val="22"/>
                <w:szCs w:val="22"/>
              </w:rPr>
              <w:t>Cho phép sửa</w:t>
            </w:r>
          </w:p>
        </w:tc>
      </w:tr>
      <w:tr w:rsidR="00E3167D" w:rsidRPr="00070528" w14:paraId="0A2CCD61" w14:textId="77777777" w:rsidTr="00CB02FA">
        <w:tc>
          <w:tcPr>
            <w:tcW w:w="625" w:type="dxa"/>
          </w:tcPr>
          <w:p w14:paraId="75314CE9" w14:textId="77777777" w:rsidR="00E3167D" w:rsidRPr="00070528" w:rsidRDefault="00E3167D"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F608652" w14:textId="77777777" w:rsidR="00E3167D" w:rsidRPr="00070528" w:rsidRDefault="00E3167D" w:rsidP="00842577">
            <w:pPr>
              <w:spacing w:before="74" w:after="37"/>
              <w:ind w:left="12"/>
              <w:rPr>
                <w:rFonts w:cs="Tahoma"/>
                <w:sz w:val="22"/>
                <w:szCs w:val="22"/>
              </w:rPr>
            </w:pPr>
            <w:r w:rsidRPr="00070528">
              <w:rPr>
                <w:rFonts w:cs="Tahoma"/>
                <w:sz w:val="22"/>
                <w:szCs w:val="22"/>
              </w:rPr>
              <w:t>Số hợp đồng</w:t>
            </w:r>
          </w:p>
        </w:tc>
        <w:tc>
          <w:tcPr>
            <w:tcW w:w="1911" w:type="dxa"/>
          </w:tcPr>
          <w:p w14:paraId="350DE569" w14:textId="77777777" w:rsidR="00E3167D" w:rsidRPr="00070528" w:rsidRDefault="00E3167D" w:rsidP="00842577">
            <w:pPr>
              <w:spacing w:before="74" w:after="37"/>
              <w:ind w:left="60"/>
              <w:rPr>
                <w:rFonts w:cs="Tahoma"/>
                <w:sz w:val="22"/>
                <w:szCs w:val="22"/>
              </w:rPr>
            </w:pPr>
            <w:r w:rsidRPr="00070528">
              <w:rPr>
                <w:rFonts w:cs="Tahoma"/>
                <w:sz w:val="22"/>
                <w:szCs w:val="22"/>
              </w:rPr>
              <w:t>Text</w:t>
            </w:r>
          </w:p>
        </w:tc>
        <w:tc>
          <w:tcPr>
            <w:tcW w:w="1401" w:type="dxa"/>
          </w:tcPr>
          <w:p w14:paraId="7126BD17" w14:textId="77777777" w:rsidR="00E3167D" w:rsidRPr="00070528" w:rsidRDefault="00E3167D" w:rsidP="00842577">
            <w:pPr>
              <w:spacing w:before="74" w:after="37"/>
              <w:ind w:left="337"/>
              <w:rPr>
                <w:rFonts w:cs="Tahoma"/>
                <w:sz w:val="22"/>
                <w:szCs w:val="22"/>
              </w:rPr>
            </w:pPr>
          </w:p>
        </w:tc>
        <w:tc>
          <w:tcPr>
            <w:tcW w:w="5200" w:type="dxa"/>
          </w:tcPr>
          <w:p w14:paraId="76311449" w14:textId="77777777" w:rsidR="00E3167D" w:rsidRPr="00070528" w:rsidRDefault="00E3167D" w:rsidP="00842577">
            <w:pPr>
              <w:spacing w:before="74" w:after="37"/>
              <w:ind w:left="39"/>
              <w:rPr>
                <w:rFonts w:cs="Tahoma"/>
                <w:sz w:val="22"/>
                <w:szCs w:val="22"/>
              </w:rPr>
            </w:pPr>
            <w:r w:rsidRPr="00070528">
              <w:rPr>
                <w:rFonts w:cs="Tahoma"/>
                <w:sz w:val="22"/>
                <w:szCs w:val="22"/>
              </w:rPr>
              <w:t>Cho phép nhập số hợp đồng cần tìm</w:t>
            </w:r>
          </w:p>
        </w:tc>
        <w:tc>
          <w:tcPr>
            <w:tcW w:w="3182" w:type="dxa"/>
          </w:tcPr>
          <w:p w14:paraId="53E43B51" w14:textId="77777777" w:rsidR="00E3167D" w:rsidRPr="00070528" w:rsidRDefault="00E3167D" w:rsidP="00842577">
            <w:pPr>
              <w:spacing w:before="74" w:after="37"/>
              <w:ind w:left="0"/>
              <w:rPr>
                <w:rFonts w:cs="Tahoma"/>
                <w:sz w:val="22"/>
                <w:szCs w:val="22"/>
              </w:rPr>
            </w:pPr>
            <w:r w:rsidRPr="00070528">
              <w:rPr>
                <w:rFonts w:cs="Tahoma"/>
                <w:sz w:val="22"/>
                <w:szCs w:val="22"/>
              </w:rPr>
              <w:t xml:space="preserve">Mặc đinh: trắng </w:t>
            </w:r>
          </w:p>
          <w:p w14:paraId="75C46392" w14:textId="77777777" w:rsidR="00E3167D" w:rsidRPr="00070528" w:rsidRDefault="00E3167D" w:rsidP="00842577">
            <w:pPr>
              <w:spacing w:before="74" w:after="37"/>
              <w:ind w:left="0"/>
              <w:rPr>
                <w:rFonts w:cs="Tahoma"/>
                <w:sz w:val="22"/>
                <w:szCs w:val="22"/>
              </w:rPr>
            </w:pPr>
            <w:r w:rsidRPr="00070528">
              <w:rPr>
                <w:rFonts w:cs="Tahoma"/>
                <w:sz w:val="22"/>
                <w:szCs w:val="22"/>
              </w:rPr>
              <w:t>Cho phép sửa</w:t>
            </w:r>
          </w:p>
        </w:tc>
      </w:tr>
      <w:tr w:rsidR="00E3167D" w:rsidRPr="00070528" w14:paraId="37FF37B8" w14:textId="77777777" w:rsidTr="00CB02FA">
        <w:tc>
          <w:tcPr>
            <w:tcW w:w="625" w:type="dxa"/>
          </w:tcPr>
          <w:p w14:paraId="77CAE49F" w14:textId="77777777" w:rsidR="00E3167D" w:rsidRPr="00070528" w:rsidRDefault="00E3167D"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3DB19349" w14:textId="77777777" w:rsidR="00E3167D" w:rsidRPr="00070528" w:rsidRDefault="00E3167D" w:rsidP="00842577">
            <w:pPr>
              <w:spacing w:before="74" w:after="37"/>
              <w:ind w:left="12"/>
              <w:rPr>
                <w:rFonts w:cs="Tahoma"/>
                <w:sz w:val="22"/>
                <w:szCs w:val="22"/>
              </w:rPr>
            </w:pPr>
            <w:r w:rsidRPr="00070528">
              <w:rPr>
                <w:rFonts w:cs="Tahoma"/>
                <w:sz w:val="22"/>
                <w:szCs w:val="22"/>
              </w:rPr>
              <w:t>Số máy</w:t>
            </w:r>
          </w:p>
        </w:tc>
        <w:tc>
          <w:tcPr>
            <w:tcW w:w="1911" w:type="dxa"/>
          </w:tcPr>
          <w:p w14:paraId="606C242B" w14:textId="77777777" w:rsidR="00E3167D" w:rsidRPr="00070528" w:rsidRDefault="00E3167D" w:rsidP="00842577">
            <w:pPr>
              <w:spacing w:before="74" w:after="37"/>
              <w:ind w:left="60"/>
              <w:rPr>
                <w:rFonts w:cs="Tahoma"/>
                <w:sz w:val="22"/>
                <w:szCs w:val="22"/>
              </w:rPr>
            </w:pPr>
            <w:r w:rsidRPr="00070528">
              <w:rPr>
                <w:rFonts w:cs="Tahoma"/>
                <w:sz w:val="22"/>
                <w:szCs w:val="22"/>
              </w:rPr>
              <w:t>Text</w:t>
            </w:r>
          </w:p>
        </w:tc>
        <w:tc>
          <w:tcPr>
            <w:tcW w:w="1401" w:type="dxa"/>
          </w:tcPr>
          <w:p w14:paraId="2FB47EDB" w14:textId="77777777" w:rsidR="00E3167D" w:rsidRPr="00070528" w:rsidRDefault="00E3167D" w:rsidP="00842577">
            <w:pPr>
              <w:spacing w:before="74" w:after="37"/>
              <w:ind w:left="337"/>
              <w:rPr>
                <w:rFonts w:cs="Tahoma"/>
                <w:sz w:val="22"/>
                <w:szCs w:val="22"/>
              </w:rPr>
            </w:pPr>
          </w:p>
        </w:tc>
        <w:tc>
          <w:tcPr>
            <w:tcW w:w="5200" w:type="dxa"/>
          </w:tcPr>
          <w:p w14:paraId="3A736D5A" w14:textId="77777777" w:rsidR="00E3167D" w:rsidRPr="00070528" w:rsidRDefault="00E3167D" w:rsidP="00842577">
            <w:pPr>
              <w:spacing w:before="74" w:after="37"/>
              <w:ind w:left="39"/>
              <w:rPr>
                <w:rFonts w:cs="Tahoma"/>
                <w:sz w:val="22"/>
                <w:szCs w:val="22"/>
              </w:rPr>
            </w:pPr>
            <w:r w:rsidRPr="00070528">
              <w:rPr>
                <w:rFonts w:cs="Tahoma"/>
                <w:sz w:val="22"/>
                <w:szCs w:val="22"/>
              </w:rPr>
              <w:t>Cho phép nhập số máy trên Cavet để tìm kiếm</w:t>
            </w:r>
          </w:p>
        </w:tc>
        <w:tc>
          <w:tcPr>
            <w:tcW w:w="3182" w:type="dxa"/>
          </w:tcPr>
          <w:p w14:paraId="7936EEB5" w14:textId="77777777" w:rsidR="00E3167D" w:rsidRPr="00070528" w:rsidRDefault="00E3167D" w:rsidP="00842577">
            <w:pPr>
              <w:spacing w:before="74" w:after="37"/>
              <w:ind w:left="0"/>
              <w:rPr>
                <w:rFonts w:cs="Tahoma"/>
                <w:sz w:val="22"/>
                <w:szCs w:val="22"/>
              </w:rPr>
            </w:pPr>
            <w:r w:rsidRPr="00070528">
              <w:rPr>
                <w:rFonts w:cs="Tahoma"/>
                <w:sz w:val="22"/>
                <w:szCs w:val="22"/>
              </w:rPr>
              <w:t>Mặc định: trắng</w:t>
            </w:r>
          </w:p>
          <w:p w14:paraId="4B708DDD" w14:textId="77777777" w:rsidR="00E3167D" w:rsidRPr="00070528" w:rsidRDefault="00E3167D" w:rsidP="00842577">
            <w:pPr>
              <w:spacing w:before="74" w:after="37"/>
              <w:ind w:left="0"/>
              <w:rPr>
                <w:rFonts w:cs="Tahoma"/>
                <w:sz w:val="22"/>
                <w:szCs w:val="22"/>
              </w:rPr>
            </w:pPr>
            <w:r w:rsidRPr="00070528">
              <w:rPr>
                <w:rFonts w:cs="Tahoma"/>
                <w:sz w:val="22"/>
                <w:szCs w:val="22"/>
              </w:rPr>
              <w:t>Cho phép sửa</w:t>
            </w:r>
          </w:p>
        </w:tc>
      </w:tr>
      <w:tr w:rsidR="00485282" w:rsidRPr="00070528" w14:paraId="4B0EDD68" w14:textId="77777777" w:rsidTr="00CB02FA">
        <w:tc>
          <w:tcPr>
            <w:tcW w:w="625" w:type="dxa"/>
          </w:tcPr>
          <w:p w14:paraId="3BDBF81A" w14:textId="77777777" w:rsidR="00485282" w:rsidRPr="00070528" w:rsidRDefault="00485282"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00C9D20B" w14:textId="60D0B4C7" w:rsidR="00485282" w:rsidRPr="00070528" w:rsidRDefault="00485282" w:rsidP="00BF479E">
            <w:pPr>
              <w:spacing w:before="74" w:after="37"/>
              <w:ind w:left="12"/>
              <w:rPr>
                <w:rFonts w:cs="Tahoma"/>
                <w:sz w:val="22"/>
                <w:szCs w:val="22"/>
              </w:rPr>
            </w:pPr>
            <w:r w:rsidRPr="00070528">
              <w:rPr>
                <w:rFonts w:cs="Tahoma"/>
                <w:sz w:val="22"/>
                <w:szCs w:val="22"/>
              </w:rPr>
              <w:t>Loại giấy tờ</w:t>
            </w:r>
          </w:p>
        </w:tc>
        <w:tc>
          <w:tcPr>
            <w:tcW w:w="1911" w:type="dxa"/>
          </w:tcPr>
          <w:p w14:paraId="598BA63E" w14:textId="09EA4329" w:rsidR="00485282" w:rsidRPr="00070528" w:rsidRDefault="00485282" w:rsidP="00BF479E">
            <w:pPr>
              <w:spacing w:before="74" w:after="37"/>
              <w:ind w:left="60"/>
              <w:rPr>
                <w:rFonts w:cs="Tahoma"/>
                <w:sz w:val="22"/>
                <w:szCs w:val="22"/>
              </w:rPr>
            </w:pPr>
            <w:r w:rsidRPr="00070528">
              <w:rPr>
                <w:rFonts w:cs="Tahoma"/>
                <w:sz w:val="22"/>
                <w:szCs w:val="22"/>
              </w:rPr>
              <w:t>Dropdownlist</w:t>
            </w:r>
          </w:p>
        </w:tc>
        <w:tc>
          <w:tcPr>
            <w:tcW w:w="1401" w:type="dxa"/>
          </w:tcPr>
          <w:p w14:paraId="5D7585D8" w14:textId="77777777" w:rsidR="00485282" w:rsidRPr="00070528" w:rsidRDefault="00485282" w:rsidP="00BF479E">
            <w:pPr>
              <w:spacing w:before="74" w:after="37"/>
              <w:ind w:left="337"/>
              <w:rPr>
                <w:rFonts w:cs="Tahoma"/>
                <w:sz w:val="22"/>
                <w:szCs w:val="22"/>
              </w:rPr>
            </w:pPr>
          </w:p>
        </w:tc>
        <w:tc>
          <w:tcPr>
            <w:tcW w:w="5200" w:type="dxa"/>
          </w:tcPr>
          <w:p w14:paraId="009C954D" w14:textId="74CA8B4E" w:rsidR="00485282" w:rsidRPr="00070528" w:rsidRDefault="00485282" w:rsidP="00BF479E">
            <w:pPr>
              <w:spacing w:before="74" w:after="37"/>
              <w:ind w:left="39"/>
              <w:rPr>
                <w:rFonts w:cs="Tahoma"/>
                <w:sz w:val="22"/>
                <w:szCs w:val="22"/>
              </w:rPr>
            </w:pPr>
            <w:r w:rsidRPr="00070528">
              <w:rPr>
                <w:rFonts w:cs="Tahoma"/>
                <w:sz w:val="22"/>
                <w:szCs w:val="22"/>
              </w:rPr>
              <w:t>Cho phép chọn loại giấy tờ để tìm kiếm</w:t>
            </w:r>
          </w:p>
        </w:tc>
        <w:tc>
          <w:tcPr>
            <w:tcW w:w="3182" w:type="dxa"/>
          </w:tcPr>
          <w:p w14:paraId="4FCB416F" w14:textId="77777777" w:rsidR="00485282" w:rsidRPr="00070528" w:rsidRDefault="00485282" w:rsidP="00BF479E">
            <w:pPr>
              <w:spacing w:before="74" w:after="37"/>
              <w:ind w:left="0"/>
              <w:rPr>
                <w:rFonts w:cs="Tahoma"/>
                <w:sz w:val="22"/>
                <w:szCs w:val="22"/>
              </w:rPr>
            </w:pPr>
            <w:r w:rsidRPr="00070528">
              <w:rPr>
                <w:rFonts w:cs="Tahoma"/>
                <w:sz w:val="22"/>
                <w:szCs w:val="22"/>
              </w:rPr>
              <w:t>Mặc định: tất cả</w:t>
            </w:r>
          </w:p>
          <w:p w14:paraId="7D842779" w14:textId="77777777" w:rsidR="00485282" w:rsidRPr="00070528" w:rsidRDefault="00485282" w:rsidP="00BF479E">
            <w:pPr>
              <w:spacing w:before="74" w:after="37"/>
              <w:ind w:left="0"/>
              <w:rPr>
                <w:rFonts w:cs="Tahoma"/>
                <w:sz w:val="22"/>
                <w:szCs w:val="22"/>
              </w:rPr>
            </w:pPr>
            <w:r w:rsidRPr="00070528">
              <w:rPr>
                <w:rFonts w:cs="Tahoma"/>
                <w:sz w:val="22"/>
                <w:szCs w:val="22"/>
              </w:rPr>
              <w:t>Cho phép chọn trong list</w:t>
            </w:r>
            <w:r w:rsidR="006A5AFE" w:rsidRPr="00070528">
              <w:rPr>
                <w:rFonts w:cs="Tahoma"/>
                <w:sz w:val="22"/>
                <w:szCs w:val="22"/>
              </w:rPr>
              <w:t>:</w:t>
            </w:r>
          </w:p>
          <w:p w14:paraId="6B3BEFDE" w14:textId="77777777" w:rsidR="006A5AFE" w:rsidRPr="00070528" w:rsidRDefault="006A5AFE" w:rsidP="00F565CD">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7DF0EAA6" w14:textId="77777777" w:rsidR="006A5AFE" w:rsidRPr="00070528" w:rsidRDefault="006A5AFE" w:rsidP="00F565CD">
            <w:pPr>
              <w:pStyle w:val="ListParagraph"/>
              <w:numPr>
                <w:ilvl w:val="0"/>
                <w:numId w:val="17"/>
              </w:numPr>
              <w:spacing w:before="74" w:after="37"/>
              <w:ind w:left="446" w:hanging="223"/>
              <w:rPr>
                <w:rFonts w:cs="Tahoma"/>
                <w:sz w:val="22"/>
                <w:szCs w:val="22"/>
                <w:lang w:val="en-GB"/>
              </w:rPr>
            </w:pPr>
            <w:r w:rsidRPr="00070528">
              <w:rPr>
                <w:rFonts w:cs="Tahoma"/>
                <w:sz w:val="22"/>
                <w:szCs w:val="22"/>
              </w:rPr>
              <w:t>Cavet</w:t>
            </w:r>
          </w:p>
          <w:p w14:paraId="121858AF" w14:textId="72989ECE" w:rsidR="006A5AFE" w:rsidRPr="00070528" w:rsidRDefault="006A5AFE" w:rsidP="00F565CD">
            <w:pPr>
              <w:pStyle w:val="ListParagraph"/>
              <w:numPr>
                <w:ilvl w:val="0"/>
                <w:numId w:val="17"/>
              </w:numPr>
              <w:spacing w:before="74" w:after="37"/>
              <w:ind w:left="446" w:hanging="223"/>
              <w:rPr>
                <w:rFonts w:cs="Tahoma"/>
                <w:sz w:val="22"/>
                <w:szCs w:val="22"/>
              </w:rPr>
            </w:pPr>
            <w:r w:rsidRPr="00070528">
              <w:rPr>
                <w:rFonts w:cs="Tahoma"/>
                <w:sz w:val="22"/>
                <w:szCs w:val="22"/>
              </w:rPr>
              <w:t>Thư cảm ơn</w:t>
            </w:r>
          </w:p>
        </w:tc>
      </w:tr>
      <w:tr w:rsidR="00E3167D" w:rsidRPr="00070528" w14:paraId="6207EEF5" w14:textId="77777777" w:rsidTr="00CB02FA">
        <w:tc>
          <w:tcPr>
            <w:tcW w:w="625" w:type="dxa"/>
          </w:tcPr>
          <w:p w14:paraId="426FE493" w14:textId="77777777" w:rsidR="00E3167D" w:rsidRPr="00070528" w:rsidRDefault="00E3167D"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59A0A176" w14:textId="77777777" w:rsidR="00E3167D" w:rsidRPr="00070528" w:rsidRDefault="00E3167D" w:rsidP="00842577">
            <w:pPr>
              <w:spacing w:before="74" w:after="37"/>
              <w:ind w:left="12"/>
              <w:rPr>
                <w:rFonts w:cs="Tahoma"/>
                <w:sz w:val="22"/>
                <w:szCs w:val="22"/>
              </w:rPr>
            </w:pPr>
            <w:r w:rsidRPr="00070528">
              <w:rPr>
                <w:rFonts w:cs="Tahoma"/>
                <w:sz w:val="22"/>
                <w:szCs w:val="22"/>
              </w:rPr>
              <w:t>Ngày lưu kho … đến …</w:t>
            </w:r>
          </w:p>
        </w:tc>
        <w:tc>
          <w:tcPr>
            <w:tcW w:w="1911" w:type="dxa"/>
          </w:tcPr>
          <w:p w14:paraId="025EFF57" w14:textId="77777777" w:rsidR="00E3167D" w:rsidRPr="00070528" w:rsidRDefault="00E3167D" w:rsidP="00842577">
            <w:pPr>
              <w:spacing w:before="74" w:after="37"/>
              <w:ind w:left="60"/>
              <w:rPr>
                <w:rFonts w:cs="Tahoma"/>
                <w:sz w:val="22"/>
                <w:szCs w:val="22"/>
              </w:rPr>
            </w:pPr>
            <w:r w:rsidRPr="00070528">
              <w:rPr>
                <w:rFonts w:cs="Tahoma"/>
                <w:sz w:val="22"/>
                <w:szCs w:val="22"/>
              </w:rPr>
              <w:t>Date</w:t>
            </w:r>
          </w:p>
        </w:tc>
        <w:tc>
          <w:tcPr>
            <w:tcW w:w="1401" w:type="dxa"/>
          </w:tcPr>
          <w:p w14:paraId="11766D6C" w14:textId="77777777" w:rsidR="00E3167D" w:rsidRPr="00070528" w:rsidRDefault="00E3167D" w:rsidP="00842577">
            <w:pPr>
              <w:spacing w:before="74" w:after="37"/>
              <w:ind w:left="337"/>
              <w:rPr>
                <w:rFonts w:cs="Tahoma"/>
                <w:sz w:val="22"/>
                <w:szCs w:val="22"/>
              </w:rPr>
            </w:pPr>
          </w:p>
        </w:tc>
        <w:tc>
          <w:tcPr>
            <w:tcW w:w="5200" w:type="dxa"/>
          </w:tcPr>
          <w:p w14:paraId="07508049" w14:textId="77777777" w:rsidR="00E3167D" w:rsidRPr="00070528" w:rsidRDefault="00E3167D" w:rsidP="00842577">
            <w:pPr>
              <w:spacing w:before="74" w:after="37"/>
              <w:ind w:left="0"/>
              <w:rPr>
                <w:rFonts w:cs="Tahoma"/>
                <w:sz w:val="22"/>
                <w:szCs w:val="22"/>
              </w:rPr>
            </w:pPr>
            <w:r w:rsidRPr="00070528">
              <w:rPr>
                <w:rFonts w:cs="Tahoma"/>
                <w:sz w:val="22"/>
                <w:szCs w:val="22"/>
              </w:rPr>
              <w:t>Nhập ngày lưu kho của giấy tờ để tìm kiếm</w:t>
            </w:r>
          </w:p>
        </w:tc>
        <w:tc>
          <w:tcPr>
            <w:tcW w:w="3182" w:type="dxa"/>
          </w:tcPr>
          <w:p w14:paraId="365635E7" w14:textId="77777777" w:rsidR="00E3167D" w:rsidRPr="00070528" w:rsidRDefault="00E3167D" w:rsidP="00842577">
            <w:pPr>
              <w:spacing w:before="74" w:after="37"/>
              <w:ind w:left="0"/>
              <w:rPr>
                <w:rFonts w:cs="Tahoma"/>
                <w:sz w:val="22"/>
                <w:szCs w:val="22"/>
              </w:rPr>
            </w:pPr>
            <w:r w:rsidRPr="00070528">
              <w:rPr>
                <w:rFonts w:cs="Tahoma"/>
                <w:sz w:val="22"/>
                <w:szCs w:val="22"/>
              </w:rPr>
              <w:t>Mặc định: trắng</w:t>
            </w:r>
          </w:p>
          <w:p w14:paraId="245EC067" w14:textId="77777777" w:rsidR="00E3167D" w:rsidRPr="00070528" w:rsidRDefault="00E3167D" w:rsidP="00842577">
            <w:pPr>
              <w:spacing w:before="74" w:after="37"/>
              <w:ind w:left="0"/>
              <w:rPr>
                <w:rFonts w:cs="Tahoma"/>
                <w:sz w:val="22"/>
                <w:szCs w:val="22"/>
              </w:rPr>
            </w:pPr>
            <w:r w:rsidRPr="00070528">
              <w:rPr>
                <w:rFonts w:cs="Tahoma"/>
                <w:sz w:val="22"/>
                <w:szCs w:val="22"/>
              </w:rPr>
              <w:t>Cho phép nhập theo khoảng</w:t>
            </w:r>
          </w:p>
        </w:tc>
      </w:tr>
      <w:tr w:rsidR="003B2897" w:rsidRPr="00070528" w14:paraId="69274DF1" w14:textId="77777777" w:rsidTr="00CB02FA">
        <w:tc>
          <w:tcPr>
            <w:tcW w:w="625" w:type="dxa"/>
          </w:tcPr>
          <w:p w14:paraId="012CCEB1"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2F01FE52" w14:textId="77777777" w:rsidR="003B2897" w:rsidRPr="00070528" w:rsidRDefault="003B2897" w:rsidP="00BF479E">
            <w:pPr>
              <w:spacing w:before="74" w:after="37"/>
              <w:ind w:left="12"/>
              <w:rPr>
                <w:rFonts w:cs="Tahoma"/>
                <w:sz w:val="22"/>
                <w:szCs w:val="22"/>
              </w:rPr>
            </w:pPr>
            <w:r w:rsidRPr="00070528">
              <w:rPr>
                <w:rFonts w:cs="Tahoma"/>
                <w:sz w:val="22"/>
                <w:szCs w:val="22"/>
              </w:rPr>
              <w:t>Trạng thái lưu kho</w:t>
            </w:r>
          </w:p>
        </w:tc>
        <w:tc>
          <w:tcPr>
            <w:tcW w:w="1911" w:type="dxa"/>
          </w:tcPr>
          <w:p w14:paraId="7A865518" w14:textId="77777777" w:rsidR="003B2897" w:rsidRPr="00070528" w:rsidRDefault="003B2897" w:rsidP="00BF479E">
            <w:pPr>
              <w:spacing w:before="74" w:after="37"/>
              <w:ind w:left="60"/>
              <w:rPr>
                <w:rFonts w:cs="Tahoma"/>
                <w:sz w:val="22"/>
                <w:szCs w:val="22"/>
              </w:rPr>
            </w:pPr>
            <w:r w:rsidRPr="00070528">
              <w:rPr>
                <w:rFonts w:cs="Tahoma"/>
                <w:sz w:val="22"/>
                <w:szCs w:val="22"/>
              </w:rPr>
              <w:t>Dropdownlist</w:t>
            </w:r>
          </w:p>
        </w:tc>
        <w:tc>
          <w:tcPr>
            <w:tcW w:w="1401" w:type="dxa"/>
          </w:tcPr>
          <w:p w14:paraId="0E7B861A" w14:textId="77777777" w:rsidR="003B2897" w:rsidRPr="00070528" w:rsidRDefault="003B2897" w:rsidP="00BF479E">
            <w:pPr>
              <w:spacing w:before="74" w:after="37"/>
              <w:ind w:left="337"/>
              <w:rPr>
                <w:rFonts w:cs="Tahoma"/>
                <w:sz w:val="22"/>
                <w:szCs w:val="22"/>
              </w:rPr>
            </w:pPr>
          </w:p>
        </w:tc>
        <w:tc>
          <w:tcPr>
            <w:tcW w:w="5200" w:type="dxa"/>
          </w:tcPr>
          <w:p w14:paraId="33D43F6E" w14:textId="77777777" w:rsidR="003B2897" w:rsidRPr="00070528" w:rsidRDefault="003B2897" w:rsidP="00BF479E">
            <w:pPr>
              <w:spacing w:before="74" w:after="37"/>
              <w:ind w:left="39"/>
              <w:rPr>
                <w:rFonts w:cs="Tahoma"/>
                <w:sz w:val="22"/>
                <w:szCs w:val="22"/>
              </w:rPr>
            </w:pPr>
            <w:r w:rsidRPr="00070528">
              <w:rPr>
                <w:rFonts w:cs="Tahoma"/>
                <w:sz w:val="22"/>
                <w:szCs w:val="22"/>
              </w:rPr>
              <w:t>Cho phép chọn trạng thái của giấy tờ để tìm kiếm</w:t>
            </w:r>
          </w:p>
        </w:tc>
        <w:tc>
          <w:tcPr>
            <w:tcW w:w="3182" w:type="dxa"/>
          </w:tcPr>
          <w:p w14:paraId="70922A56" w14:textId="77777777" w:rsidR="003B2897" w:rsidRPr="00070528" w:rsidRDefault="003B2897" w:rsidP="00BF479E">
            <w:pPr>
              <w:spacing w:before="74" w:after="37"/>
              <w:ind w:left="0"/>
              <w:rPr>
                <w:rFonts w:cs="Tahoma"/>
                <w:sz w:val="22"/>
                <w:szCs w:val="22"/>
              </w:rPr>
            </w:pPr>
            <w:r w:rsidRPr="00070528">
              <w:rPr>
                <w:rFonts w:cs="Tahoma"/>
                <w:sz w:val="22"/>
                <w:szCs w:val="22"/>
              </w:rPr>
              <w:t>Mặc định: Trắng</w:t>
            </w:r>
          </w:p>
          <w:p w14:paraId="326F1B1B" w14:textId="77777777" w:rsidR="003B2897" w:rsidRPr="00070528" w:rsidRDefault="003B2897" w:rsidP="00BF479E">
            <w:pPr>
              <w:spacing w:before="74" w:after="37"/>
              <w:ind w:left="0"/>
              <w:rPr>
                <w:rFonts w:cs="Tahoma"/>
                <w:sz w:val="22"/>
                <w:szCs w:val="22"/>
              </w:rPr>
            </w:pPr>
            <w:r w:rsidRPr="00070528">
              <w:rPr>
                <w:rFonts w:cs="Tahoma"/>
                <w:sz w:val="22"/>
                <w:szCs w:val="22"/>
              </w:rPr>
              <w:t>Cho phép chọn trong list gồm:</w:t>
            </w:r>
          </w:p>
          <w:p w14:paraId="6B6FAA01" w14:textId="77777777" w:rsidR="003B2897" w:rsidRPr="00070528" w:rsidRDefault="003B2897" w:rsidP="00BF479E">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35D9E857" w14:textId="15FD3168" w:rsidR="003B2897" w:rsidRPr="00070528" w:rsidRDefault="003B2897" w:rsidP="00BF479E">
            <w:pPr>
              <w:pStyle w:val="ListParagraph"/>
              <w:numPr>
                <w:ilvl w:val="0"/>
                <w:numId w:val="17"/>
              </w:numPr>
              <w:spacing w:before="74" w:after="37"/>
              <w:ind w:left="446" w:hanging="223"/>
              <w:rPr>
                <w:rFonts w:cs="Tahoma"/>
                <w:sz w:val="22"/>
                <w:szCs w:val="22"/>
              </w:rPr>
            </w:pPr>
            <w:r w:rsidRPr="00070528">
              <w:rPr>
                <w:rFonts w:cs="Tahoma"/>
                <w:sz w:val="22"/>
                <w:szCs w:val="22"/>
              </w:rPr>
              <w:t xml:space="preserve">Chờ lưu kho_Hoàn </w:t>
            </w:r>
            <w:r w:rsidR="008B78EB" w:rsidRPr="00070528">
              <w:rPr>
                <w:rFonts w:cs="Tahoma"/>
                <w:sz w:val="22"/>
                <w:szCs w:val="22"/>
              </w:rPr>
              <w:t>chỉnh</w:t>
            </w:r>
          </w:p>
          <w:p w14:paraId="03B334BD" w14:textId="77777777" w:rsidR="003B2897" w:rsidRPr="00070528" w:rsidRDefault="003B2897" w:rsidP="00BF479E">
            <w:pPr>
              <w:pStyle w:val="ListParagraph"/>
              <w:numPr>
                <w:ilvl w:val="0"/>
                <w:numId w:val="17"/>
              </w:numPr>
              <w:spacing w:before="74" w:after="37"/>
              <w:ind w:left="446" w:hanging="223"/>
              <w:rPr>
                <w:rFonts w:cs="Tahoma"/>
                <w:sz w:val="22"/>
                <w:szCs w:val="22"/>
              </w:rPr>
            </w:pPr>
            <w:r w:rsidRPr="00070528">
              <w:rPr>
                <w:rFonts w:cs="Tahoma"/>
                <w:sz w:val="22"/>
                <w:szCs w:val="22"/>
              </w:rPr>
              <w:t>Chờ lưu kho_Cần update lỗi</w:t>
            </w:r>
          </w:p>
          <w:p w14:paraId="0CFAF60E" w14:textId="77777777" w:rsidR="003B2897" w:rsidRPr="00070528" w:rsidRDefault="003B2897" w:rsidP="00BF479E">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w:t>
            </w:r>
          </w:p>
          <w:p w14:paraId="12BE1DD4" w14:textId="77777777" w:rsidR="003B2897" w:rsidRPr="00070528" w:rsidRDefault="003B2897" w:rsidP="00BF479E">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w:t>
            </w:r>
          </w:p>
          <w:p w14:paraId="228AFDF9" w14:textId="458047A3" w:rsidR="003B2897" w:rsidRPr="00070528" w:rsidRDefault="003B2897" w:rsidP="00BF479E">
            <w:pPr>
              <w:pStyle w:val="ListParagraph"/>
              <w:numPr>
                <w:ilvl w:val="0"/>
                <w:numId w:val="17"/>
              </w:numPr>
              <w:spacing w:before="74" w:after="37"/>
              <w:ind w:left="446" w:hanging="223"/>
              <w:rPr>
                <w:rFonts w:cs="Tahoma"/>
                <w:sz w:val="22"/>
                <w:szCs w:val="22"/>
              </w:rPr>
            </w:pPr>
            <w:r w:rsidRPr="00070528">
              <w:rPr>
                <w:rFonts w:cs="Tahoma"/>
                <w:sz w:val="22"/>
                <w:szCs w:val="22"/>
              </w:rPr>
              <w:lastRenderedPageBreak/>
              <w:t>Đã lưu kho_Cần update lỗi_</w:t>
            </w:r>
            <w:r w:rsidR="008B78EB" w:rsidRPr="00070528">
              <w:rPr>
                <w:rFonts w:cs="Tahoma"/>
                <w:sz w:val="22"/>
                <w:szCs w:val="22"/>
              </w:rPr>
              <w:t>Đang cho mượn</w:t>
            </w:r>
          </w:p>
          <w:p w14:paraId="1EEBE38F" w14:textId="77777777" w:rsidR="00880781" w:rsidRPr="00070528" w:rsidRDefault="003B2897" w:rsidP="00D43059">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chỉnh_</w:t>
            </w:r>
            <w:r w:rsidR="00D43059" w:rsidRPr="00070528">
              <w:rPr>
                <w:rFonts w:cs="Tahoma"/>
                <w:sz w:val="22"/>
                <w:szCs w:val="22"/>
              </w:rPr>
              <w:t>Đ</w:t>
            </w:r>
            <w:r w:rsidR="00880781" w:rsidRPr="00070528">
              <w:rPr>
                <w:rFonts w:cs="Tahoma"/>
                <w:sz w:val="22"/>
                <w:szCs w:val="22"/>
              </w:rPr>
              <w:t>ang cho mượn</w:t>
            </w:r>
          </w:p>
          <w:p w14:paraId="3DEADCAD" w14:textId="77777777" w:rsidR="00880781" w:rsidRPr="00070528" w:rsidRDefault="00880781" w:rsidP="00D43059">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 _Xuất trả KH</w:t>
            </w:r>
          </w:p>
          <w:p w14:paraId="036EA33E" w14:textId="77777777" w:rsidR="003B2897" w:rsidRPr="00070528" w:rsidRDefault="00880781" w:rsidP="00D43059">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lỗi_Xuất trả KH</w:t>
            </w:r>
          </w:p>
          <w:p w14:paraId="1AD6F631" w14:textId="77777777" w:rsidR="00CB02FA" w:rsidRPr="00070528" w:rsidRDefault="00CB02FA" w:rsidP="00D43059">
            <w:pPr>
              <w:pStyle w:val="ListParagraph"/>
              <w:numPr>
                <w:ilvl w:val="0"/>
                <w:numId w:val="17"/>
              </w:numPr>
              <w:spacing w:before="74" w:after="37"/>
              <w:ind w:left="446" w:hanging="223"/>
              <w:rPr>
                <w:rFonts w:cs="Tahoma"/>
                <w:sz w:val="22"/>
                <w:szCs w:val="22"/>
              </w:rPr>
            </w:pPr>
            <w:r w:rsidRPr="00070528">
              <w:rPr>
                <w:rFonts w:cs="Tahoma"/>
                <w:sz w:val="22"/>
                <w:szCs w:val="22"/>
              </w:rPr>
              <w:t>Chờ lưu kho_Thư hoàn</w:t>
            </w:r>
          </w:p>
          <w:p w14:paraId="493DF686" w14:textId="7EA7AAD7" w:rsidR="00CB02FA" w:rsidRPr="00070528" w:rsidRDefault="00CB02FA" w:rsidP="00D43059">
            <w:pPr>
              <w:pStyle w:val="ListParagraph"/>
              <w:numPr>
                <w:ilvl w:val="0"/>
                <w:numId w:val="17"/>
              </w:numPr>
              <w:spacing w:before="74" w:after="37"/>
              <w:ind w:left="446" w:hanging="223"/>
              <w:rPr>
                <w:rFonts w:cs="Tahoma"/>
                <w:sz w:val="22"/>
                <w:szCs w:val="22"/>
              </w:rPr>
            </w:pPr>
            <w:r w:rsidRPr="00070528">
              <w:rPr>
                <w:rFonts w:cs="Tahoma"/>
                <w:sz w:val="22"/>
                <w:szCs w:val="22"/>
              </w:rPr>
              <w:t>Đã lưu kho_Thư hoàn</w:t>
            </w:r>
          </w:p>
        </w:tc>
      </w:tr>
      <w:tr w:rsidR="0097459C" w:rsidRPr="00070528" w14:paraId="079699D8" w14:textId="77777777" w:rsidTr="00CB02FA">
        <w:tc>
          <w:tcPr>
            <w:tcW w:w="625" w:type="dxa"/>
          </w:tcPr>
          <w:p w14:paraId="35CCCC6B" w14:textId="77777777" w:rsidR="0097459C" w:rsidRPr="00070528" w:rsidRDefault="0097459C"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0CCB0682" w14:textId="4577D0EC" w:rsidR="0097459C" w:rsidRPr="00070528" w:rsidRDefault="0097459C" w:rsidP="00BF479E">
            <w:pPr>
              <w:spacing w:before="74" w:after="37"/>
              <w:ind w:left="12"/>
              <w:rPr>
                <w:rFonts w:cs="Tahoma"/>
                <w:sz w:val="22"/>
                <w:szCs w:val="22"/>
              </w:rPr>
            </w:pPr>
            <w:r w:rsidRPr="00070528">
              <w:rPr>
                <w:rFonts w:cs="Tahoma"/>
                <w:sz w:val="22"/>
                <w:szCs w:val="22"/>
              </w:rPr>
              <w:t>Luồng</w:t>
            </w:r>
          </w:p>
        </w:tc>
        <w:tc>
          <w:tcPr>
            <w:tcW w:w="1911" w:type="dxa"/>
          </w:tcPr>
          <w:p w14:paraId="63C55056" w14:textId="4C1B8582" w:rsidR="0097459C" w:rsidRPr="00070528" w:rsidRDefault="0097459C" w:rsidP="00BF479E">
            <w:pPr>
              <w:spacing w:before="74" w:after="37"/>
              <w:ind w:left="60"/>
              <w:rPr>
                <w:rFonts w:cs="Tahoma"/>
                <w:sz w:val="22"/>
                <w:szCs w:val="22"/>
              </w:rPr>
            </w:pPr>
            <w:r w:rsidRPr="00070528">
              <w:rPr>
                <w:rFonts w:cs="Tahoma"/>
                <w:sz w:val="22"/>
                <w:szCs w:val="22"/>
              </w:rPr>
              <w:t>Dropdownlist</w:t>
            </w:r>
          </w:p>
        </w:tc>
        <w:tc>
          <w:tcPr>
            <w:tcW w:w="1401" w:type="dxa"/>
          </w:tcPr>
          <w:p w14:paraId="23A7EC67" w14:textId="77777777" w:rsidR="0097459C" w:rsidRPr="00070528" w:rsidRDefault="0097459C" w:rsidP="00F565CD">
            <w:pPr>
              <w:spacing w:before="74" w:after="37"/>
              <w:ind w:left="0"/>
              <w:rPr>
                <w:rFonts w:cs="Tahoma"/>
                <w:sz w:val="22"/>
                <w:szCs w:val="22"/>
              </w:rPr>
            </w:pPr>
          </w:p>
        </w:tc>
        <w:tc>
          <w:tcPr>
            <w:tcW w:w="5200" w:type="dxa"/>
          </w:tcPr>
          <w:p w14:paraId="7C24FA3D" w14:textId="1A5D357F" w:rsidR="0097459C" w:rsidRPr="00070528" w:rsidRDefault="0097459C" w:rsidP="00BF479E">
            <w:pPr>
              <w:spacing w:before="74" w:after="37"/>
              <w:ind w:left="39"/>
              <w:rPr>
                <w:rFonts w:cs="Tahoma"/>
                <w:sz w:val="22"/>
                <w:szCs w:val="22"/>
              </w:rPr>
            </w:pPr>
            <w:r w:rsidRPr="00070528">
              <w:rPr>
                <w:rFonts w:cs="Tahoma"/>
                <w:sz w:val="22"/>
                <w:szCs w:val="22"/>
              </w:rPr>
              <w:t>Cho phép chọn luồng cho vay để tìm kiếm</w:t>
            </w:r>
          </w:p>
        </w:tc>
        <w:tc>
          <w:tcPr>
            <w:tcW w:w="3182" w:type="dxa"/>
          </w:tcPr>
          <w:p w14:paraId="7B5E348B" w14:textId="77777777" w:rsidR="0097459C" w:rsidRPr="00070528" w:rsidRDefault="0097459C" w:rsidP="00BF479E">
            <w:pPr>
              <w:spacing w:before="74" w:after="37"/>
              <w:ind w:left="0"/>
              <w:rPr>
                <w:rFonts w:cs="Tahoma"/>
                <w:sz w:val="22"/>
                <w:szCs w:val="22"/>
              </w:rPr>
            </w:pPr>
            <w:r w:rsidRPr="00070528">
              <w:rPr>
                <w:rFonts w:cs="Tahoma"/>
                <w:sz w:val="22"/>
                <w:szCs w:val="22"/>
              </w:rPr>
              <w:t>Mặc định: tất cả</w:t>
            </w:r>
          </w:p>
          <w:p w14:paraId="2AC6C21C" w14:textId="77777777" w:rsidR="0097459C" w:rsidRPr="00070528" w:rsidRDefault="0097459C" w:rsidP="00BF479E">
            <w:pPr>
              <w:spacing w:before="74" w:after="37"/>
              <w:ind w:left="0"/>
              <w:rPr>
                <w:rFonts w:cs="Tahoma"/>
                <w:sz w:val="22"/>
                <w:szCs w:val="22"/>
              </w:rPr>
            </w:pPr>
            <w:r w:rsidRPr="00070528">
              <w:rPr>
                <w:rFonts w:cs="Tahoma"/>
                <w:sz w:val="22"/>
                <w:szCs w:val="22"/>
              </w:rPr>
              <w:t>Cho phép chọn trong list gồm:</w:t>
            </w:r>
          </w:p>
          <w:p w14:paraId="1140C7C7" w14:textId="77777777" w:rsidR="0097459C" w:rsidRPr="00070528" w:rsidRDefault="0097459C" w:rsidP="00F565CD">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06D82237" w14:textId="77777777" w:rsidR="0097459C" w:rsidRPr="00070528" w:rsidRDefault="0097459C" w:rsidP="00F565CD">
            <w:pPr>
              <w:pStyle w:val="ListParagraph"/>
              <w:numPr>
                <w:ilvl w:val="0"/>
                <w:numId w:val="17"/>
              </w:numPr>
              <w:spacing w:before="74" w:after="37"/>
              <w:ind w:left="446" w:hanging="223"/>
              <w:rPr>
                <w:rFonts w:cs="Tahoma"/>
                <w:sz w:val="22"/>
                <w:szCs w:val="22"/>
                <w:lang w:val="en-GB"/>
              </w:rPr>
            </w:pPr>
            <w:r w:rsidRPr="00070528">
              <w:rPr>
                <w:rFonts w:cs="Tahoma"/>
                <w:sz w:val="22"/>
                <w:szCs w:val="22"/>
              </w:rPr>
              <w:t>IL</w:t>
            </w:r>
          </w:p>
          <w:p w14:paraId="46E8FF43" w14:textId="77777777" w:rsidR="0097459C" w:rsidRPr="00070528" w:rsidRDefault="0097459C" w:rsidP="00F565CD">
            <w:pPr>
              <w:pStyle w:val="ListParagraph"/>
              <w:numPr>
                <w:ilvl w:val="0"/>
                <w:numId w:val="17"/>
              </w:numPr>
              <w:spacing w:before="74" w:after="37"/>
              <w:ind w:left="446" w:hanging="223"/>
              <w:rPr>
                <w:rFonts w:cs="Tahoma"/>
                <w:sz w:val="22"/>
                <w:szCs w:val="22"/>
                <w:lang w:val="en-GB"/>
              </w:rPr>
            </w:pPr>
            <w:r w:rsidRPr="00070528">
              <w:rPr>
                <w:rFonts w:cs="Tahoma"/>
                <w:sz w:val="22"/>
                <w:szCs w:val="22"/>
              </w:rPr>
              <w:t>ED</w:t>
            </w:r>
          </w:p>
          <w:p w14:paraId="31A0F9A9" w14:textId="04504448" w:rsidR="0097459C" w:rsidRPr="00070528" w:rsidRDefault="0097459C" w:rsidP="00F565CD">
            <w:pPr>
              <w:pStyle w:val="ListParagraph"/>
              <w:numPr>
                <w:ilvl w:val="0"/>
                <w:numId w:val="17"/>
              </w:numPr>
              <w:spacing w:before="74" w:after="37"/>
              <w:ind w:left="446" w:hanging="223"/>
              <w:rPr>
                <w:rFonts w:cs="Tahoma"/>
                <w:sz w:val="22"/>
                <w:szCs w:val="22"/>
              </w:rPr>
            </w:pPr>
            <w:r w:rsidRPr="00070528">
              <w:rPr>
                <w:rFonts w:cs="Tahoma"/>
                <w:sz w:val="22"/>
                <w:szCs w:val="22"/>
              </w:rPr>
              <w:t>MC</w:t>
            </w:r>
          </w:p>
        </w:tc>
      </w:tr>
      <w:tr w:rsidR="003B2897" w:rsidRPr="00070528" w14:paraId="6B1E5084" w14:textId="77777777" w:rsidTr="00CB02FA">
        <w:tc>
          <w:tcPr>
            <w:tcW w:w="625" w:type="dxa"/>
          </w:tcPr>
          <w:p w14:paraId="50A1ECD4"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6F074FFD" w14:textId="77777777" w:rsidR="003B2897" w:rsidRPr="00070528" w:rsidRDefault="003B2897" w:rsidP="00BF479E">
            <w:pPr>
              <w:spacing w:before="74" w:after="37"/>
              <w:ind w:left="12"/>
              <w:rPr>
                <w:rFonts w:cs="Tahoma"/>
                <w:sz w:val="22"/>
                <w:szCs w:val="22"/>
              </w:rPr>
            </w:pPr>
            <w:r w:rsidRPr="00070528">
              <w:rPr>
                <w:rFonts w:cs="Tahoma"/>
                <w:sz w:val="22"/>
                <w:szCs w:val="22"/>
              </w:rPr>
              <w:t>Tìm kiếm</w:t>
            </w:r>
          </w:p>
        </w:tc>
        <w:tc>
          <w:tcPr>
            <w:tcW w:w="1911" w:type="dxa"/>
          </w:tcPr>
          <w:p w14:paraId="069487FD" w14:textId="77777777" w:rsidR="003B2897" w:rsidRPr="00070528" w:rsidRDefault="003B2897" w:rsidP="00BF479E">
            <w:pPr>
              <w:spacing w:before="74" w:after="37"/>
              <w:ind w:left="60"/>
              <w:rPr>
                <w:rFonts w:cs="Tahoma"/>
                <w:sz w:val="22"/>
                <w:szCs w:val="22"/>
              </w:rPr>
            </w:pPr>
            <w:r w:rsidRPr="00070528">
              <w:rPr>
                <w:rFonts w:cs="Tahoma"/>
                <w:sz w:val="22"/>
                <w:szCs w:val="22"/>
              </w:rPr>
              <w:t>Button</w:t>
            </w:r>
          </w:p>
        </w:tc>
        <w:tc>
          <w:tcPr>
            <w:tcW w:w="1401" w:type="dxa"/>
          </w:tcPr>
          <w:p w14:paraId="0B3197C1" w14:textId="77777777" w:rsidR="003B2897" w:rsidRPr="00070528" w:rsidRDefault="003B2897" w:rsidP="00BF479E">
            <w:pPr>
              <w:spacing w:before="74" w:after="37"/>
              <w:ind w:left="337"/>
              <w:rPr>
                <w:rFonts w:cs="Tahoma"/>
                <w:sz w:val="22"/>
                <w:szCs w:val="22"/>
              </w:rPr>
            </w:pPr>
          </w:p>
        </w:tc>
        <w:tc>
          <w:tcPr>
            <w:tcW w:w="5200" w:type="dxa"/>
          </w:tcPr>
          <w:p w14:paraId="08978C5A" w14:textId="77777777" w:rsidR="003B2897" w:rsidRPr="00070528" w:rsidRDefault="003B2897" w:rsidP="00BF479E">
            <w:pPr>
              <w:spacing w:before="74" w:after="37"/>
              <w:ind w:left="39"/>
              <w:rPr>
                <w:rFonts w:cs="Tahoma"/>
                <w:sz w:val="22"/>
                <w:szCs w:val="22"/>
              </w:rPr>
            </w:pPr>
            <w:r w:rsidRPr="00070528">
              <w:rPr>
                <w:rFonts w:cs="Tahoma"/>
                <w:sz w:val="22"/>
                <w:szCs w:val="22"/>
              </w:rPr>
              <w:t>Cho phép tìm kiếm các giấy tờ theo điều kiện tìm kiếm đã nhập</w:t>
            </w:r>
          </w:p>
        </w:tc>
        <w:tc>
          <w:tcPr>
            <w:tcW w:w="3182" w:type="dxa"/>
          </w:tcPr>
          <w:p w14:paraId="38F005E1" w14:textId="77777777" w:rsidR="003B2897" w:rsidRPr="00070528" w:rsidRDefault="003B2897" w:rsidP="00BF479E">
            <w:pPr>
              <w:spacing w:before="74" w:after="37"/>
              <w:ind w:left="0"/>
              <w:rPr>
                <w:rFonts w:cs="Tahoma"/>
                <w:sz w:val="22"/>
                <w:szCs w:val="22"/>
              </w:rPr>
            </w:pPr>
          </w:p>
        </w:tc>
      </w:tr>
      <w:tr w:rsidR="00E3167D" w:rsidRPr="00070528" w14:paraId="1E3A791B" w14:textId="77777777" w:rsidTr="00CB02FA">
        <w:tc>
          <w:tcPr>
            <w:tcW w:w="625" w:type="dxa"/>
          </w:tcPr>
          <w:p w14:paraId="5D008ACC" w14:textId="77777777" w:rsidR="00E3167D" w:rsidRPr="00070528" w:rsidRDefault="00E3167D"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8D98926" w14:textId="77777777" w:rsidR="00E3167D" w:rsidRPr="00070528" w:rsidRDefault="00E3167D" w:rsidP="00842577">
            <w:pPr>
              <w:spacing w:before="74" w:after="37"/>
              <w:ind w:left="12"/>
              <w:rPr>
                <w:rFonts w:cs="Tahoma"/>
                <w:sz w:val="22"/>
                <w:szCs w:val="22"/>
              </w:rPr>
            </w:pPr>
            <w:r w:rsidRPr="00070528">
              <w:rPr>
                <w:rFonts w:cs="Tahoma"/>
                <w:sz w:val="22"/>
                <w:szCs w:val="22"/>
              </w:rPr>
              <w:t>Lưu kho</w:t>
            </w:r>
          </w:p>
        </w:tc>
        <w:tc>
          <w:tcPr>
            <w:tcW w:w="1911" w:type="dxa"/>
          </w:tcPr>
          <w:p w14:paraId="4C6F7D3A" w14:textId="77777777" w:rsidR="00E3167D" w:rsidRPr="00070528" w:rsidRDefault="00E3167D" w:rsidP="00842577">
            <w:pPr>
              <w:spacing w:before="74" w:after="37"/>
              <w:ind w:left="60"/>
              <w:rPr>
                <w:rFonts w:cs="Tahoma"/>
                <w:sz w:val="22"/>
                <w:szCs w:val="22"/>
              </w:rPr>
            </w:pPr>
            <w:r w:rsidRPr="00070528">
              <w:rPr>
                <w:rFonts w:cs="Tahoma"/>
                <w:sz w:val="22"/>
                <w:szCs w:val="22"/>
              </w:rPr>
              <w:t>Button</w:t>
            </w:r>
          </w:p>
        </w:tc>
        <w:tc>
          <w:tcPr>
            <w:tcW w:w="1401" w:type="dxa"/>
          </w:tcPr>
          <w:p w14:paraId="6C23EED0" w14:textId="77777777" w:rsidR="00E3167D" w:rsidRPr="00070528" w:rsidRDefault="00E3167D" w:rsidP="00842577">
            <w:pPr>
              <w:spacing w:before="74" w:after="37"/>
              <w:ind w:left="337"/>
              <w:rPr>
                <w:rFonts w:cs="Tahoma"/>
                <w:sz w:val="22"/>
                <w:szCs w:val="22"/>
              </w:rPr>
            </w:pPr>
          </w:p>
        </w:tc>
        <w:tc>
          <w:tcPr>
            <w:tcW w:w="5200" w:type="dxa"/>
          </w:tcPr>
          <w:p w14:paraId="398D8C1C" w14:textId="77777777" w:rsidR="00E3167D" w:rsidRPr="00070528" w:rsidRDefault="00E3167D" w:rsidP="00842577">
            <w:pPr>
              <w:spacing w:before="74" w:after="37"/>
              <w:ind w:left="39"/>
              <w:rPr>
                <w:rFonts w:cs="Tahoma"/>
                <w:sz w:val="22"/>
                <w:szCs w:val="22"/>
              </w:rPr>
            </w:pPr>
            <w:r w:rsidRPr="00070528">
              <w:rPr>
                <w:rFonts w:cs="Tahoma"/>
                <w:sz w:val="22"/>
                <w:szCs w:val="22"/>
              </w:rPr>
              <w:t>Chuyển giấy tờ về lưu kho. Sinh mã lưu kho tự động và cập nhật trạng thái giấy tờ</w:t>
            </w:r>
          </w:p>
        </w:tc>
        <w:tc>
          <w:tcPr>
            <w:tcW w:w="3182" w:type="dxa"/>
          </w:tcPr>
          <w:p w14:paraId="0644F367" w14:textId="77777777" w:rsidR="00E3167D" w:rsidRPr="00070528" w:rsidRDefault="00E3167D" w:rsidP="00842577">
            <w:pPr>
              <w:spacing w:before="74" w:after="37"/>
              <w:ind w:left="0"/>
              <w:rPr>
                <w:rFonts w:cs="Tahoma"/>
                <w:sz w:val="22"/>
                <w:szCs w:val="22"/>
              </w:rPr>
            </w:pPr>
          </w:p>
        </w:tc>
      </w:tr>
      <w:tr w:rsidR="00D07E97" w:rsidRPr="00070528" w14:paraId="6F8B22F7" w14:textId="77777777" w:rsidTr="00CB02FA">
        <w:tc>
          <w:tcPr>
            <w:tcW w:w="625" w:type="dxa"/>
          </w:tcPr>
          <w:p w14:paraId="28859EA2" w14:textId="77777777" w:rsidR="00D07E97" w:rsidRPr="00070528" w:rsidRDefault="00D07E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29237C34" w14:textId="77777777" w:rsidR="00D07E97" w:rsidRPr="00070528" w:rsidRDefault="00D07E97" w:rsidP="00817A98">
            <w:pPr>
              <w:spacing w:before="74" w:after="37"/>
              <w:ind w:left="12"/>
              <w:rPr>
                <w:rFonts w:cs="Tahoma"/>
                <w:sz w:val="22"/>
                <w:szCs w:val="22"/>
              </w:rPr>
            </w:pPr>
            <w:r w:rsidRPr="00070528">
              <w:rPr>
                <w:rFonts w:cs="Tahoma"/>
                <w:sz w:val="22"/>
                <w:szCs w:val="22"/>
              </w:rPr>
              <w:t>In mã lưu kho</w:t>
            </w:r>
          </w:p>
        </w:tc>
        <w:tc>
          <w:tcPr>
            <w:tcW w:w="1911" w:type="dxa"/>
          </w:tcPr>
          <w:p w14:paraId="51609814" w14:textId="77777777" w:rsidR="00D07E97" w:rsidRPr="00070528" w:rsidRDefault="00D07E97" w:rsidP="00817A98">
            <w:pPr>
              <w:spacing w:before="74" w:after="37"/>
              <w:ind w:left="60"/>
              <w:rPr>
                <w:rFonts w:cs="Tahoma"/>
                <w:sz w:val="22"/>
                <w:szCs w:val="22"/>
              </w:rPr>
            </w:pPr>
            <w:r w:rsidRPr="00070528">
              <w:rPr>
                <w:rFonts w:cs="Tahoma"/>
                <w:sz w:val="22"/>
                <w:szCs w:val="22"/>
              </w:rPr>
              <w:t>Button</w:t>
            </w:r>
          </w:p>
        </w:tc>
        <w:tc>
          <w:tcPr>
            <w:tcW w:w="1401" w:type="dxa"/>
          </w:tcPr>
          <w:p w14:paraId="01B71228" w14:textId="77777777" w:rsidR="00D07E97" w:rsidRPr="00070528" w:rsidRDefault="00D07E97" w:rsidP="00817A98">
            <w:pPr>
              <w:spacing w:before="74" w:after="37"/>
              <w:ind w:left="337"/>
              <w:rPr>
                <w:rFonts w:cs="Tahoma"/>
                <w:sz w:val="22"/>
                <w:szCs w:val="22"/>
              </w:rPr>
            </w:pPr>
          </w:p>
        </w:tc>
        <w:tc>
          <w:tcPr>
            <w:tcW w:w="5200" w:type="dxa"/>
          </w:tcPr>
          <w:p w14:paraId="674048AB" w14:textId="77777777" w:rsidR="00D07E97" w:rsidRPr="00070528" w:rsidRDefault="00D07E97" w:rsidP="00817A98">
            <w:pPr>
              <w:spacing w:before="74" w:after="37"/>
              <w:ind w:left="39"/>
              <w:rPr>
                <w:rFonts w:cs="Tahoma"/>
                <w:sz w:val="22"/>
                <w:szCs w:val="22"/>
              </w:rPr>
            </w:pPr>
            <w:r w:rsidRPr="00070528">
              <w:rPr>
                <w:rFonts w:cs="Tahoma"/>
                <w:sz w:val="22"/>
                <w:szCs w:val="22"/>
              </w:rPr>
              <w:t>Cho phép xuất các mã lưu kho theo template để user có thể download về máy trạm và tiến hành in</w:t>
            </w:r>
          </w:p>
        </w:tc>
        <w:tc>
          <w:tcPr>
            <w:tcW w:w="3182" w:type="dxa"/>
          </w:tcPr>
          <w:p w14:paraId="2830B48C" w14:textId="77777777" w:rsidR="00D07E97" w:rsidRPr="00070528" w:rsidRDefault="00D07E97" w:rsidP="00817A98">
            <w:pPr>
              <w:spacing w:before="74" w:after="37"/>
              <w:ind w:left="0"/>
              <w:rPr>
                <w:rFonts w:cs="Tahoma"/>
                <w:sz w:val="22"/>
                <w:szCs w:val="22"/>
              </w:rPr>
            </w:pPr>
            <w:r w:rsidRPr="00070528">
              <w:rPr>
                <w:rFonts w:cs="Tahoma"/>
                <w:sz w:val="22"/>
                <w:szCs w:val="22"/>
              </w:rPr>
              <w:t>Template của field mã lưu kho được quy định ở phụ lục 1</w:t>
            </w:r>
          </w:p>
        </w:tc>
      </w:tr>
      <w:tr w:rsidR="003B2897" w:rsidRPr="00070528" w14:paraId="7F998780" w14:textId="77777777" w:rsidTr="00CB02FA">
        <w:tc>
          <w:tcPr>
            <w:tcW w:w="14103" w:type="dxa"/>
            <w:gridSpan w:val="6"/>
          </w:tcPr>
          <w:p w14:paraId="0503D89C" w14:textId="77777777" w:rsidR="003B2897" w:rsidRPr="00070528" w:rsidRDefault="003B2897" w:rsidP="00BC41E1">
            <w:pPr>
              <w:tabs>
                <w:tab w:val="left" w:pos="223"/>
              </w:tabs>
              <w:spacing w:before="74" w:after="37"/>
              <w:ind w:left="0"/>
              <w:rPr>
                <w:rFonts w:cs="Tahoma"/>
                <w:sz w:val="22"/>
                <w:szCs w:val="22"/>
              </w:rPr>
            </w:pPr>
            <w:r w:rsidRPr="00070528">
              <w:rPr>
                <w:rFonts w:cs="Tahoma"/>
                <w:sz w:val="22"/>
                <w:szCs w:val="22"/>
              </w:rPr>
              <w:t>Bảng danh sách giấy tờ</w:t>
            </w:r>
          </w:p>
        </w:tc>
      </w:tr>
      <w:tr w:rsidR="00BC41E1" w:rsidRPr="00070528" w14:paraId="0A3BF124" w14:textId="77777777" w:rsidTr="00CB02FA">
        <w:tc>
          <w:tcPr>
            <w:tcW w:w="625" w:type="dxa"/>
          </w:tcPr>
          <w:p w14:paraId="7C39D3A0" w14:textId="77777777" w:rsidR="00BC41E1" w:rsidRPr="00070528" w:rsidRDefault="00BC41E1"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5178A2D3" w14:textId="6E2D9280" w:rsidR="00BC41E1" w:rsidRPr="00070528" w:rsidRDefault="00BC41E1" w:rsidP="00BF479E">
            <w:pPr>
              <w:spacing w:before="74" w:after="37"/>
              <w:ind w:left="12"/>
              <w:rPr>
                <w:rFonts w:cs="Tahoma"/>
                <w:sz w:val="22"/>
                <w:szCs w:val="22"/>
              </w:rPr>
            </w:pPr>
            <w:r w:rsidRPr="00070528">
              <w:rPr>
                <w:rFonts w:cs="Tahoma"/>
                <w:sz w:val="22"/>
                <w:szCs w:val="22"/>
              </w:rPr>
              <w:t>Checkbox</w:t>
            </w:r>
          </w:p>
        </w:tc>
        <w:tc>
          <w:tcPr>
            <w:tcW w:w="1911" w:type="dxa"/>
          </w:tcPr>
          <w:p w14:paraId="1C0B62AE" w14:textId="03A1240F" w:rsidR="00BC41E1" w:rsidRPr="00070528" w:rsidRDefault="00D92DC6" w:rsidP="00BF479E">
            <w:pPr>
              <w:spacing w:before="74" w:after="37"/>
              <w:ind w:left="60"/>
              <w:rPr>
                <w:rFonts w:cs="Tahoma"/>
                <w:sz w:val="22"/>
                <w:szCs w:val="22"/>
              </w:rPr>
            </w:pPr>
            <w:r w:rsidRPr="00070528">
              <w:rPr>
                <w:rFonts w:cs="Tahoma"/>
                <w:sz w:val="22"/>
                <w:szCs w:val="22"/>
              </w:rPr>
              <w:t>Checkbox</w:t>
            </w:r>
          </w:p>
        </w:tc>
        <w:tc>
          <w:tcPr>
            <w:tcW w:w="1401" w:type="dxa"/>
          </w:tcPr>
          <w:p w14:paraId="7BD56182" w14:textId="77777777" w:rsidR="00BC41E1" w:rsidRPr="00070528" w:rsidRDefault="00BC41E1" w:rsidP="00BF479E">
            <w:pPr>
              <w:spacing w:before="74" w:after="37"/>
              <w:ind w:left="337"/>
              <w:rPr>
                <w:rFonts w:cs="Tahoma"/>
                <w:sz w:val="22"/>
                <w:szCs w:val="22"/>
              </w:rPr>
            </w:pPr>
          </w:p>
        </w:tc>
        <w:tc>
          <w:tcPr>
            <w:tcW w:w="5200" w:type="dxa"/>
          </w:tcPr>
          <w:p w14:paraId="440AB030" w14:textId="3013E237" w:rsidR="00BC41E1" w:rsidRPr="00070528" w:rsidRDefault="00D92DC6" w:rsidP="00BF479E">
            <w:pPr>
              <w:spacing w:before="74" w:after="37"/>
              <w:ind w:left="39"/>
              <w:rPr>
                <w:rFonts w:cs="Tahoma"/>
                <w:sz w:val="22"/>
                <w:szCs w:val="22"/>
              </w:rPr>
            </w:pPr>
            <w:r w:rsidRPr="00070528">
              <w:rPr>
                <w:rFonts w:cs="Tahoma"/>
                <w:sz w:val="22"/>
                <w:szCs w:val="22"/>
              </w:rPr>
              <w:t>Cho phép check vào checkbox để chọn giấy tờ</w:t>
            </w:r>
          </w:p>
        </w:tc>
        <w:tc>
          <w:tcPr>
            <w:tcW w:w="3182" w:type="dxa"/>
          </w:tcPr>
          <w:p w14:paraId="6915F3EE" w14:textId="6D3E66E1" w:rsidR="00BC41E1" w:rsidRPr="00070528" w:rsidRDefault="004367E1" w:rsidP="00BF479E">
            <w:pPr>
              <w:spacing w:before="74" w:after="37"/>
              <w:ind w:left="0"/>
              <w:rPr>
                <w:rFonts w:cs="Tahoma"/>
                <w:sz w:val="22"/>
                <w:szCs w:val="22"/>
              </w:rPr>
            </w:pPr>
            <w:r w:rsidRPr="00070528">
              <w:rPr>
                <w:rFonts w:cs="Tahoma"/>
                <w:sz w:val="22"/>
                <w:szCs w:val="22"/>
              </w:rPr>
              <w:t>Cho phép sửa</w:t>
            </w:r>
          </w:p>
        </w:tc>
      </w:tr>
      <w:tr w:rsidR="003B2897" w:rsidRPr="00070528" w14:paraId="359525B2" w14:textId="77777777" w:rsidTr="00CB02FA">
        <w:tc>
          <w:tcPr>
            <w:tcW w:w="625" w:type="dxa"/>
          </w:tcPr>
          <w:p w14:paraId="3FF0277F"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B27FF7C" w14:textId="77777777" w:rsidR="003B2897" w:rsidRPr="00070528" w:rsidRDefault="003B2897" w:rsidP="00BF479E">
            <w:pPr>
              <w:spacing w:before="74" w:after="37"/>
              <w:ind w:left="12"/>
              <w:rPr>
                <w:rFonts w:cs="Tahoma"/>
                <w:sz w:val="22"/>
                <w:szCs w:val="22"/>
              </w:rPr>
            </w:pPr>
            <w:r w:rsidRPr="00070528">
              <w:rPr>
                <w:rFonts w:cs="Tahoma"/>
                <w:sz w:val="22"/>
                <w:szCs w:val="22"/>
              </w:rPr>
              <w:t>STT</w:t>
            </w:r>
          </w:p>
        </w:tc>
        <w:tc>
          <w:tcPr>
            <w:tcW w:w="1911" w:type="dxa"/>
          </w:tcPr>
          <w:p w14:paraId="48813BC5" w14:textId="77777777" w:rsidR="003B2897" w:rsidRPr="00070528" w:rsidRDefault="003B2897" w:rsidP="00BF479E">
            <w:pPr>
              <w:spacing w:before="74" w:after="37"/>
              <w:ind w:left="60"/>
              <w:rPr>
                <w:rFonts w:cs="Tahoma"/>
                <w:sz w:val="22"/>
                <w:szCs w:val="22"/>
              </w:rPr>
            </w:pPr>
            <w:r w:rsidRPr="00070528">
              <w:rPr>
                <w:rFonts w:cs="Tahoma"/>
                <w:sz w:val="22"/>
                <w:szCs w:val="22"/>
              </w:rPr>
              <w:t xml:space="preserve">Number </w:t>
            </w:r>
          </w:p>
        </w:tc>
        <w:tc>
          <w:tcPr>
            <w:tcW w:w="1401" w:type="dxa"/>
          </w:tcPr>
          <w:p w14:paraId="20DEDAFF"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208427BB" w14:textId="77777777" w:rsidR="003B2897" w:rsidRPr="00070528" w:rsidRDefault="003B2897" w:rsidP="00BF479E">
            <w:pPr>
              <w:spacing w:before="74" w:after="37"/>
              <w:ind w:left="39"/>
              <w:rPr>
                <w:rFonts w:cs="Tahoma"/>
                <w:sz w:val="22"/>
                <w:szCs w:val="22"/>
              </w:rPr>
            </w:pPr>
            <w:r w:rsidRPr="00070528">
              <w:rPr>
                <w:rFonts w:cs="Tahoma"/>
                <w:sz w:val="22"/>
                <w:szCs w:val="22"/>
              </w:rPr>
              <w:t xml:space="preserve">Hiển thị số thứ tự của HĐ </w:t>
            </w:r>
          </w:p>
        </w:tc>
        <w:tc>
          <w:tcPr>
            <w:tcW w:w="3182" w:type="dxa"/>
          </w:tcPr>
          <w:p w14:paraId="08F4E22A"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3B2897" w:rsidRPr="00070528" w14:paraId="7567F478" w14:textId="77777777" w:rsidTr="00CB02FA">
        <w:tc>
          <w:tcPr>
            <w:tcW w:w="625" w:type="dxa"/>
          </w:tcPr>
          <w:p w14:paraId="35D3FF99"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21015392" w14:textId="77777777" w:rsidR="003B2897" w:rsidRPr="00070528" w:rsidRDefault="003B2897" w:rsidP="00BF479E">
            <w:pPr>
              <w:spacing w:before="74" w:after="37"/>
              <w:ind w:left="12"/>
              <w:rPr>
                <w:rFonts w:cs="Tahoma"/>
                <w:sz w:val="22"/>
                <w:szCs w:val="22"/>
              </w:rPr>
            </w:pPr>
            <w:r w:rsidRPr="00070528">
              <w:rPr>
                <w:rFonts w:cs="Tahoma"/>
                <w:sz w:val="22"/>
                <w:szCs w:val="22"/>
              </w:rPr>
              <w:t>Số hợp đồng</w:t>
            </w:r>
          </w:p>
        </w:tc>
        <w:tc>
          <w:tcPr>
            <w:tcW w:w="1911" w:type="dxa"/>
          </w:tcPr>
          <w:p w14:paraId="4AEFCA5A" w14:textId="64EEECC9"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6C32AF04"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6F7121DD" w14:textId="77777777" w:rsidR="003B2897" w:rsidRPr="00070528" w:rsidRDefault="003B2897" w:rsidP="00BF479E">
            <w:pPr>
              <w:spacing w:before="74" w:after="37"/>
              <w:ind w:left="39"/>
              <w:rPr>
                <w:rFonts w:cs="Tahoma"/>
                <w:sz w:val="22"/>
                <w:szCs w:val="22"/>
              </w:rPr>
            </w:pPr>
            <w:r w:rsidRPr="00070528">
              <w:rPr>
                <w:rFonts w:cs="Tahoma"/>
                <w:sz w:val="22"/>
                <w:szCs w:val="22"/>
              </w:rPr>
              <w:t xml:space="preserve">Hiển thị số hợp đồng </w:t>
            </w:r>
          </w:p>
        </w:tc>
        <w:tc>
          <w:tcPr>
            <w:tcW w:w="3182" w:type="dxa"/>
          </w:tcPr>
          <w:p w14:paraId="622D0D66"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060895" w:rsidRPr="00070528" w14:paraId="5DE1BE6B" w14:textId="77777777" w:rsidTr="00CB02FA">
        <w:tc>
          <w:tcPr>
            <w:tcW w:w="625" w:type="dxa"/>
          </w:tcPr>
          <w:p w14:paraId="1BB23B84" w14:textId="77777777" w:rsidR="00060895" w:rsidRPr="00070528" w:rsidRDefault="00060895"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FA1F9F1" w14:textId="6379B9B5" w:rsidR="00060895" w:rsidRPr="00070528" w:rsidRDefault="00060895" w:rsidP="00BF479E">
            <w:pPr>
              <w:spacing w:before="74" w:after="37"/>
              <w:ind w:left="12"/>
              <w:rPr>
                <w:rFonts w:cs="Tahoma"/>
                <w:sz w:val="22"/>
                <w:szCs w:val="22"/>
              </w:rPr>
            </w:pPr>
            <w:r w:rsidRPr="00070528">
              <w:rPr>
                <w:rFonts w:cs="Tahoma"/>
                <w:sz w:val="22"/>
                <w:szCs w:val="22"/>
              </w:rPr>
              <w:t>Loại giấy tờ</w:t>
            </w:r>
          </w:p>
        </w:tc>
        <w:tc>
          <w:tcPr>
            <w:tcW w:w="1911" w:type="dxa"/>
          </w:tcPr>
          <w:p w14:paraId="23FE54DD" w14:textId="2543ADC2" w:rsidR="00060895" w:rsidRPr="00070528" w:rsidRDefault="00060895" w:rsidP="00BF479E">
            <w:pPr>
              <w:spacing w:before="74" w:after="37"/>
              <w:ind w:left="60"/>
              <w:rPr>
                <w:rFonts w:cs="Tahoma"/>
                <w:sz w:val="22"/>
                <w:szCs w:val="22"/>
              </w:rPr>
            </w:pPr>
            <w:r w:rsidRPr="00070528">
              <w:rPr>
                <w:rFonts w:cs="Tahoma"/>
                <w:sz w:val="22"/>
                <w:szCs w:val="22"/>
              </w:rPr>
              <w:t>Text</w:t>
            </w:r>
          </w:p>
        </w:tc>
        <w:tc>
          <w:tcPr>
            <w:tcW w:w="1401" w:type="dxa"/>
          </w:tcPr>
          <w:p w14:paraId="6F0A729B" w14:textId="7BBA1F83" w:rsidR="00060895" w:rsidRPr="00070528" w:rsidRDefault="00060895" w:rsidP="00BF479E">
            <w:pPr>
              <w:spacing w:before="74" w:after="37"/>
              <w:ind w:left="337"/>
              <w:rPr>
                <w:rFonts w:cs="Tahoma"/>
                <w:sz w:val="22"/>
                <w:szCs w:val="22"/>
              </w:rPr>
            </w:pPr>
            <w:r w:rsidRPr="00070528">
              <w:rPr>
                <w:rFonts w:cs="Tahoma"/>
                <w:sz w:val="22"/>
                <w:szCs w:val="22"/>
              </w:rPr>
              <w:t>X</w:t>
            </w:r>
          </w:p>
        </w:tc>
        <w:tc>
          <w:tcPr>
            <w:tcW w:w="5200" w:type="dxa"/>
          </w:tcPr>
          <w:p w14:paraId="360A2D23" w14:textId="77777777" w:rsidR="00060895" w:rsidRPr="00070528" w:rsidRDefault="00060895" w:rsidP="00BF479E">
            <w:pPr>
              <w:spacing w:before="74" w:after="37"/>
              <w:ind w:left="39"/>
              <w:rPr>
                <w:rFonts w:cs="Tahoma"/>
                <w:sz w:val="22"/>
                <w:szCs w:val="22"/>
              </w:rPr>
            </w:pPr>
            <w:r w:rsidRPr="00070528">
              <w:rPr>
                <w:rFonts w:cs="Tahoma"/>
                <w:sz w:val="22"/>
                <w:szCs w:val="22"/>
              </w:rPr>
              <w:t xml:space="preserve">Hiển thị loại giấy tờ: </w:t>
            </w:r>
          </w:p>
          <w:p w14:paraId="33480E72" w14:textId="12B0A683" w:rsidR="00060895" w:rsidRPr="00070528" w:rsidRDefault="00060895" w:rsidP="00F565CD">
            <w:pPr>
              <w:pStyle w:val="ListParagraph"/>
              <w:numPr>
                <w:ilvl w:val="0"/>
                <w:numId w:val="17"/>
              </w:numPr>
              <w:spacing w:before="74" w:after="37"/>
              <w:ind w:left="446" w:hanging="223"/>
              <w:rPr>
                <w:rFonts w:cs="Tahoma"/>
                <w:sz w:val="22"/>
                <w:szCs w:val="22"/>
                <w:lang w:val="en-GB"/>
              </w:rPr>
            </w:pPr>
            <w:r w:rsidRPr="00070528">
              <w:rPr>
                <w:rFonts w:cs="Tahoma"/>
                <w:sz w:val="22"/>
                <w:szCs w:val="22"/>
              </w:rPr>
              <w:lastRenderedPageBreak/>
              <w:t>Cavet</w:t>
            </w:r>
          </w:p>
          <w:p w14:paraId="7EDB99B8" w14:textId="7B042733" w:rsidR="00060895" w:rsidRPr="00070528" w:rsidRDefault="00060895" w:rsidP="00F565CD">
            <w:pPr>
              <w:pStyle w:val="ListParagraph"/>
              <w:numPr>
                <w:ilvl w:val="0"/>
                <w:numId w:val="17"/>
              </w:numPr>
              <w:spacing w:before="74" w:after="37"/>
              <w:ind w:left="446" w:hanging="223"/>
              <w:rPr>
                <w:rFonts w:cs="Tahoma"/>
                <w:sz w:val="22"/>
                <w:szCs w:val="22"/>
              </w:rPr>
            </w:pPr>
            <w:r w:rsidRPr="00070528">
              <w:rPr>
                <w:rFonts w:cs="Tahoma"/>
                <w:sz w:val="22"/>
                <w:szCs w:val="22"/>
              </w:rPr>
              <w:t>Thư cảm ơn</w:t>
            </w:r>
          </w:p>
        </w:tc>
        <w:tc>
          <w:tcPr>
            <w:tcW w:w="3182" w:type="dxa"/>
          </w:tcPr>
          <w:p w14:paraId="49A519F6" w14:textId="00A48297" w:rsidR="00060895" w:rsidRPr="00070528" w:rsidRDefault="00060895" w:rsidP="00BF479E">
            <w:pPr>
              <w:spacing w:before="74" w:after="37"/>
              <w:ind w:left="0"/>
              <w:rPr>
                <w:rFonts w:cs="Tahoma"/>
                <w:sz w:val="22"/>
                <w:szCs w:val="22"/>
              </w:rPr>
            </w:pPr>
            <w:r w:rsidRPr="00070528">
              <w:rPr>
                <w:rFonts w:cs="Tahoma"/>
                <w:sz w:val="22"/>
                <w:szCs w:val="22"/>
              </w:rPr>
              <w:lastRenderedPageBreak/>
              <w:t>Không cho sửa</w:t>
            </w:r>
          </w:p>
        </w:tc>
      </w:tr>
      <w:tr w:rsidR="003B2897" w:rsidRPr="00070528" w14:paraId="52F960AC" w14:textId="77777777" w:rsidTr="00CB02FA">
        <w:tc>
          <w:tcPr>
            <w:tcW w:w="625" w:type="dxa"/>
          </w:tcPr>
          <w:p w14:paraId="301A8772"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04CAF0F7" w14:textId="77777777" w:rsidR="003B2897" w:rsidRPr="00070528" w:rsidRDefault="003B2897" w:rsidP="00BF479E">
            <w:pPr>
              <w:spacing w:before="74" w:after="37"/>
              <w:ind w:left="12"/>
              <w:rPr>
                <w:rFonts w:cs="Tahoma"/>
                <w:sz w:val="22"/>
                <w:szCs w:val="22"/>
              </w:rPr>
            </w:pPr>
            <w:r w:rsidRPr="00070528">
              <w:rPr>
                <w:rFonts w:cs="Tahoma"/>
                <w:sz w:val="22"/>
                <w:szCs w:val="22"/>
              </w:rPr>
              <w:t>Tên khách hàng</w:t>
            </w:r>
          </w:p>
        </w:tc>
        <w:tc>
          <w:tcPr>
            <w:tcW w:w="1911" w:type="dxa"/>
          </w:tcPr>
          <w:p w14:paraId="788AF152" w14:textId="13EB7C65"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0558BC78"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38430DCD" w14:textId="77777777" w:rsidR="003B2897" w:rsidRPr="00070528" w:rsidRDefault="003B2897" w:rsidP="00BF479E">
            <w:pPr>
              <w:spacing w:before="74" w:after="37"/>
              <w:ind w:left="39"/>
              <w:rPr>
                <w:rFonts w:cs="Tahoma"/>
                <w:sz w:val="22"/>
                <w:szCs w:val="22"/>
              </w:rPr>
            </w:pPr>
            <w:r w:rsidRPr="00070528">
              <w:rPr>
                <w:rFonts w:cs="Tahoma"/>
                <w:sz w:val="22"/>
                <w:szCs w:val="22"/>
              </w:rPr>
              <w:t>Hiển thị tên của khách hàng</w:t>
            </w:r>
          </w:p>
        </w:tc>
        <w:tc>
          <w:tcPr>
            <w:tcW w:w="3182" w:type="dxa"/>
          </w:tcPr>
          <w:p w14:paraId="7F7552E0"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D218E9" w:rsidRPr="00070528" w14:paraId="335217E9" w14:textId="77777777" w:rsidTr="00CB02FA">
        <w:tc>
          <w:tcPr>
            <w:tcW w:w="625" w:type="dxa"/>
          </w:tcPr>
          <w:p w14:paraId="5B5ACB94" w14:textId="77777777" w:rsidR="00D218E9" w:rsidRPr="00070528" w:rsidRDefault="00D218E9"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4540C7E1" w14:textId="65368D28" w:rsidR="00D218E9" w:rsidRPr="00070528" w:rsidRDefault="00D218E9" w:rsidP="00BF479E">
            <w:pPr>
              <w:spacing w:before="74" w:after="37"/>
              <w:ind w:left="12"/>
              <w:rPr>
                <w:rFonts w:cs="Tahoma"/>
                <w:sz w:val="22"/>
                <w:szCs w:val="22"/>
              </w:rPr>
            </w:pPr>
            <w:r w:rsidRPr="00070528">
              <w:rPr>
                <w:rFonts w:cs="Tahoma"/>
                <w:sz w:val="22"/>
                <w:szCs w:val="22"/>
              </w:rPr>
              <w:t>Luồng</w:t>
            </w:r>
          </w:p>
        </w:tc>
        <w:tc>
          <w:tcPr>
            <w:tcW w:w="1911" w:type="dxa"/>
          </w:tcPr>
          <w:p w14:paraId="6140D7C8" w14:textId="7E2B2016" w:rsidR="00D218E9" w:rsidRPr="00070528" w:rsidRDefault="00D218E9" w:rsidP="00BF479E">
            <w:pPr>
              <w:spacing w:before="74" w:after="37"/>
              <w:ind w:left="60"/>
              <w:rPr>
                <w:rFonts w:cs="Tahoma"/>
                <w:sz w:val="22"/>
                <w:szCs w:val="22"/>
              </w:rPr>
            </w:pPr>
            <w:r w:rsidRPr="00070528">
              <w:rPr>
                <w:rFonts w:cs="Tahoma"/>
                <w:sz w:val="22"/>
                <w:szCs w:val="22"/>
              </w:rPr>
              <w:t>Text</w:t>
            </w:r>
          </w:p>
        </w:tc>
        <w:tc>
          <w:tcPr>
            <w:tcW w:w="1401" w:type="dxa"/>
          </w:tcPr>
          <w:p w14:paraId="0FA2F3B8" w14:textId="4EFC8493" w:rsidR="00D218E9" w:rsidRPr="00070528" w:rsidRDefault="00D218E9" w:rsidP="00BF479E">
            <w:pPr>
              <w:spacing w:before="74" w:after="37"/>
              <w:ind w:left="337"/>
              <w:rPr>
                <w:rFonts w:cs="Tahoma"/>
                <w:sz w:val="22"/>
                <w:szCs w:val="22"/>
              </w:rPr>
            </w:pPr>
            <w:r w:rsidRPr="00070528">
              <w:rPr>
                <w:rFonts w:cs="Tahoma"/>
                <w:sz w:val="22"/>
                <w:szCs w:val="22"/>
              </w:rPr>
              <w:t>X</w:t>
            </w:r>
          </w:p>
        </w:tc>
        <w:tc>
          <w:tcPr>
            <w:tcW w:w="5200" w:type="dxa"/>
          </w:tcPr>
          <w:p w14:paraId="796C8812" w14:textId="7188CA96" w:rsidR="00D218E9" w:rsidRPr="00070528" w:rsidRDefault="00D218E9" w:rsidP="00BF479E">
            <w:pPr>
              <w:spacing w:before="74" w:after="37"/>
              <w:ind w:left="39"/>
              <w:rPr>
                <w:rFonts w:cs="Tahoma"/>
                <w:sz w:val="22"/>
                <w:szCs w:val="22"/>
              </w:rPr>
            </w:pPr>
            <w:r w:rsidRPr="00070528">
              <w:rPr>
                <w:rFonts w:cs="Tahoma"/>
                <w:sz w:val="22"/>
                <w:szCs w:val="22"/>
              </w:rPr>
              <w:t>Hiển thị luồng cho vay của hợp đồng</w:t>
            </w:r>
          </w:p>
        </w:tc>
        <w:tc>
          <w:tcPr>
            <w:tcW w:w="3182" w:type="dxa"/>
          </w:tcPr>
          <w:p w14:paraId="53AD1D83" w14:textId="36872D8F" w:rsidR="00D218E9" w:rsidRPr="00070528" w:rsidRDefault="00D218E9" w:rsidP="00BF479E">
            <w:pPr>
              <w:spacing w:before="74" w:after="37"/>
              <w:ind w:left="0"/>
              <w:rPr>
                <w:rFonts w:cs="Tahoma"/>
                <w:sz w:val="22"/>
                <w:szCs w:val="22"/>
              </w:rPr>
            </w:pPr>
            <w:r w:rsidRPr="00070528">
              <w:rPr>
                <w:rFonts w:cs="Tahoma"/>
                <w:sz w:val="22"/>
                <w:szCs w:val="22"/>
              </w:rPr>
              <w:t>Không cho sửa</w:t>
            </w:r>
          </w:p>
        </w:tc>
      </w:tr>
      <w:tr w:rsidR="003B2897" w:rsidRPr="00070528" w14:paraId="04E60B7A" w14:textId="77777777" w:rsidTr="00CB02FA">
        <w:tc>
          <w:tcPr>
            <w:tcW w:w="625" w:type="dxa"/>
          </w:tcPr>
          <w:p w14:paraId="43FE85B8"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65CB884" w14:textId="5F272DCC" w:rsidR="003B2897" w:rsidRPr="00070528" w:rsidRDefault="003B2897" w:rsidP="00BF479E">
            <w:pPr>
              <w:spacing w:before="74" w:after="37"/>
              <w:ind w:left="12"/>
              <w:rPr>
                <w:rFonts w:cs="Tahoma"/>
                <w:sz w:val="22"/>
                <w:szCs w:val="22"/>
              </w:rPr>
            </w:pPr>
            <w:r w:rsidRPr="00070528">
              <w:rPr>
                <w:rFonts w:cs="Tahoma"/>
                <w:sz w:val="22"/>
                <w:szCs w:val="22"/>
              </w:rPr>
              <w:t xml:space="preserve">Mã </w:t>
            </w:r>
            <w:r w:rsidR="00BE74CA" w:rsidRPr="00070528">
              <w:rPr>
                <w:rFonts w:cs="Tahoma"/>
                <w:sz w:val="22"/>
                <w:szCs w:val="22"/>
              </w:rPr>
              <w:t>POS/HUB</w:t>
            </w:r>
          </w:p>
        </w:tc>
        <w:tc>
          <w:tcPr>
            <w:tcW w:w="1911" w:type="dxa"/>
          </w:tcPr>
          <w:p w14:paraId="7E1F5D2B" w14:textId="1C6C4EDE"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144623D3"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61D90A07" w14:textId="45B91157" w:rsidR="003B2897" w:rsidRPr="00070528" w:rsidRDefault="003B2897" w:rsidP="00BF479E">
            <w:pPr>
              <w:spacing w:before="74" w:after="37"/>
              <w:ind w:left="39"/>
              <w:rPr>
                <w:rFonts w:cs="Tahoma"/>
                <w:sz w:val="22"/>
                <w:szCs w:val="22"/>
              </w:rPr>
            </w:pPr>
            <w:r w:rsidRPr="00070528">
              <w:rPr>
                <w:rFonts w:cs="Tahoma"/>
                <w:sz w:val="22"/>
                <w:szCs w:val="22"/>
              </w:rPr>
              <w:t xml:space="preserve">Hiển thị mã </w:t>
            </w:r>
            <w:r w:rsidR="00BE74CA" w:rsidRPr="00070528">
              <w:rPr>
                <w:rFonts w:cs="Tahoma"/>
                <w:sz w:val="22"/>
                <w:szCs w:val="22"/>
              </w:rPr>
              <w:t>POS/HUB</w:t>
            </w:r>
            <w:r w:rsidRPr="00070528">
              <w:rPr>
                <w:rFonts w:cs="Tahoma"/>
                <w:sz w:val="22"/>
                <w:szCs w:val="22"/>
              </w:rPr>
              <w:t xml:space="preserve"> tương ứng với hợp đồng</w:t>
            </w:r>
          </w:p>
        </w:tc>
        <w:tc>
          <w:tcPr>
            <w:tcW w:w="3182" w:type="dxa"/>
          </w:tcPr>
          <w:p w14:paraId="5E62871B"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3B2897" w:rsidRPr="00070528" w14:paraId="1D9497E7" w14:textId="77777777" w:rsidTr="00CB02FA">
        <w:tc>
          <w:tcPr>
            <w:tcW w:w="625" w:type="dxa"/>
          </w:tcPr>
          <w:p w14:paraId="0852F3AE"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15B2211" w14:textId="77777777" w:rsidR="003B2897" w:rsidRPr="00070528" w:rsidRDefault="003B2897" w:rsidP="00BF479E">
            <w:pPr>
              <w:spacing w:before="74" w:after="37"/>
              <w:ind w:left="12"/>
              <w:rPr>
                <w:rFonts w:cs="Tahoma"/>
                <w:sz w:val="22"/>
                <w:szCs w:val="22"/>
              </w:rPr>
            </w:pPr>
            <w:r w:rsidRPr="00070528">
              <w:rPr>
                <w:rFonts w:cs="Tahoma"/>
                <w:sz w:val="22"/>
                <w:szCs w:val="22"/>
              </w:rPr>
              <w:t>Tên NVKD</w:t>
            </w:r>
          </w:p>
        </w:tc>
        <w:tc>
          <w:tcPr>
            <w:tcW w:w="1911" w:type="dxa"/>
          </w:tcPr>
          <w:p w14:paraId="5036C76F" w14:textId="48A3B73C"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608DBE78"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38D0F6EF" w14:textId="77777777" w:rsidR="003B2897" w:rsidRPr="00070528" w:rsidRDefault="003B2897" w:rsidP="00BF479E">
            <w:pPr>
              <w:spacing w:before="74" w:after="37"/>
              <w:ind w:left="39"/>
              <w:rPr>
                <w:rFonts w:cs="Tahoma"/>
                <w:sz w:val="22"/>
                <w:szCs w:val="22"/>
              </w:rPr>
            </w:pPr>
            <w:r w:rsidRPr="00070528">
              <w:rPr>
                <w:rFonts w:cs="Tahoma"/>
                <w:sz w:val="22"/>
                <w:szCs w:val="22"/>
              </w:rPr>
              <w:t>Hiển thị tên NVKD tương ứng với hợp đồng</w:t>
            </w:r>
          </w:p>
        </w:tc>
        <w:tc>
          <w:tcPr>
            <w:tcW w:w="3182" w:type="dxa"/>
          </w:tcPr>
          <w:p w14:paraId="439DF389"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3B2897" w:rsidRPr="00070528" w14:paraId="0E82845B" w14:textId="77777777" w:rsidTr="00CB02FA">
        <w:tc>
          <w:tcPr>
            <w:tcW w:w="625" w:type="dxa"/>
          </w:tcPr>
          <w:p w14:paraId="6894372E"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915DDBE" w14:textId="77777777" w:rsidR="003B2897" w:rsidRPr="00070528" w:rsidRDefault="003B2897" w:rsidP="00BF479E">
            <w:pPr>
              <w:spacing w:before="74" w:after="37"/>
              <w:ind w:left="12"/>
              <w:rPr>
                <w:rFonts w:cs="Tahoma"/>
                <w:sz w:val="22"/>
                <w:szCs w:val="22"/>
              </w:rPr>
            </w:pPr>
            <w:r w:rsidRPr="00070528">
              <w:rPr>
                <w:rFonts w:cs="Tahoma"/>
                <w:sz w:val="22"/>
                <w:szCs w:val="22"/>
              </w:rPr>
              <w:t>Số điện thoại NVKD</w:t>
            </w:r>
          </w:p>
        </w:tc>
        <w:tc>
          <w:tcPr>
            <w:tcW w:w="1911" w:type="dxa"/>
          </w:tcPr>
          <w:p w14:paraId="76E8896D" w14:textId="1DC9D53B"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51ED1EC5"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10C2554B" w14:textId="77777777" w:rsidR="003B2897" w:rsidRPr="00070528" w:rsidRDefault="003B2897" w:rsidP="00BF479E">
            <w:pPr>
              <w:spacing w:before="74" w:after="37"/>
              <w:ind w:left="39"/>
              <w:rPr>
                <w:rFonts w:cs="Tahoma"/>
                <w:sz w:val="22"/>
                <w:szCs w:val="22"/>
              </w:rPr>
            </w:pPr>
            <w:r w:rsidRPr="00070528">
              <w:rPr>
                <w:rFonts w:cs="Tahoma"/>
                <w:sz w:val="22"/>
                <w:szCs w:val="22"/>
              </w:rPr>
              <w:t>Hiển thị số điện thoại của NVKD tương ứng với hợp đồng</w:t>
            </w:r>
          </w:p>
        </w:tc>
        <w:tc>
          <w:tcPr>
            <w:tcW w:w="3182" w:type="dxa"/>
          </w:tcPr>
          <w:p w14:paraId="0A4EDD0A"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3B2897" w:rsidRPr="00070528" w14:paraId="19AD4D3F" w14:textId="77777777" w:rsidTr="00CB02FA">
        <w:tc>
          <w:tcPr>
            <w:tcW w:w="625" w:type="dxa"/>
          </w:tcPr>
          <w:p w14:paraId="401C419E"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70E2AD5" w14:textId="77777777" w:rsidR="003B2897" w:rsidRPr="00070528" w:rsidRDefault="003B2897" w:rsidP="00BF479E">
            <w:pPr>
              <w:spacing w:before="74" w:after="37"/>
              <w:ind w:left="12"/>
              <w:rPr>
                <w:rFonts w:cs="Tahoma"/>
                <w:sz w:val="22"/>
                <w:szCs w:val="22"/>
              </w:rPr>
            </w:pPr>
            <w:r w:rsidRPr="00070528">
              <w:rPr>
                <w:rFonts w:cs="Tahoma"/>
                <w:sz w:val="22"/>
                <w:szCs w:val="22"/>
              </w:rPr>
              <w:t>Email NVKD</w:t>
            </w:r>
          </w:p>
        </w:tc>
        <w:tc>
          <w:tcPr>
            <w:tcW w:w="1911" w:type="dxa"/>
          </w:tcPr>
          <w:p w14:paraId="158DFE74" w14:textId="77F57BC2"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03677027"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32462AA3" w14:textId="77777777" w:rsidR="003B2897" w:rsidRPr="00070528" w:rsidRDefault="003B2897" w:rsidP="00BF479E">
            <w:pPr>
              <w:spacing w:before="74" w:after="37"/>
              <w:ind w:left="39"/>
              <w:rPr>
                <w:rFonts w:cs="Tahoma"/>
                <w:sz w:val="22"/>
                <w:szCs w:val="22"/>
              </w:rPr>
            </w:pPr>
            <w:r w:rsidRPr="00070528">
              <w:rPr>
                <w:rFonts w:cs="Tahoma"/>
                <w:sz w:val="22"/>
                <w:szCs w:val="22"/>
              </w:rPr>
              <w:t>Hiển thị email của NVKD tương ứng với hợp đồng</w:t>
            </w:r>
          </w:p>
        </w:tc>
        <w:tc>
          <w:tcPr>
            <w:tcW w:w="3182" w:type="dxa"/>
          </w:tcPr>
          <w:p w14:paraId="48DE77F8"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3B2897" w:rsidRPr="00070528" w14:paraId="2AC6FC32" w14:textId="77777777" w:rsidTr="00CB02FA">
        <w:tc>
          <w:tcPr>
            <w:tcW w:w="625" w:type="dxa"/>
          </w:tcPr>
          <w:p w14:paraId="28792FCC" w14:textId="77777777" w:rsidR="003B2897" w:rsidRPr="00070528" w:rsidRDefault="003B28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4C2B6AA4" w14:textId="77777777" w:rsidR="003B2897" w:rsidRPr="00070528" w:rsidRDefault="003B2897" w:rsidP="00BF479E">
            <w:pPr>
              <w:spacing w:before="74" w:after="37"/>
              <w:ind w:left="12"/>
              <w:rPr>
                <w:rFonts w:cs="Tahoma"/>
                <w:sz w:val="22"/>
                <w:szCs w:val="22"/>
              </w:rPr>
            </w:pPr>
            <w:r w:rsidRPr="00070528">
              <w:rPr>
                <w:rFonts w:cs="Tahoma"/>
                <w:sz w:val="22"/>
                <w:szCs w:val="22"/>
              </w:rPr>
              <w:t xml:space="preserve">Email BDS </w:t>
            </w:r>
          </w:p>
        </w:tc>
        <w:tc>
          <w:tcPr>
            <w:tcW w:w="1911" w:type="dxa"/>
          </w:tcPr>
          <w:p w14:paraId="38A704FF" w14:textId="676050B3" w:rsidR="003B28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7A77884B" w14:textId="77777777" w:rsidR="003B2897" w:rsidRPr="00070528" w:rsidRDefault="003B2897" w:rsidP="00BF479E">
            <w:pPr>
              <w:spacing w:before="74" w:after="37"/>
              <w:ind w:left="337"/>
              <w:rPr>
                <w:rFonts w:cs="Tahoma"/>
                <w:sz w:val="22"/>
                <w:szCs w:val="22"/>
              </w:rPr>
            </w:pPr>
            <w:r w:rsidRPr="00070528">
              <w:rPr>
                <w:rFonts w:cs="Tahoma"/>
                <w:sz w:val="22"/>
                <w:szCs w:val="22"/>
              </w:rPr>
              <w:t>X</w:t>
            </w:r>
          </w:p>
        </w:tc>
        <w:tc>
          <w:tcPr>
            <w:tcW w:w="5200" w:type="dxa"/>
          </w:tcPr>
          <w:p w14:paraId="56B4A765" w14:textId="77777777" w:rsidR="003B2897" w:rsidRPr="00070528" w:rsidRDefault="003B2897" w:rsidP="00BF479E">
            <w:pPr>
              <w:spacing w:before="74" w:after="37"/>
              <w:ind w:left="39"/>
              <w:rPr>
                <w:rFonts w:cs="Tahoma"/>
                <w:sz w:val="22"/>
                <w:szCs w:val="22"/>
              </w:rPr>
            </w:pPr>
            <w:r w:rsidRPr="00070528">
              <w:rPr>
                <w:rFonts w:cs="Tahoma"/>
                <w:sz w:val="22"/>
                <w:szCs w:val="22"/>
              </w:rPr>
              <w:t>Hiển thị email của nhân viên BDS tương ứng với NVKD của hợp đồng</w:t>
            </w:r>
          </w:p>
        </w:tc>
        <w:tc>
          <w:tcPr>
            <w:tcW w:w="3182" w:type="dxa"/>
          </w:tcPr>
          <w:p w14:paraId="6B86BB29" w14:textId="77777777" w:rsidR="003B2897" w:rsidRPr="00070528" w:rsidRDefault="003B2897" w:rsidP="00BF479E">
            <w:pPr>
              <w:spacing w:before="74" w:after="37"/>
              <w:ind w:left="0"/>
              <w:rPr>
                <w:rFonts w:cs="Tahoma"/>
                <w:sz w:val="22"/>
                <w:szCs w:val="22"/>
              </w:rPr>
            </w:pPr>
            <w:r w:rsidRPr="00070528">
              <w:rPr>
                <w:rFonts w:cs="Tahoma"/>
                <w:sz w:val="22"/>
                <w:szCs w:val="22"/>
              </w:rPr>
              <w:t>Không cho sửa</w:t>
            </w:r>
          </w:p>
        </w:tc>
      </w:tr>
      <w:tr w:rsidR="00426B55" w:rsidRPr="00070528" w14:paraId="1B42DB4C" w14:textId="77777777" w:rsidTr="00CB02FA">
        <w:tc>
          <w:tcPr>
            <w:tcW w:w="625" w:type="dxa"/>
          </w:tcPr>
          <w:p w14:paraId="34EA01EA" w14:textId="77777777" w:rsidR="00426B55" w:rsidRPr="00070528" w:rsidRDefault="00426B55"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0583784" w14:textId="6AE6F864" w:rsidR="00426B55" w:rsidRPr="00070528" w:rsidRDefault="00426B55" w:rsidP="00BF479E">
            <w:pPr>
              <w:spacing w:before="74" w:after="37"/>
              <w:ind w:left="12"/>
              <w:rPr>
                <w:rFonts w:cs="Tahoma"/>
                <w:sz w:val="22"/>
                <w:szCs w:val="22"/>
              </w:rPr>
            </w:pPr>
            <w:r w:rsidRPr="00070528">
              <w:rPr>
                <w:rFonts w:cs="Tahoma"/>
                <w:sz w:val="22"/>
                <w:szCs w:val="22"/>
              </w:rPr>
              <w:t>Tên hàng hóa</w:t>
            </w:r>
          </w:p>
        </w:tc>
        <w:tc>
          <w:tcPr>
            <w:tcW w:w="1911" w:type="dxa"/>
          </w:tcPr>
          <w:p w14:paraId="23567DB3" w14:textId="08545D71" w:rsidR="00426B55" w:rsidRPr="00070528" w:rsidRDefault="00426B55" w:rsidP="00BF479E">
            <w:pPr>
              <w:spacing w:before="74" w:after="37"/>
              <w:ind w:left="60"/>
              <w:rPr>
                <w:rFonts w:cs="Tahoma"/>
                <w:sz w:val="22"/>
                <w:szCs w:val="22"/>
              </w:rPr>
            </w:pPr>
            <w:r w:rsidRPr="00070528">
              <w:rPr>
                <w:rFonts w:cs="Tahoma"/>
                <w:sz w:val="22"/>
                <w:szCs w:val="22"/>
              </w:rPr>
              <w:t>Text</w:t>
            </w:r>
          </w:p>
        </w:tc>
        <w:tc>
          <w:tcPr>
            <w:tcW w:w="1401" w:type="dxa"/>
          </w:tcPr>
          <w:p w14:paraId="4820FF17" w14:textId="52A6877C" w:rsidR="00426B55" w:rsidRPr="00070528" w:rsidRDefault="00426B55" w:rsidP="00BF479E">
            <w:pPr>
              <w:spacing w:before="74" w:after="37"/>
              <w:ind w:left="337"/>
              <w:rPr>
                <w:rFonts w:cs="Tahoma"/>
                <w:sz w:val="22"/>
                <w:szCs w:val="22"/>
              </w:rPr>
            </w:pPr>
            <w:r w:rsidRPr="00070528">
              <w:rPr>
                <w:rFonts w:cs="Tahoma"/>
                <w:sz w:val="22"/>
                <w:szCs w:val="22"/>
              </w:rPr>
              <w:t xml:space="preserve">X </w:t>
            </w:r>
          </w:p>
        </w:tc>
        <w:tc>
          <w:tcPr>
            <w:tcW w:w="5200" w:type="dxa"/>
          </w:tcPr>
          <w:p w14:paraId="34E6DEA3" w14:textId="42FDFA81" w:rsidR="00426B55" w:rsidRPr="00070528" w:rsidRDefault="00426B55" w:rsidP="00DE33F6">
            <w:pPr>
              <w:spacing w:before="74" w:after="37"/>
              <w:ind w:left="39"/>
              <w:rPr>
                <w:rFonts w:cs="Tahoma"/>
                <w:sz w:val="22"/>
                <w:szCs w:val="22"/>
              </w:rPr>
            </w:pPr>
            <w:r w:rsidRPr="00070528">
              <w:rPr>
                <w:rFonts w:cs="Tahoma"/>
                <w:sz w:val="22"/>
                <w:szCs w:val="22"/>
              </w:rPr>
              <w:t>Hiển thị tên hàng hóa trên HĐ</w:t>
            </w:r>
          </w:p>
        </w:tc>
        <w:tc>
          <w:tcPr>
            <w:tcW w:w="3182" w:type="dxa"/>
          </w:tcPr>
          <w:p w14:paraId="17F7DF6B" w14:textId="221A62E1" w:rsidR="00426B55" w:rsidRPr="00070528" w:rsidRDefault="00426B55" w:rsidP="00BF479E">
            <w:pPr>
              <w:spacing w:before="74" w:after="37"/>
              <w:ind w:left="0"/>
              <w:rPr>
                <w:rFonts w:cs="Tahoma"/>
                <w:sz w:val="22"/>
                <w:szCs w:val="22"/>
              </w:rPr>
            </w:pPr>
            <w:r w:rsidRPr="00070528">
              <w:rPr>
                <w:rFonts w:cs="Tahoma"/>
                <w:sz w:val="22"/>
                <w:szCs w:val="22"/>
              </w:rPr>
              <w:t>Không cho sửa</w:t>
            </w:r>
          </w:p>
        </w:tc>
      </w:tr>
      <w:tr w:rsidR="00816597" w:rsidRPr="00070528" w14:paraId="32A76A64" w14:textId="77777777" w:rsidTr="00CB02FA">
        <w:tc>
          <w:tcPr>
            <w:tcW w:w="625" w:type="dxa"/>
          </w:tcPr>
          <w:p w14:paraId="5B26510B" w14:textId="77777777" w:rsidR="00816597" w:rsidRPr="00070528" w:rsidRDefault="008165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67FFF214" w14:textId="62C38129" w:rsidR="00816597" w:rsidRPr="00070528" w:rsidRDefault="00816597" w:rsidP="00BF479E">
            <w:pPr>
              <w:spacing w:before="74" w:after="37"/>
              <w:ind w:left="12"/>
              <w:rPr>
                <w:rFonts w:cs="Tahoma"/>
                <w:sz w:val="22"/>
                <w:szCs w:val="22"/>
              </w:rPr>
            </w:pPr>
            <w:r w:rsidRPr="00070528">
              <w:rPr>
                <w:rFonts w:cs="Tahoma"/>
                <w:sz w:val="22"/>
                <w:szCs w:val="22"/>
              </w:rPr>
              <w:t>Nhãn hiệu</w:t>
            </w:r>
            <w:r w:rsidR="00C76987" w:rsidRPr="00070528">
              <w:rPr>
                <w:rFonts w:cs="Tahoma"/>
                <w:sz w:val="22"/>
                <w:szCs w:val="22"/>
              </w:rPr>
              <w:t xml:space="preserve"> trên HĐ</w:t>
            </w:r>
          </w:p>
        </w:tc>
        <w:tc>
          <w:tcPr>
            <w:tcW w:w="1911" w:type="dxa"/>
          </w:tcPr>
          <w:p w14:paraId="60F6D65C" w14:textId="5432A6C6" w:rsidR="008165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788A733E" w14:textId="5FD05C5A" w:rsidR="00816597" w:rsidRPr="00070528" w:rsidRDefault="00816597" w:rsidP="00BF479E">
            <w:pPr>
              <w:spacing w:before="74" w:after="37"/>
              <w:ind w:left="337"/>
              <w:rPr>
                <w:rFonts w:cs="Tahoma"/>
                <w:sz w:val="22"/>
                <w:szCs w:val="22"/>
              </w:rPr>
            </w:pPr>
            <w:r w:rsidRPr="00070528">
              <w:rPr>
                <w:rFonts w:cs="Tahoma"/>
                <w:sz w:val="22"/>
                <w:szCs w:val="22"/>
              </w:rPr>
              <w:t>X</w:t>
            </w:r>
          </w:p>
        </w:tc>
        <w:tc>
          <w:tcPr>
            <w:tcW w:w="5200" w:type="dxa"/>
          </w:tcPr>
          <w:p w14:paraId="7273F9F9" w14:textId="4168BD7C" w:rsidR="00816597" w:rsidRPr="00070528" w:rsidRDefault="00816597" w:rsidP="00DE33F6">
            <w:pPr>
              <w:spacing w:before="74" w:after="37"/>
              <w:ind w:left="39"/>
              <w:rPr>
                <w:rFonts w:cs="Tahoma"/>
                <w:sz w:val="22"/>
                <w:szCs w:val="22"/>
              </w:rPr>
            </w:pPr>
            <w:r w:rsidRPr="00070528">
              <w:rPr>
                <w:rFonts w:cs="Tahoma"/>
                <w:sz w:val="22"/>
                <w:szCs w:val="22"/>
              </w:rPr>
              <w:t xml:space="preserve">Hiển thị nhãn hiệu xe </w:t>
            </w:r>
            <w:r w:rsidR="00DE33F6" w:rsidRPr="00070528">
              <w:rPr>
                <w:rFonts w:cs="Tahoma"/>
                <w:sz w:val="22"/>
                <w:szCs w:val="22"/>
              </w:rPr>
              <w:t>trên hợp đồng</w:t>
            </w:r>
          </w:p>
        </w:tc>
        <w:tc>
          <w:tcPr>
            <w:tcW w:w="3182" w:type="dxa"/>
          </w:tcPr>
          <w:p w14:paraId="6649A763" w14:textId="5258AD6B" w:rsidR="00816597" w:rsidRPr="00070528" w:rsidRDefault="00816597" w:rsidP="00BF479E">
            <w:pPr>
              <w:spacing w:before="74" w:after="37"/>
              <w:ind w:left="0"/>
              <w:rPr>
                <w:rFonts w:cs="Tahoma"/>
                <w:sz w:val="22"/>
                <w:szCs w:val="22"/>
              </w:rPr>
            </w:pPr>
            <w:r w:rsidRPr="00070528">
              <w:rPr>
                <w:rFonts w:cs="Tahoma"/>
                <w:sz w:val="22"/>
                <w:szCs w:val="22"/>
              </w:rPr>
              <w:t>Không cho sửa</w:t>
            </w:r>
          </w:p>
        </w:tc>
      </w:tr>
      <w:tr w:rsidR="00816597" w:rsidRPr="00070528" w14:paraId="51A657CD" w14:textId="77777777" w:rsidTr="00CB02FA">
        <w:tc>
          <w:tcPr>
            <w:tcW w:w="625" w:type="dxa"/>
          </w:tcPr>
          <w:p w14:paraId="086CB251" w14:textId="77777777" w:rsidR="00816597" w:rsidRPr="00070528" w:rsidRDefault="00816597"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4D017D01" w14:textId="2F1C7932" w:rsidR="00816597" w:rsidRPr="00070528" w:rsidRDefault="00816597" w:rsidP="00BF479E">
            <w:pPr>
              <w:spacing w:before="74" w:after="37"/>
              <w:ind w:left="12"/>
              <w:rPr>
                <w:rFonts w:cs="Tahoma"/>
                <w:sz w:val="22"/>
                <w:szCs w:val="22"/>
              </w:rPr>
            </w:pPr>
            <w:r w:rsidRPr="00070528">
              <w:rPr>
                <w:rFonts w:cs="Tahoma"/>
                <w:sz w:val="22"/>
                <w:szCs w:val="22"/>
              </w:rPr>
              <w:t xml:space="preserve">Số loại </w:t>
            </w:r>
            <w:r w:rsidR="00C76987" w:rsidRPr="00070528">
              <w:rPr>
                <w:rFonts w:cs="Tahoma"/>
                <w:sz w:val="22"/>
                <w:szCs w:val="22"/>
              </w:rPr>
              <w:t>trên HĐ</w:t>
            </w:r>
          </w:p>
        </w:tc>
        <w:tc>
          <w:tcPr>
            <w:tcW w:w="1911" w:type="dxa"/>
          </w:tcPr>
          <w:p w14:paraId="4D257650" w14:textId="244DF6FF" w:rsidR="00816597"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3138CAEF" w14:textId="4900B71E" w:rsidR="00816597" w:rsidRPr="00070528" w:rsidRDefault="00816597" w:rsidP="00BF479E">
            <w:pPr>
              <w:spacing w:before="74" w:after="37"/>
              <w:ind w:left="337"/>
              <w:rPr>
                <w:rFonts w:cs="Tahoma"/>
                <w:sz w:val="22"/>
                <w:szCs w:val="22"/>
              </w:rPr>
            </w:pPr>
            <w:r w:rsidRPr="00070528">
              <w:rPr>
                <w:rFonts w:cs="Tahoma"/>
                <w:sz w:val="22"/>
                <w:szCs w:val="22"/>
              </w:rPr>
              <w:t>X</w:t>
            </w:r>
          </w:p>
        </w:tc>
        <w:tc>
          <w:tcPr>
            <w:tcW w:w="5200" w:type="dxa"/>
          </w:tcPr>
          <w:p w14:paraId="6ACDED91" w14:textId="4B5EBA1F" w:rsidR="00816597" w:rsidRPr="00070528" w:rsidRDefault="00816597" w:rsidP="00426B55">
            <w:pPr>
              <w:spacing w:before="74" w:after="37"/>
              <w:ind w:left="39"/>
              <w:rPr>
                <w:rFonts w:cs="Tahoma"/>
                <w:sz w:val="22"/>
                <w:szCs w:val="22"/>
              </w:rPr>
            </w:pPr>
            <w:r w:rsidRPr="00070528">
              <w:rPr>
                <w:rFonts w:cs="Tahoma"/>
                <w:sz w:val="22"/>
                <w:szCs w:val="22"/>
              </w:rPr>
              <w:t xml:space="preserve">Hiển thị </w:t>
            </w:r>
            <w:r w:rsidR="00426B55" w:rsidRPr="00070528">
              <w:rPr>
                <w:rFonts w:cs="Tahoma"/>
                <w:sz w:val="22"/>
                <w:szCs w:val="22"/>
              </w:rPr>
              <w:t>mẫu mã xe</w:t>
            </w:r>
            <w:r w:rsidRPr="00070528">
              <w:rPr>
                <w:rFonts w:cs="Tahoma"/>
                <w:sz w:val="22"/>
                <w:szCs w:val="22"/>
              </w:rPr>
              <w:t xml:space="preserve">trên </w:t>
            </w:r>
            <w:r w:rsidR="00DE33F6" w:rsidRPr="00070528">
              <w:rPr>
                <w:rFonts w:cs="Tahoma"/>
                <w:sz w:val="22"/>
                <w:szCs w:val="22"/>
              </w:rPr>
              <w:t>hợp đồng</w:t>
            </w:r>
          </w:p>
        </w:tc>
        <w:tc>
          <w:tcPr>
            <w:tcW w:w="3182" w:type="dxa"/>
          </w:tcPr>
          <w:p w14:paraId="791FBD19" w14:textId="3E33D510" w:rsidR="00816597" w:rsidRPr="00070528" w:rsidRDefault="00816597" w:rsidP="00BF479E">
            <w:pPr>
              <w:spacing w:before="74" w:after="37"/>
              <w:ind w:left="0"/>
              <w:rPr>
                <w:rFonts w:cs="Tahoma"/>
                <w:sz w:val="22"/>
                <w:szCs w:val="22"/>
              </w:rPr>
            </w:pPr>
            <w:r w:rsidRPr="00070528">
              <w:rPr>
                <w:rFonts w:cs="Tahoma"/>
                <w:sz w:val="22"/>
                <w:szCs w:val="22"/>
              </w:rPr>
              <w:t>Không cho sửa</w:t>
            </w:r>
          </w:p>
        </w:tc>
      </w:tr>
      <w:tr w:rsidR="00DE33F6" w:rsidRPr="00070528" w14:paraId="5114A319" w14:textId="77777777" w:rsidTr="00CB02FA">
        <w:tc>
          <w:tcPr>
            <w:tcW w:w="625" w:type="dxa"/>
          </w:tcPr>
          <w:p w14:paraId="2FD60796" w14:textId="77777777" w:rsidR="00DE33F6" w:rsidRPr="00070528" w:rsidRDefault="00DE33F6"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40EDC7BB" w14:textId="64F3F9D9" w:rsidR="00DE33F6" w:rsidRPr="00070528" w:rsidRDefault="00DE33F6" w:rsidP="00BF479E">
            <w:pPr>
              <w:spacing w:before="74" w:after="37"/>
              <w:ind w:left="12"/>
              <w:rPr>
                <w:rFonts w:cs="Tahoma"/>
                <w:sz w:val="22"/>
                <w:szCs w:val="22"/>
              </w:rPr>
            </w:pPr>
            <w:r w:rsidRPr="00070528">
              <w:rPr>
                <w:rFonts w:cs="Tahoma"/>
                <w:sz w:val="22"/>
                <w:szCs w:val="22"/>
              </w:rPr>
              <w:t>Số khung trên Hợp đồng</w:t>
            </w:r>
          </w:p>
        </w:tc>
        <w:tc>
          <w:tcPr>
            <w:tcW w:w="1911" w:type="dxa"/>
          </w:tcPr>
          <w:p w14:paraId="7D141A49" w14:textId="230D5125" w:rsidR="00DE33F6"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07415C0F" w14:textId="52C0540C" w:rsidR="00DE33F6" w:rsidRPr="00070528" w:rsidRDefault="00DE33F6" w:rsidP="00BF479E">
            <w:pPr>
              <w:spacing w:before="74" w:after="37"/>
              <w:ind w:left="337"/>
              <w:rPr>
                <w:rFonts w:cs="Tahoma"/>
                <w:sz w:val="22"/>
                <w:szCs w:val="22"/>
              </w:rPr>
            </w:pPr>
            <w:r w:rsidRPr="00070528">
              <w:rPr>
                <w:rFonts w:cs="Tahoma"/>
                <w:sz w:val="22"/>
                <w:szCs w:val="22"/>
              </w:rPr>
              <w:t>X</w:t>
            </w:r>
          </w:p>
        </w:tc>
        <w:tc>
          <w:tcPr>
            <w:tcW w:w="5200" w:type="dxa"/>
          </w:tcPr>
          <w:p w14:paraId="71755089" w14:textId="1603A647" w:rsidR="00DE33F6" w:rsidRPr="00070528" w:rsidRDefault="00DE33F6" w:rsidP="006E6222">
            <w:pPr>
              <w:spacing w:before="74" w:after="37"/>
              <w:ind w:left="39"/>
              <w:rPr>
                <w:rFonts w:cs="Tahoma"/>
                <w:sz w:val="22"/>
                <w:szCs w:val="22"/>
              </w:rPr>
            </w:pPr>
            <w:r w:rsidRPr="00070528">
              <w:rPr>
                <w:rFonts w:cs="Tahoma"/>
                <w:sz w:val="22"/>
                <w:szCs w:val="22"/>
              </w:rPr>
              <w:t xml:space="preserve">Hiển thị số khung của xe máy </w:t>
            </w:r>
            <w:r w:rsidR="006E6222" w:rsidRPr="00070528">
              <w:rPr>
                <w:rFonts w:cs="Tahoma"/>
                <w:sz w:val="22"/>
                <w:szCs w:val="22"/>
              </w:rPr>
              <w:t>theo hợp đồng</w:t>
            </w:r>
          </w:p>
        </w:tc>
        <w:tc>
          <w:tcPr>
            <w:tcW w:w="3182" w:type="dxa"/>
          </w:tcPr>
          <w:p w14:paraId="3C9F949A" w14:textId="26C1B0B3" w:rsidR="00DE33F6" w:rsidRPr="00070528" w:rsidRDefault="006E6222" w:rsidP="00BF479E">
            <w:pPr>
              <w:spacing w:before="74" w:after="37"/>
              <w:ind w:left="0"/>
              <w:rPr>
                <w:rFonts w:cs="Tahoma"/>
                <w:sz w:val="22"/>
                <w:szCs w:val="22"/>
              </w:rPr>
            </w:pPr>
            <w:r w:rsidRPr="00070528">
              <w:rPr>
                <w:rFonts w:cs="Tahoma"/>
                <w:sz w:val="22"/>
                <w:szCs w:val="22"/>
              </w:rPr>
              <w:t>Không cho sửa</w:t>
            </w:r>
          </w:p>
        </w:tc>
      </w:tr>
      <w:tr w:rsidR="00DE33F6" w:rsidRPr="00070528" w14:paraId="30035FB7" w14:textId="77777777" w:rsidTr="00CB02FA">
        <w:tc>
          <w:tcPr>
            <w:tcW w:w="625" w:type="dxa"/>
          </w:tcPr>
          <w:p w14:paraId="00FF64F8" w14:textId="77777777" w:rsidR="00DE33F6" w:rsidRPr="00070528" w:rsidRDefault="00DE33F6"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60D13B75" w14:textId="11280EFD" w:rsidR="00DE33F6" w:rsidRPr="00070528" w:rsidRDefault="006E6222" w:rsidP="00BF479E">
            <w:pPr>
              <w:spacing w:before="74" w:after="37"/>
              <w:ind w:left="12"/>
              <w:rPr>
                <w:rFonts w:cs="Tahoma"/>
                <w:sz w:val="22"/>
                <w:szCs w:val="22"/>
              </w:rPr>
            </w:pPr>
            <w:r w:rsidRPr="00070528">
              <w:rPr>
                <w:rFonts w:cs="Tahoma"/>
                <w:sz w:val="22"/>
                <w:szCs w:val="22"/>
              </w:rPr>
              <w:t>Số máy trên hợp đồng</w:t>
            </w:r>
          </w:p>
        </w:tc>
        <w:tc>
          <w:tcPr>
            <w:tcW w:w="1911" w:type="dxa"/>
          </w:tcPr>
          <w:p w14:paraId="55E2EEA4" w14:textId="748D2B42" w:rsidR="00DE33F6" w:rsidRPr="00070528" w:rsidRDefault="00066503" w:rsidP="00BF479E">
            <w:pPr>
              <w:spacing w:before="74" w:after="37"/>
              <w:ind w:left="60"/>
              <w:rPr>
                <w:rFonts w:cs="Tahoma"/>
                <w:sz w:val="22"/>
                <w:szCs w:val="22"/>
              </w:rPr>
            </w:pPr>
            <w:r w:rsidRPr="00070528">
              <w:rPr>
                <w:rFonts w:cs="Tahoma"/>
                <w:sz w:val="22"/>
                <w:szCs w:val="22"/>
              </w:rPr>
              <w:t>Text</w:t>
            </w:r>
          </w:p>
        </w:tc>
        <w:tc>
          <w:tcPr>
            <w:tcW w:w="1401" w:type="dxa"/>
          </w:tcPr>
          <w:p w14:paraId="7DE9E789" w14:textId="7304F89E" w:rsidR="00DE33F6" w:rsidRPr="00070528" w:rsidRDefault="006E6222" w:rsidP="00BF479E">
            <w:pPr>
              <w:spacing w:before="74" w:after="37"/>
              <w:ind w:left="337"/>
              <w:rPr>
                <w:rFonts w:cs="Tahoma"/>
                <w:sz w:val="22"/>
                <w:szCs w:val="22"/>
              </w:rPr>
            </w:pPr>
            <w:r w:rsidRPr="00070528">
              <w:rPr>
                <w:rFonts w:cs="Tahoma"/>
                <w:sz w:val="22"/>
                <w:szCs w:val="22"/>
              </w:rPr>
              <w:t>X</w:t>
            </w:r>
          </w:p>
        </w:tc>
        <w:tc>
          <w:tcPr>
            <w:tcW w:w="5200" w:type="dxa"/>
          </w:tcPr>
          <w:p w14:paraId="11646A6F" w14:textId="1F4B18F3" w:rsidR="00DE33F6" w:rsidRPr="00070528" w:rsidRDefault="006E6222" w:rsidP="00BF479E">
            <w:pPr>
              <w:spacing w:before="74" w:after="37"/>
              <w:ind w:left="39"/>
              <w:rPr>
                <w:rFonts w:cs="Tahoma"/>
                <w:sz w:val="22"/>
                <w:szCs w:val="22"/>
              </w:rPr>
            </w:pPr>
            <w:r w:rsidRPr="00070528">
              <w:rPr>
                <w:rFonts w:cs="Tahoma"/>
                <w:sz w:val="22"/>
                <w:szCs w:val="22"/>
              </w:rPr>
              <w:t>Hiển thị số máy của xe theo hợp đồng</w:t>
            </w:r>
          </w:p>
        </w:tc>
        <w:tc>
          <w:tcPr>
            <w:tcW w:w="3182" w:type="dxa"/>
          </w:tcPr>
          <w:p w14:paraId="5453DAF2" w14:textId="1E515D29" w:rsidR="00DE33F6" w:rsidRPr="00070528" w:rsidRDefault="006E6222" w:rsidP="00BF479E">
            <w:pPr>
              <w:spacing w:before="74" w:after="37"/>
              <w:ind w:left="0"/>
              <w:rPr>
                <w:rFonts w:cs="Tahoma"/>
                <w:sz w:val="22"/>
                <w:szCs w:val="22"/>
              </w:rPr>
            </w:pPr>
            <w:r w:rsidRPr="00070528">
              <w:rPr>
                <w:rFonts w:cs="Tahoma"/>
                <w:sz w:val="22"/>
                <w:szCs w:val="22"/>
              </w:rPr>
              <w:t>Không cho sửa</w:t>
            </w:r>
          </w:p>
        </w:tc>
      </w:tr>
      <w:tr w:rsidR="00066503" w:rsidRPr="00070528" w14:paraId="2BC44BBE" w14:textId="77777777" w:rsidTr="00CB02FA">
        <w:tc>
          <w:tcPr>
            <w:tcW w:w="625" w:type="dxa"/>
          </w:tcPr>
          <w:p w14:paraId="2095DFDF" w14:textId="77777777" w:rsidR="00066503" w:rsidRPr="00070528" w:rsidRDefault="0006650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30BA3EEF" w14:textId="7F9F93EE" w:rsidR="00066503" w:rsidRPr="00070528" w:rsidRDefault="00066503" w:rsidP="00066503">
            <w:pPr>
              <w:spacing w:before="74" w:after="37"/>
              <w:ind w:left="12"/>
              <w:rPr>
                <w:rFonts w:cs="Tahoma"/>
                <w:sz w:val="22"/>
                <w:szCs w:val="22"/>
              </w:rPr>
            </w:pPr>
            <w:r w:rsidRPr="00070528">
              <w:rPr>
                <w:rFonts w:cs="Tahoma"/>
                <w:sz w:val="22"/>
                <w:szCs w:val="22"/>
              </w:rPr>
              <w:t>Nhãn hiệu trên Cavet</w:t>
            </w:r>
          </w:p>
        </w:tc>
        <w:tc>
          <w:tcPr>
            <w:tcW w:w="1911" w:type="dxa"/>
          </w:tcPr>
          <w:p w14:paraId="740D3741" w14:textId="0F024C97" w:rsidR="00066503" w:rsidRPr="00070528" w:rsidRDefault="00066503" w:rsidP="00066503">
            <w:pPr>
              <w:spacing w:before="74" w:after="37"/>
              <w:ind w:left="60"/>
              <w:rPr>
                <w:rFonts w:cs="Tahoma"/>
                <w:sz w:val="22"/>
                <w:szCs w:val="22"/>
              </w:rPr>
            </w:pPr>
            <w:r w:rsidRPr="00070528">
              <w:rPr>
                <w:rFonts w:cs="Tahoma"/>
                <w:sz w:val="22"/>
                <w:szCs w:val="22"/>
              </w:rPr>
              <w:t>Text</w:t>
            </w:r>
          </w:p>
        </w:tc>
        <w:tc>
          <w:tcPr>
            <w:tcW w:w="1401" w:type="dxa"/>
          </w:tcPr>
          <w:p w14:paraId="3A0DB00D" w14:textId="77777777" w:rsidR="00066503" w:rsidRPr="00070528" w:rsidRDefault="00066503" w:rsidP="00066503">
            <w:pPr>
              <w:spacing w:before="74" w:after="37"/>
              <w:ind w:left="337"/>
              <w:rPr>
                <w:rFonts w:cs="Tahoma"/>
                <w:sz w:val="22"/>
                <w:szCs w:val="22"/>
              </w:rPr>
            </w:pPr>
            <w:r w:rsidRPr="00070528">
              <w:rPr>
                <w:rFonts w:cs="Tahoma"/>
                <w:sz w:val="22"/>
                <w:szCs w:val="22"/>
              </w:rPr>
              <w:t>X</w:t>
            </w:r>
          </w:p>
        </w:tc>
        <w:tc>
          <w:tcPr>
            <w:tcW w:w="5200" w:type="dxa"/>
          </w:tcPr>
          <w:p w14:paraId="3A27AAE1" w14:textId="77777777" w:rsidR="00066503" w:rsidRPr="00070528" w:rsidRDefault="00066503" w:rsidP="00066503">
            <w:pPr>
              <w:spacing w:before="74" w:after="37"/>
              <w:ind w:left="39"/>
              <w:rPr>
                <w:rFonts w:cs="Tahoma"/>
                <w:sz w:val="22"/>
                <w:szCs w:val="22"/>
              </w:rPr>
            </w:pPr>
            <w:r w:rsidRPr="00070528">
              <w:rPr>
                <w:rFonts w:cs="Tahoma"/>
                <w:sz w:val="22"/>
                <w:szCs w:val="22"/>
              </w:rPr>
              <w:t>Hiển thị nhãn hiệu xe trên hợp đồng</w:t>
            </w:r>
          </w:p>
        </w:tc>
        <w:tc>
          <w:tcPr>
            <w:tcW w:w="3182" w:type="dxa"/>
          </w:tcPr>
          <w:p w14:paraId="1ED35082" w14:textId="77777777" w:rsidR="00066503" w:rsidRPr="00070528" w:rsidRDefault="00066503" w:rsidP="00066503">
            <w:pPr>
              <w:spacing w:before="74" w:after="37"/>
              <w:ind w:left="0"/>
              <w:rPr>
                <w:rFonts w:cs="Tahoma"/>
                <w:sz w:val="22"/>
                <w:szCs w:val="22"/>
              </w:rPr>
            </w:pPr>
            <w:r w:rsidRPr="00070528">
              <w:rPr>
                <w:rFonts w:cs="Tahoma"/>
                <w:sz w:val="22"/>
                <w:szCs w:val="22"/>
              </w:rPr>
              <w:t>Không cho sửa</w:t>
            </w:r>
          </w:p>
        </w:tc>
      </w:tr>
      <w:tr w:rsidR="00066503" w:rsidRPr="00070528" w14:paraId="330A66CB" w14:textId="77777777" w:rsidTr="00CB02FA">
        <w:tc>
          <w:tcPr>
            <w:tcW w:w="625" w:type="dxa"/>
          </w:tcPr>
          <w:p w14:paraId="249A7A90" w14:textId="77777777" w:rsidR="00066503" w:rsidRPr="00070528" w:rsidRDefault="0006650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555CA52D" w14:textId="051DA503" w:rsidR="00066503" w:rsidRPr="00070528" w:rsidRDefault="00066503" w:rsidP="00066503">
            <w:pPr>
              <w:spacing w:before="74" w:after="37"/>
              <w:ind w:left="12"/>
              <w:rPr>
                <w:rFonts w:cs="Tahoma"/>
                <w:sz w:val="22"/>
                <w:szCs w:val="22"/>
              </w:rPr>
            </w:pPr>
            <w:r w:rsidRPr="00070528">
              <w:rPr>
                <w:rFonts w:cs="Tahoma"/>
                <w:sz w:val="22"/>
                <w:szCs w:val="22"/>
              </w:rPr>
              <w:t>Số loại trên Cavet</w:t>
            </w:r>
          </w:p>
        </w:tc>
        <w:tc>
          <w:tcPr>
            <w:tcW w:w="1911" w:type="dxa"/>
          </w:tcPr>
          <w:p w14:paraId="5E399865" w14:textId="049F442A" w:rsidR="00066503" w:rsidRPr="00070528" w:rsidRDefault="00066503" w:rsidP="00066503">
            <w:pPr>
              <w:spacing w:before="74" w:after="37"/>
              <w:ind w:left="60"/>
              <w:rPr>
                <w:rFonts w:cs="Tahoma"/>
                <w:sz w:val="22"/>
                <w:szCs w:val="22"/>
              </w:rPr>
            </w:pPr>
            <w:r w:rsidRPr="00070528">
              <w:rPr>
                <w:rFonts w:cs="Tahoma"/>
                <w:sz w:val="22"/>
                <w:szCs w:val="22"/>
              </w:rPr>
              <w:t>Text</w:t>
            </w:r>
          </w:p>
        </w:tc>
        <w:tc>
          <w:tcPr>
            <w:tcW w:w="1401" w:type="dxa"/>
          </w:tcPr>
          <w:p w14:paraId="62984DDB" w14:textId="77777777" w:rsidR="00066503" w:rsidRPr="00070528" w:rsidRDefault="00066503" w:rsidP="00066503">
            <w:pPr>
              <w:spacing w:before="74" w:after="37"/>
              <w:ind w:left="337"/>
              <w:rPr>
                <w:rFonts w:cs="Tahoma"/>
                <w:sz w:val="22"/>
                <w:szCs w:val="22"/>
              </w:rPr>
            </w:pPr>
            <w:r w:rsidRPr="00070528">
              <w:rPr>
                <w:rFonts w:cs="Tahoma"/>
                <w:sz w:val="22"/>
                <w:szCs w:val="22"/>
              </w:rPr>
              <w:t>X</w:t>
            </w:r>
          </w:p>
        </w:tc>
        <w:tc>
          <w:tcPr>
            <w:tcW w:w="5200" w:type="dxa"/>
          </w:tcPr>
          <w:p w14:paraId="07EFAB5F" w14:textId="6C4F3993" w:rsidR="00066503" w:rsidRPr="00070528" w:rsidRDefault="00066503" w:rsidP="00426B55">
            <w:pPr>
              <w:spacing w:before="74" w:after="37"/>
              <w:ind w:left="39"/>
              <w:rPr>
                <w:rFonts w:cs="Tahoma"/>
                <w:sz w:val="22"/>
                <w:szCs w:val="22"/>
              </w:rPr>
            </w:pPr>
            <w:r w:rsidRPr="00070528">
              <w:rPr>
                <w:rFonts w:cs="Tahoma"/>
                <w:sz w:val="22"/>
                <w:szCs w:val="22"/>
              </w:rPr>
              <w:t xml:space="preserve">Hiển thị </w:t>
            </w:r>
            <w:r w:rsidR="00426B55" w:rsidRPr="00070528">
              <w:rPr>
                <w:rFonts w:cs="Tahoma"/>
                <w:sz w:val="22"/>
                <w:szCs w:val="22"/>
              </w:rPr>
              <w:t>mẫu mã</w:t>
            </w:r>
            <w:r w:rsidRPr="00070528">
              <w:rPr>
                <w:rFonts w:cs="Tahoma"/>
                <w:sz w:val="22"/>
                <w:szCs w:val="22"/>
              </w:rPr>
              <w:t xml:space="preserve"> của xe trên hợp đồng</w:t>
            </w:r>
          </w:p>
        </w:tc>
        <w:tc>
          <w:tcPr>
            <w:tcW w:w="3182" w:type="dxa"/>
          </w:tcPr>
          <w:p w14:paraId="108E02B4" w14:textId="77777777" w:rsidR="00066503" w:rsidRPr="00070528" w:rsidRDefault="00066503" w:rsidP="00066503">
            <w:pPr>
              <w:spacing w:before="74" w:after="37"/>
              <w:ind w:left="0"/>
              <w:rPr>
                <w:rFonts w:cs="Tahoma"/>
                <w:sz w:val="22"/>
                <w:szCs w:val="22"/>
              </w:rPr>
            </w:pPr>
            <w:r w:rsidRPr="00070528">
              <w:rPr>
                <w:rFonts w:cs="Tahoma"/>
                <w:sz w:val="22"/>
                <w:szCs w:val="22"/>
              </w:rPr>
              <w:t>Không cho sửa</w:t>
            </w:r>
          </w:p>
        </w:tc>
      </w:tr>
      <w:tr w:rsidR="00066503" w:rsidRPr="00070528" w14:paraId="717972B1" w14:textId="77777777" w:rsidTr="00CB02FA">
        <w:tc>
          <w:tcPr>
            <w:tcW w:w="625" w:type="dxa"/>
          </w:tcPr>
          <w:p w14:paraId="31164473" w14:textId="77777777" w:rsidR="00066503" w:rsidRPr="00070528" w:rsidRDefault="0006650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3E4CCD4A" w14:textId="39416634" w:rsidR="00066503" w:rsidRPr="00070528" w:rsidRDefault="00066503" w:rsidP="00066503">
            <w:pPr>
              <w:spacing w:before="74" w:after="37"/>
              <w:ind w:left="12"/>
              <w:rPr>
                <w:rFonts w:cs="Tahoma"/>
                <w:sz w:val="22"/>
                <w:szCs w:val="22"/>
              </w:rPr>
            </w:pPr>
            <w:r w:rsidRPr="00070528">
              <w:rPr>
                <w:rFonts w:cs="Tahoma"/>
                <w:sz w:val="22"/>
                <w:szCs w:val="22"/>
              </w:rPr>
              <w:t>Màu xe trên Cavet</w:t>
            </w:r>
          </w:p>
        </w:tc>
        <w:tc>
          <w:tcPr>
            <w:tcW w:w="1911" w:type="dxa"/>
          </w:tcPr>
          <w:p w14:paraId="236C5DBC" w14:textId="52071901" w:rsidR="00066503" w:rsidRPr="00070528" w:rsidRDefault="00066503" w:rsidP="00066503">
            <w:pPr>
              <w:spacing w:before="74" w:after="37"/>
              <w:ind w:left="60"/>
              <w:rPr>
                <w:rFonts w:cs="Tahoma"/>
                <w:sz w:val="22"/>
                <w:szCs w:val="22"/>
              </w:rPr>
            </w:pPr>
            <w:r w:rsidRPr="00070528">
              <w:rPr>
                <w:rFonts w:cs="Tahoma"/>
                <w:sz w:val="22"/>
                <w:szCs w:val="22"/>
              </w:rPr>
              <w:t>Text</w:t>
            </w:r>
          </w:p>
        </w:tc>
        <w:tc>
          <w:tcPr>
            <w:tcW w:w="1401" w:type="dxa"/>
          </w:tcPr>
          <w:p w14:paraId="0F54C493" w14:textId="77777777" w:rsidR="00066503" w:rsidRPr="00070528" w:rsidRDefault="00066503" w:rsidP="00066503">
            <w:pPr>
              <w:spacing w:before="74" w:after="37"/>
              <w:ind w:left="337"/>
              <w:rPr>
                <w:rFonts w:cs="Tahoma"/>
                <w:sz w:val="22"/>
                <w:szCs w:val="22"/>
              </w:rPr>
            </w:pPr>
            <w:r w:rsidRPr="00070528">
              <w:rPr>
                <w:rFonts w:cs="Tahoma"/>
                <w:sz w:val="22"/>
                <w:szCs w:val="22"/>
              </w:rPr>
              <w:t>X</w:t>
            </w:r>
          </w:p>
        </w:tc>
        <w:tc>
          <w:tcPr>
            <w:tcW w:w="5200" w:type="dxa"/>
          </w:tcPr>
          <w:p w14:paraId="4205F59F" w14:textId="0C807BD0" w:rsidR="00066503" w:rsidRPr="00070528" w:rsidRDefault="00066503" w:rsidP="00426B55">
            <w:pPr>
              <w:spacing w:before="74" w:after="37"/>
              <w:ind w:left="39"/>
              <w:rPr>
                <w:rFonts w:cs="Tahoma"/>
                <w:sz w:val="22"/>
                <w:szCs w:val="22"/>
              </w:rPr>
            </w:pPr>
            <w:r w:rsidRPr="00070528">
              <w:rPr>
                <w:rFonts w:cs="Tahoma"/>
                <w:sz w:val="22"/>
                <w:szCs w:val="22"/>
              </w:rPr>
              <w:t xml:space="preserve">Hiển thị màu xe trên </w:t>
            </w:r>
            <w:r w:rsidR="00426B55" w:rsidRPr="00070528">
              <w:rPr>
                <w:rFonts w:cs="Tahoma"/>
                <w:sz w:val="22"/>
                <w:szCs w:val="22"/>
              </w:rPr>
              <w:t>Cavet</w:t>
            </w:r>
          </w:p>
        </w:tc>
        <w:tc>
          <w:tcPr>
            <w:tcW w:w="3182" w:type="dxa"/>
          </w:tcPr>
          <w:p w14:paraId="79ACB3C5" w14:textId="77777777" w:rsidR="00066503" w:rsidRPr="00070528" w:rsidRDefault="00066503" w:rsidP="00066503">
            <w:pPr>
              <w:spacing w:before="74" w:after="37"/>
              <w:ind w:left="0"/>
              <w:rPr>
                <w:rFonts w:cs="Tahoma"/>
                <w:sz w:val="22"/>
                <w:szCs w:val="22"/>
              </w:rPr>
            </w:pPr>
            <w:r w:rsidRPr="00070528">
              <w:rPr>
                <w:rFonts w:cs="Tahoma"/>
                <w:sz w:val="22"/>
                <w:szCs w:val="22"/>
              </w:rPr>
              <w:t>Không cho sửa</w:t>
            </w:r>
          </w:p>
        </w:tc>
      </w:tr>
      <w:tr w:rsidR="00066503" w:rsidRPr="00070528" w14:paraId="55057663" w14:textId="77777777" w:rsidTr="00CB02FA">
        <w:tc>
          <w:tcPr>
            <w:tcW w:w="625" w:type="dxa"/>
          </w:tcPr>
          <w:p w14:paraId="5B31E051" w14:textId="77777777" w:rsidR="00066503" w:rsidRPr="00070528" w:rsidRDefault="0006650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2377728C" w14:textId="02D32B67" w:rsidR="00066503" w:rsidRPr="00070528" w:rsidRDefault="00066503" w:rsidP="00066503">
            <w:pPr>
              <w:spacing w:before="74" w:after="37"/>
              <w:ind w:left="12"/>
              <w:rPr>
                <w:rFonts w:cs="Tahoma"/>
                <w:sz w:val="22"/>
                <w:szCs w:val="22"/>
              </w:rPr>
            </w:pPr>
            <w:r w:rsidRPr="00070528">
              <w:rPr>
                <w:rFonts w:cs="Tahoma"/>
                <w:sz w:val="22"/>
                <w:szCs w:val="22"/>
              </w:rPr>
              <w:t>Số khung trên Cavet</w:t>
            </w:r>
          </w:p>
        </w:tc>
        <w:tc>
          <w:tcPr>
            <w:tcW w:w="1911" w:type="dxa"/>
          </w:tcPr>
          <w:p w14:paraId="387226A6" w14:textId="2766F4BB" w:rsidR="00066503" w:rsidRPr="00070528" w:rsidRDefault="00066503" w:rsidP="00066503">
            <w:pPr>
              <w:spacing w:before="74" w:after="37"/>
              <w:ind w:left="60"/>
              <w:rPr>
                <w:rFonts w:cs="Tahoma"/>
                <w:sz w:val="22"/>
                <w:szCs w:val="22"/>
              </w:rPr>
            </w:pPr>
            <w:r w:rsidRPr="00070528">
              <w:rPr>
                <w:rFonts w:cs="Tahoma"/>
                <w:sz w:val="22"/>
                <w:szCs w:val="22"/>
              </w:rPr>
              <w:t>Text</w:t>
            </w:r>
          </w:p>
        </w:tc>
        <w:tc>
          <w:tcPr>
            <w:tcW w:w="1401" w:type="dxa"/>
          </w:tcPr>
          <w:p w14:paraId="0E417437" w14:textId="77777777" w:rsidR="00066503" w:rsidRPr="00070528" w:rsidRDefault="00066503" w:rsidP="00066503">
            <w:pPr>
              <w:spacing w:before="74" w:after="37"/>
              <w:ind w:left="337"/>
              <w:rPr>
                <w:rFonts w:cs="Tahoma"/>
                <w:sz w:val="22"/>
                <w:szCs w:val="22"/>
              </w:rPr>
            </w:pPr>
            <w:r w:rsidRPr="00070528">
              <w:rPr>
                <w:rFonts w:cs="Tahoma"/>
                <w:sz w:val="22"/>
                <w:szCs w:val="22"/>
              </w:rPr>
              <w:t>X</w:t>
            </w:r>
          </w:p>
        </w:tc>
        <w:tc>
          <w:tcPr>
            <w:tcW w:w="5200" w:type="dxa"/>
          </w:tcPr>
          <w:p w14:paraId="00142785" w14:textId="0A247720" w:rsidR="00066503" w:rsidRPr="00070528" w:rsidRDefault="00066503">
            <w:pPr>
              <w:spacing w:before="74" w:after="37"/>
              <w:ind w:left="39"/>
              <w:rPr>
                <w:rFonts w:cs="Tahoma"/>
                <w:sz w:val="22"/>
                <w:szCs w:val="22"/>
              </w:rPr>
            </w:pPr>
            <w:r w:rsidRPr="00070528">
              <w:rPr>
                <w:rFonts w:cs="Tahoma"/>
                <w:sz w:val="22"/>
                <w:szCs w:val="22"/>
              </w:rPr>
              <w:t xml:space="preserve">Hiển thị số khung của xe máy theo </w:t>
            </w:r>
            <w:r w:rsidR="002F0AC3" w:rsidRPr="00070528">
              <w:rPr>
                <w:rFonts w:cs="Tahoma"/>
                <w:sz w:val="22"/>
                <w:szCs w:val="22"/>
              </w:rPr>
              <w:t>Cavet</w:t>
            </w:r>
          </w:p>
        </w:tc>
        <w:tc>
          <w:tcPr>
            <w:tcW w:w="3182" w:type="dxa"/>
          </w:tcPr>
          <w:p w14:paraId="203CBC03" w14:textId="77777777" w:rsidR="00066503" w:rsidRPr="00070528" w:rsidRDefault="00066503" w:rsidP="00066503">
            <w:pPr>
              <w:spacing w:before="74" w:after="37"/>
              <w:ind w:left="0"/>
              <w:rPr>
                <w:rFonts w:cs="Tahoma"/>
                <w:sz w:val="22"/>
                <w:szCs w:val="22"/>
              </w:rPr>
            </w:pPr>
            <w:r w:rsidRPr="00070528">
              <w:rPr>
                <w:rFonts w:cs="Tahoma"/>
                <w:sz w:val="22"/>
                <w:szCs w:val="22"/>
              </w:rPr>
              <w:t>Không cho sửa</w:t>
            </w:r>
          </w:p>
        </w:tc>
      </w:tr>
      <w:tr w:rsidR="00066503" w:rsidRPr="00070528" w14:paraId="781D617D" w14:textId="77777777" w:rsidTr="00CB02FA">
        <w:tc>
          <w:tcPr>
            <w:tcW w:w="625" w:type="dxa"/>
          </w:tcPr>
          <w:p w14:paraId="4D9B9D63" w14:textId="77777777" w:rsidR="00066503" w:rsidRPr="00070528" w:rsidRDefault="0006650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65F1CE9B" w14:textId="061162E7" w:rsidR="00066503" w:rsidRPr="00070528" w:rsidRDefault="00066503" w:rsidP="00066503">
            <w:pPr>
              <w:spacing w:before="74" w:after="37"/>
              <w:ind w:left="12"/>
              <w:rPr>
                <w:rFonts w:cs="Tahoma"/>
                <w:sz w:val="22"/>
                <w:szCs w:val="22"/>
              </w:rPr>
            </w:pPr>
            <w:r w:rsidRPr="00070528">
              <w:rPr>
                <w:rFonts w:cs="Tahoma"/>
                <w:sz w:val="22"/>
                <w:szCs w:val="22"/>
              </w:rPr>
              <w:t>Số máy trên Cavet</w:t>
            </w:r>
          </w:p>
        </w:tc>
        <w:tc>
          <w:tcPr>
            <w:tcW w:w="1911" w:type="dxa"/>
          </w:tcPr>
          <w:p w14:paraId="089002E1" w14:textId="68BD9358" w:rsidR="00066503" w:rsidRPr="00070528" w:rsidRDefault="00066503" w:rsidP="00066503">
            <w:pPr>
              <w:spacing w:before="74" w:after="37"/>
              <w:ind w:left="60"/>
              <w:rPr>
                <w:rFonts w:cs="Tahoma"/>
                <w:sz w:val="22"/>
                <w:szCs w:val="22"/>
              </w:rPr>
            </w:pPr>
            <w:r w:rsidRPr="00070528">
              <w:rPr>
                <w:rFonts w:cs="Tahoma"/>
                <w:sz w:val="22"/>
                <w:szCs w:val="22"/>
              </w:rPr>
              <w:t>Text</w:t>
            </w:r>
          </w:p>
        </w:tc>
        <w:tc>
          <w:tcPr>
            <w:tcW w:w="1401" w:type="dxa"/>
          </w:tcPr>
          <w:p w14:paraId="17CB1ACD" w14:textId="77777777" w:rsidR="00066503" w:rsidRPr="00070528" w:rsidRDefault="00066503" w:rsidP="00066503">
            <w:pPr>
              <w:spacing w:before="74" w:after="37"/>
              <w:ind w:left="337"/>
              <w:rPr>
                <w:rFonts w:cs="Tahoma"/>
                <w:sz w:val="22"/>
                <w:szCs w:val="22"/>
              </w:rPr>
            </w:pPr>
            <w:r w:rsidRPr="00070528">
              <w:rPr>
                <w:rFonts w:cs="Tahoma"/>
                <w:sz w:val="22"/>
                <w:szCs w:val="22"/>
              </w:rPr>
              <w:t>X</w:t>
            </w:r>
          </w:p>
        </w:tc>
        <w:tc>
          <w:tcPr>
            <w:tcW w:w="5200" w:type="dxa"/>
          </w:tcPr>
          <w:p w14:paraId="65CFF2A0" w14:textId="2EC9D98E" w:rsidR="00066503" w:rsidRPr="00070528" w:rsidRDefault="00066503" w:rsidP="00066503">
            <w:pPr>
              <w:spacing w:before="74" w:after="37"/>
              <w:ind w:left="39"/>
              <w:rPr>
                <w:rFonts w:cs="Tahoma"/>
                <w:sz w:val="22"/>
                <w:szCs w:val="22"/>
              </w:rPr>
            </w:pPr>
            <w:r w:rsidRPr="00070528">
              <w:rPr>
                <w:rFonts w:cs="Tahoma"/>
                <w:sz w:val="22"/>
                <w:szCs w:val="22"/>
              </w:rPr>
              <w:t xml:space="preserve">Hiển thị số máy của xe theo </w:t>
            </w:r>
            <w:r w:rsidR="002F0AC3" w:rsidRPr="00070528">
              <w:rPr>
                <w:rFonts w:cs="Tahoma"/>
                <w:sz w:val="22"/>
                <w:szCs w:val="22"/>
              </w:rPr>
              <w:t>Cavet</w:t>
            </w:r>
          </w:p>
        </w:tc>
        <w:tc>
          <w:tcPr>
            <w:tcW w:w="3182" w:type="dxa"/>
          </w:tcPr>
          <w:p w14:paraId="759BE141" w14:textId="77777777" w:rsidR="00066503" w:rsidRPr="00070528" w:rsidRDefault="00066503" w:rsidP="00066503">
            <w:pPr>
              <w:spacing w:before="74" w:after="37"/>
              <w:ind w:left="0"/>
              <w:rPr>
                <w:rFonts w:cs="Tahoma"/>
                <w:sz w:val="22"/>
                <w:szCs w:val="22"/>
              </w:rPr>
            </w:pPr>
            <w:r w:rsidRPr="00070528">
              <w:rPr>
                <w:rFonts w:cs="Tahoma"/>
                <w:sz w:val="22"/>
                <w:szCs w:val="22"/>
              </w:rPr>
              <w:t>Không cho sửa</w:t>
            </w:r>
          </w:p>
        </w:tc>
      </w:tr>
      <w:tr w:rsidR="002F0AC3" w:rsidRPr="00070528" w14:paraId="0BAD7E1A" w14:textId="77777777" w:rsidTr="00CB02FA">
        <w:tc>
          <w:tcPr>
            <w:tcW w:w="625" w:type="dxa"/>
          </w:tcPr>
          <w:p w14:paraId="19A5EED9"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0DC8AA57" w14:textId="2CC045DF" w:rsidR="002F0AC3" w:rsidRPr="00070528" w:rsidRDefault="002F0AC3" w:rsidP="002F0AC3">
            <w:pPr>
              <w:spacing w:before="74" w:after="37"/>
              <w:ind w:left="12"/>
              <w:rPr>
                <w:rFonts w:cs="Tahoma"/>
                <w:sz w:val="22"/>
                <w:szCs w:val="22"/>
              </w:rPr>
            </w:pPr>
            <w:r w:rsidRPr="00070528">
              <w:rPr>
                <w:rFonts w:cs="Tahoma"/>
                <w:sz w:val="22"/>
                <w:szCs w:val="22"/>
              </w:rPr>
              <w:t>Biển số trên cavet</w:t>
            </w:r>
          </w:p>
        </w:tc>
        <w:tc>
          <w:tcPr>
            <w:tcW w:w="1911" w:type="dxa"/>
          </w:tcPr>
          <w:p w14:paraId="663B8539" w14:textId="0EF6E2E2"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1472CFB3" w14:textId="57C85381" w:rsidR="002F0AC3" w:rsidRPr="00070528" w:rsidRDefault="002F0AC3" w:rsidP="002F0AC3">
            <w:pPr>
              <w:spacing w:before="74" w:after="37"/>
              <w:ind w:left="337"/>
              <w:rPr>
                <w:rFonts w:cs="Tahoma"/>
                <w:sz w:val="22"/>
                <w:szCs w:val="22"/>
              </w:rPr>
            </w:pPr>
            <w:r w:rsidRPr="00070528">
              <w:rPr>
                <w:rFonts w:cs="Tahoma"/>
                <w:sz w:val="22"/>
                <w:szCs w:val="22"/>
              </w:rPr>
              <w:t xml:space="preserve">X </w:t>
            </w:r>
          </w:p>
        </w:tc>
        <w:tc>
          <w:tcPr>
            <w:tcW w:w="5200" w:type="dxa"/>
          </w:tcPr>
          <w:p w14:paraId="1396C066" w14:textId="0FF77114" w:rsidR="002F0AC3" w:rsidRPr="00070528" w:rsidRDefault="002F0AC3">
            <w:pPr>
              <w:spacing w:before="74" w:after="37"/>
              <w:ind w:left="39"/>
              <w:rPr>
                <w:rFonts w:cs="Tahoma"/>
                <w:sz w:val="22"/>
                <w:szCs w:val="22"/>
              </w:rPr>
            </w:pPr>
            <w:r w:rsidRPr="00070528">
              <w:rPr>
                <w:rFonts w:cs="Tahoma"/>
                <w:sz w:val="22"/>
                <w:szCs w:val="22"/>
              </w:rPr>
              <w:t>Hiển thị biển số xe theo Cavet</w:t>
            </w:r>
          </w:p>
        </w:tc>
        <w:tc>
          <w:tcPr>
            <w:tcW w:w="3182" w:type="dxa"/>
          </w:tcPr>
          <w:p w14:paraId="195FCFA4" w14:textId="651E1BB3"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1649B16B" w14:textId="77777777" w:rsidTr="00CB02FA">
        <w:tc>
          <w:tcPr>
            <w:tcW w:w="625" w:type="dxa"/>
          </w:tcPr>
          <w:p w14:paraId="7A7FCA32"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37CD80D" w14:textId="381A9F46" w:rsidR="002F0AC3" w:rsidRPr="00070528" w:rsidRDefault="002F0AC3" w:rsidP="002F0AC3">
            <w:pPr>
              <w:spacing w:before="74" w:after="37"/>
              <w:ind w:left="12"/>
              <w:rPr>
                <w:rFonts w:cs="Tahoma"/>
                <w:sz w:val="22"/>
                <w:szCs w:val="22"/>
              </w:rPr>
            </w:pPr>
            <w:r w:rsidRPr="00070528">
              <w:rPr>
                <w:rFonts w:cs="Tahoma"/>
                <w:sz w:val="22"/>
                <w:szCs w:val="22"/>
              </w:rPr>
              <w:t xml:space="preserve">Số </w:t>
            </w:r>
            <w:r w:rsidR="004942A7" w:rsidRPr="00070528">
              <w:rPr>
                <w:rFonts w:cs="Tahoma"/>
                <w:sz w:val="22"/>
                <w:szCs w:val="22"/>
              </w:rPr>
              <w:t>Cavet</w:t>
            </w:r>
            <w:r w:rsidRPr="00070528">
              <w:rPr>
                <w:rFonts w:cs="Tahoma"/>
                <w:sz w:val="22"/>
                <w:szCs w:val="22"/>
              </w:rPr>
              <w:t xml:space="preserve"> trên Cavet</w:t>
            </w:r>
          </w:p>
        </w:tc>
        <w:tc>
          <w:tcPr>
            <w:tcW w:w="1911" w:type="dxa"/>
          </w:tcPr>
          <w:p w14:paraId="3779362D" w14:textId="342FA2A3"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402032D1" w14:textId="01F89E73" w:rsidR="002F0AC3" w:rsidRPr="00070528" w:rsidRDefault="002F0AC3" w:rsidP="002F0AC3">
            <w:pPr>
              <w:spacing w:before="74" w:after="37"/>
              <w:ind w:left="337"/>
              <w:rPr>
                <w:rFonts w:cs="Tahoma"/>
                <w:sz w:val="22"/>
                <w:szCs w:val="22"/>
              </w:rPr>
            </w:pPr>
            <w:r w:rsidRPr="00070528">
              <w:rPr>
                <w:rFonts w:cs="Tahoma"/>
                <w:sz w:val="22"/>
                <w:szCs w:val="22"/>
              </w:rPr>
              <w:t xml:space="preserve">X </w:t>
            </w:r>
          </w:p>
        </w:tc>
        <w:tc>
          <w:tcPr>
            <w:tcW w:w="5200" w:type="dxa"/>
          </w:tcPr>
          <w:p w14:paraId="2E4A46EE" w14:textId="47ECA99A" w:rsidR="002F0AC3" w:rsidRPr="00070528" w:rsidRDefault="002F0AC3" w:rsidP="00E97208">
            <w:pPr>
              <w:spacing w:before="74" w:after="37"/>
              <w:ind w:left="39"/>
              <w:rPr>
                <w:rFonts w:cs="Tahoma"/>
                <w:sz w:val="22"/>
                <w:szCs w:val="22"/>
              </w:rPr>
            </w:pPr>
            <w:r w:rsidRPr="00070528">
              <w:rPr>
                <w:rFonts w:cs="Tahoma"/>
                <w:sz w:val="22"/>
                <w:szCs w:val="22"/>
              </w:rPr>
              <w:t xml:space="preserve">Hiển thị số </w:t>
            </w:r>
            <w:r w:rsidR="004942A7" w:rsidRPr="00070528">
              <w:rPr>
                <w:rFonts w:cs="Tahoma"/>
                <w:sz w:val="22"/>
                <w:szCs w:val="22"/>
              </w:rPr>
              <w:t>cavet</w:t>
            </w:r>
            <w:r w:rsidRPr="00070528">
              <w:rPr>
                <w:rFonts w:cs="Tahoma"/>
                <w:sz w:val="22"/>
                <w:szCs w:val="22"/>
              </w:rPr>
              <w:t xml:space="preserve"> theo Cavet</w:t>
            </w:r>
          </w:p>
        </w:tc>
        <w:tc>
          <w:tcPr>
            <w:tcW w:w="3182" w:type="dxa"/>
          </w:tcPr>
          <w:p w14:paraId="728FEB7B" w14:textId="4F1991BF"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0991BBEB" w14:textId="77777777" w:rsidTr="00CB02FA">
        <w:tc>
          <w:tcPr>
            <w:tcW w:w="625" w:type="dxa"/>
          </w:tcPr>
          <w:p w14:paraId="2C3A1F0C"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4CC5E155" w14:textId="400FA06A" w:rsidR="002F0AC3" w:rsidRPr="00070528" w:rsidRDefault="002F0AC3" w:rsidP="002F0AC3">
            <w:pPr>
              <w:spacing w:before="74" w:after="37"/>
              <w:ind w:left="12"/>
              <w:rPr>
                <w:rFonts w:cs="Tahoma"/>
                <w:sz w:val="22"/>
                <w:szCs w:val="22"/>
              </w:rPr>
            </w:pPr>
            <w:r w:rsidRPr="00070528">
              <w:rPr>
                <w:rFonts w:cs="Tahoma"/>
                <w:sz w:val="22"/>
                <w:szCs w:val="22"/>
              </w:rPr>
              <w:t>Nhãn hiệu trên Phụ lục</w:t>
            </w:r>
          </w:p>
        </w:tc>
        <w:tc>
          <w:tcPr>
            <w:tcW w:w="1911" w:type="dxa"/>
          </w:tcPr>
          <w:p w14:paraId="5E6248C7" w14:textId="28BBCAF5"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7B8EDE65" w14:textId="10ABE7D1" w:rsidR="002F0AC3" w:rsidRPr="00070528" w:rsidRDefault="002F0AC3" w:rsidP="002F0AC3">
            <w:pPr>
              <w:spacing w:before="74" w:after="37"/>
              <w:ind w:left="337"/>
              <w:rPr>
                <w:rFonts w:cs="Tahoma"/>
                <w:sz w:val="22"/>
                <w:szCs w:val="22"/>
              </w:rPr>
            </w:pPr>
          </w:p>
        </w:tc>
        <w:tc>
          <w:tcPr>
            <w:tcW w:w="5200" w:type="dxa"/>
          </w:tcPr>
          <w:p w14:paraId="32F6BC4F" w14:textId="1AB82D29" w:rsidR="002F0AC3" w:rsidRPr="00070528" w:rsidRDefault="002F0AC3">
            <w:pPr>
              <w:spacing w:before="74" w:after="37"/>
              <w:ind w:left="39"/>
              <w:rPr>
                <w:rFonts w:cs="Tahoma"/>
                <w:sz w:val="22"/>
                <w:szCs w:val="22"/>
              </w:rPr>
            </w:pPr>
            <w:r w:rsidRPr="00070528">
              <w:rPr>
                <w:rFonts w:cs="Tahoma"/>
                <w:sz w:val="22"/>
                <w:szCs w:val="22"/>
              </w:rPr>
              <w:t>Hiển thị nhãn hiệu xe trên Phụ lục</w:t>
            </w:r>
          </w:p>
        </w:tc>
        <w:tc>
          <w:tcPr>
            <w:tcW w:w="3182" w:type="dxa"/>
          </w:tcPr>
          <w:p w14:paraId="3EA2E0AA"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4F28EE34" w14:textId="77777777" w:rsidTr="00CB02FA">
        <w:tc>
          <w:tcPr>
            <w:tcW w:w="625" w:type="dxa"/>
          </w:tcPr>
          <w:p w14:paraId="36E2D7E6"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37816EDE" w14:textId="3FAB1614" w:rsidR="002F0AC3" w:rsidRPr="00070528" w:rsidRDefault="002F0AC3" w:rsidP="002F0AC3">
            <w:pPr>
              <w:spacing w:before="74" w:after="37"/>
              <w:ind w:left="12"/>
              <w:rPr>
                <w:rFonts w:cs="Tahoma"/>
                <w:sz w:val="22"/>
                <w:szCs w:val="22"/>
              </w:rPr>
            </w:pPr>
            <w:r w:rsidRPr="00070528">
              <w:rPr>
                <w:rFonts w:cs="Tahoma"/>
                <w:sz w:val="22"/>
                <w:szCs w:val="22"/>
              </w:rPr>
              <w:t>Số loại trên Phụ lục</w:t>
            </w:r>
          </w:p>
        </w:tc>
        <w:tc>
          <w:tcPr>
            <w:tcW w:w="1911" w:type="dxa"/>
          </w:tcPr>
          <w:p w14:paraId="7B870C18" w14:textId="20348AEA"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06E7DF92" w14:textId="26A94AC6" w:rsidR="002F0AC3" w:rsidRPr="00070528" w:rsidRDefault="002F0AC3" w:rsidP="002F0AC3">
            <w:pPr>
              <w:spacing w:before="74" w:after="37"/>
              <w:ind w:left="337"/>
              <w:rPr>
                <w:rFonts w:cs="Tahoma"/>
                <w:sz w:val="22"/>
                <w:szCs w:val="22"/>
              </w:rPr>
            </w:pPr>
          </w:p>
        </w:tc>
        <w:tc>
          <w:tcPr>
            <w:tcW w:w="5200" w:type="dxa"/>
          </w:tcPr>
          <w:p w14:paraId="0878986B" w14:textId="65E8150E" w:rsidR="002F0AC3" w:rsidRPr="00070528" w:rsidRDefault="002F0AC3" w:rsidP="006E1177">
            <w:pPr>
              <w:spacing w:before="74" w:after="37"/>
              <w:ind w:left="39"/>
              <w:rPr>
                <w:rFonts w:cs="Tahoma"/>
                <w:sz w:val="22"/>
                <w:szCs w:val="22"/>
              </w:rPr>
            </w:pPr>
            <w:r w:rsidRPr="00070528">
              <w:rPr>
                <w:rFonts w:cs="Tahoma"/>
                <w:sz w:val="22"/>
                <w:szCs w:val="22"/>
              </w:rPr>
              <w:t xml:space="preserve">Hiển thị </w:t>
            </w:r>
            <w:r w:rsidR="006E1177" w:rsidRPr="00070528">
              <w:rPr>
                <w:rFonts w:cs="Tahoma"/>
                <w:sz w:val="22"/>
                <w:szCs w:val="22"/>
              </w:rPr>
              <w:t>mẫu mã</w:t>
            </w:r>
            <w:r w:rsidRPr="00070528">
              <w:rPr>
                <w:rFonts w:cs="Tahoma"/>
                <w:sz w:val="22"/>
                <w:szCs w:val="22"/>
              </w:rPr>
              <w:t xml:space="preserve"> của xe trên Phụ lục</w:t>
            </w:r>
          </w:p>
        </w:tc>
        <w:tc>
          <w:tcPr>
            <w:tcW w:w="3182" w:type="dxa"/>
          </w:tcPr>
          <w:p w14:paraId="157BF313"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2CDD6D68" w14:textId="77777777" w:rsidTr="00CB02FA">
        <w:tc>
          <w:tcPr>
            <w:tcW w:w="625" w:type="dxa"/>
          </w:tcPr>
          <w:p w14:paraId="7047139C"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1C835E4" w14:textId="29070A84" w:rsidR="002F0AC3" w:rsidRPr="00070528" w:rsidRDefault="002F0AC3" w:rsidP="002F0AC3">
            <w:pPr>
              <w:spacing w:before="74" w:after="37"/>
              <w:ind w:left="12"/>
              <w:rPr>
                <w:rFonts w:cs="Tahoma"/>
                <w:sz w:val="22"/>
                <w:szCs w:val="22"/>
              </w:rPr>
            </w:pPr>
            <w:r w:rsidRPr="00070528">
              <w:rPr>
                <w:rFonts w:cs="Tahoma"/>
                <w:sz w:val="22"/>
                <w:szCs w:val="22"/>
              </w:rPr>
              <w:t>Màu xe trên Phụ lục</w:t>
            </w:r>
          </w:p>
        </w:tc>
        <w:tc>
          <w:tcPr>
            <w:tcW w:w="1911" w:type="dxa"/>
          </w:tcPr>
          <w:p w14:paraId="28C84D29" w14:textId="7C8F7435"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2744F5F0" w14:textId="414B7EE2" w:rsidR="002F0AC3" w:rsidRPr="00070528" w:rsidRDefault="002F0AC3" w:rsidP="002F0AC3">
            <w:pPr>
              <w:spacing w:before="74" w:after="37"/>
              <w:ind w:left="337"/>
              <w:rPr>
                <w:rFonts w:cs="Tahoma"/>
                <w:sz w:val="22"/>
                <w:szCs w:val="22"/>
              </w:rPr>
            </w:pPr>
          </w:p>
        </w:tc>
        <w:tc>
          <w:tcPr>
            <w:tcW w:w="5200" w:type="dxa"/>
          </w:tcPr>
          <w:p w14:paraId="1B9BBC13" w14:textId="2F12DD5C" w:rsidR="002F0AC3" w:rsidRPr="00070528" w:rsidRDefault="002F0AC3" w:rsidP="002F0AC3">
            <w:pPr>
              <w:spacing w:before="74" w:after="37"/>
              <w:ind w:left="39"/>
              <w:rPr>
                <w:rFonts w:cs="Tahoma"/>
                <w:sz w:val="22"/>
                <w:szCs w:val="22"/>
              </w:rPr>
            </w:pPr>
            <w:r w:rsidRPr="00070528">
              <w:rPr>
                <w:rFonts w:cs="Tahoma"/>
                <w:sz w:val="22"/>
                <w:szCs w:val="22"/>
              </w:rPr>
              <w:t>Hiển thị màu xe trên Phụ lục</w:t>
            </w:r>
          </w:p>
        </w:tc>
        <w:tc>
          <w:tcPr>
            <w:tcW w:w="3182" w:type="dxa"/>
          </w:tcPr>
          <w:p w14:paraId="408AEE1C"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3DE402F3" w14:textId="77777777" w:rsidTr="00CB02FA">
        <w:tc>
          <w:tcPr>
            <w:tcW w:w="625" w:type="dxa"/>
          </w:tcPr>
          <w:p w14:paraId="45BB0254"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3255184C" w14:textId="21C9A8E3" w:rsidR="002F0AC3" w:rsidRPr="00070528" w:rsidRDefault="002F0AC3" w:rsidP="002F0AC3">
            <w:pPr>
              <w:spacing w:before="74" w:after="37"/>
              <w:ind w:left="12"/>
              <w:rPr>
                <w:rFonts w:cs="Tahoma"/>
                <w:sz w:val="22"/>
                <w:szCs w:val="22"/>
              </w:rPr>
            </w:pPr>
            <w:r w:rsidRPr="00070528">
              <w:rPr>
                <w:rFonts w:cs="Tahoma"/>
                <w:sz w:val="22"/>
                <w:szCs w:val="22"/>
              </w:rPr>
              <w:t>Số khung trên Phụ lục</w:t>
            </w:r>
          </w:p>
        </w:tc>
        <w:tc>
          <w:tcPr>
            <w:tcW w:w="1911" w:type="dxa"/>
          </w:tcPr>
          <w:p w14:paraId="0591F5E7" w14:textId="5F712E25"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4B934DAC" w14:textId="1ED87E49" w:rsidR="002F0AC3" w:rsidRPr="00070528" w:rsidRDefault="002F0AC3" w:rsidP="002F0AC3">
            <w:pPr>
              <w:spacing w:before="74" w:after="37"/>
              <w:ind w:left="337"/>
              <w:rPr>
                <w:rFonts w:cs="Tahoma"/>
                <w:sz w:val="22"/>
                <w:szCs w:val="22"/>
              </w:rPr>
            </w:pPr>
          </w:p>
        </w:tc>
        <w:tc>
          <w:tcPr>
            <w:tcW w:w="5200" w:type="dxa"/>
          </w:tcPr>
          <w:p w14:paraId="6D17A682" w14:textId="547F1555" w:rsidR="002F0AC3" w:rsidRPr="00070528" w:rsidRDefault="002F0AC3" w:rsidP="002F0AC3">
            <w:pPr>
              <w:spacing w:before="74" w:after="37"/>
              <w:ind w:left="39"/>
              <w:rPr>
                <w:rFonts w:cs="Tahoma"/>
                <w:sz w:val="22"/>
                <w:szCs w:val="22"/>
              </w:rPr>
            </w:pPr>
            <w:r w:rsidRPr="00070528">
              <w:rPr>
                <w:rFonts w:cs="Tahoma"/>
                <w:sz w:val="22"/>
                <w:szCs w:val="22"/>
              </w:rPr>
              <w:t>Hiển thị số khung của xe máy theo Phụ lục</w:t>
            </w:r>
          </w:p>
        </w:tc>
        <w:tc>
          <w:tcPr>
            <w:tcW w:w="3182" w:type="dxa"/>
          </w:tcPr>
          <w:p w14:paraId="3F5BC010"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495E1EF6" w14:textId="77777777" w:rsidTr="00CB02FA">
        <w:tc>
          <w:tcPr>
            <w:tcW w:w="625" w:type="dxa"/>
          </w:tcPr>
          <w:p w14:paraId="6F51F5A6"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3649C52F" w14:textId="63F7659C" w:rsidR="002F0AC3" w:rsidRPr="00070528" w:rsidRDefault="002F0AC3" w:rsidP="002F0AC3">
            <w:pPr>
              <w:spacing w:before="74" w:after="37"/>
              <w:ind w:left="12"/>
              <w:rPr>
                <w:rFonts w:cs="Tahoma"/>
                <w:sz w:val="22"/>
                <w:szCs w:val="22"/>
              </w:rPr>
            </w:pPr>
            <w:r w:rsidRPr="00070528">
              <w:rPr>
                <w:rFonts w:cs="Tahoma"/>
                <w:sz w:val="22"/>
                <w:szCs w:val="22"/>
              </w:rPr>
              <w:t>Số máy trên Phụ lục</w:t>
            </w:r>
          </w:p>
        </w:tc>
        <w:tc>
          <w:tcPr>
            <w:tcW w:w="1911" w:type="dxa"/>
          </w:tcPr>
          <w:p w14:paraId="471E7ADC" w14:textId="17689E73"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775C1B24" w14:textId="2A624369" w:rsidR="002F0AC3" w:rsidRPr="00070528" w:rsidRDefault="002F0AC3" w:rsidP="002F0AC3">
            <w:pPr>
              <w:spacing w:before="74" w:after="37"/>
              <w:ind w:left="337"/>
              <w:rPr>
                <w:rFonts w:cs="Tahoma"/>
                <w:sz w:val="22"/>
                <w:szCs w:val="22"/>
              </w:rPr>
            </w:pPr>
          </w:p>
        </w:tc>
        <w:tc>
          <w:tcPr>
            <w:tcW w:w="5200" w:type="dxa"/>
          </w:tcPr>
          <w:p w14:paraId="238A3063" w14:textId="70956FD3" w:rsidR="002F0AC3" w:rsidRPr="00070528" w:rsidRDefault="002F0AC3" w:rsidP="002F0AC3">
            <w:pPr>
              <w:spacing w:before="74" w:after="37"/>
              <w:ind w:left="39"/>
              <w:rPr>
                <w:rFonts w:cs="Tahoma"/>
                <w:sz w:val="22"/>
                <w:szCs w:val="22"/>
              </w:rPr>
            </w:pPr>
            <w:r w:rsidRPr="00070528">
              <w:rPr>
                <w:rFonts w:cs="Tahoma"/>
                <w:sz w:val="22"/>
                <w:szCs w:val="22"/>
              </w:rPr>
              <w:t>Hiển thị số máy của xe theo Phụ lục</w:t>
            </w:r>
          </w:p>
        </w:tc>
        <w:tc>
          <w:tcPr>
            <w:tcW w:w="3182" w:type="dxa"/>
          </w:tcPr>
          <w:p w14:paraId="076F06A2"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029E9995" w14:textId="77777777" w:rsidTr="00CB02FA">
        <w:tc>
          <w:tcPr>
            <w:tcW w:w="625" w:type="dxa"/>
          </w:tcPr>
          <w:p w14:paraId="1E80C1A5"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4C919222" w14:textId="332ADB0D" w:rsidR="002F0AC3" w:rsidRPr="00070528" w:rsidRDefault="002F0AC3" w:rsidP="002F0AC3">
            <w:pPr>
              <w:spacing w:before="74" w:after="37"/>
              <w:ind w:left="12"/>
              <w:rPr>
                <w:rFonts w:cs="Tahoma"/>
                <w:sz w:val="22"/>
                <w:szCs w:val="22"/>
              </w:rPr>
            </w:pPr>
            <w:r w:rsidRPr="00070528">
              <w:rPr>
                <w:rFonts w:cs="Tahoma"/>
                <w:sz w:val="22"/>
                <w:szCs w:val="22"/>
              </w:rPr>
              <w:t>Biển số trên phụ lục</w:t>
            </w:r>
          </w:p>
        </w:tc>
        <w:tc>
          <w:tcPr>
            <w:tcW w:w="1911" w:type="dxa"/>
          </w:tcPr>
          <w:p w14:paraId="07A00F3A" w14:textId="50717E01"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2274D4A0" w14:textId="41C33962" w:rsidR="002F0AC3" w:rsidRPr="00070528" w:rsidRDefault="002F0AC3" w:rsidP="002F0AC3">
            <w:pPr>
              <w:spacing w:before="74" w:after="37"/>
              <w:ind w:left="337"/>
              <w:rPr>
                <w:rFonts w:cs="Tahoma"/>
                <w:sz w:val="22"/>
                <w:szCs w:val="22"/>
              </w:rPr>
            </w:pPr>
          </w:p>
        </w:tc>
        <w:tc>
          <w:tcPr>
            <w:tcW w:w="5200" w:type="dxa"/>
          </w:tcPr>
          <w:p w14:paraId="770DCC92" w14:textId="4202FFB9" w:rsidR="002F0AC3" w:rsidRPr="00070528" w:rsidRDefault="002F0AC3" w:rsidP="002F0AC3">
            <w:pPr>
              <w:spacing w:before="74" w:after="37"/>
              <w:ind w:left="39"/>
              <w:rPr>
                <w:rFonts w:cs="Tahoma"/>
                <w:sz w:val="22"/>
                <w:szCs w:val="22"/>
              </w:rPr>
            </w:pPr>
            <w:r w:rsidRPr="00070528">
              <w:rPr>
                <w:rFonts w:cs="Tahoma"/>
                <w:sz w:val="22"/>
                <w:szCs w:val="22"/>
              </w:rPr>
              <w:t>Hiển thị biển số xe theo Phụ lục</w:t>
            </w:r>
          </w:p>
        </w:tc>
        <w:tc>
          <w:tcPr>
            <w:tcW w:w="3182" w:type="dxa"/>
          </w:tcPr>
          <w:p w14:paraId="676E040F" w14:textId="0EEA1734"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4EE06CB6" w14:textId="77777777" w:rsidTr="00CB02FA">
        <w:tc>
          <w:tcPr>
            <w:tcW w:w="625" w:type="dxa"/>
          </w:tcPr>
          <w:p w14:paraId="5FBA1809"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0138F0CF" w14:textId="137CAF47" w:rsidR="002F0AC3" w:rsidRPr="00070528" w:rsidRDefault="002F0AC3" w:rsidP="002F0AC3">
            <w:pPr>
              <w:spacing w:before="74" w:after="37"/>
              <w:ind w:left="12"/>
              <w:rPr>
                <w:rFonts w:cs="Tahoma"/>
                <w:sz w:val="22"/>
                <w:szCs w:val="22"/>
              </w:rPr>
            </w:pPr>
            <w:r w:rsidRPr="00070528">
              <w:rPr>
                <w:rFonts w:cs="Tahoma"/>
                <w:sz w:val="22"/>
                <w:szCs w:val="22"/>
              </w:rPr>
              <w:t xml:space="preserve">Số </w:t>
            </w:r>
            <w:r w:rsidR="004942A7" w:rsidRPr="00070528">
              <w:rPr>
                <w:rFonts w:cs="Tahoma"/>
                <w:sz w:val="22"/>
                <w:szCs w:val="22"/>
              </w:rPr>
              <w:t>Cavet</w:t>
            </w:r>
            <w:r w:rsidRPr="00070528">
              <w:rPr>
                <w:rFonts w:cs="Tahoma"/>
                <w:sz w:val="22"/>
                <w:szCs w:val="22"/>
              </w:rPr>
              <w:t xml:space="preserve"> trên phụ lục</w:t>
            </w:r>
          </w:p>
        </w:tc>
        <w:tc>
          <w:tcPr>
            <w:tcW w:w="1911" w:type="dxa"/>
          </w:tcPr>
          <w:p w14:paraId="007AD905" w14:textId="4A3755A3"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03E4418E" w14:textId="50DAE5B0" w:rsidR="002F0AC3" w:rsidRPr="00070528" w:rsidRDefault="002F0AC3" w:rsidP="002F0AC3">
            <w:pPr>
              <w:spacing w:before="74" w:after="37"/>
              <w:ind w:left="337"/>
              <w:rPr>
                <w:rFonts w:cs="Tahoma"/>
                <w:sz w:val="22"/>
                <w:szCs w:val="22"/>
              </w:rPr>
            </w:pPr>
          </w:p>
        </w:tc>
        <w:tc>
          <w:tcPr>
            <w:tcW w:w="5200" w:type="dxa"/>
          </w:tcPr>
          <w:p w14:paraId="66B38E0E" w14:textId="315CED91" w:rsidR="002F0AC3" w:rsidRPr="00070528" w:rsidRDefault="002F0AC3" w:rsidP="002F0AC3">
            <w:pPr>
              <w:spacing w:before="74" w:after="37"/>
              <w:ind w:left="39"/>
              <w:rPr>
                <w:rFonts w:cs="Tahoma"/>
                <w:sz w:val="22"/>
                <w:szCs w:val="22"/>
              </w:rPr>
            </w:pPr>
            <w:r w:rsidRPr="00070528">
              <w:rPr>
                <w:rFonts w:cs="Tahoma"/>
                <w:sz w:val="22"/>
                <w:szCs w:val="22"/>
              </w:rPr>
              <w:t xml:space="preserve">Hiển thị số </w:t>
            </w:r>
            <w:r w:rsidR="004942A7" w:rsidRPr="00070528">
              <w:rPr>
                <w:rFonts w:cs="Tahoma"/>
                <w:sz w:val="22"/>
                <w:szCs w:val="22"/>
              </w:rPr>
              <w:t>cavet</w:t>
            </w:r>
            <w:r w:rsidRPr="00070528">
              <w:rPr>
                <w:rFonts w:cs="Tahoma"/>
                <w:sz w:val="22"/>
                <w:szCs w:val="22"/>
              </w:rPr>
              <w:t xml:space="preserve"> theo hợp Phụ lục</w:t>
            </w:r>
          </w:p>
        </w:tc>
        <w:tc>
          <w:tcPr>
            <w:tcW w:w="3182" w:type="dxa"/>
          </w:tcPr>
          <w:p w14:paraId="115D99C2" w14:textId="4588D758"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4FF123FB" w14:textId="77777777" w:rsidTr="00CB02FA">
        <w:tc>
          <w:tcPr>
            <w:tcW w:w="625" w:type="dxa"/>
          </w:tcPr>
          <w:p w14:paraId="7D314794"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6693FDC3" w14:textId="6AF80B1E" w:rsidR="002F0AC3" w:rsidRPr="00070528" w:rsidRDefault="002F0AC3" w:rsidP="002F0AC3">
            <w:pPr>
              <w:spacing w:before="74" w:after="37"/>
              <w:ind w:left="12"/>
              <w:rPr>
                <w:rFonts w:cs="Tahoma"/>
                <w:sz w:val="22"/>
                <w:szCs w:val="22"/>
              </w:rPr>
            </w:pPr>
            <w:r w:rsidRPr="00070528">
              <w:rPr>
                <w:rFonts w:cs="Tahoma"/>
                <w:sz w:val="22"/>
                <w:szCs w:val="22"/>
              </w:rPr>
              <w:t>Mã lỗi</w:t>
            </w:r>
          </w:p>
        </w:tc>
        <w:tc>
          <w:tcPr>
            <w:tcW w:w="1911" w:type="dxa"/>
          </w:tcPr>
          <w:p w14:paraId="567B0B90" w14:textId="127A1DEA"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49777877" w14:textId="44A1EA10" w:rsidR="002F0AC3" w:rsidRPr="00070528" w:rsidRDefault="002F0AC3" w:rsidP="002F0AC3">
            <w:pPr>
              <w:spacing w:before="74" w:after="37"/>
              <w:ind w:left="337"/>
              <w:rPr>
                <w:rFonts w:cs="Tahoma"/>
                <w:sz w:val="22"/>
                <w:szCs w:val="22"/>
              </w:rPr>
            </w:pPr>
          </w:p>
        </w:tc>
        <w:tc>
          <w:tcPr>
            <w:tcW w:w="5200" w:type="dxa"/>
          </w:tcPr>
          <w:p w14:paraId="07554F51" w14:textId="2EC7072E" w:rsidR="002F0AC3" w:rsidRPr="00070528" w:rsidRDefault="002F0AC3" w:rsidP="002F0AC3">
            <w:pPr>
              <w:spacing w:before="74" w:after="37"/>
              <w:ind w:left="39"/>
              <w:rPr>
                <w:rFonts w:cs="Tahoma"/>
                <w:sz w:val="22"/>
                <w:szCs w:val="22"/>
              </w:rPr>
            </w:pPr>
            <w:r w:rsidRPr="00070528">
              <w:rPr>
                <w:rFonts w:cs="Tahoma"/>
                <w:sz w:val="22"/>
                <w:szCs w:val="22"/>
              </w:rPr>
              <w:t>Hiển thị mã lỗi của Cavet (nếu có)</w:t>
            </w:r>
          </w:p>
        </w:tc>
        <w:tc>
          <w:tcPr>
            <w:tcW w:w="3182" w:type="dxa"/>
          </w:tcPr>
          <w:p w14:paraId="125A32F4" w14:textId="791F5C8A" w:rsidR="002F0AC3" w:rsidRPr="00070528" w:rsidRDefault="002F0AC3" w:rsidP="002F0AC3">
            <w:pPr>
              <w:spacing w:before="74" w:after="37"/>
              <w:ind w:left="0"/>
              <w:rPr>
                <w:rFonts w:cs="Tahoma"/>
                <w:sz w:val="22"/>
                <w:szCs w:val="22"/>
              </w:rPr>
            </w:pPr>
            <w:r w:rsidRPr="00070528">
              <w:rPr>
                <w:rFonts w:cs="Tahoma"/>
                <w:sz w:val="22"/>
                <w:szCs w:val="22"/>
              </w:rPr>
              <w:t>Lấy từ trường mã lỗi ở</w:t>
            </w:r>
            <w:r w:rsidR="006172B8" w:rsidRPr="00070528">
              <w:rPr>
                <w:rFonts w:cs="Tahoma"/>
                <w:sz w:val="22"/>
                <w:szCs w:val="22"/>
              </w:rPr>
              <w:t xml:space="preserve"> màn hình SC07</w:t>
            </w:r>
          </w:p>
          <w:p w14:paraId="6ED080FC" w14:textId="022746B6"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25645BD3" w14:textId="77777777" w:rsidTr="00CB02FA">
        <w:tc>
          <w:tcPr>
            <w:tcW w:w="625" w:type="dxa"/>
          </w:tcPr>
          <w:p w14:paraId="330303A7"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5AFF8A2" w14:textId="4FDE3282" w:rsidR="002F0AC3" w:rsidRPr="00070528" w:rsidRDefault="002F0AC3" w:rsidP="002F0AC3">
            <w:pPr>
              <w:spacing w:before="74" w:after="37"/>
              <w:ind w:left="12"/>
              <w:rPr>
                <w:rFonts w:cs="Tahoma"/>
                <w:sz w:val="22"/>
                <w:szCs w:val="22"/>
              </w:rPr>
            </w:pPr>
            <w:r w:rsidRPr="00070528">
              <w:rPr>
                <w:rFonts w:cs="Tahoma"/>
                <w:sz w:val="22"/>
                <w:szCs w:val="22"/>
              </w:rPr>
              <w:t>Ghi chú lỗi</w:t>
            </w:r>
          </w:p>
        </w:tc>
        <w:tc>
          <w:tcPr>
            <w:tcW w:w="1911" w:type="dxa"/>
          </w:tcPr>
          <w:p w14:paraId="1AE225F6" w14:textId="5FB2F605"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70D7104D" w14:textId="77777777" w:rsidR="002F0AC3" w:rsidRPr="00070528" w:rsidRDefault="002F0AC3" w:rsidP="002F0AC3">
            <w:pPr>
              <w:spacing w:before="74" w:after="37"/>
              <w:ind w:left="337"/>
              <w:rPr>
                <w:rFonts w:cs="Tahoma"/>
                <w:sz w:val="22"/>
                <w:szCs w:val="22"/>
              </w:rPr>
            </w:pPr>
          </w:p>
        </w:tc>
        <w:tc>
          <w:tcPr>
            <w:tcW w:w="5200" w:type="dxa"/>
          </w:tcPr>
          <w:p w14:paraId="0599542F" w14:textId="6F84EB63" w:rsidR="002F0AC3" w:rsidRPr="00070528" w:rsidRDefault="002F0AC3" w:rsidP="002F0AC3">
            <w:pPr>
              <w:spacing w:before="74" w:after="37"/>
              <w:ind w:left="39"/>
              <w:rPr>
                <w:rFonts w:cs="Tahoma"/>
                <w:sz w:val="22"/>
                <w:szCs w:val="22"/>
              </w:rPr>
            </w:pPr>
            <w:r w:rsidRPr="00070528">
              <w:rPr>
                <w:rFonts w:cs="Tahoma"/>
                <w:sz w:val="22"/>
                <w:szCs w:val="22"/>
              </w:rPr>
              <w:t>Hiển thị Ghi chú lỗi của Cavet (nếu có)</w:t>
            </w:r>
          </w:p>
        </w:tc>
        <w:tc>
          <w:tcPr>
            <w:tcW w:w="3182" w:type="dxa"/>
          </w:tcPr>
          <w:p w14:paraId="27BE3A5B" w14:textId="2F909CD2" w:rsidR="002F0AC3" w:rsidRPr="00070528" w:rsidRDefault="002F0AC3" w:rsidP="002F0AC3">
            <w:pPr>
              <w:spacing w:before="74" w:after="37"/>
              <w:ind w:left="0"/>
              <w:rPr>
                <w:rFonts w:cs="Tahoma"/>
                <w:sz w:val="22"/>
                <w:szCs w:val="22"/>
              </w:rPr>
            </w:pPr>
            <w:r w:rsidRPr="00070528">
              <w:rPr>
                <w:rFonts w:cs="Tahoma"/>
                <w:sz w:val="22"/>
                <w:szCs w:val="22"/>
              </w:rPr>
              <w:t>Lấy từ trường ghi chú lỗi ở</w:t>
            </w:r>
            <w:r w:rsidR="006172B8" w:rsidRPr="00070528">
              <w:rPr>
                <w:rFonts w:cs="Tahoma"/>
                <w:sz w:val="22"/>
                <w:szCs w:val="22"/>
              </w:rPr>
              <w:t xml:space="preserve"> màn hình SC07</w:t>
            </w:r>
          </w:p>
          <w:p w14:paraId="663F4C70" w14:textId="3D752E08"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53BC6043" w14:textId="77777777" w:rsidTr="00CB02FA">
        <w:tc>
          <w:tcPr>
            <w:tcW w:w="625" w:type="dxa"/>
          </w:tcPr>
          <w:p w14:paraId="2EC5DE03"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7E2D661" w14:textId="77777777" w:rsidR="002F0AC3" w:rsidRPr="00070528" w:rsidRDefault="002F0AC3" w:rsidP="002F0AC3">
            <w:pPr>
              <w:spacing w:before="74" w:after="37"/>
              <w:ind w:left="12"/>
              <w:rPr>
                <w:rFonts w:cs="Tahoma"/>
                <w:sz w:val="22"/>
                <w:szCs w:val="22"/>
              </w:rPr>
            </w:pPr>
            <w:r w:rsidRPr="00070528">
              <w:rPr>
                <w:rFonts w:cs="Tahoma"/>
                <w:sz w:val="22"/>
                <w:szCs w:val="22"/>
              </w:rPr>
              <w:t>Trạng thái lưu kho</w:t>
            </w:r>
          </w:p>
        </w:tc>
        <w:tc>
          <w:tcPr>
            <w:tcW w:w="1911" w:type="dxa"/>
          </w:tcPr>
          <w:p w14:paraId="54473768" w14:textId="408BFE1A"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4B256779" w14:textId="77777777" w:rsidR="002F0AC3" w:rsidRPr="00070528" w:rsidRDefault="002F0AC3" w:rsidP="002F0AC3">
            <w:pPr>
              <w:spacing w:before="74" w:after="37"/>
              <w:ind w:left="337"/>
              <w:rPr>
                <w:rFonts w:cs="Tahoma"/>
                <w:sz w:val="22"/>
                <w:szCs w:val="22"/>
              </w:rPr>
            </w:pPr>
            <w:r w:rsidRPr="00070528">
              <w:rPr>
                <w:rFonts w:cs="Tahoma"/>
                <w:sz w:val="22"/>
                <w:szCs w:val="22"/>
              </w:rPr>
              <w:t>X</w:t>
            </w:r>
          </w:p>
        </w:tc>
        <w:tc>
          <w:tcPr>
            <w:tcW w:w="5200" w:type="dxa"/>
          </w:tcPr>
          <w:p w14:paraId="74FF6CDD" w14:textId="4958EDA6" w:rsidR="002F0AC3" w:rsidRPr="00070528" w:rsidRDefault="002F0AC3">
            <w:pPr>
              <w:spacing w:before="74" w:after="37"/>
              <w:ind w:left="39"/>
              <w:rPr>
                <w:rFonts w:cs="Tahoma"/>
                <w:sz w:val="22"/>
                <w:szCs w:val="22"/>
              </w:rPr>
            </w:pPr>
            <w:r w:rsidRPr="00070528">
              <w:rPr>
                <w:rFonts w:cs="Tahoma"/>
                <w:sz w:val="22"/>
                <w:szCs w:val="22"/>
              </w:rPr>
              <w:t xml:space="preserve">Hiển thị trạng thái lưu kho của </w:t>
            </w:r>
            <w:r w:rsidR="006D3C83" w:rsidRPr="00070528">
              <w:rPr>
                <w:rFonts w:cs="Tahoma"/>
                <w:sz w:val="22"/>
                <w:szCs w:val="22"/>
              </w:rPr>
              <w:t>cavet</w:t>
            </w:r>
          </w:p>
        </w:tc>
        <w:tc>
          <w:tcPr>
            <w:tcW w:w="3182" w:type="dxa"/>
          </w:tcPr>
          <w:p w14:paraId="0600474F"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0EF3BA53" w14:textId="77777777" w:rsidTr="00CB02FA">
        <w:tc>
          <w:tcPr>
            <w:tcW w:w="625" w:type="dxa"/>
          </w:tcPr>
          <w:p w14:paraId="6E481F91"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5FEFF9C1" w14:textId="2AAA55A7" w:rsidR="002F0AC3" w:rsidRPr="00070528" w:rsidRDefault="002F0AC3">
            <w:pPr>
              <w:spacing w:before="74" w:after="37"/>
              <w:ind w:left="12"/>
              <w:rPr>
                <w:rFonts w:cs="Tahoma"/>
                <w:sz w:val="22"/>
                <w:szCs w:val="22"/>
              </w:rPr>
            </w:pPr>
            <w:r w:rsidRPr="00070528">
              <w:rPr>
                <w:rFonts w:cs="Tahoma"/>
                <w:sz w:val="22"/>
                <w:szCs w:val="22"/>
              </w:rPr>
              <w:t xml:space="preserve">User </w:t>
            </w:r>
            <w:r w:rsidR="00B01185" w:rsidRPr="00070528">
              <w:rPr>
                <w:rFonts w:cs="Tahoma"/>
                <w:sz w:val="22"/>
                <w:szCs w:val="22"/>
              </w:rPr>
              <w:t>VH2</w:t>
            </w:r>
          </w:p>
        </w:tc>
        <w:tc>
          <w:tcPr>
            <w:tcW w:w="1911" w:type="dxa"/>
          </w:tcPr>
          <w:p w14:paraId="144D5987" w14:textId="74E6AAFC"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76703F8B" w14:textId="2579B3DD" w:rsidR="002F0AC3" w:rsidRPr="00070528" w:rsidRDefault="002F0AC3" w:rsidP="002F0AC3">
            <w:pPr>
              <w:spacing w:before="74" w:after="37"/>
              <w:ind w:left="337"/>
              <w:rPr>
                <w:rFonts w:cs="Tahoma"/>
                <w:sz w:val="22"/>
                <w:szCs w:val="22"/>
              </w:rPr>
            </w:pPr>
            <w:r w:rsidRPr="00070528">
              <w:rPr>
                <w:rFonts w:cs="Tahoma"/>
                <w:sz w:val="22"/>
                <w:szCs w:val="22"/>
              </w:rPr>
              <w:t>X</w:t>
            </w:r>
          </w:p>
        </w:tc>
        <w:tc>
          <w:tcPr>
            <w:tcW w:w="5200" w:type="dxa"/>
          </w:tcPr>
          <w:p w14:paraId="4B42BDD8" w14:textId="7CB1A0F3" w:rsidR="002F0AC3" w:rsidRPr="00070528" w:rsidRDefault="002F0AC3" w:rsidP="002F0AC3">
            <w:pPr>
              <w:spacing w:before="74" w:after="37"/>
              <w:ind w:left="39"/>
              <w:rPr>
                <w:rFonts w:cs="Tahoma"/>
                <w:sz w:val="22"/>
                <w:szCs w:val="22"/>
              </w:rPr>
            </w:pPr>
            <w:r w:rsidRPr="00070528">
              <w:rPr>
                <w:rFonts w:cs="Tahoma"/>
                <w:sz w:val="22"/>
                <w:szCs w:val="22"/>
              </w:rPr>
              <w:t>Hiển thị user của nhân viên VH2 đã chuyển hồ sơ sang lưu kho lần gần nhất</w:t>
            </w:r>
          </w:p>
        </w:tc>
        <w:tc>
          <w:tcPr>
            <w:tcW w:w="3182" w:type="dxa"/>
          </w:tcPr>
          <w:p w14:paraId="5A79D52B" w14:textId="5C513E76"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E3167D" w:rsidRPr="00070528" w14:paraId="31CDFBAE" w14:textId="77777777" w:rsidTr="00CB02FA">
        <w:tc>
          <w:tcPr>
            <w:tcW w:w="625" w:type="dxa"/>
          </w:tcPr>
          <w:p w14:paraId="1B1C04E1" w14:textId="77777777" w:rsidR="00E3167D" w:rsidRPr="00070528" w:rsidRDefault="00E3167D"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1CF3E3CA" w14:textId="77777777" w:rsidR="00E3167D" w:rsidRPr="00070528" w:rsidRDefault="00E3167D" w:rsidP="00842577">
            <w:pPr>
              <w:spacing w:before="74" w:after="37"/>
              <w:ind w:left="12"/>
              <w:rPr>
                <w:rFonts w:cs="Tahoma"/>
                <w:sz w:val="22"/>
                <w:szCs w:val="22"/>
              </w:rPr>
            </w:pPr>
            <w:r w:rsidRPr="00070528">
              <w:rPr>
                <w:rFonts w:cs="Tahoma"/>
                <w:sz w:val="22"/>
                <w:szCs w:val="22"/>
              </w:rPr>
              <w:t>Mã lưu kho</w:t>
            </w:r>
          </w:p>
        </w:tc>
        <w:tc>
          <w:tcPr>
            <w:tcW w:w="1911" w:type="dxa"/>
          </w:tcPr>
          <w:p w14:paraId="53766AC3" w14:textId="77777777" w:rsidR="00E3167D" w:rsidRPr="00070528" w:rsidRDefault="00E3167D" w:rsidP="00842577">
            <w:pPr>
              <w:spacing w:before="74" w:after="37"/>
              <w:ind w:left="60"/>
              <w:rPr>
                <w:rFonts w:cs="Tahoma"/>
                <w:sz w:val="22"/>
                <w:szCs w:val="22"/>
              </w:rPr>
            </w:pPr>
            <w:r w:rsidRPr="00070528">
              <w:rPr>
                <w:rFonts w:cs="Tahoma"/>
                <w:sz w:val="22"/>
                <w:szCs w:val="22"/>
              </w:rPr>
              <w:t>Text</w:t>
            </w:r>
          </w:p>
        </w:tc>
        <w:tc>
          <w:tcPr>
            <w:tcW w:w="1401" w:type="dxa"/>
          </w:tcPr>
          <w:p w14:paraId="00EAA564" w14:textId="77777777" w:rsidR="00E3167D" w:rsidRPr="00070528" w:rsidRDefault="00E3167D" w:rsidP="00842577">
            <w:pPr>
              <w:spacing w:before="74" w:after="37"/>
              <w:ind w:left="337"/>
              <w:rPr>
                <w:rFonts w:cs="Tahoma"/>
                <w:sz w:val="22"/>
                <w:szCs w:val="22"/>
              </w:rPr>
            </w:pPr>
          </w:p>
        </w:tc>
        <w:tc>
          <w:tcPr>
            <w:tcW w:w="5200" w:type="dxa"/>
          </w:tcPr>
          <w:p w14:paraId="44D7AC0B" w14:textId="77777777" w:rsidR="00E3167D" w:rsidRPr="00070528" w:rsidRDefault="00E3167D" w:rsidP="00842577">
            <w:pPr>
              <w:spacing w:before="74" w:after="37"/>
              <w:ind w:left="39"/>
              <w:rPr>
                <w:rFonts w:cs="Tahoma"/>
                <w:sz w:val="22"/>
                <w:szCs w:val="22"/>
              </w:rPr>
            </w:pPr>
            <w:r w:rsidRPr="00070528">
              <w:rPr>
                <w:rFonts w:cs="Tahoma"/>
                <w:sz w:val="22"/>
                <w:szCs w:val="22"/>
              </w:rPr>
              <w:t>Hiển thị mã lưu kho của Cavet (nếu có)</w:t>
            </w:r>
          </w:p>
        </w:tc>
        <w:tc>
          <w:tcPr>
            <w:tcW w:w="3182" w:type="dxa"/>
          </w:tcPr>
          <w:p w14:paraId="20EFFD1D" w14:textId="77777777" w:rsidR="00E3167D" w:rsidRPr="00070528" w:rsidRDefault="00E3167D" w:rsidP="00842577">
            <w:pPr>
              <w:spacing w:before="74" w:after="37"/>
              <w:ind w:left="0"/>
              <w:rPr>
                <w:rFonts w:cs="Tahoma"/>
                <w:sz w:val="22"/>
                <w:szCs w:val="22"/>
              </w:rPr>
            </w:pPr>
            <w:r w:rsidRPr="00070528">
              <w:rPr>
                <w:rFonts w:cs="Tahoma"/>
                <w:sz w:val="22"/>
                <w:szCs w:val="22"/>
              </w:rPr>
              <w:t>Không cho sửa</w:t>
            </w:r>
          </w:p>
        </w:tc>
      </w:tr>
      <w:tr w:rsidR="002F0AC3" w:rsidRPr="00070528" w14:paraId="06496403" w14:textId="77777777" w:rsidTr="00CB02FA">
        <w:tc>
          <w:tcPr>
            <w:tcW w:w="625" w:type="dxa"/>
          </w:tcPr>
          <w:p w14:paraId="1D374B93"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6D5B1992" w14:textId="1C968323" w:rsidR="002F0AC3" w:rsidRPr="00070528" w:rsidRDefault="002F0AC3" w:rsidP="002F0AC3">
            <w:pPr>
              <w:spacing w:before="74" w:after="37"/>
              <w:ind w:left="12"/>
              <w:rPr>
                <w:rFonts w:cs="Tahoma"/>
                <w:sz w:val="22"/>
                <w:szCs w:val="22"/>
              </w:rPr>
            </w:pPr>
            <w:r w:rsidRPr="00070528">
              <w:rPr>
                <w:rFonts w:cs="Tahoma"/>
                <w:sz w:val="22"/>
                <w:szCs w:val="22"/>
              </w:rPr>
              <w:t>User lưu kho</w:t>
            </w:r>
          </w:p>
        </w:tc>
        <w:tc>
          <w:tcPr>
            <w:tcW w:w="1911" w:type="dxa"/>
          </w:tcPr>
          <w:p w14:paraId="5AF0E7B4" w14:textId="6EBFB8CA"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66F5D35B" w14:textId="77777777" w:rsidR="002F0AC3" w:rsidRPr="00070528" w:rsidRDefault="002F0AC3" w:rsidP="002F0AC3">
            <w:pPr>
              <w:spacing w:before="74" w:after="37"/>
              <w:ind w:left="337"/>
              <w:rPr>
                <w:rFonts w:cs="Tahoma"/>
                <w:sz w:val="22"/>
                <w:szCs w:val="22"/>
              </w:rPr>
            </w:pPr>
          </w:p>
        </w:tc>
        <w:tc>
          <w:tcPr>
            <w:tcW w:w="5200" w:type="dxa"/>
          </w:tcPr>
          <w:p w14:paraId="7FBA4AA2" w14:textId="540C3DB4" w:rsidR="002F0AC3" w:rsidRPr="00070528" w:rsidRDefault="002F0AC3" w:rsidP="002F0AC3">
            <w:pPr>
              <w:spacing w:before="74" w:after="37"/>
              <w:ind w:left="39"/>
              <w:rPr>
                <w:rFonts w:cs="Tahoma"/>
                <w:sz w:val="22"/>
                <w:szCs w:val="22"/>
              </w:rPr>
            </w:pPr>
            <w:r w:rsidRPr="00070528">
              <w:rPr>
                <w:rFonts w:cs="Tahoma"/>
                <w:sz w:val="22"/>
                <w:szCs w:val="22"/>
              </w:rPr>
              <w:t>Hiển thị user của nhân viên lưu kho (nếu có)</w:t>
            </w:r>
          </w:p>
        </w:tc>
        <w:tc>
          <w:tcPr>
            <w:tcW w:w="3182" w:type="dxa"/>
          </w:tcPr>
          <w:p w14:paraId="28CE1D5E" w14:textId="135E9D3E"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2F0AC3" w:rsidRPr="00070528" w14:paraId="3B966405" w14:textId="77777777" w:rsidTr="00CB02FA">
        <w:tc>
          <w:tcPr>
            <w:tcW w:w="625" w:type="dxa"/>
          </w:tcPr>
          <w:p w14:paraId="2ADCBE3E" w14:textId="77777777" w:rsidR="002F0AC3" w:rsidRPr="00070528" w:rsidRDefault="002F0AC3"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717B13F5" w14:textId="77777777" w:rsidR="002F0AC3" w:rsidRPr="00070528" w:rsidRDefault="002F0AC3" w:rsidP="002F0AC3">
            <w:pPr>
              <w:spacing w:before="74" w:after="37"/>
              <w:ind w:left="12"/>
              <w:rPr>
                <w:rFonts w:cs="Tahoma"/>
                <w:sz w:val="22"/>
                <w:szCs w:val="22"/>
              </w:rPr>
            </w:pPr>
            <w:r w:rsidRPr="00070528">
              <w:rPr>
                <w:rFonts w:cs="Tahoma"/>
                <w:sz w:val="22"/>
                <w:szCs w:val="22"/>
              </w:rPr>
              <w:t>User lưu kho</w:t>
            </w:r>
          </w:p>
        </w:tc>
        <w:tc>
          <w:tcPr>
            <w:tcW w:w="1911" w:type="dxa"/>
          </w:tcPr>
          <w:p w14:paraId="19B98A21" w14:textId="2A8EB0EA" w:rsidR="002F0AC3" w:rsidRPr="00070528" w:rsidRDefault="002F0AC3" w:rsidP="002F0AC3">
            <w:pPr>
              <w:spacing w:before="74" w:after="37"/>
              <w:ind w:left="60"/>
              <w:rPr>
                <w:rFonts w:cs="Tahoma"/>
                <w:sz w:val="22"/>
                <w:szCs w:val="22"/>
              </w:rPr>
            </w:pPr>
            <w:r w:rsidRPr="00070528">
              <w:rPr>
                <w:rFonts w:cs="Tahoma"/>
                <w:sz w:val="22"/>
                <w:szCs w:val="22"/>
              </w:rPr>
              <w:t>Text</w:t>
            </w:r>
          </w:p>
        </w:tc>
        <w:tc>
          <w:tcPr>
            <w:tcW w:w="1401" w:type="dxa"/>
          </w:tcPr>
          <w:p w14:paraId="7DF4CBA8" w14:textId="77777777" w:rsidR="002F0AC3" w:rsidRPr="00070528" w:rsidRDefault="002F0AC3" w:rsidP="002F0AC3">
            <w:pPr>
              <w:spacing w:before="74" w:after="37"/>
              <w:ind w:left="337"/>
              <w:rPr>
                <w:rFonts w:cs="Tahoma"/>
                <w:sz w:val="22"/>
                <w:szCs w:val="22"/>
              </w:rPr>
            </w:pPr>
          </w:p>
        </w:tc>
        <w:tc>
          <w:tcPr>
            <w:tcW w:w="5200" w:type="dxa"/>
          </w:tcPr>
          <w:p w14:paraId="3335EAA9" w14:textId="77777777" w:rsidR="002F0AC3" w:rsidRPr="00070528" w:rsidRDefault="002F0AC3" w:rsidP="002F0AC3">
            <w:pPr>
              <w:spacing w:before="74" w:after="37"/>
              <w:ind w:left="39"/>
              <w:rPr>
                <w:rFonts w:cs="Tahoma"/>
                <w:sz w:val="22"/>
                <w:szCs w:val="22"/>
              </w:rPr>
            </w:pPr>
            <w:r w:rsidRPr="00070528">
              <w:rPr>
                <w:rFonts w:cs="Tahoma"/>
                <w:sz w:val="22"/>
                <w:szCs w:val="22"/>
              </w:rPr>
              <w:t>Hiển thị tên của nhân viên lưu kho hợp đồng (nếu có)</w:t>
            </w:r>
          </w:p>
        </w:tc>
        <w:tc>
          <w:tcPr>
            <w:tcW w:w="3182" w:type="dxa"/>
          </w:tcPr>
          <w:p w14:paraId="36782E56" w14:textId="77777777" w:rsidR="002F0AC3" w:rsidRPr="00070528" w:rsidRDefault="002F0AC3" w:rsidP="002F0AC3">
            <w:pPr>
              <w:spacing w:before="74" w:after="37"/>
              <w:ind w:left="0"/>
              <w:rPr>
                <w:rFonts w:cs="Tahoma"/>
                <w:sz w:val="22"/>
                <w:szCs w:val="22"/>
              </w:rPr>
            </w:pPr>
            <w:r w:rsidRPr="00070528">
              <w:rPr>
                <w:rFonts w:cs="Tahoma"/>
                <w:sz w:val="22"/>
                <w:szCs w:val="22"/>
              </w:rPr>
              <w:t>Không cho sửa</w:t>
            </w:r>
          </w:p>
        </w:tc>
      </w:tr>
      <w:tr w:rsidR="00340040" w:rsidRPr="00070528" w14:paraId="7F2319A4" w14:textId="77777777" w:rsidTr="00CB02FA">
        <w:tc>
          <w:tcPr>
            <w:tcW w:w="625" w:type="dxa"/>
          </w:tcPr>
          <w:p w14:paraId="18B62FBF" w14:textId="77777777" w:rsidR="00340040" w:rsidRPr="00070528" w:rsidRDefault="00340040" w:rsidP="00CB02FA">
            <w:pPr>
              <w:pStyle w:val="ListParagraph"/>
              <w:numPr>
                <w:ilvl w:val="0"/>
                <w:numId w:val="57"/>
              </w:numPr>
              <w:tabs>
                <w:tab w:val="left" w:pos="223"/>
              </w:tabs>
              <w:spacing w:before="74" w:after="37"/>
              <w:ind w:left="264" w:hanging="223"/>
              <w:rPr>
                <w:rFonts w:cs="Tahoma"/>
                <w:sz w:val="22"/>
                <w:szCs w:val="22"/>
              </w:rPr>
            </w:pPr>
          </w:p>
        </w:tc>
        <w:tc>
          <w:tcPr>
            <w:tcW w:w="1784" w:type="dxa"/>
          </w:tcPr>
          <w:p w14:paraId="205276A6" w14:textId="77777777" w:rsidR="00340040" w:rsidRPr="00070528" w:rsidRDefault="00340040" w:rsidP="00842577">
            <w:pPr>
              <w:spacing w:before="74" w:after="37"/>
              <w:ind w:left="12"/>
              <w:rPr>
                <w:rFonts w:cs="Tahoma"/>
                <w:sz w:val="22"/>
                <w:szCs w:val="22"/>
              </w:rPr>
            </w:pPr>
            <w:r w:rsidRPr="00070528">
              <w:rPr>
                <w:rFonts w:cs="Tahoma"/>
                <w:sz w:val="22"/>
                <w:szCs w:val="22"/>
              </w:rPr>
              <w:t>Ngày lưu kho</w:t>
            </w:r>
          </w:p>
        </w:tc>
        <w:tc>
          <w:tcPr>
            <w:tcW w:w="1911" w:type="dxa"/>
          </w:tcPr>
          <w:p w14:paraId="169E83FE" w14:textId="77777777" w:rsidR="00340040" w:rsidRPr="00070528" w:rsidRDefault="00340040" w:rsidP="00842577">
            <w:pPr>
              <w:spacing w:before="74" w:after="37"/>
              <w:ind w:left="60"/>
              <w:rPr>
                <w:rFonts w:cs="Tahoma"/>
                <w:sz w:val="22"/>
                <w:szCs w:val="22"/>
              </w:rPr>
            </w:pPr>
            <w:r w:rsidRPr="00070528">
              <w:rPr>
                <w:rFonts w:cs="Tahoma"/>
                <w:sz w:val="22"/>
                <w:szCs w:val="22"/>
              </w:rPr>
              <w:t>Date</w:t>
            </w:r>
          </w:p>
        </w:tc>
        <w:tc>
          <w:tcPr>
            <w:tcW w:w="1401" w:type="dxa"/>
          </w:tcPr>
          <w:p w14:paraId="5A3A57E7" w14:textId="77777777" w:rsidR="00340040" w:rsidRPr="00070528" w:rsidRDefault="00340040" w:rsidP="00842577">
            <w:pPr>
              <w:spacing w:before="74" w:after="37"/>
              <w:ind w:left="337"/>
              <w:rPr>
                <w:rFonts w:cs="Tahoma"/>
                <w:sz w:val="22"/>
                <w:szCs w:val="22"/>
              </w:rPr>
            </w:pPr>
            <w:r w:rsidRPr="00070528">
              <w:rPr>
                <w:rFonts w:cs="Tahoma"/>
                <w:sz w:val="22"/>
                <w:szCs w:val="22"/>
              </w:rPr>
              <w:t>X</w:t>
            </w:r>
          </w:p>
        </w:tc>
        <w:tc>
          <w:tcPr>
            <w:tcW w:w="5200" w:type="dxa"/>
          </w:tcPr>
          <w:p w14:paraId="0B4B0E57" w14:textId="77777777" w:rsidR="00340040" w:rsidRPr="00070528" w:rsidRDefault="00340040" w:rsidP="00842577">
            <w:pPr>
              <w:spacing w:before="74" w:after="37"/>
              <w:ind w:left="39"/>
              <w:rPr>
                <w:rFonts w:cs="Tahoma"/>
                <w:sz w:val="22"/>
                <w:szCs w:val="22"/>
              </w:rPr>
            </w:pPr>
            <w:r w:rsidRPr="00070528">
              <w:rPr>
                <w:rFonts w:cs="Tahoma"/>
                <w:sz w:val="22"/>
                <w:szCs w:val="22"/>
              </w:rPr>
              <w:t>Hiển thị ngày lưu kho của Cavet (nếu có)</w:t>
            </w:r>
          </w:p>
        </w:tc>
        <w:tc>
          <w:tcPr>
            <w:tcW w:w="3182" w:type="dxa"/>
          </w:tcPr>
          <w:p w14:paraId="5971D5C7" w14:textId="77777777" w:rsidR="00340040" w:rsidRPr="00070528" w:rsidRDefault="00340040" w:rsidP="00842577">
            <w:pPr>
              <w:spacing w:before="74" w:after="37"/>
              <w:ind w:left="0"/>
              <w:rPr>
                <w:rFonts w:cs="Tahoma"/>
                <w:sz w:val="22"/>
                <w:szCs w:val="22"/>
              </w:rPr>
            </w:pPr>
            <w:r w:rsidRPr="00070528">
              <w:rPr>
                <w:rFonts w:cs="Tahoma"/>
                <w:sz w:val="22"/>
                <w:szCs w:val="22"/>
              </w:rPr>
              <w:t>Không cho sửa</w:t>
            </w:r>
          </w:p>
        </w:tc>
      </w:tr>
    </w:tbl>
    <w:p w14:paraId="420AF5DF" w14:textId="77777777" w:rsidR="003B2897" w:rsidRPr="00070528" w:rsidRDefault="003B2897" w:rsidP="003B2897">
      <w:pPr>
        <w:ind w:left="-142"/>
        <w:rPr>
          <w:noProof/>
        </w:rPr>
      </w:pPr>
    </w:p>
    <w:p w14:paraId="62FCC671" w14:textId="03E3C760" w:rsidR="00CA45CB" w:rsidRPr="00070528" w:rsidRDefault="00FA41F0" w:rsidP="00F565CD">
      <w:pPr>
        <w:pStyle w:val="BodyText"/>
        <w:numPr>
          <w:ilvl w:val="3"/>
          <w:numId w:val="68"/>
        </w:numPr>
        <w:ind w:left="1701" w:hanging="283"/>
        <w:outlineLvl w:val="3"/>
        <w:rPr>
          <w:sz w:val="22"/>
          <w:szCs w:val="20"/>
          <w:lang w:val="en-US" w:eastAsia="en-AU"/>
        </w:rPr>
      </w:pPr>
      <w:bookmarkStart w:id="59" w:name="_Toc522716990"/>
      <w:r w:rsidRPr="00070528">
        <w:rPr>
          <w:sz w:val="22"/>
          <w:szCs w:val="20"/>
          <w:lang w:val="en-US" w:eastAsia="en-AU"/>
        </w:rPr>
        <w:t>Luồng xử lý</w:t>
      </w:r>
      <w:bookmarkEnd w:id="59"/>
    </w:p>
    <w:tbl>
      <w:tblPr>
        <w:tblStyle w:val="TableGrid"/>
        <w:tblW w:w="14176" w:type="dxa"/>
        <w:tblInd w:w="-147" w:type="dxa"/>
        <w:tblLook w:val="04A0" w:firstRow="1" w:lastRow="0" w:firstColumn="1" w:lastColumn="0" w:noHBand="0" w:noVBand="1"/>
      </w:tblPr>
      <w:tblGrid>
        <w:gridCol w:w="811"/>
        <w:gridCol w:w="2741"/>
        <w:gridCol w:w="5521"/>
        <w:gridCol w:w="5103"/>
      </w:tblGrid>
      <w:tr w:rsidR="00063EA9" w:rsidRPr="00070528" w14:paraId="2F129E7D" w14:textId="73778D40" w:rsidTr="007F0E5E">
        <w:trPr>
          <w:tblHeader/>
        </w:trPr>
        <w:tc>
          <w:tcPr>
            <w:tcW w:w="811" w:type="dxa"/>
            <w:shd w:val="clear" w:color="auto" w:fill="D9D9D9" w:themeFill="background1" w:themeFillShade="D9"/>
          </w:tcPr>
          <w:p w14:paraId="3C0B5DA3" w14:textId="77777777" w:rsidR="00063EA9" w:rsidRPr="00070528" w:rsidRDefault="00063EA9" w:rsidP="00BF479E">
            <w:pPr>
              <w:spacing w:before="74" w:after="37"/>
              <w:ind w:left="0"/>
              <w:jc w:val="center"/>
              <w:rPr>
                <w:rFonts w:cs="Tahoma"/>
                <w:b/>
                <w:sz w:val="22"/>
                <w:szCs w:val="22"/>
              </w:rPr>
            </w:pPr>
            <w:r w:rsidRPr="00070528">
              <w:rPr>
                <w:rFonts w:cs="Tahoma"/>
                <w:b/>
                <w:sz w:val="22"/>
                <w:szCs w:val="22"/>
              </w:rPr>
              <w:t>Bước</w:t>
            </w:r>
          </w:p>
        </w:tc>
        <w:tc>
          <w:tcPr>
            <w:tcW w:w="2741" w:type="dxa"/>
            <w:shd w:val="clear" w:color="auto" w:fill="D9D9D9" w:themeFill="background1" w:themeFillShade="D9"/>
          </w:tcPr>
          <w:p w14:paraId="1B1404AB" w14:textId="77777777" w:rsidR="00063EA9" w:rsidRPr="00070528" w:rsidRDefault="00063EA9" w:rsidP="00BF479E">
            <w:pPr>
              <w:spacing w:before="74" w:after="37"/>
              <w:ind w:left="0"/>
              <w:jc w:val="center"/>
              <w:rPr>
                <w:rFonts w:cs="Tahoma"/>
                <w:b/>
                <w:sz w:val="22"/>
                <w:szCs w:val="22"/>
              </w:rPr>
            </w:pPr>
            <w:r w:rsidRPr="00070528">
              <w:rPr>
                <w:rFonts w:cs="Tahoma"/>
                <w:b/>
                <w:sz w:val="22"/>
                <w:szCs w:val="22"/>
              </w:rPr>
              <w:t>Thao tác</w:t>
            </w:r>
          </w:p>
        </w:tc>
        <w:tc>
          <w:tcPr>
            <w:tcW w:w="5521" w:type="dxa"/>
            <w:shd w:val="clear" w:color="auto" w:fill="D9D9D9" w:themeFill="background1" w:themeFillShade="D9"/>
          </w:tcPr>
          <w:p w14:paraId="6A03CE6A" w14:textId="4752A13D" w:rsidR="00063EA9" w:rsidRPr="00070528" w:rsidRDefault="00063EA9" w:rsidP="00063EA9">
            <w:pPr>
              <w:spacing w:before="74" w:after="37"/>
              <w:ind w:left="0"/>
              <w:jc w:val="center"/>
              <w:rPr>
                <w:rFonts w:cs="Tahoma"/>
                <w:b/>
                <w:sz w:val="22"/>
                <w:szCs w:val="22"/>
              </w:rPr>
            </w:pPr>
            <w:r w:rsidRPr="00070528">
              <w:rPr>
                <w:rFonts w:cs="Tahoma"/>
                <w:b/>
                <w:sz w:val="22"/>
                <w:szCs w:val="22"/>
              </w:rPr>
              <w:t>Luồng Cavet</w:t>
            </w:r>
          </w:p>
        </w:tc>
        <w:tc>
          <w:tcPr>
            <w:tcW w:w="5103" w:type="dxa"/>
            <w:shd w:val="clear" w:color="auto" w:fill="D9D9D9" w:themeFill="background1" w:themeFillShade="D9"/>
          </w:tcPr>
          <w:p w14:paraId="4C72D506" w14:textId="25174B97" w:rsidR="00063EA9" w:rsidRPr="00070528" w:rsidRDefault="00960625" w:rsidP="00063EA9">
            <w:pPr>
              <w:spacing w:before="74" w:after="37"/>
              <w:ind w:left="0"/>
              <w:jc w:val="center"/>
              <w:rPr>
                <w:rFonts w:cs="Tahoma"/>
                <w:b/>
                <w:sz w:val="22"/>
                <w:szCs w:val="22"/>
              </w:rPr>
            </w:pPr>
            <w:r w:rsidRPr="00070528">
              <w:rPr>
                <w:rFonts w:cs="Tahoma"/>
                <w:b/>
                <w:sz w:val="22"/>
                <w:szCs w:val="22"/>
              </w:rPr>
              <w:t>Luồng Thư cảm ơn</w:t>
            </w:r>
          </w:p>
        </w:tc>
      </w:tr>
      <w:tr w:rsidR="002B1671" w:rsidRPr="00070528" w14:paraId="0F54948E" w14:textId="6C631BEC" w:rsidTr="007F0E5E">
        <w:tc>
          <w:tcPr>
            <w:tcW w:w="811" w:type="dxa"/>
          </w:tcPr>
          <w:p w14:paraId="7856DD0D" w14:textId="71AE58C2" w:rsidR="002B1671" w:rsidRPr="00070528" w:rsidRDefault="002B1671" w:rsidP="000C1FDD">
            <w:pPr>
              <w:pStyle w:val="ListParagraph"/>
              <w:numPr>
                <w:ilvl w:val="0"/>
                <w:numId w:val="59"/>
              </w:numPr>
              <w:spacing w:before="74" w:after="37"/>
              <w:ind w:left="446" w:hanging="223"/>
              <w:rPr>
                <w:sz w:val="22"/>
              </w:rPr>
            </w:pPr>
          </w:p>
        </w:tc>
        <w:tc>
          <w:tcPr>
            <w:tcW w:w="2741" w:type="dxa"/>
          </w:tcPr>
          <w:p w14:paraId="376B2C0B" w14:textId="277159AF" w:rsidR="002B1671" w:rsidRPr="00070528" w:rsidRDefault="002B1671" w:rsidP="00BF479E">
            <w:pPr>
              <w:spacing w:before="74" w:after="37"/>
              <w:ind w:left="0"/>
              <w:rPr>
                <w:sz w:val="22"/>
              </w:rPr>
            </w:pPr>
            <w:r w:rsidRPr="00070528">
              <w:rPr>
                <w:sz w:val="22"/>
              </w:rPr>
              <w:t>Người dùng mở màn hình SC010</w:t>
            </w:r>
          </w:p>
        </w:tc>
        <w:tc>
          <w:tcPr>
            <w:tcW w:w="10624" w:type="dxa"/>
            <w:gridSpan w:val="2"/>
          </w:tcPr>
          <w:p w14:paraId="078F5914" w14:textId="77777777" w:rsidR="002B1671" w:rsidRPr="00070528" w:rsidRDefault="002B1671" w:rsidP="00BF479E">
            <w:pPr>
              <w:spacing w:before="74" w:after="37"/>
              <w:ind w:left="0"/>
              <w:rPr>
                <w:sz w:val="22"/>
              </w:rPr>
            </w:pPr>
            <w:r w:rsidRPr="00070528">
              <w:rPr>
                <w:sz w:val="22"/>
              </w:rPr>
              <w:t>Hệ thống hiển thị tất cả các Cavet/Thư cảm ơn được chuyển lưu kho mà chưa được xử lý. Cụ thể:</w:t>
            </w:r>
          </w:p>
          <w:p w14:paraId="21591A7A" w14:textId="77777777" w:rsidR="002B1671" w:rsidRPr="00070528" w:rsidRDefault="002B1671" w:rsidP="00BF479E">
            <w:pPr>
              <w:pStyle w:val="ListParagraph"/>
              <w:numPr>
                <w:ilvl w:val="0"/>
                <w:numId w:val="17"/>
              </w:numPr>
              <w:spacing w:before="74" w:after="37"/>
              <w:ind w:left="446" w:hanging="223"/>
              <w:rPr>
                <w:sz w:val="22"/>
              </w:rPr>
            </w:pPr>
            <w:r w:rsidRPr="00070528">
              <w:rPr>
                <w:sz w:val="22"/>
              </w:rPr>
              <w:t>Hiển thị tất cả các Cavet/Thư cảm ơn đã chuyển lưu kho</w:t>
            </w:r>
          </w:p>
          <w:p w14:paraId="64108F50" w14:textId="35E89350" w:rsidR="002B1671" w:rsidRPr="00070528" w:rsidRDefault="002B1671">
            <w:pPr>
              <w:pStyle w:val="ListParagraph"/>
              <w:keepNext/>
              <w:numPr>
                <w:ilvl w:val="0"/>
                <w:numId w:val="17"/>
              </w:numPr>
              <w:pBdr>
                <w:top w:val="single" w:sz="3" w:space="19" w:color="auto"/>
                <w:left w:val="single" w:sz="3" w:space="19" w:color="auto"/>
                <w:bottom w:val="single" w:sz="3" w:space="19" w:color="auto"/>
                <w:right w:val="single" w:sz="3" w:space="19" w:color="auto"/>
              </w:pBdr>
              <w:shd w:val="pct5" w:color="auto" w:fill="FFFFFF"/>
              <w:spacing w:before="74" w:after="37"/>
              <w:ind w:left="446" w:hanging="223"/>
              <w:rPr>
                <w:sz w:val="22"/>
              </w:rPr>
            </w:pPr>
            <w:r w:rsidRPr="00070528">
              <w:rPr>
                <w:sz w:val="22"/>
              </w:rPr>
              <w:t>Các giấy tờ được sắp xếp theo user VH2</w:t>
            </w:r>
          </w:p>
          <w:p w14:paraId="6CF84FB8" w14:textId="635B5445" w:rsidR="002B1671" w:rsidRPr="00070528" w:rsidRDefault="002B1671" w:rsidP="00BF479E">
            <w:pPr>
              <w:pStyle w:val="ListParagraph"/>
              <w:numPr>
                <w:ilvl w:val="0"/>
                <w:numId w:val="17"/>
              </w:numPr>
              <w:spacing w:before="74" w:after="37"/>
              <w:ind w:left="446" w:hanging="223"/>
              <w:rPr>
                <w:sz w:val="22"/>
              </w:rPr>
            </w:pPr>
            <w:r w:rsidRPr="00070528">
              <w:rPr>
                <w:sz w:val="22"/>
              </w:rPr>
              <w:t>Các user được sắp xếp theo abc</w:t>
            </w:r>
          </w:p>
          <w:p w14:paraId="31331749" w14:textId="4EFDD7F2" w:rsidR="002B1671" w:rsidRPr="00070528" w:rsidRDefault="002B1671" w:rsidP="00F565CD">
            <w:pPr>
              <w:pStyle w:val="ListParagraph"/>
              <w:numPr>
                <w:ilvl w:val="0"/>
                <w:numId w:val="17"/>
              </w:numPr>
              <w:spacing w:before="74" w:after="37"/>
              <w:ind w:left="446" w:hanging="223"/>
              <w:rPr>
                <w:sz w:val="22"/>
              </w:rPr>
            </w:pPr>
            <w:r w:rsidRPr="00070528">
              <w:rPr>
                <w:sz w:val="22"/>
              </w:rPr>
              <w:t>Trong cùng 1 user, các giấy tờ sắp xếp theo thời gian xa nhất đến gần nhất</w:t>
            </w:r>
          </w:p>
        </w:tc>
      </w:tr>
      <w:tr w:rsidR="00143855" w:rsidRPr="00070528" w14:paraId="5C845686" w14:textId="10110A63" w:rsidTr="007F0E5E">
        <w:tc>
          <w:tcPr>
            <w:tcW w:w="811" w:type="dxa"/>
          </w:tcPr>
          <w:p w14:paraId="3AD3C74E" w14:textId="3FFD9042" w:rsidR="00143855" w:rsidRPr="00070528" w:rsidRDefault="00143855" w:rsidP="00CB02FA">
            <w:pPr>
              <w:pStyle w:val="ListParagraph"/>
              <w:numPr>
                <w:ilvl w:val="0"/>
                <w:numId w:val="59"/>
              </w:numPr>
              <w:spacing w:before="74" w:after="37"/>
              <w:ind w:left="446" w:hanging="223"/>
              <w:rPr>
                <w:sz w:val="22"/>
              </w:rPr>
            </w:pPr>
          </w:p>
        </w:tc>
        <w:tc>
          <w:tcPr>
            <w:tcW w:w="2741" w:type="dxa"/>
          </w:tcPr>
          <w:p w14:paraId="6991CC42" w14:textId="77777777" w:rsidR="00143855" w:rsidRPr="00070528" w:rsidRDefault="00143855" w:rsidP="00BF479E">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624" w:type="dxa"/>
            <w:gridSpan w:val="2"/>
          </w:tcPr>
          <w:p w14:paraId="000A1A5D" w14:textId="77777777" w:rsidR="00143855" w:rsidRPr="00070528" w:rsidRDefault="00143855" w:rsidP="00BF479E">
            <w:pPr>
              <w:spacing w:before="74" w:after="37"/>
              <w:ind w:left="0"/>
              <w:rPr>
                <w:sz w:val="22"/>
              </w:rPr>
            </w:pPr>
            <w:r w:rsidRPr="00070528">
              <w:rPr>
                <w:sz w:val="22"/>
              </w:rPr>
              <w:t>Hệ thống kiểm tra các điều kiện tìm kiếm:</w:t>
            </w:r>
          </w:p>
          <w:p w14:paraId="1EA2083A" w14:textId="77777777" w:rsidR="00143855" w:rsidRPr="00070528" w:rsidRDefault="00143855" w:rsidP="00BF479E">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78C83AA6" w14:textId="626CA5F5" w:rsidR="00143855" w:rsidRPr="00070528" w:rsidRDefault="00143855" w:rsidP="00F565CD">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143855" w:rsidRPr="00070528" w14:paraId="3C245FC1" w14:textId="347EE578" w:rsidTr="007F0E5E">
        <w:tc>
          <w:tcPr>
            <w:tcW w:w="811" w:type="dxa"/>
          </w:tcPr>
          <w:p w14:paraId="5BF841CC" w14:textId="77777777" w:rsidR="00143855" w:rsidRPr="00070528" w:rsidRDefault="00143855" w:rsidP="00CB02FA">
            <w:pPr>
              <w:pStyle w:val="ListParagraph"/>
              <w:numPr>
                <w:ilvl w:val="0"/>
                <w:numId w:val="59"/>
              </w:numPr>
              <w:spacing w:before="74" w:after="37"/>
              <w:ind w:left="446" w:hanging="223"/>
              <w:rPr>
                <w:sz w:val="22"/>
              </w:rPr>
            </w:pPr>
          </w:p>
        </w:tc>
        <w:tc>
          <w:tcPr>
            <w:tcW w:w="2741" w:type="dxa"/>
          </w:tcPr>
          <w:p w14:paraId="5E011742" w14:textId="77777777" w:rsidR="00143855" w:rsidRPr="00070528" w:rsidRDefault="00143855" w:rsidP="00143855">
            <w:pPr>
              <w:spacing w:before="74" w:after="37"/>
              <w:ind w:left="0"/>
              <w:rPr>
                <w:sz w:val="22"/>
              </w:rPr>
            </w:pPr>
            <w:r w:rsidRPr="00070528">
              <w:rPr>
                <w:sz w:val="22"/>
              </w:rPr>
              <w:t xml:space="preserve">Người dùng chọn giấy tờ cần xử lý bằng cách chọn </w:t>
            </w:r>
            <w:r w:rsidRPr="00070528">
              <w:rPr>
                <w:sz w:val="22"/>
              </w:rPr>
              <w:lastRenderedPageBreak/>
              <w:t>checkbox ở đầu dòng, click “Lưu kho”</w:t>
            </w:r>
          </w:p>
          <w:p w14:paraId="6AE62B3F" w14:textId="77777777" w:rsidR="00143855" w:rsidRPr="00070528" w:rsidRDefault="00143855" w:rsidP="00143855">
            <w:pPr>
              <w:spacing w:before="74" w:after="37"/>
              <w:ind w:left="0"/>
              <w:rPr>
                <w:sz w:val="22"/>
              </w:rPr>
            </w:pPr>
            <w:r w:rsidRPr="00070528">
              <w:rPr>
                <w:sz w:val="22"/>
              </w:rPr>
              <w:t xml:space="preserve">Người dùng cũng có thể chọn tất cả các dòng bằng cách check bào checkbox đầu tiên của bảng </w:t>
            </w:r>
          </w:p>
          <w:p w14:paraId="1B15FBC9" w14:textId="77777777" w:rsidR="00143855" w:rsidRPr="00070528" w:rsidRDefault="00143855" w:rsidP="00143855">
            <w:pPr>
              <w:spacing w:before="74" w:after="37"/>
              <w:ind w:left="0"/>
              <w:rPr>
                <w:sz w:val="22"/>
              </w:rPr>
            </w:pPr>
            <w:r w:rsidRPr="00070528">
              <w:rPr>
                <w:sz w:val="22"/>
              </w:rPr>
              <w:t>Hoặc dùng phím Shift or Control</w:t>
            </w:r>
          </w:p>
        </w:tc>
        <w:tc>
          <w:tcPr>
            <w:tcW w:w="5521" w:type="dxa"/>
          </w:tcPr>
          <w:p w14:paraId="35691713" w14:textId="77777777" w:rsidR="00143855" w:rsidRPr="00070528" w:rsidRDefault="00143855" w:rsidP="00143855">
            <w:pPr>
              <w:spacing w:before="74" w:after="37"/>
              <w:ind w:left="0"/>
              <w:rPr>
                <w:sz w:val="22"/>
              </w:rPr>
            </w:pPr>
            <w:r w:rsidRPr="00070528">
              <w:rPr>
                <w:sz w:val="22"/>
              </w:rPr>
              <w:lastRenderedPageBreak/>
              <w:t>Hệ thống thực hiện:</w:t>
            </w:r>
          </w:p>
          <w:p w14:paraId="1BA71191" w14:textId="04318CE4" w:rsidR="00143855" w:rsidRPr="00070528" w:rsidRDefault="00143855" w:rsidP="00143855">
            <w:pPr>
              <w:pStyle w:val="ListParagraph"/>
              <w:numPr>
                <w:ilvl w:val="0"/>
                <w:numId w:val="17"/>
              </w:numPr>
              <w:spacing w:before="74" w:after="37"/>
              <w:ind w:left="446" w:hanging="223"/>
              <w:rPr>
                <w:sz w:val="22"/>
              </w:rPr>
            </w:pPr>
            <w:r w:rsidRPr="00070528">
              <w:rPr>
                <w:sz w:val="22"/>
              </w:rPr>
              <w:t>Update trạng thái lưu kho cho Cavet:</w:t>
            </w:r>
          </w:p>
          <w:p w14:paraId="73599D19" w14:textId="09999D30" w:rsidR="00143855" w:rsidRPr="00070528" w:rsidRDefault="00143855" w:rsidP="00143855">
            <w:pPr>
              <w:pStyle w:val="ListParagraph"/>
              <w:numPr>
                <w:ilvl w:val="0"/>
                <w:numId w:val="43"/>
              </w:numPr>
              <w:spacing w:before="74" w:after="37"/>
              <w:ind w:left="892" w:hanging="223"/>
              <w:rPr>
                <w:sz w:val="22"/>
              </w:rPr>
            </w:pPr>
            <w:r w:rsidRPr="00070528">
              <w:rPr>
                <w:sz w:val="22"/>
              </w:rPr>
              <w:lastRenderedPageBreak/>
              <w:t>Với Cavet có trạng thái “Chờ lưu kho _ Hoàn chỉnh”: chuyển về “Đã lưu kho_Hoàn chỉnh”</w:t>
            </w:r>
          </w:p>
          <w:p w14:paraId="4FECB57A" w14:textId="5F82ADBC" w:rsidR="00143855" w:rsidRPr="00070528" w:rsidRDefault="00143855" w:rsidP="00143855">
            <w:pPr>
              <w:pStyle w:val="ListParagraph"/>
              <w:numPr>
                <w:ilvl w:val="0"/>
                <w:numId w:val="43"/>
              </w:numPr>
              <w:spacing w:before="74" w:after="37"/>
              <w:ind w:left="892" w:hanging="223"/>
              <w:rPr>
                <w:sz w:val="22"/>
              </w:rPr>
            </w:pPr>
            <w:r w:rsidRPr="00070528">
              <w:rPr>
                <w:sz w:val="22"/>
              </w:rPr>
              <w:t>Với cavet có trạng thái “Chờ lưu kho_Cần update lối”: chuyển về “Đã lưu kho_Cần update lỗi”</w:t>
            </w:r>
          </w:p>
          <w:p w14:paraId="334FE7D4" w14:textId="3DA0B1EA" w:rsidR="00143855" w:rsidRPr="00070528" w:rsidRDefault="00143855" w:rsidP="00143855">
            <w:pPr>
              <w:pStyle w:val="ListParagraph"/>
              <w:numPr>
                <w:ilvl w:val="0"/>
                <w:numId w:val="43"/>
              </w:numPr>
              <w:spacing w:before="74" w:after="37"/>
              <w:ind w:left="892" w:hanging="223"/>
              <w:rPr>
                <w:sz w:val="22"/>
              </w:rPr>
            </w:pPr>
            <w:r w:rsidRPr="00070528">
              <w:rPr>
                <w:sz w:val="22"/>
              </w:rPr>
              <w:t>Với cavet có trạng thái “Đã lưu kho_Hoàn chỉnh_Đang cho mượn”: chuyển về “Đã lưu kho_Hoàn chỉnh”</w:t>
            </w:r>
          </w:p>
          <w:p w14:paraId="58D639CB" w14:textId="770A6540" w:rsidR="00143855" w:rsidRPr="00070528" w:rsidRDefault="00143855" w:rsidP="00143855">
            <w:pPr>
              <w:pStyle w:val="ListParagraph"/>
              <w:numPr>
                <w:ilvl w:val="0"/>
                <w:numId w:val="43"/>
              </w:numPr>
              <w:spacing w:before="74" w:after="37"/>
              <w:ind w:left="892" w:hanging="223"/>
              <w:rPr>
                <w:sz w:val="22"/>
              </w:rPr>
            </w:pPr>
            <w:r w:rsidRPr="00070528">
              <w:rPr>
                <w:sz w:val="22"/>
              </w:rPr>
              <w:t>Với cavet có trạng thái “Đã lưu kho_Cần update lỗi_Đang cho mượn”: chuyển về “Đã lưu kho_Cần update lỗi”</w:t>
            </w:r>
          </w:p>
          <w:p w14:paraId="64DB3A24" w14:textId="257EC3CA" w:rsidR="00CB0571" w:rsidRPr="00070528" w:rsidRDefault="00CB0571" w:rsidP="00143855">
            <w:pPr>
              <w:pStyle w:val="ListParagraph"/>
              <w:numPr>
                <w:ilvl w:val="0"/>
                <w:numId w:val="43"/>
              </w:numPr>
              <w:spacing w:before="74" w:after="37"/>
              <w:ind w:left="892" w:hanging="223"/>
              <w:rPr>
                <w:sz w:val="22"/>
              </w:rPr>
            </w:pPr>
            <w:r w:rsidRPr="00070528">
              <w:rPr>
                <w:sz w:val="22"/>
              </w:rPr>
              <w:t>Với cavet có trạng thái “Chờ lưu kho_Thư hoàn”: chuyển về “Đã lưu kho_Thư hoàn”</w:t>
            </w:r>
          </w:p>
          <w:p w14:paraId="2308E0A3" w14:textId="050DE795" w:rsidR="00143855" w:rsidRPr="00070528" w:rsidRDefault="00143855" w:rsidP="00143855">
            <w:pPr>
              <w:pStyle w:val="ListParagraph"/>
              <w:numPr>
                <w:ilvl w:val="0"/>
                <w:numId w:val="17"/>
              </w:numPr>
              <w:spacing w:before="74" w:after="37"/>
              <w:ind w:left="446" w:hanging="223"/>
              <w:rPr>
                <w:sz w:val="22"/>
              </w:rPr>
            </w:pPr>
            <w:r w:rsidRPr="00070528">
              <w:rPr>
                <w:sz w:val="22"/>
              </w:rPr>
              <w:t xml:space="preserve">Sinh mã lưu kho theo quy định ở phụ lục </w:t>
            </w:r>
            <w:proofErr w:type="gramStart"/>
            <w:r w:rsidRPr="00070528">
              <w:rPr>
                <w:sz w:val="22"/>
              </w:rPr>
              <w:t>7 :</w:t>
            </w:r>
            <w:proofErr w:type="gramEnd"/>
          </w:p>
          <w:p w14:paraId="269E8A22" w14:textId="6F2F9F98" w:rsidR="00143855" w:rsidRPr="00070528" w:rsidRDefault="00143855" w:rsidP="00143855">
            <w:pPr>
              <w:pStyle w:val="ListParagraph"/>
              <w:numPr>
                <w:ilvl w:val="0"/>
                <w:numId w:val="44"/>
              </w:numPr>
              <w:spacing w:before="74" w:after="37"/>
              <w:ind w:left="892" w:hanging="223"/>
              <w:rPr>
                <w:sz w:val="22"/>
              </w:rPr>
            </w:pPr>
            <w:r w:rsidRPr="00070528">
              <w:rPr>
                <w:sz w:val="22"/>
              </w:rPr>
              <w:t>Với Cavet có trạng thái “Chờ lưu kho _ Hoàn chỉnh”: Sinh mã lưu kho hoàn chỉnh</w:t>
            </w:r>
          </w:p>
          <w:p w14:paraId="2B2607AE" w14:textId="49590EC2" w:rsidR="00143855" w:rsidRPr="00070528" w:rsidRDefault="00143855" w:rsidP="00143855">
            <w:pPr>
              <w:pStyle w:val="ListParagraph"/>
              <w:numPr>
                <w:ilvl w:val="0"/>
                <w:numId w:val="44"/>
              </w:numPr>
              <w:spacing w:before="74" w:after="37"/>
              <w:ind w:left="892" w:hanging="223"/>
              <w:rPr>
                <w:sz w:val="22"/>
              </w:rPr>
            </w:pPr>
            <w:r w:rsidRPr="00070528">
              <w:rPr>
                <w:sz w:val="22"/>
              </w:rPr>
              <w:t>Với Cavet có trạng thái còn lại: Mã lưu kho trùng với mã lưu kho đã tồn tại</w:t>
            </w:r>
          </w:p>
          <w:p w14:paraId="374C96D9" w14:textId="77777777" w:rsidR="00143855" w:rsidRPr="00070528" w:rsidRDefault="00143855" w:rsidP="00143855">
            <w:pPr>
              <w:pStyle w:val="ListParagraph"/>
              <w:numPr>
                <w:ilvl w:val="0"/>
                <w:numId w:val="17"/>
              </w:numPr>
              <w:spacing w:before="74" w:after="37"/>
              <w:ind w:left="446" w:hanging="223"/>
              <w:rPr>
                <w:sz w:val="22"/>
              </w:rPr>
            </w:pPr>
            <w:r w:rsidRPr="00070528">
              <w:rPr>
                <w:sz w:val="22"/>
              </w:rPr>
              <w:t>Thông báo lưu kho thành công theo mẫu:</w:t>
            </w:r>
          </w:p>
          <w:p w14:paraId="1043C2D3" w14:textId="77777777" w:rsidR="00143855" w:rsidRPr="00070528" w:rsidRDefault="00143855" w:rsidP="00143855">
            <w:pPr>
              <w:spacing w:before="74" w:after="37"/>
              <w:ind w:left="0"/>
              <w:rPr>
                <w:sz w:val="22"/>
              </w:rPr>
            </w:pPr>
            <w:r w:rsidRPr="00070528">
              <w:rPr>
                <w:noProof/>
              </w:rPr>
              <w:drawing>
                <wp:inline distT="0" distB="0" distL="0" distR="0" wp14:anchorId="26743CF2" wp14:editId="5452D78B">
                  <wp:extent cx="2590800" cy="115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1152525"/>
                          </a:xfrm>
                          <a:prstGeom prst="rect">
                            <a:avLst/>
                          </a:prstGeom>
                        </pic:spPr>
                      </pic:pic>
                    </a:graphicData>
                  </a:graphic>
                </wp:inline>
              </w:drawing>
            </w:r>
          </w:p>
          <w:p w14:paraId="1295D0C7" w14:textId="77777777" w:rsidR="00143855" w:rsidRPr="00070528" w:rsidRDefault="00143855" w:rsidP="00143855">
            <w:pPr>
              <w:pStyle w:val="ListParagraph"/>
              <w:numPr>
                <w:ilvl w:val="0"/>
                <w:numId w:val="17"/>
              </w:numPr>
              <w:spacing w:before="74" w:after="37"/>
              <w:ind w:left="446" w:hanging="223"/>
              <w:rPr>
                <w:sz w:val="22"/>
              </w:rPr>
            </w:pPr>
            <w:r w:rsidRPr="00070528">
              <w:rPr>
                <w:sz w:val="22"/>
              </w:rPr>
              <w:t xml:space="preserve">Nếu người dùng chọn lưu kho cho nhiều giấy tờ cùng 1 lúc: </w:t>
            </w:r>
          </w:p>
          <w:p w14:paraId="187717A5" w14:textId="77777777" w:rsidR="00143855" w:rsidRPr="00070528" w:rsidRDefault="00143855" w:rsidP="00143855">
            <w:pPr>
              <w:pStyle w:val="ListParagraph"/>
              <w:numPr>
                <w:ilvl w:val="0"/>
                <w:numId w:val="56"/>
              </w:numPr>
              <w:spacing w:before="74" w:after="37"/>
              <w:ind w:left="669" w:hanging="223"/>
              <w:rPr>
                <w:sz w:val="22"/>
              </w:rPr>
            </w:pPr>
            <w:r w:rsidRPr="00070528">
              <w:rPr>
                <w:sz w:val="22"/>
              </w:rPr>
              <w:t xml:space="preserve">Hệ thống sinh mã lưu kho cho tất cả các giấy tờ </w:t>
            </w:r>
          </w:p>
          <w:p w14:paraId="2BD2D502" w14:textId="77777777" w:rsidR="00143855" w:rsidRPr="00070528" w:rsidRDefault="00143855" w:rsidP="00143855">
            <w:pPr>
              <w:pStyle w:val="ListParagraph"/>
              <w:numPr>
                <w:ilvl w:val="0"/>
                <w:numId w:val="56"/>
              </w:numPr>
              <w:spacing w:before="74" w:after="37"/>
              <w:ind w:left="669" w:hanging="223"/>
              <w:rPr>
                <w:sz w:val="22"/>
              </w:rPr>
            </w:pPr>
            <w:r w:rsidRPr="00070528">
              <w:rPr>
                <w:sz w:val="22"/>
              </w:rPr>
              <w:lastRenderedPageBreak/>
              <w:t>Update cột mã lưu kho, ngày lưu kho, user lưu kho</w:t>
            </w:r>
          </w:p>
          <w:p w14:paraId="52426CD1" w14:textId="77777777" w:rsidR="00143855" w:rsidRPr="00070528" w:rsidRDefault="00143855" w:rsidP="00143855">
            <w:pPr>
              <w:pStyle w:val="ListParagraph"/>
              <w:numPr>
                <w:ilvl w:val="0"/>
                <w:numId w:val="56"/>
              </w:numPr>
              <w:spacing w:before="74" w:after="37"/>
              <w:ind w:left="669" w:hanging="223"/>
              <w:rPr>
                <w:sz w:val="22"/>
              </w:rPr>
            </w:pPr>
            <w:r w:rsidRPr="00070528">
              <w:rPr>
                <w:sz w:val="22"/>
              </w:rPr>
              <w:t>Thông báo:</w:t>
            </w:r>
          </w:p>
          <w:p w14:paraId="59556584" w14:textId="77777777" w:rsidR="00143855" w:rsidRPr="00070528" w:rsidRDefault="00143855" w:rsidP="00143855">
            <w:pPr>
              <w:pStyle w:val="ListParagraph"/>
              <w:spacing w:before="74" w:after="37"/>
              <w:ind w:left="669"/>
              <w:rPr>
                <w:sz w:val="22"/>
              </w:rPr>
            </w:pPr>
            <w:r w:rsidRPr="00070528">
              <w:rPr>
                <w:noProof/>
              </w:rPr>
              <w:drawing>
                <wp:inline distT="0" distB="0" distL="0" distR="0" wp14:anchorId="0923E237" wp14:editId="40AA0EFA">
                  <wp:extent cx="2600325" cy="1162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0325" cy="1162050"/>
                          </a:xfrm>
                          <a:prstGeom prst="rect">
                            <a:avLst/>
                          </a:prstGeom>
                        </pic:spPr>
                      </pic:pic>
                    </a:graphicData>
                  </a:graphic>
                </wp:inline>
              </w:drawing>
            </w:r>
          </w:p>
        </w:tc>
        <w:tc>
          <w:tcPr>
            <w:tcW w:w="5103" w:type="dxa"/>
          </w:tcPr>
          <w:p w14:paraId="6E2FA545" w14:textId="77777777" w:rsidR="00143855" w:rsidRPr="00070528" w:rsidRDefault="00143855" w:rsidP="00143855">
            <w:pPr>
              <w:spacing w:before="74" w:after="37"/>
              <w:ind w:left="0"/>
              <w:rPr>
                <w:sz w:val="22"/>
              </w:rPr>
            </w:pPr>
            <w:r w:rsidRPr="00070528">
              <w:rPr>
                <w:sz w:val="22"/>
              </w:rPr>
              <w:lastRenderedPageBreak/>
              <w:t>Hệ thống thực hiện:</w:t>
            </w:r>
          </w:p>
          <w:p w14:paraId="34E43AEF" w14:textId="477E728D" w:rsidR="00143855" w:rsidRPr="00070528" w:rsidRDefault="00143855" w:rsidP="00143855">
            <w:pPr>
              <w:pStyle w:val="ListParagraph"/>
              <w:numPr>
                <w:ilvl w:val="0"/>
                <w:numId w:val="17"/>
              </w:numPr>
              <w:spacing w:before="74" w:after="37"/>
              <w:ind w:left="446" w:hanging="223"/>
              <w:rPr>
                <w:sz w:val="22"/>
              </w:rPr>
            </w:pPr>
            <w:r w:rsidRPr="00070528">
              <w:rPr>
                <w:sz w:val="22"/>
              </w:rPr>
              <w:lastRenderedPageBreak/>
              <w:t>Update trạng thái lưu kho cho Thư cảm ơn: trạng thái chuyển từ “Chờ lưu kho – hoàn chỉnh” về “Đã lưu kho – hoàn chỉnh”</w:t>
            </w:r>
          </w:p>
          <w:p w14:paraId="4D34BAC7" w14:textId="02617743" w:rsidR="00143855" w:rsidRPr="00070528" w:rsidRDefault="00143855" w:rsidP="00143855">
            <w:pPr>
              <w:pStyle w:val="ListParagraph"/>
              <w:numPr>
                <w:ilvl w:val="0"/>
                <w:numId w:val="17"/>
              </w:numPr>
              <w:spacing w:before="74" w:after="37"/>
              <w:ind w:left="446" w:hanging="223"/>
              <w:rPr>
                <w:sz w:val="22"/>
              </w:rPr>
            </w:pPr>
            <w:r w:rsidRPr="00070528">
              <w:rPr>
                <w:sz w:val="22"/>
              </w:rPr>
              <w:t>Sinh mã lưu kho theo quy định ở phụ lục 7</w:t>
            </w:r>
          </w:p>
          <w:p w14:paraId="2AAC2C19" w14:textId="77777777" w:rsidR="00143855" w:rsidRPr="00070528" w:rsidRDefault="00143855" w:rsidP="00143855">
            <w:pPr>
              <w:pStyle w:val="ListParagraph"/>
              <w:numPr>
                <w:ilvl w:val="0"/>
                <w:numId w:val="17"/>
              </w:numPr>
              <w:spacing w:before="74" w:after="37"/>
              <w:ind w:left="446" w:hanging="223"/>
              <w:rPr>
                <w:sz w:val="22"/>
              </w:rPr>
            </w:pPr>
            <w:r w:rsidRPr="00070528">
              <w:rPr>
                <w:sz w:val="22"/>
              </w:rPr>
              <w:t>Thông báo lưu kho thành công theo mẫu:</w:t>
            </w:r>
          </w:p>
          <w:p w14:paraId="2A249273" w14:textId="77777777" w:rsidR="00143855" w:rsidRPr="00070528" w:rsidRDefault="00143855" w:rsidP="00143855">
            <w:pPr>
              <w:spacing w:before="74" w:after="37"/>
              <w:ind w:left="0"/>
              <w:rPr>
                <w:sz w:val="22"/>
              </w:rPr>
            </w:pPr>
            <w:r w:rsidRPr="00070528">
              <w:rPr>
                <w:noProof/>
              </w:rPr>
              <w:drawing>
                <wp:inline distT="0" distB="0" distL="0" distR="0" wp14:anchorId="019AF817" wp14:editId="312C3E82">
                  <wp:extent cx="2590800" cy="1152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1152525"/>
                          </a:xfrm>
                          <a:prstGeom prst="rect">
                            <a:avLst/>
                          </a:prstGeom>
                        </pic:spPr>
                      </pic:pic>
                    </a:graphicData>
                  </a:graphic>
                </wp:inline>
              </w:drawing>
            </w:r>
          </w:p>
          <w:p w14:paraId="581317AC" w14:textId="77777777" w:rsidR="00143855" w:rsidRPr="00070528" w:rsidRDefault="00143855" w:rsidP="00143855">
            <w:pPr>
              <w:pStyle w:val="ListParagraph"/>
              <w:numPr>
                <w:ilvl w:val="0"/>
                <w:numId w:val="17"/>
              </w:numPr>
              <w:spacing w:before="74" w:after="37"/>
              <w:ind w:left="446" w:hanging="223"/>
              <w:rPr>
                <w:sz w:val="22"/>
              </w:rPr>
            </w:pPr>
            <w:r w:rsidRPr="00070528">
              <w:rPr>
                <w:sz w:val="22"/>
              </w:rPr>
              <w:t xml:space="preserve">Nếu người dùng chọn lưu kho cho nhiều giấy tờ cùng 1 lúc: </w:t>
            </w:r>
          </w:p>
          <w:p w14:paraId="6F800FC7" w14:textId="77777777" w:rsidR="00143855" w:rsidRPr="00070528" w:rsidRDefault="00143855" w:rsidP="00143855">
            <w:pPr>
              <w:pStyle w:val="ListParagraph"/>
              <w:numPr>
                <w:ilvl w:val="0"/>
                <w:numId w:val="56"/>
              </w:numPr>
              <w:spacing w:before="74" w:after="37"/>
              <w:ind w:left="669" w:hanging="223"/>
              <w:rPr>
                <w:sz w:val="22"/>
              </w:rPr>
            </w:pPr>
            <w:r w:rsidRPr="00070528">
              <w:rPr>
                <w:sz w:val="22"/>
              </w:rPr>
              <w:t xml:space="preserve">Hệ thống sinh mã lưu kho cho tất cả các giấy tờ </w:t>
            </w:r>
          </w:p>
          <w:p w14:paraId="1EEA2D85" w14:textId="77777777" w:rsidR="00143855" w:rsidRPr="00070528" w:rsidRDefault="00143855" w:rsidP="00143855">
            <w:pPr>
              <w:pStyle w:val="ListParagraph"/>
              <w:numPr>
                <w:ilvl w:val="0"/>
                <w:numId w:val="56"/>
              </w:numPr>
              <w:spacing w:before="74" w:after="37"/>
              <w:ind w:left="669" w:hanging="223"/>
              <w:rPr>
                <w:sz w:val="22"/>
              </w:rPr>
            </w:pPr>
            <w:r w:rsidRPr="00070528">
              <w:rPr>
                <w:sz w:val="22"/>
              </w:rPr>
              <w:t>Update cột mã lưu kho, ngày lưu kho, user lưu kho</w:t>
            </w:r>
          </w:p>
          <w:p w14:paraId="18E11445" w14:textId="77777777" w:rsidR="00143855" w:rsidRPr="00070528" w:rsidRDefault="00143855" w:rsidP="00143855">
            <w:pPr>
              <w:pStyle w:val="ListParagraph"/>
              <w:numPr>
                <w:ilvl w:val="0"/>
                <w:numId w:val="56"/>
              </w:numPr>
              <w:spacing w:before="74" w:after="37"/>
              <w:ind w:left="669" w:hanging="223"/>
              <w:rPr>
                <w:sz w:val="22"/>
              </w:rPr>
            </w:pPr>
            <w:r w:rsidRPr="00070528">
              <w:rPr>
                <w:sz w:val="22"/>
              </w:rPr>
              <w:t>Thông báo:</w:t>
            </w:r>
          </w:p>
          <w:p w14:paraId="03360D7B" w14:textId="0DD36373" w:rsidR="00143855" w:rsidRPr="00070528" w:rsidRDefault="00143855" w:rsidP="00143855">
            <w:pPr>
              <w:spacing w:before="74" w:after="37"/>
              <w:ind w:left="0"/>
              <w:rPr>
                <w:sz w:val="22"/>
              </w:rPr>
            </w:pPr>
            <w:r w:rsidRPr="00070528">
              <w:rPr>
                <w:noProof/>
              </w:rPr>
              <w:drawing>
                <wp:inline distT="0" distB="0" distL="0" distR="0" wp14:anchorId="0966C4E4" wp14:editId="469C1EA1">
                  <wp:extent cx="2600325" cy="1162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0325" cy="1162050"/>
                          </a:xfrm>
                          <a:prstGeom prst="rect">
                            <a:avLst/>
                          </a:prstGeom>
                        </pic:spPr>
                      </pic:pic>
                    </a:graphicData>
                  </a:graphic>
                </wp:inline>
              </w:drawing>
            </w:r>
          </w:p>
        </w:tc>
      </w:tr>
      <w:tr w:rsidR="007F0E5E" w:rsidRPr="00070528" w14:paraId="64C7FFAF" w14:textId="77777777" w:rsidTr="00CB02FA">
        <w:tc>
          <w:tcPr>
            <w:tcW w:w="811" w:type="dxa"/>
          </w:tcPr>
          <w:p w14:paraId="7BEBFFD0" w14:textId="67C3275C" w:rsidR="007F0E5E" w:rsidRPr="00070528" w:rsidRDefault="007F0E5E" w:rsidP="00CB02FA">
            <w:pPr>
              <w:pStyle w:val="ListParagraph"/>
              <w:numPr>
                <w:ilvl w:val="0"/>
                <w:numId w:val="59"/>
              </w:numPr>
              <w:spacing w:before="74" w:after="37"/>
              <w:rPr>
                <w:sz w:val="22"/>
              </w:rPr>
            </w:pPr>
          </w:p>
        </w:tc>
        <w:tc>
          <w:tcPr>
            <w:tcW w:w="2741" w:type="dxa"/>
          </w:tcPr>
          <w:p w14:paraId="27C1B97D" w14:textId="77777777" w:rsidR="007F0E5E" w:rsidRPr="00070528" w:rsidRDefault="007F0E5E" w:rsidP="00817A98">
            <w:pPr>
              <w:spacing w:before="74" w:after="37"/>
              <w:ind w:left="0"/>
              <w:rPr>
                <w:sz w:val="22"/>
              </w:rPr>
            </w:pPr>
            <w:r w:rsidRPr="00070528">
              <w:rPr>
                <w:sz w:val="22"/>
              </w:rPr>
              <w:t>Người dùng chọn các giấy tờ muốn in mã lưu kho rồi chọn “In mã lưu kho”</w:t>
            </w:r>
          </w:p>
        </w:tc>
        <w:tc>
          <w:tcPr>
            <w:tcW w:w="10624" w:type="dxa"/>
            <w:gridSpan w:val="2"/>
          </w:tcPr>
          <w:p w14:paraId="4DF5ABAE" w14:textId="77777777" w:rsidR="007F0E5E" w:rsidRPr="00070528" w:rsidRDefault="007F0E5E" w:rsidP="00817A98">
            <w:pPr>
              <w:spacing w:before="74" w:after="37"/>
              <w:ind w:left="0"/>
              <w:rPr>
                <w:sz w:val="22"/>
              </w:rPr>
            </w:pPr>
            <w:r w:rsidRPr="00070528">
              <w:rPr>
                <w:sz w:val="22"/>
              </w:rPr>
              <w:t>Hệ thống xuất các mã lưu kho đã chọn theo template ở phụ lục 1 và cho phép người dùng download file về để tiến hành in.</w:t>
            </w:r>
          </w:p>
        </w:tc>
      </w:tr>
    </w:tbl>
    <w:p w14:paraId="1557DDF9" w14:textId="6A3AA228" w:rsidR="00DD30CC" w:rsidRPr="00070528" w:rsidRDefault="00E478BD" w:rsidP="00F565CD">
      <w:pPr>
        <w:pStyle w:val="BodyText"/>
        <w:numPr>
          <w:ilvl w:val="2"/>
          <w:numId w:val="68"/>
        </w:numPr>
        <w:spacing w:before="240"/>
        <w:ind w:left="1350"/>
        <w:outlineLvl w:val="2"/>
        <w:rPr>
          <w:i/>
          <w:sz w:val="22"/>
          <w:lang w:eastAsia="en-AU"/>
        </w:rPr>
      </w:pPr>
      <w:bookmarkStart w:id="60" w:name="_Toc522191290"/>
      <w:bookmarkStart w:id="61" w:name="_Toc522285520"/>
      <w:bookmarkStart w:id="62" w:name="_Toc522191299"/>
      <w:bookmarkStart w:id="63" w:name="_Toc522285529"/>
      <w:bookmarkStart w:id="64" w:name="_Toc522191305"/>
      <w:bookmarkStart w:id="65" w:name="_Toc522285535"/>
      <w:bookmarkStart w:id="66" w:name="_Toc522191312"/>
      <w:bookmarkStart w:id="67" w:name="_Toc522285542"/>
      <w:bookmarkStart w:id="68" w:name="_Toc522191319"/>
      <w:bookmarkStart w:id="69" w:name="_Toc522285549"/>
      <w:bookmarkStart w:id="70" w:name="_Toc522191324"/>
      <w:bookmarkStart w:id="71" w:name="_Toc522285554"/>
      <w:bookmarkStart w:id="72" w:name="_Toc522191332"/>
      <w:bookmarkStart w:id="73" w:name="_Toc522285562"/>
      <w:bookmarkStart w:id="74" w:name="_Toc522716991"/>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070528">
        <w:rPr>
          <w:i/>
          <w:sz w:val="22"/>
          <w:lang w:val="en-US" w:eastAsia="en-AU"/>
        </w:rPr>
        <w:t>F11</w:t>
      </w:r>
      <w:r w:rsidR="00DD30CC" w:rsidRPr="00070528">
        <w:rPr>
          <w:i/>
          <w:sz w:val="22"/>
          <w:lang w:val="en-US" w:eastAsia="en-AU"/>
        </w:rPr>
        <w:t>: Chức năng cho mượn HSKV</w:t>
      </w:r>
      <w:r w:rsidR="007238D0" w:rsidRPr="00070528">
        <w:rPr>
          <w:i/>
          <w:sz w:val="22"/>
          <w:lang w:val="en-US" w:eastAsia="en-AU"/>
        </w:rPr>
        <w:t xml:space="preserve"> – Luồng HSKV</w:t>
      </w:r>
      <w:bookmarkEnd w:id="74"/>
    </w:p>
    <w:p w14:paraId="5A345997" w14:textId="77777777" w:rsidR="007238D0" w:rsidRPr="00070528" w:rsidRDefault="007238D0" w:rsidP="007238D0">
      <w:pPr>
        <w:pStyle w:val="BodyText"/>
        <w:numPr>
          <w:ilvl w:val="3"/>
          <w:numId w:val="68"/>
        </w:numPr>
        <w:ind w:left="1701" w:hanging="283"/>
        <w:outlineLvl w:val="3"/>
        <w:rPr>
          <w:sz w:val="22"/>
          <w:szCs w:val="20"/>
          <w:lang w:val="en-US" w:eastAsia="en-AU"/>
        </w:rPr>
      </w:pPr>
      <w:bookmarkStart w:id="75" w:name="_Toc522716992"/>
      <w:r w:rsidRPr="00070528">
        <w:rPr>
          <w:sz w:val="22"/>
          <w:szCs w:val="20"/>
          <w:lang w:val="en-US" w:eastAsia="en-AU"/>
        </w:rPr>
        <w:t xml:space="preserve">Giao diện và </w:t>
      </w:r>
      <w:proofErr w:type="gramStart"/>
      <w:r w:rsidRPr="00070528">
        <w:rPr>
          <w:sz w:val="22"/>
          <w:szCs w:val="20"/>
          <w:lang w:val="en-US" w:eastAsia="en-AU"/>
        </w:rPr>
        <w:t>mô  tả</w:t>
      </w:r>
      <w:proofErr w:type="gramEnd"/>
      <w:r w:rsidRPr="00070528">
        <w:rPr>
          <w:sz w:val="22"/>
          <w:szCs w:val="20"/>
          <w:lang w:val="en-US" w:eastAsia="en-AU"/>
        </w:rPr>
        <w:t xml:space="preserve"> giao diện</w:t>
      </w:r>
      <w:bookmarkEnd w:id="75"/>
    </w:p>
    <w:p w14:paraId="255DD6D1" w14:textId="1BE4F52A" w:rsidR="007238D0" w:rsidRPr="00070528" w:rsidRDefault="005868C4" w:rsidP="007238D0">
      <w:pPr>
        <w:pStyle w:val="BodyText"/>
        <w:ind w:left="1418"/>
        <w:outlineLvl w:val="3"/>
        <w:rPr>
          <w:b/>
          <w:sz w:val="22"/>
          <w:szCs w:val="20"/>
          <w:lang w:val="en-US" w:eastAsia="en-AU"/>
        </w:rPr>
      </w:pPr>
      <w:bookmarkStart w:id="76" w:name="_Toc522716993"/>
      <w:r w:rsidRPr="00070528">
        <w:rPr>
          <w:b/>
          <w:sz w:val="22"/>
          <w:szCs w:val="20"/>
          <w:lang w:val="en-US" w:eastAsia="en-AU"/>
        </w:rPr>
        <w:t>SC10</w:t>
      </w:r>
      <w:r w:rsidR="007238D0" w:rsidRPr="00070528">
        <w:rPr>
          <w:b/>
          <w:sz w:val="22"/>
          <w:szCs w:val="20"/>
          <w:lang w:val="en-US" w:eastAsia="en-AU"/>
        </w:rPr>
        <w:t>_</w:t>
      </w:r>
      <w:r w:rsidR="00CD6A4B" w:rsidRPr="00070528">
        <w:rPr>
          <w:b/>
          <w:sz w:val="22"/>
          <w:szCs w:val="20"/>
          <w:lang w:val="en-US" w:eastAsia="en-AU"/>
        </w:rPr>
        <w:tab/>
        <w:t>Cho mượn</w:t>
      </w:r>
      <w:r w:rsidR="007238D0" w:rsidRPr="00070528">
        <w:rPr>
          <w:b/>
          <w:sz w:val="22"/>
          <w:szCs w:val="20"/>
          <w:lang w:val="en-US" w:eastAsia="en-AU"/>
        </w:rPr>
        <w:t xml:space="preserve"> HSKV</w:t>
      </w:r>
      <w:bookmarkEnd w:id="76"/>
    </w:p>
    <w:p w14:paraId="1C06C50D" w14:textId="77777777" w:rsidR="007238D0" w:rsidRPr="00070528" w:rsidRDefault="007238D0" w:rsidP="007238D0">
      <w:pPr>
        <w:rPr>
          <w:sz w:val="22"/>
        </w:rPr>
      </w:pPr>
      <w:r w:rsidRPr="00070528">
        <w:rPr>
          <w:sz w:val="22"/>
        </w:rPr>
        <w:t xml:space="preserve">Mục đích: </w:t>
      </w:r>
    </w:p>
    <w:p w14:paraId="4AC2553F" w14:textId="0E082551" w:rsidR="007238D0" w:rsidRPr="00070528" w:rsidRDefault="00340040" w:rsidP="007238D0">
      <w:pPr>
        <w:pStyle w:val="ListParagraph"/>
        <w:numPr>
          <w:ilvl w:val="0"/>
          <w:numId w:val="17"/>
        </w:numPr>
        <w:rPr>
          <w:sz w:val="22"/>
        </w:rPr>
      </w:pPr>
      <w:r w:rsidRPr="00070528">
        <w:rPr>
          <w:sz w:val="22"/>
        </w:rPr>
        <w:t>Theo dõi danh sách HSKV đã được lưu kho</w:t>
      </w:r>
    </w:p>
    <w:p w14:paraId="1C4D1D58" w14:textId="77777777" w:rsidR="007238D0" w:rsidRPr="00070528" w:rsidRDefault="007238D0" w:rsidP="007238D0">
      <w:pPr>
        <w:pStyle w:val="ListParagraph"/>
        <w:numPr>
          <w:ilvl w:val="0"/>
          <w:numId w:val="17"/>
        </w:numPr>
        <w:rPr>
          <w:sz w:val="22"/>
        </w:rPr>
      </w:pPr>
      <w:r w:rsidRPr="00070528">
        <w:rPr>
          <w:sz w:val="22"/>
        </w:rPr>
        <w:t>Cho mượn giấy tờ</w:t>
      </w:r>
    </w:p>
    <w:p w14:paraId="556B6912" w14:textId="77777777" w:rsidR="007238D0" w:rsidRPr="00070528" w:rsidRDefault="007238D0" w:rsidP="007238D0">
      <w:pPr>
        <w:pStyle w:val="ListParagraph"/>
        <w:numPr>
          <w:ilvl w:val="0"/>
          <w:numId w:val="17"/>
        </w:numPr>
        <w:rPr>
          <w:sz w:val="22"/>
        </w:rPr>
      </w:pPr>
      <w:r w:rsidRPr="00070528">
        <w:rPr>
          <w:sz w:val="22"/>
        </w:rPr>
        <w:t>Theo dõi trạng thái cho mượn</w:t>
      </w:r>
    </w:p>
    <w:p w14:paraId="14AAC8E9" w14:textId="0FA20CAB" w:rsidR="007238D0" w:rsidRPr="00070528" w:rsidRDefault="007238D0" w:rsidP="007238D0">
      <w:pPr>
        <w:ind w:left="-284" w:right="-195"/>
        <w:jc w:val="center"/>
      </w:pPr>
      <w:r w:rsidRPr="00070528">
        <w:rPr>
          <w:noProof/>
        </w:rPr>
        <w:lastRenderedPageBreak/>
        <w:t xml:space="preserve">  </w:t>
      </w:r>
      <w:r w:rsidR="00A32C8A" w:rsidRPr="00070528">
        <w:rPr>
          <w:noProof/>
        </w:rPr>
        <w:drawing>
          <wp:inline distT="0" distB="0" distL="0" distR="0" wp14:anchorId="56CCAFBF" wp14:editId="3D18A43F">
            <wp:extent cx="8877300" cy="3057525"/>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77300" cy="3057525"/>
                    </a:xfrm>
                    <a:prstGeom prst="rect">
                      <a:avLst/>
                    </a:prstGeom>
                    <a:ln>
                      <a:solidFill>
                        <a:schemeClr val="tx1"/>
                      </a:solidFill>
                    </a:ln>
                  </pic:spPr>
                </pic:pic>
              </a:graphicData>
            </a:graphic>
          </wp:inline>
        </w:drawing>
      </w:r>
    </w:p>
    <w:tbl>
      <w:tblPr>
        <w:tblStyle w:val="TableGrid"/>
        <w:tblW w:w="14080" w:type="dxa"/>
        <w:tblLook w:val="04A0" w:firstRow="1" w:lastRow="0" w:firstColumn="1" w:lastColumn="0" w:noHBand="0" w:noVBand="1"/>
      </w:tblPr>
      <w:tblGrid>
        <w:gridCol w:w="602"/>
        <w:gridCol w:w="1784"/>
        <w:gridCol w:w="1911"/>
        <w:gridCol w:w="1401"/>
        <w:gridCol w:w="5200"/>
        <w:gridCol w:w="3182"/>
      </w:tblGrid>
      <w:tr w:rsidR="007238D0" w:rsidRPr="00070528" w14:paraId="0A089A97" w14:textId="77777777" w:rsidTr="00842577">
        <w:trPr>
          <w:tblHeader/>
        </w:trPr>
        <w:tc>
          <w:tcPr>
            <w:tcW w:w="602" w:type="dxa"/>
            <w:shd w:val="clear" w:color="auto" w:fill="BFBFBF" w:themeFill="background1" w:themeFillShade="BF"/>
            <w:vAlign w:val="center"/>
          </w:tcPr>
          <w:p w14:paraId="76EA3F4C"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w:t>
            </w:r>
          </w:p>
        </w:tc>
        <w:tc>
          <w:tcPr>
            <w:tcW w:w="1784" w:type="dxa"/>
            <w:shd w:val="clear" w:color="auto" w:fill="BFBFBF" w:themeFill="background1" w:themeFillShade="BF"/>
            <w:vAlign w:val="center"/>
          </w:tcPr>
          <w:p w14:paraId="138B50B5"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62A3DA3D"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42F82FA0"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4647E252"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Mô tả</w:t>
            </w:r>
          </w:p>
        </w:tc>
        <w:tc>
          <w:tcPr>
            <w:tcW w:w="3182" w:type="dxa"/>
            <w:shd w:val="clear" w:color="auto" w:fill="BFBFBF" w:themeFill="background1" w:themeFillShade="BF"/>
            <w:vAlign w:val="center"/>
          </w:tcPr>
          <w:p w14:paraId="4EC22B6C"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Validation</w:t>
            </w:r>
          </w:p>
        </w:tc>
      </w:tr>
      <w:tr w:rsidR="007238D0" w:rsidRPr="00070528" w14:paraId="56611679" w14:textId="77777777" w:rsidTr="00842577">
        <w:tc>
          <w:tcPr>
            <w:tcW w:w="14080" w:type="dxa"/>
            <w:gridSpan w:val="6"/>
          </w:tcPr>
          <w:p w14:paraId="071F49DB" w14:textId="77777777" w:rsidR="007238D0" w:rsidRPr="00070528" w:rsidRDefault="007238D0" w:rsidP="00842577">
            <w:pPr>
              <w:spacing w:before="74" w:after="37"/>
              <w:ind w:left="0"/>
              <w:rPr>
                <w:rFonts w:cs="Tahoma"/>
                <w:sz w:val="22"/>
                <w:szCs w:val="22"/>
              </w:rPr>
            </w:pPr>
            <w:r w:rsidRPr="00070528">
              <w:rPr>
                <w:rFonts w:cs="Tahoma"/>
                <w:sz w:val="22"/>
                <w:szCs w:val="22"/>
              </w:rPr>
              <w:t>Phần tìm kiếm</w:t>
            </w:r>
          </w:p>
        </w:tc>
      </w:tr>
      <w:tr w:rsidR="007238D0" w:rsidRPr="00070528" w14:paraId="0A4188CA" w14:textId="77777777" w:rsidTr="00842577">
        <w:tc>
          <w:tcPr>
            <w:tcW w:w="602" w:type="dxa"/>
          </w:tcPr>
          <w:p w14:paraId="65A7F779" w14:textId="77777777" w:rsidR="007238D0" w:rsidRPr="00070528" w:rsidRDefault="007238D0" w:rsidP="00BA5821">
            <w:pPr>
              <w:pStyle w:val="ListParagraph"/>
              <w:numPr>
                <w:ilvl w:val="0"/>
                <w:numId w:val="73"/>
              </w:numPr>
              <w:tabs>
                <w:tab w:val="left" w:pos="223"/>
              </w:tabs>
              <w:spacing w:before="74" w:after="37"/>
              <w:ind w:left="277" w:hanging="223"/>
              <w:rPr>
                <w:rFonts w:cs="Tahoma"/>
                <w:sz w:val="22"/>
                <w:szCs w:val="22"/>
              </w:rPr>
            </w:pPr>
          </w:p>
        </w:tc>
        <w:tc>
          <w:tcPr>
            <w:tcW w:w="1784" w:type="dxa"/>
          </w:tcPr>
          <w:p w14:paraId="77CDBCCA" w14:textId="77777777" w:rsidR="007238D0" w:rsidRPr="00070528" w:rsidRDefault="007238D0" w:rsidP="00842577">
            <w:pPr>
              <w:spacing w:before="74" w:after="37"/>
              <w:ind w:left="12"/>
              <w:rPr>
                <w:rFonts w:cs="Tahoma"/>
                <w:sz w:val="22"/>
                <w:szCs w:val="22"/>
              </w:rPr>
            </w:pPr>
            <w:r w:rsidRPr="00070528">
              <w:rPr>
                <w:rFonts w:cs="Tahoma"/>
                <w:sz w:val="22"/>
                <w:szCs w:val="22"/>
              </w:rPr>
              <w:t>User</w:t>
            </w:r>
          </w:p>
        </w:tc>
        <w:tc>
          <w:tcPr>
            <w:tcW w:w="1911" w:type="dxa"/>
          </w:tcPr>
          <w:p w14:paraId="2AD07770"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1A82C674" w14:textId="77777777" w:rsidR="007238D0" w:rsidRPr="00070528" w:rsidRDefault="007238D0" w:rsidP="00842577">
            <w:pPr>
              <w:spacing w:before="74" w:after="37"/>
              <w:ind w:left="337"/>
              <w:rPr>
                <w:rFonts w:cs="Tahoma"/>
                <w:sz w:val="22"/>
                <w:szCs w:val="22"/>
              </w:rPr>
            </w:pPr>
            <w:r w:rsidRPr="00070528">
              <w:rPr>
                <w:rFonts w:cs="Tahoma"/>
                <w:sz w:val="22"/>
                <w:szCs w:val="22"/>
              </w:rPr>
              <w:t xml:space="preserve">X </w:t>
            </w:r>
          </w:p>
        </w:tc>
        <w:tc>
          <w:tcPr>
            <w:tcW w:w="5200" w:type="dxa"/>
          </w:tcPr>
          <w:p w14:paraId="2603FD8D"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user đang đăng nhập</w:t>
            </w:r>
          </w:p>
        </w:tc>
        <w:tc>
          <w:tcPr>
            <w:tcW w:w="3182" w:type="dxa"/>
          </w:tcPr>
          <w:p w14:paraId="0222C08D"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A32C8A" w:rsidRPr="00070528" w14:paraId="20FB4E1D" w14:textId="77777777" w:rsidTr="00842577">
        <w:tc>
          <w:tcPr>
            <w:tcW w:w="602" w:type="dxa"/>
          </w:tcPr>
          <w:p w14:paraId="21D9077D" w14:textId="77777777" w:rsidR="00A32C8A" w:rsidRPr="00070528" w:rsidRDefault="00A32C8A" w:rsidP="00842577">
            <w:pPr>
              <w:pStyle w:val="ListParagraph"/>
              <w:numPr>
                <w:ilvl w:val="0"/>
                <w:numId w:val="73"/>
              </w:numPr>
              <w:tabs>
                <w:tab w:val="left" w:pos="223"/>
              </w:tabs>
              <w:spacing w:before="74" w:after="37"/>
              <w:ind w:left="277" w:hanging="223"/>
              <w:rPr>
                <w:rFonts w:cs="Tahoma"/>
                <w:sz w:val="22"/>
                <w:szCs w:val="22"/>
              </w:rPr>
            </w:pPr>
          </w:p>
        </w:tc>
        <w:tc>
          <w:tcPr>
            <w:tcW w:w="1784" w:type="dxa"/>
          </w:tcPr>
          <w:p w14:paraId="1E00FA1D" w14:textId="77777777" w:rsidR="00A32C8A" w:rsidRPr="00070528" w:rsidRDefault="00A32C8A" w:rsidP="00842577">
            <w:pPr>
              <w:spacing w:before="74" w:after="37"/>
              <w:ind w:left="12"/>
              <w:rPr>
                <w:rFonts w:cs="Tahoma"/>
                <w:sz w:val="22"/>
                <w:szCs w:val="22"/>
              </w:rPr>
            </w:pPr>
            <w:r w:rsidRPr="00070528">
              <w:rPr>
                <w:rFonts w:cs="Tahoma"/>
                <w:sz w:val="22"/>
                <w:szCs w:val="22"/>
              </w:rPr>
              <w:t>Trạng thái lưu kho</w:t>
            </w:r>
          </w:p>
        </w:tc>
        <w:tc>
          <w:tcPr>
            <w:tcW w:w="1911" w:type="dxa"/>
          </w:tcPr>
          <w:p w14:paraId="2687EAC0" w14:textId="77777777" w:rsidR="00A32C8A" w:rsidRPr="00070528" w:rsidRDefault="00A32C8A" w:rsidP="00842577">
            <w:pPr>
              <w:spacing w:before="74" w:after="37"/>
              <w:ind w:left="60"/>
              <w:rPr>
                <w:rFonts w:cs="Tahoma"/>
                <w:sz w:val="22"/>
                <w:szCs w:val="22"/>
              </w:rPr>
            </w:pPr>
            <w:r w:rsidRPr="00070528">
              <w:rPr>
                <w:rFonts w:cs="Tahoma"/>
                <w:sz w:val="22"/>
                <w:szCs w:val="22"/>
              </w:rPr>
              <w:t>Dropdownlist</w:t>
            </w:r>
          </w:p>
        </w:tc>
        <w:tc>
          <w:tcPr>
            <w:tcW w:w="1401" w:type="dxa"/>
          </w:tcPr>
          <w:p w14:paraId="474594C7" w14:textId="77777777" w:rsidR="00A32C8A" w:rsidRPr="00070528" w:rsidRDefault="00A32C8A" w:rsidP="00842577">
            <w:pPr>
              <w:spacing w:before="74" w:after="37"/>
              <w:ind w:left="337"/>
              <w:rPr>
                <w:rFonts w:cs="Tahoma"/>
                <w:sz w:val="22"/>
                <w:szCs w:val="22"/>
              </w:rPr>
            </w:pPr>
          </w:p>
        </w:tc>
        <w:tc>
          <w:tcPr>
            <w:tcW w:w="5200" w:type="dxa"/>
          </w:tcPr>
          <w:p w14:paraId="536965A4" w14:textId="77777777" w:rsidR="00A32C8A" w:rsidRPr="00070528" w:rsidRDefault="00A32C8A" w:rsidP="00842577">
            <w:pPr>
              <w:spacing w:before="74" w:after="37"/>
              <w:ind w:left="39"/>
              <w:rPr>
                <w:rFonts w:cs="Tahoma"/>
                <w:sz w:val="22"/>
                <w:szCs w:val="22"/>
              </w:rPr>
            </w:pPr>
            <w:r w:rsidRPr="00070528">
              <w:rPr>
                <w:rFonts w:cs="Tahoma"/>
                <w:sz w:val="22"/>
                <w:szCs w:val="22"/>
              </w:rPr>
              <w:t>Cho phép chọn trạng thái của giấy tờ để tìm kiếm</w:t>
            </w:r>
          </w:p>
        </w:tc>
        <w:tc>
          <w:tcPr>
            <w:tcW w:w="3182" w:type="dxa"/>
          </w:tcPr>
          <w:p w14:paraId="0D6D2C22" w14:textId="77777777" w:rsidR="00A32C8A" w:rsidRPr="00070528" w:rsidRDefault="00A32C8A" w:rsidP="00842577">
            <w:pPr>
              <w:spacing w:before="74" w:after="37"/>
              <w:ind w:left="0"/>
              <w:rPr>
                <w:rFonts w:cs="Tahoma"/>
                <w:sz w:val="22"/>
                <w:szCs w:val="22"/>
              </w:rPr>
            </w:pPr>
            <w:r w:rsidRPr="00070528">
              <w:rPr>
                <w:rFonts w:cs="Tahoma"/>
                <w:sz w:val="22"/>
                <w:szCs w:val="22"/>
              </w:rPr>
              <w:t>Mặc định: trắng</w:t>
            </w:r>
          </w:p>
          <w:p w14:paraId="3042C8E1" w14:textId="77777777" w:rsidR="00A32C8A" w:rsidRPr="00070528" w:rsidRDefault="00A32C8A" w:rsidP="00842577">
            <w:pPr>
              <w:spacing w:before="74" w:after="37"/>
              <w:ind w:left="0"/>
              <w:rPr>
                <w:rFonts w:cs="Tahoma"/>
                <w:sz w:val="22"/>
                <w:szCs w:val="22"/>
              </w:rPr>
            </w:pPr>
            <w:r w:rsidRPr="00070528">
              <w:rPr>
                <w:rFonts w:cs="Tahoma"/>
                <w:sz w:val="22"/>
                <w:szCs w:val="22"/>
              </w:rPr>
              <w:t>Cho phép chọn trong list gồm:</w:t>
            </w:r>
          </w:p>
          <w:p w14:paraId="0D211FE1"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4AD0C0CC"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w:t>
            </w:r>
          </w:p>
          <w:p w14:paraId="45812594"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w:t>
            </w:r>
          </w:p>
          <w:p w14:paraId="068B85F2"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lỗi_Đang cho mượn</w:t>
            </w:r>
          </w:p>
          <w:p w14:paraId="319E4CF6"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chỉnh_Đang cho mượn</w:t>
            </w:r>
          </w:p>
        </w:tc>
      </w:tr>
      <w:tr w:rsidR="007238D0" w:rsidRPr="00070528" w14:paraId="1487F645" w14:textId="77777777" w:rsidTr="00842577">
        <w:tc>
          <w:tcPr>
            <w:tcW w:w="602" w:type="dxa"/>
          </w:tcPr>
          <w:p w14:paraId="2C4D1795" w14:textId="77777777" w:rsidR="007238D0" w:rsidRPr="00070528" w:rsidRDefault="007238D0" w:rsidP="00BA5821">
            <w:pPr>
              <w:pStyle w:val="ListParagraph"/>
              <w:numPr>
                <w:ilvl w:val="0"/>
                <w:numId w:val="73"/>
              </w:numPr>
              <w:tabs>
                <w:tab w:val="left" w:pos="223"/>
              </w:tabs>
              <w:spacing w:before="74" w:after="37"/>
              <w:ind w:left="277" w:hanging="223"/>
              <w:rPr>
                <w:rFonts w:cs="Tahoma"/>
                <w:sz w:val="22"/>
                <w:szCs w:val="22"/>
              </w:rPr>
            </w:pPr>
          </w:p>
        </w:tc>
        <w:tc>
          <w:tcPr>
            <w:tcW w:w="1784" w:type="dxa"/>
          </w:tcPr>
          <w:p w14:paraId="248E709E" w14:textId="77777777" w:rsidR="007238D0" w:rsidRPr="00070528" w:rsidRDefault="007238D0" w:rsidP="00842577">
            <w:pPr>
              <w:spacing w:before="74" w:after="37"/>
              <w:ind w:left="12"/>
              <w:rPr>
                <w:rFonts w:cs="Tahoma"/>
                <w:sz w:val="22"/>
                <w:szCs w:val="22"/>
              </w:rPr>
            </w:pPr>
            <w:r w:rsidRPr="00070528">
              <w:rPr>
                <w:rFonts w:cs="Tahoma"/>
                <w:sz w:val="22"/>
                <w:szCs w:val="22"/>
              </w:rPr>
              <w:t>Số hợp đồng</w:t>
            </w:r>
          </w:p>
        </w:tc>
        <w:tc>
          <w:tcPr>
            <w:tcW w:w="1911" w:type="dxa"/>
          </w:tcPr>
          <w:p w14:paraId="07832DCD"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E80C120" w14:textId="77777777" w:rsidR="007238D0" w:rsidRPr="00070528" w:rsidRDefault="007238D0" w:rsidP="00842577">
            <w:pPr>
              <w:spacing w:before="74" w:after="37"/>
              <w:ind w:left="337"/>
              <w:rPr>
                <w:rFonts w:cs="Tahoma"/>
                <w:sz w:val="22"/>
                <w:szCs w:val="22"/>
              </w:rPr>
            </w:pPr>
          </w:p>
        </w:tc>
        <w:tc>
          <w:tcPr>
            <w:tcW w:w="5200" w:type="dxa"/>
          </w:tcPr>
          <w:p w14:paraId="3C7DD68C" w14:textId="77777777" w:rsidR="007238D0" w:rsidRPr="00070528" w:rsidRDefault="007238D0" w:rsidP="00842577">
            <w:pPr>
              <w:spacing w:before="74" w:after="37"/>
              <w:ind w:left="39"/>
              <w:rPr>
                <w:rFonts w:cs="Tahoma"/>
                <w:sz w:val="22"/>
                <w:szCs w:val="22"/>
              </w:rPr>
            </w:pPr>
            <w:r w:rsidRPr="00070528">
              <w:rPr>
                <w:rFonts w:cs="Tahoma"/>
                <w:sz w:val="22"/>
                <w:szCs w:val="22"/>
              </w:rPr>
              <w:t>Cho phép nhập số hợp đồng cần tìm</w:t>
            </w:r>
          </w:p>
        </w:tc>
        <w:tc>
          <w:tcPr>
            <w:tcW w:w="3182" w:type="dxa"/>
          </w:tcPr>
          <w:p w14:paraId="429C7E3E" w14:textId="77777777" w:rsidR="007238D0" w:rsidRPr="00070528" w:rsidRDefault="007238D0" w:rsidP="00842577">
            <w:pPr>
              <w:spacing w:before="74" w:after="37"/>
              <w:ind w:left="0"/>
              <w:rPr>
                <w:rFonts w:cs="Tahoma"/>
                <w:sz w:val="22"/>
                <w:szCs w:val="22"/>
              </w:rPr>
            </w:pPr>
            <w:r w:rsidRPr="00070528">
              <w:rPr>
                <w:rFonts w:cs="Tahoma"/>
                <w:sz w:val="22"/>
                <w:szCs w:val="22"/>
              </w:rPr>
              <w:t xml:space="preserve">Mặc đinh: trắng </w:t>
            </w:r>
          </w:p>
          <w:p w14:paraId="08A3F202" w14:textId="77777777" w:rsidR="007238D0" w:rsidRPr="00070528" w:rsidRDefault="007238D0" w:rsidP="00842577">
            <w:pPr>
              <w:spacing w:before="74" w:after="37"/>
              <w:ind w:left="0"/>
              <w:rPr>
                <w:rFonts w:cs="Tahoma"/>
                <w:sz w:val="22"/>
                <w:szCs w:val="22"/>
              </w:rPr>
            </w:pPr>
            <w:r w:rsidRPr="00070528">
              <w:rPr>
                <w:rFonts w:cs="Tahoma"/>
                <w:sz w:val="22"/>
                <w:szCs w:val="22"/>
              </w:rPr>
              <w:t>Cho phép sửa</w:t>
            </w:r>
          </w:p>
        </w:tc>
      </w:tr>
      <w:tr w:rsidR="005868C4" w:rsidRPr="00070528" w14:paraId="7AFA0A22" w14:textId="77777777" w:rsidTr="00842577">
        <w:tc>
          <w:tcPr>
            <w:tcW w:w="602" w:type="dxa"/>
          </w:tcPr>
          <w:p w14:paraId="351C8844" w14:textId="77777777" w:rsidR="005868C4" w:rsidRPr="00070528" w:rsidRDefault="005868C4" w:rsidP="00842577">
            <w:pPr>
              <w:pStyle w:val="ListParagraph"/>
              <w:numPr>
                <w:ilvl w:val="0"/>
                <w:numId w:val="73"/>
              </w:numPr>
              <w:tabs>
                <w:tab w:val="left" w:pos="223"/>
              </w:tabs>
              <w:spacing w:before="74" w:after="37"/>
              <w:ind w:left="277" w:hanging="223"/>
              <w:rPr>
                <w:rFonts w:cs="Tahoma"/>
                <w:sz w:val="22"/>
                <w:szCs w:val="22"/>
              </w:rPr>
            </w:pPr>
          </w:p>
        </w:tc>
        <w:tc>
          <w:tcPr>
            <w:tcW w:w="1784" w:type="dxa"/>
          </w:tcPr>
          <w:p w14:paraId="22A45CBD" w14:textId="77777777" w:rsidR="005868C4" w:rsidRPr="00070528" w:rsidRDefault="005868C4" w:rsidP="00842577">
            <w:pPr>
              <w:spacing w:before="74" w:after="37"/>
              <w:ind w:left="12"/>
              <w:rPr>
                <w:rFonts w:cs="Tahoma"/>
                <w:sz w:val="22"/>
                <w:szCs w:val="22"/>
              </w:rPr>
            </w:pPr>
            <w:r w:rsidRPr="00070528">
              <w:rPr>
                <w:rFonts w:cs="Tahoma"/>
                <w:sz w:val="22"/>
                <w:szCs w:val="22"/>
              </w:rPr>
              <w:t>Luồng</w:t>
            </w:r>
          </w:p>
        </w:tc>
        <w:tc>
          <w:tcPr>
            <w:tcW w:w="1911" w:type="dxa"/>
          </w:tcPr>
          <w:p w14:paraId="168695CE" w14:textId="77777777" w:rsidR="005868C4" w:rsidRPr="00070528" w:rsidRDefault="005868C4" w:rsidP="00842577">
            <w:pPr>
              <w:spacing w:before="74" w:after="37"/>
              <w:ind w:left="60"/>
              <w:rPr>
                <w:rFonts w:cs="Tahoma"/>
                <w:sz w:val="22"/>
                <w:szCs w:val="22"/>
              </w:rPr>
            </w:pPr>
            <w:r w:rsidRPr="00070528">
              <w:rPr>
                <w:rFonts w:cs="Tahoma"/>
                <w:sz w:val="22"/>
                <w:szCs w:val="22"/>
              </w:rPr>
              <w:t>Dropdownlist</w:t>
            </w:r>
          </w:p>
        </w:tc>
        <w:tc>
          <w:tcPr>
            <w:tcW w:w="1401" w:type="dxa"/>
          </w:tcPr>
          <w:p w14:paraId="442DBCD4" w14:textId="77777777" w:rsidR="005868C4" w:rsidRPr="00070528" w:rsidRDefault="005868C4" w:rsidP="00842577">
            <w:pPr>
              <w:spacing w:before="74" w:after="37"/>
              <w:ind w:left="337"/>
              <w:rPr>
                <w:rFonts w:cs="Tahoma"/>
                <w:sz w:val="22"/>
                <w:szCs w:val="22"/>
              </w:rPr>
            </w:pPr>
          </w:p>
        </w:tc>
        <w:tc>
          <w:tcPr>
            <w:tcW w:w="5200" w:type="dxa"/>
          </w:tcPr>
          <w:p w14:paraId="29B1E550" w14:textId="77777777" w:rsidR="005868C4" w:rsidRPr="00070528" w:rsidRDefault="005868C4" w:rsidP="00842577">
            <w:pPr>
              <w:spacing w:before="74" w:after="37"/>
              <w:ind w:left="39"/>
              <w:rPr>
                <w:rFonts w:cs="Tahoma"/>
                <w:sz w:val="22"/>
                <w:szCs w:val="22"/>
              </w:rPr>
            </w:pPr>
            <w:r w:rsidRPr="00070528">
              <w:rPr>
                <w:rFonts w:cs="Tahoma"/>
                <w:sz w:val="22"/>
                <w:szCs w:val="22"/>
              </w:rPr>
              <w:t>Cho phép chọn luồng cho vay để tìm kiếm</w:t>
            </w:r>
          </w:p>
        </w:tc>
        <w:tc>
          <w:tcPr>
            <w:tcW w:w="3182" w:type="dxa"/>
          </w:tcPr>
          <w:p w14:paraId="28B6EECD" w14:textId="77777777" w:rsidR="005868C4" w:rsidRPr="00070528" w:rsidRDefault="005868C4" w:rsidP="00842577">
            <w:pPr>
              <w:spacing w:before="74" w:after="37"/>
              <w:ind w:left="0"/>
              <w:rPr>
                <w:rFonts w:cs="Tahoma"/>
                <w:sz w:val="22"/>
                <w:szCs w:val="22"/>
              </w:rPr>
            </w:pPr>
            <w:r w:rsidRPr="00070528">
              <w:rPr>
                <w:rFonts w:cs="Tahoma"/>
                <w:sz w:val="22"/>
                <w:szCs w:val="22"/>
              </w:rPr>
              <w:t>Mặc định: tất cả</w:t>
            </w:r>
          </w:p>
          <w:p w14:paraId="0CF405EB" w14:textId="77777777" w:rsidR="005868C4" w:rsidRPr="00070528" w:rsidRDefault="005868C4" w:rsidP="00842577">
            <w:pPr>
              <w:spacing w:before="74" w:after="37"/>
              <w:ind w:left="0"/>
              <w:rPr>
                <w:rFonts w:cs="Tahoma"/>
                <w:sz w:val="22"/>
                <w:szCs w:val="22"/>
              </w:rPr>
            </w:pPr>
            <w:r w:rsidRPr="00070528">
              <w:rPr>
                <w:rFonts w:cs="Tahoma"/>
                <w:sz w:val="22"/>
                <w:szCs w:val="22"/>
              </w:rPr>
              <w:t>Cho phép chọn trong list gồm:</w:t>
            </w:r>
          </w:p>
          <w:p w14:paraId="0893BAE0" w14:textId="77777777" w:rsidR="005868C4" w:rsidRPr="00070528" w:rsidRDefault="005868C4"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2674E730" w14:textId="77777777" w:rsidR="005868C4" w:rsidRPr="00070528" w:rsidRDefault="005868C4"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IL</w:t>
            </w:r>
          </w:p>
          <w:p w14:paraId="6DD5DEAC" w14:textId="77777777" w:rsidR="005868C4" w:rsidRPr="00070528" w:rsidRDefault="005868C4"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ED</w:t>
            </w:r>
          </w:p>
          <w:p w14:paraId="40CC5C34" w14:textId="77777777" w:rsidR="005868C4" w:rsidRPr="00070528" w:rsidRDefault="005868C4" w:rsidP="00842577">
            <w:pPr>
              <w:pStyle w:val="ListParagraph"/>
              <w:numPr>
                <w:ilvl w:val="0"/>
                <w:numId w:val="17"/>
              </w:numPr>
              <w:spacing w:before="74" w:after="37"/>
              <w:ind w:left="446" w:hanging="223"/>
              <w:rPr>
                <w:rFonts w:cs="Tahoma"/>
                <w:sz w:val="22"/>
                <w:szCs w:val="22"/>
              </w:rPr>
            </w:pPr>
            <w:r w:rsidRPr="00070528">
              <w:rPr>
                <w:rFonts w:cs="Tahoma"/>
                <w:sz w:val="22"/>
                <w:szCs w:val="22"/>
              </w:rPr>
              <w:t>MC</w:t>
            </w:r>
          </w:p>
        </w:tc>
      </w:tr>
      <w:tr w:rsidR="007238D0" w:rsidRPr="00070528" w14:paraId="41B080A8" w14:textId="77777777" w:rsidTr="00842577">
        <w:tc>
          <w:tcPr>
            <w:tcW w:w="602" w:type="dxa"/>
          </w:tcPr>
          <w:p w14:paraId="4740CC1F" w14:textId="77777777" w:rsidR="007238D0" w:rsidRPr="00070528" w:rsidRDefault="007238D0" w:rsidP="00BA5821">
            <w:pPr>
              <w:pStyle w:val="ListParagraph"/>
              <w:numPr>
                <w:ilvl w:val="0"/>
                <w:numId w:val="73"/>
              </w:numPr>
              <w:tabs>
                <w:tab w:val="left" w:pos="223"/>
              </w:tabs>
              <w:spacing w:before="74" w:after="37"/>
              <w:ind w:left="277" w:hanging="223"/>
              <w:rPr>
                <w:rFonts w:cs="Tahoma"/>
                <w:sz w:val="22"/>
                <w:szCs w:val="22"/>
              </w:rPr>
            </w:pPr>
          </w:p>
        </w:tc>
        <w:tc>
          <w:tcPr>
            <w:tcW w:w="1784" w:type="dxa"/>
          </w:tcPr>
          <w:p w14:paraId="1BE394BC" w14:textId="77777777" w:rsidR="007238D0" w:rsidRPr="00070528" w:rsidRDefault="007238D0" w:rsidP="00842577">
            <w:pPr>
              <w:spacing w:before="74" w:after="37"/>
              <w:ind w:left="12"/>
              <w:rPr>
                <w:rFonts w:cs="Tahoma"/>
                <w:sz w:val="22"/>
                <w:szCs w:val="22"/>
              </w:rPr>
            </w:pPr>
            <w:r w:rsidRPr="00070528">
              <w:rPr>
                <w:rFonts w:cs="Tahoma"/>
                <w:sz w:val="22"/>
                <w:szCs w:val="22"/>
              </w:rPr>
              <w:t>Ngày mượn … đến…</w:t>
            </w:r>
          </w:p>
        </w:tc>
        <w:tc>
          <w:tcPr>
            <w:tcW w:w="1911" w:type="dxa"/>
          </w:tcPr>
          <w:p w14:paraId="04CDB11D"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62105D94" w14:textId="77777777" w:rsidR="007238D0" w:rsidRPr="00070528" w:rsidRDefault="007238D0" w:rsidP="00842577">
            <w:pPr>
              <w:spacing w:before="74" w:after="37"/>
              <w:ind w:left="337"/>
              <w:rPr>
                <w:rFonts w:cs="Tahoma"/>
                <w:sz w:val="22"/>
                <w:szCs w:val="22"/>
              </w:rPr>
            </w:pPr>
          </w:p>
        </w:tc>
        <w:tc>
          <w:tcPr>
            <w:tcW w:w="5200" w:type="dxa"/>
          </w:tcPr>
          <w:p w14:paraId="28E2F1E0" w14:textId="77777777" w:rsidR="007238D0" w:rsidRPr="00070528" w:rsidRDefault="007238D0" w:rsidP="00842577">
            <w:pPr>
              <w:spacing w:before="74" w:after="37"/>
              <w:ind w:left="39"/>
              <w:rPr>
                <w:rFonts w:cs="Tahoma"/>
                <w:sz w:val="22"/>
                <w:szCs w:val="22"/>
              </w:rPr>
            </w:pPr>
            <w:r w:rsidRPr="00070528">
              <w:rPr>
                <w:rFonts w:cs="Tahoma"/>
                <w:sz w:val="22"/>
                <w:szCs w:val="22"/>
              </w:rPr>
              <w:t>Nhập ngày cho mượn giấy tờ để tìm kiếm</w:t>
            </w:r>
          </w:p>
        </w:tc>
        <w:tc>
          <w:tcPr>
            <w:tcW w:w="3182" w:type="dxa"/>
          </w:tcPr>
          <w:p w14:paraId="2565E290" w14:textId="77777777" w:rsidR="007238D0" w:rsidRPr="00070528" w:rsidRDefault="007238D0" w:rsidP="00842577">
            <w:pPr>
              <w:spacing w:before="74" w:after="37"/>
              <w:ind w:left="0"/>
              <w:rPr>
                <w:rFonts w:cs="Tahoma"/>
                <w:sz w:val="22"/>
                <w:szCs w:val="22"/>
              </w:rPr>
            </w:pPr>
            <w:r w:rsidRPr="00070528">
              <w:rPr>
                <w:rFonts w:cs="Tahoma"/>
                <w:sz w:val="22"/>
                <w:szCs w:val="22"/>
              </w:rPr>
              <w:t xml:space="preserve">Mặc định: trắng </w:t>
            </w:r>
          </w:p>
          <w:p w14:paraId="50B16D07" w14:textId="77777777" w:rsidR="007238D0" w:rsidRPr="00070528" w:rsidRDefault="007238D0" w:rsidP="00842577">
            <w:pPr>
              <w:spacing w:before="74" w:after="37"/>
              <w:ind w:left="0"/>
              <w:rPr>
                <w:rFonts w:cs="Tahoma"/>
                <w:sz w:val="22"/>
                <w:szCs w:val="22"/>
              </w:rPr>
            </w:pPr>
            <w:r w:rsidRPr="00070528">
              <w:rPr>
                <w:rFonts w:cs="Tahoma"/>
                <w:sz w:val="22"/>
                <w:szCs w:val="22"/>
              </w:rPr>
              <w:t>Cho phép nhập theo khoảng</w:t>
            </w:r>
          </w:p>
        </w:tc>
      </w:tr>
      <w:tr w:rsidR="00245DFC" w:rsidRPr="00070528" w14:paraId="47CC595A" w14:textId="77777777" w:rsidTr="00842577">
        <w:tc>
          <w:tcPr>
            <w:tcW w:w="602" w:type="dxa"/>
          </w:tcPr>
          <w:p w14:paraId="21CDD59F" w14:textId="77777777" w:rsidR="00245DFC" w:rsidRPr="00070528" w:rsidRDefault="00245DFC"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70890622" w14:textId="77777777" w:rsidR="00245DFC" w:rsidRPr="00070528" w:rsidRDefault="00245DFC" w:rsidP="00842577">
            <w:pPr>
              <w:spacing w:before="74" w:after="37"/>
              <w:ind w:left="12"/>
              <w:rPr>
                <w:rFonts w:cs="Tahoma"/>
                <w:sz w:val="22"/>
                <w:szCs w:val="22"/>
              </w:rPr>
            </w:pPr>
            <w:r w:rsidRPr="00070528">
              <w:rPr>
                <w:rFonts w:cs="Tahoma"/>
                <w:sz w:val="22"/>
                <w:szCs w:val="22"/>
              </w:rPr>
              <w:t>Tìm kiếm</w:t>
            </w:r>
          </w:p>
        </w:tc>
        <w:tc>
          <w:tcPr>
            <w:tcW w:w="1911" w:type="dxa"/>
          </w:tcPr>
          <w:p w14:paraId="53BD2A3B" w14:textId="77777777" w:rsidR="00245DFC" w:rsidRPr="00070528" w:rsidRDefault="00245DFC" w:rsidP="00842577">
            <w:pPr>
              <w:spacing w:before="74" w:after="37"/>
              <w:ind w:left="60"/>
              <w:rPr>
                <w:rFonts w:cs="Tahoma"/>
                <w:sz w:val="22"/>
                <w:szCs w:val="22"/>
              </w:rPr>
            </w:pPr>
            <w:r w:rsidRPr="00070528">
              <w:rPr>
                <w:rFonts w:cs="Tahoma"/>
                <w:sz w:val="22"/>
                <w:szCs w:val="22"/>
              </w:rPr>
              <w:t>Button</w:t>
            </w:r>
          </w:p>
        </w:tc>
        <w:tc>
          <w:tcPr>
            <w:tcW w:w="1401" w:type="dxa"/>
          </w:tcPr>
          <w:p w14:paraId="1B09F838" w14:textId="77777777" w:rsidR="00245DFC" w:rsidRPr="00070528" w:rsidRDefault="00245DFC" w:rsidP="00842577">
            <w:pPr>
              <w:spacing w:before="74" w:after="37"/>
              <w:ind w:left="337"/>
              <w:rPr>
                <w:rFonts w:cs="Tahoma"/>
                <w:sz w:val="22"/>
                <w:szCs w:val="22"/>
              </w:rPr>
            </w:pPr>
          </w:p>
        </w:tc>
        <w:tc>
          <w:tcPr>
            <w:tcW w:w="5200" w:type="dxa"/>
          </w:tcPr>
          <w:p w14:paraId="68844D90" w14:textId="77777777" w:rsidR="00245DFC" w:rsidRPr="00070528" w:rsidRDefault="00245DFC" w:rsidP="00842577">
            <w:pPr>
              <w:spacing w:before="74" w:after="37"/>
              <w:ind w:left="39"/>
              <w:rPr>
                <w:rFonts w:cs="Tahoma"/>
                <w:sz w:val="22"/>
                <w:szCs w:val="22"/>
              </w:rPr>
            </w:pPr>
            <w:r w:rsidRPr="00070528">
              <w:rPr>
                <w:rFonts w:cs="Tahoma"/>
                <w:sz w:val="22"/>
                <w:szCs w:val="22"/>
              </w:rPr>
              <w:t>Cho phép tìm kiếm các giấy tờ theo điều kiện tìm kiếm đã nhập</w:t>
            </w:r>
          </w:p>
        </w:tc>
        <w:tc>
          <w:tcPr>
            <w:tcW w:w="3182" w:type="dxa"/>
          </w:tcPr>
          <w:p w14:paraId="36A0899F" w14:textId="77777777" w:rsidR="00245DFC" w:rsidRPr="00070528" w:rsidRDefault="00245DFC" w:rsidP="00842577">
            <w:pPr>
              <w:spacing w:before="74" w:after="37"/>
              <w:ind w:left="0"/>
              <w:rPr>
                <w:rFonts w:cs="Tahoma"/>
                <w:sz w:val="22"/>
                <w:szCs w:val="22"/>
              </w:rPr>
            </w:pPr>
          </w:p>
        </w:tc>
      </w:tr>
      <w:tr w:rsidR="005868C4" w:rsidRPr="00070528" w14:paraId="3C57A2E9" w14:textId="77777777" w:rsidTr="00842577">
        <w:tc>
          <w:tcPr>
            <w:tcW w:w="602" w:type="dxa"/>
          </w:tcPr>
          <w:p w14:paraId="1B619A69" w14:textId="77777777" w:rsidR="005868C4" w:rsidRPr="00070528" w:rsidRDefault="005868C4"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0A6D722F" w14:textId="77777777" w:rsidR="005868C4" w:rsidRPr="00070528" w:rsidRDefault="005868C4" w:rsidP="00842577">
            <w:pPr>
              <w:spacing w:before="74" w:after="37"/>
              <w:ind w:left="12"/>
              <w:rPr>
                <w:rFonts w:cs="Tahoma"/>
                <w:sz w:val="22"/>
                <w:szCs w:val="22"/>
              </w:rPr>
            </w:pPr>
            <w:r w:rsidRPr="00070528">
              <w:rPr>
                <w:rFonts w:cs="Tahoma"/>
                <w:sz w:val="22"/>
                <w:szCs w:val="22"/>
              </w:rPr>
              <w:t>Cho mượn</w:t>
            </w:r>
          </w:p>
        </w:tc>
        <w:tc>
          <w:tcPr>
            <w:tcW w:w="1911" w:type="dxa"/>
          </w:tcPr>
          <w:p w14:paraId="23C225DB" w14:textId="77777777" w:rsidR="005868C4" w:rsidRPr="00070528" w:rsidRDefault="005868C4" w:rsidP="00842577">
            <w:pPr>
              <w:spacing w:before="74" w:after="37"/>
              <w:ind w:left="60"/>
              <w:rPr>
                <w:rFonts w:cs="Tahoma"/>
                <w:sz w:val="22"/>
                <w:szCs w:val="22"/>
              </w:rPr>
            </w:pPr>
            <w:r w:rsidRPr="00070528">
              <w:rPr>
                <w:rFonts w:cs="Tahoma"/>
                <w:sz w:val="22"/>
                <w:szCs w:val="22"/>
              </w:rPr>
              <w:t>Button</w:t>
            </w:r>
          </w:p>
        </w:tc>
        <w:tc>
          <w:tcPr>
            <w:tcW w:w="1401" w:type="dxa"/>
          </w:tcPr>
          <w:p w14:paraId="6A32FF8C" w14:textId="77777777" w:rsidR="005868C4" w:rsidRPr="00070528" w:rsidRDefault="005868C4" w:rsidP="00842577">
            <w:pPr>
              <w:spacing w:before="74" w:after="37"/>
              <w:ind w:left="337"/>
              <w:rPr>
                <w:rFonts w:cs="Tahoma"/>
                <w:sz w:val="22"/>
                <w:szCs w:val="22"/>
              </w:rPr>
            </w:pPr>
          </w:p>
        </w:tc>
        <w:tc>
          <w:tcPr>
            <w:tcW w:w="5200" w:type="dxa"/>
          </w:tcPr>
          <w:p w14:paraId="41829884" w14:textId="77777777" w:rsidR="005868C4" w:rsidRPr="00070528" w:rsidRDefault="005868C4" w:rsidP="00842577">
            <w:pPr>
              <w:spacing w:before="74" w:after="37"/>
              <w:ind w:left="39"/>
              <w:rPr>
                <w:rFonts w:cs="Tahoma"/>
                <w:sz w:val="22"/>
                <w:szCs w:val="22"/>
              </w:rPr>
            </w:pPr>
            <w:r w:rsidRPr="00070528">
              <w:rPr>
                <w:rFonts w:cs="Tahoma"/>
                <w:sz w:val="22"/>
                <w:szCs w:val="22"/>
              </w:rPr>
              <w:t>Chuyển trạng thái giấy tờ về cho mượn, hiển thị màn hình nhập email của người mượn và ngày hẹn trả và phòng ban của người mượn</w:t>
            </w:r>
          </w:p>
        </w:tc>
        <w:tc>
          <w:tcPr>
            <w:tcW w:w="3182" w:type="dxa"/>
          </w:tcPr>
          <w:p w14:paraId="4A21E70E" w14:textId="77777777" w:rsidR="005868C4" w:rsidRPr="00070528" w:rsidRDefault="005868C4" w:rsidP="00842577">
            <w:pPr>
              <w:spacing w:before="74" w:after="37"/>
              <w:ind w:left="0"/>
              <w:rPr>
                <w:rFonts w:cs="Tahoma"/>
                <w:sz w:val="22"/>
                <w:szCs w:val="22"/>
              </w:rPr>
            </w:pPr>
            <w:r w:rsidRPr="00070528">
              <w:rPr>
                <w:rFonts w:cs="Tahoma"/>
                <w:sz w:val="22"/>
                <w:szCs w:val="22"/>
              </w:rPr>
              <w:t>Button này chỉ enable với những hợp đồng có trạng thái “Đã lưu kho_hoàn chỉnh” và “Đã lưu kho_Cần update lỗi”</w:t>
            </w:r>
          </w:p>
          <w:p w14:paraId="11A9DB88" w14:textId="77777777" w:rsidR="005868C4" w:rsidRPr="00070528" w:rsidRDefault="005868C4" w:rsidP="00842577">
            <w:pPr>
              <w:spacing w:before="74" w:after="37"/>
              <w:ind w:left="0"/>
              <w:rPr>
                <w:rFonts w:cs="Tahoma"/>
                <w:sz w:val="22"/>
                <w:szCs w:val="22"/>
              </w:rPr>
            </w:pPr>
            <w:r w:rsidRPr="00070528">
              <w:rPr>
                <w:rFonts w:cs="Tahoma"/>
                <w:sz w:val="22"/>
                <w:szCs w:val="22"/>
              </w:rPr>
              <w:t>Ngày hẹn trả tự động tính theo công thức: ngày hẹn trả = ngày cho mượn +10</w:t>
            </w:r>
          </w:p>
        </w:tc>
      </w:tr>
      <w:tr w:rsidR="005868C4" w:rsidRPr="00070528" w14:paraId="3FDEB16B" w14:textId="77777777" w:rsidTr="00842577">
        <w:tc>
          <w:tcPr>
            <w:tcW w:w="602" w:type="dxa"/>
          </w:tcPr>
          <w:p w14:paraId="09118875" w14:textId="77777777" w:rsidR="005868C4" w:rsidRPr="00070528" w:rsidRDefault="005868C4"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00ACB2BF" w14:textId="77777777" w:rsidR="005868C4" w:rsidRPr="00070528" w:rsidRDefault="005868C4" w:rsidP="00842577">
            <w:pPr>
              <w:spacing w:before="74" w:after="37"/>
              <w:ind w:left="12"/>
              <w:rPr>
                <w:rFonts w:cs="Tahoma"/>
                <w:sz w:val="22"/>
                <w:szCs w:val="22"/>
              </w:rPr>
            </w:pPr>
            <w:r w:rsidRPr="00070528">
              <w:rPr>
                <w:rFonts w:cs="Tahoma"/>
                <w:sz w:val="22"/>
                <w:szCs w:val="22"/>
              </w:rPr>
              <w:t>Gia hạn</w:t>
            </w:r>
          </w:p>
        </w:tc>
        <w:tc>
          <w:tcPr>
            <w:tcW w:w="1911" w:type="dxa"/>
          </w:tcPr>
          <w:p w14:paraId="7C51EC60" w14:textId="77777777" w:rsidR="005868C4" w:rsidRPr="00070528" w:rsidRDefault="005868C4" w:rsidP="00842577">
            <w:pPr>
              <w:spacing w:before="74" w:after="37"/>
              <w:ind w:left="60"/>
              <w:rPr>
                <w:rFonts w:cs="Tahoma"/>
                <w:sz w:val="22"/>
                <w:szCs w:val="22"/>
              </w:rPr>
            </w:pPr>
            <w:r w:rsidRPr="00070528">
              <w:rPr>
                <w:rFonts w:cs="Tahoma"/>
                <w:sz w:val="22"/>
                <w:szCs w:val="22"/>
              </w:rPr>
              <w:t>Button</w:t>
            </w:r>
          </w:p>
        </w:tc>
        <w:tc>
          <w:tcPr>
            <w:tcW w:w="1401" w:type="dxa"/>
          </w:tcPr>
          <w:p w14:paraId="6DE61868" w14:textId="77777777" w:rsidR="005868C4" w:rsidRPr="00070528" w:rsidRDefault="005868C4" w:rsidP="00842577">
            <w:pPr>
              <w:spacing w:before="74" w:after="37"/>
              <w:ind w:left="337"/>
              <w:rPr>
                <w:rFonts w:cs="Tahoma"/>
                <w:sz w:val="22"/>
                <w:szCs w:val="22"/>
              </w:rPr>
            </w:pPr>
          </w:p>
        </w:tc>
        <w:tc>
          <w:tcPr>
            <w:tcW w:w="5200" w:type="dxa"/>
          </w:tcPr>
          <w:p w14:paraId="2F434AFD" w14:textId="77777777" w:rsidR="005868C4" w:rsidRPr="00070528" w:rsidRDefault="005868C4" w:rsidP="00842577">
            <w:pPr>
              <w:spacing w:before="74" w:after="37"/>
              <w:ind w:left="39"/>
              <w:rPr>
                <w:rFonts w:cs="Tahoma"/>
                <w:sz w:val="22"/>
                <w:szCs w:val="22"/>
              </w:rPr>
            </w:pPr>
            <w:r w:rsidRPr="00070528">
              <w:rPr>
                <w:rFonts w:cs="Tahoma"/>
                <w:sz w:val="22"/>
                <w:szCs w:val="22"/>
              </w:rPr>
              <w:t xml:space="preserve">Hiển thị màn hình cho nhập ngày gia hạn. </w:t>
            </w:r>
          </w:p>
          <w:p w14:paraId="43A09377" w14:textId="77777777" w:rsidR="005868C4" w:rsidRPr="00070528" w:rsidRDefault="005868C4" w:rsidP="00842577">
            <w:pPr>
              <w:spacing w:before="74" w:after="37"/>
              <w:ind w:left="39"/>
              <w:rPr>
                <w:rFonts w:cs="Tahoma"/>
                <w:sz w:val="22"/>
                <w:szCs w:val="22"/>
              </w:rPr>
            </w:pPr>
            <w:r w:rsidRPr="00070528">
              <w:rPr>
                <w:noProof/>
              </w:rPr>
              <w:drawing>
                <wp:inline distT="0" distB="0" distL="0" distR="0" wp14:anchorId="5D491AE1" wp14:editId="58990EBE">
                  <wp:extent cx="3124200" cy="1457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1457325"/>
                          </a:xfrm>
                          <a:prstGeom prst="rect">
                            <a:avLst/>
                          </a:prstGeom>
                        </pic:spPr>
                      </pic:pic>
                    </a:graphicData>
                  </a:graphic>
                </wp:inline>
              </w:drawing>
            </w:r>
          </w:p>
        </w:tc>
        <w:tc>
          <w:tcPr>
            <w:tcW w:w="3182" w:type="dxa"/>
          </w:tcPr>
          <w:p w14:paraId="024627FB" w14:textId="77777777" w:rsidR="005868C4" w:rsidRPr="00070528" w:rsidRDefault="005868C4" w:rsidP="00842577">
            <w:pPr>
              <w:spacing w:before="74" w:after="37"/>
              <w:ind w:left="0"/>
              <w:rPr>
                <w:rFonts w:cs="Tahoma"/>
                <w:sz w:val="22"/>
                <w:szCs w:val="22"/>
              </w:rPr>
            </w:pPr>
            <w:r w:rsidRPr="00070528">
              <w:rPr>
                <w:rFonts w:cs="Tahoma"/>
                <w:sz w:val="22"/>
                <w:szCs w:val="22"/>
              </w:rPr>
              <w:t>Button này chỉ hiển thị với những hợp đồng có trạng thái “xxx_đang cho mượn”</w:t>
            </w:r>
          </w:p>
          <w:p w14:paraId="5878834D" w14:textId="77777777" w:rsidR="005868C4" w:rsidRPr="00070528" w:rsidRDefault="005868C4" w:rsidP="00842577">
            <w:pPr>
              <w:pStyle w:val="ListParagraph"/>
              <w:numPr>
                <w:ilvl w:val="0"/>
                <w:numId w:val="17"/>
              </w:numPr>
              <w:spacing w:before="74" w:after="37"/>
              <w:ind w:left="446" w:hanging="223"/>
              <w:rPr>
                <w:rFonts w:cs="Tahoma"/>
                <w:sz w:val="22"/>
                <w:szCs w:val="22"/>
              </w:rPr>
            </w:pPr>
            <w:r w:rsidRPr="00070528">
              <w:rPr>
                <w:rFonts w:cs="Tahoma"/>
                <w:sz w:val="22"/>
                <w:szCs w:val="22"/>
              </w:rPr>
              <w:t>Các thông tin email và phòng ban được hiển thị thông tin hiện tại của hệ thống, cho phép sửa</w:t>
            </w:r>
          </w:p>
          <w:p w14:paraId="225206E1" w14:textId="77777777" w:rsidR="005868C4" w:rsidRPr="00070528" w:rsidRDefault="005868C4" w:rsidP="00842577">
            <w:pPr>
              <w:pStyle w:val="ListParagraph"/>
              <w:numPr>
                <w:ilvl w:val="0"/>
                <w:numId w:val="17"/>
              </w:numPr>
              <w:spacing w:before="74" w:after="37"/>
              <w:ind w:left="446" w:hanging="223"/>
              <w:rPr>
                <w:rFonts w:cs="Tahoma"/>
                <w:sz w:val="22"/>
                <w:szCs w:val="22"/>
              </w:rPr>
            </w:pPr>
            <w:r w:rsidRPr="00070528">
              <w:rPr>
                <w:rFonts w:cs="Tahoma"/>
                <w:sz w:val="22"/>
                <w:szCs w:val="22"/>
              </w:rPr>
              <w:t>Ngày gia hạn được nhập mới</w:t>
            </w:r>
          </w:p>
        </w:tc>
      </w:tr>
      <w:tr w:rsidR="007238D0" w:rsidRPr="00070528" w14:paraId="65185969" w14:textId="77777777" w:rsidTr="00842577">
        <w:tc>
          <w:tcPr>
            <w:tcW w:w="14080" w:type="dxa"/>
            <w:gridSpan w:val="6"/>
          </w:tcPr>
          <w:p w14:paraId="6AA8B443" w14:textId="77777777" w:rsidR="007238D0" w:rsidRPr="00070528" w:rsidRDefault="007238D0" w:rsidP="00842577">
            <w:pPr>
              <w:spacing w:before="74" w:after="37"/>
              <w:ind w:left="0"/>
              <w:rPr>
                <w:rFonts w:cs="Tahoma"/>
                <w:sz w:val="22"/>
                <w:szCs w:val="22"/>
              </w:rPr>
            </w:pPr>
            <w:r w:rsidRPr="00070528">
              <w:rPr>
                <w:rFonts w:cs="Tahoma"/>
                <w:sz w:val="22"/>
                <w:szCs w:val="22"/>
              </w:rPr>
              <w:lastRenderedPageBreak/>
              <w:t>Bảng danh sách giấy tờ</w:t>
            </w:r>
          </w:p>
        </w:tc>
      </w:tr>
      <w:tr w:rsidR="007238D0" w:rsidRPr="00070528" w14:paraId="1236CF12" w14:textId="77777777" w:rsidTr="00842577">
        <w:tc>
          <w:tcPr>
            <w:tcW w:w="602" w:type="dxa"/>
          </w:tcPr>
          <w:p w14:paraId="722B00A3"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76C451D7" w14:textId="77777777" w:rsidR="007238D0" w:rsidRPr="00070528" w:rsidRDefault="007238D0" w:rsidP="00842577">
            <w:pPr>
              <w:spacing w:before="74" w:after="37"/>
              <w:ind w:left="12"/>
              <w:rPr>
                <w:rFonts w:cs="Tahoma"/>
                <w:sz w:val="22"/>
                <w:szCs w:val="22"/>
              </w:rPr>
            </w:pPr>
            <w:r w:rsidRPr="00070528">
              <w:rPr>
                <w:rFonts w:cs="Tahoma"/>
                <w:sz w:val="22"/>
                <w:szCs w:val="22"/>
              </w:rPr>
              <w:t>Checkbox</w:t>
            </w:r>
          </w:p>
        </w:tc>
        <w:tc>
          <w:tcPr>
            <w:tcW w:w="1911" w:type="dxa"/>
          </w:tcPr>
          <w:p w14:paraId="6484A335" w14:textId="77777777" w:rsidR="007238D0" w:rsidRPr="00070528" w:rsidRDefault="007238D0" w:rsidP="00842577">
            <w:pPr>
              <w:spacing w:before="74" w:after="37"/>
              <w:ind w:left="60"/>
              <w:rPr>
                <w:rFonts w:cs="Tahoma"/>
                <w:sz w:val="22"/>
                <w:szCs w:val="22"/>
              </w:rPr>
            </w:pPr>
            <w:r w:rsidRPr="00070528">
              <w:rPr>
                <w:rFonts w:cs="Tahoma"/>
                <w:sz w:val="22"/>
                <w:szCs w:val="22"/>
              </w:rPr>
              <w:t>Checkbox</w:t>
            </w:r>
          </w:p>
        </w:tc>
        <w:tc>
          <w:tcPr>
            <w:tcW w:w="1401" w:type="dxa"/>
          </w:tcPr>
          <w:p w14:paraId="4F761D11" w14:textId="77777777" w:rsidR="007238D0" w:rsidRPr="00070528" w:rsidRDefault="007238D0" w:rsidP="00842577">
            <w:pPr>
              <w:spacing w:before="74" w:after="37"/>
              <w:ind w:left="337"/>
              <w:rPr>
                <w:rFonts w:cs="Tahoma"/>
                <w:sz w:val="22"/>
                <w:szCs w:val="22"/>
              </w:rPr>
            </w:pPr>
          </w:p>
        </w:tc>
        <w:tc>
          <w:tcPr>
            <w:tcW w:w="5200" w:type="dxa"/>
          </w:tcPr>
          <w:p w14:paraId="0145F5D6" w14:textId="77777777" w:rsidR="007238D0" w:rsidRPr="00070528" w:rsidRDefault="007238D0" w:rsidP="00842577">
            <w:pPr>
              <w:spacing w:before="74" w:after="37"/>
              <w:ind w:left="39"/>
              <w:rPr>
                <w:rFonts w:cs="Tahoma"/>
                <w:sz w:val="22"/>
                <w:szCs w:val="22"/>
              </w:rPr>
            </w:pPr>
            <w:r w:rsidRPr="00070528">
              <w:rPr>
                <w:rFonts w:cs="Tahoma"/>
                <w:sz w:val="22"/>
                <w:szCs w:val="22"/>
              </w:rPr>
              <w:t>Cho phép chọn giấy tờ bằng cách check vào checkbox</w:t>
            </w:r>
          </w:p>
        </w:tc>
        <w:tc>
          <w:tcPr>
            <w:tcW w:w="3182" w:type="dxa"/>
          </w:tcPr>
          <w:p w14:paraId="73F4D25A" w14:textId="77777777" w:rsidR="007238D0" w:rsidRPr="00070528" w:rsidRDefault="007238D0" w:rsidP="00842577">
            <w:pPr>
              <w:spacing w:before="74" w:after="37"/>
              <w:ind w:left="0"/>
              <w:rPr>
                <w:rFonts w:cs="Tahoma"/>
                <w:sz w:val="22"/>
                <w:szCs w:val="22"/>
              </w:rPr>
            </w:pPr>
            <w:r w:rsidRPr="00070528">
              <w:rPr>
                <w:rFonts w:cs="Tahoma"/>
                <w:sz w:val="22"/>
                <w:szCs w:val="22"/>
              </w:rPr>
              <w:t>Cho phép sửa</w:t>
            </w:r>
          </w:p>
        </w:tc>
      </w:tr>
      <w:tr w:rsidR="007238D0" w:rsidRPr="00070528" w14:paraId="7A8A6AC5" w14:textId="77777777" w:rsidTr="00842577">
        <w:tc>
          <w:tcPr>
            <w:tcW w:w="602" w:type="dxa"/>
          </w:tcPr>
          <w:p w14:paraId="5BB294AB"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6CFE47A0" w14:textId="77777777" w:rsidR="007238D0" w:rsidRPr="00070528" w:rsidRDefault="007238D0" w:rsidP="00842577">
            <w:pPr>
              <w:spacing w:before="74" w:after="37"/>
              <w:ind w:left="12"/>
              <w:rPr>
                <w:rFonts w:cs="Tahoma"/>
                <w:sz w:val="22"/>
                <w:szCs w:val="22"/>
              </w:rPr>
            </w:pPr>
            <w:r w:rsidRPr="00070528">
              <w:rPr>
                <w:rFonts w:cs="Tahoma"/>
                <w:sz w:val="22"/>
                <w:szCs w:val="22"/>
              </w:rPr>
              <w:t>STT</w:t>
            </w:r>
          </w:p>
        </w:tc>
        <w:tc>
          <w:tcPr>
            <w:tcW w:w="1911" w:type="dxa"/>
          </w:tcPr>
          <w:p w14:paraId="720EA75A" w14:textId="77777777" w:rsidR="007238D0" w:rsidRPr="00070528" w:rsidRDefault="007238D0" w:rsidP="00842577">
            <w:pPr>
              <w:spacing w:before="74" w:after="37"/>
              <w:ind w:left="60"/>
              <w:rPr>
                <w:rFonts w:cs="Tahoma"/>
                <w:sz w:val="22"/>
                <w:szCs w:val="22"/>
              </w:rPr>
            </w:pPr>
            <w:r w:rsidRPr="00070528">
              <w:rPr>
                <w:rFonts w:cs="Tahoma"/>
                <w:sz w:val="22"/>
                <w:szCs w:val="22"/>
              </w:rPr>
              <w:t xml:space="preserve">Number </w:t>
            </w:r>
          </w:p>
        </w:tc>
        <w:tc>
          <w:tcPr>
            <w:tcW w:w="1401" w:type="dxa"/>
          </w:tcPr>
          <w:p w14:paraId="37372CFE"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5AC5EB82" w14:textId="77777777" w:rsidR="007238D0" w:rsidRPr="00070528" w:rsidRDefault="007238D0" w:rsidP="00842577">
            <w:pPr>
              <w:spacing w:before="74" w:after="37"/>
              <w:ind w:left="39"/>
              <w:rPr>
                <w:rFonts w:cs="Tahoma"/>
                <w:sz w:val="22"/>
                <w:szCs w:val="22"/>
              </w:rPr>
            </w:pPr>
            <w:r w:rsidRPr="00070528">
              <w:rPr>
                <w:rFonts w:cs="Tahoma"/>
                <w:sz w:val="22"/>
                <w:szCs w:val="22"/>
              </w:rPr>
              <w:t xml:space="preserve">Hiển thị số thứ tự của HĐ </w:t>
            </w:r>
          </w:p>
        </w:tc>
        <w:tc>
          <w:tcPr>
            <w:tcW w:w="3182" w:type="dxa"/>
          </w:tcPr>
          <w:p w14:paraId="75E8AEE4"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48AC6E20" w14:textId="77777777" w:rsidTr="00842577">
        <w:tc>
          <w:tcPr>
            <w:tcW w:w="602" w:type="dxa"/>
          </w:tcPr>
          <w:p w14:paraId="2B2EF0D8"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42DA49E3" w14:textId="77777777" w:rsidR="007238D0" w:rsidRPr="00070528" w:rsidRDefault="007238D0" w:rsidP="00842577">
            <w:pPr>
              <w:spacing w:before="74" w:after="37"/>
              <w:ind w:left="12"/>
              <w:rPr>
                <w:rFonts w:cs="Tahoma"/>
                <w:sz w:val="22"/>
                <w:szCs w:val="22"/>
              </w:rPr>
            </w:pPr>
            <w:r w:rsidRPr="00070528">
              <w:rPr>
                <w:rFonts w:cs="Tahoma"/>
                <w:sz w:val="22"/>
                <w:szCs w:val="22"/>
              </w:rPr>
              <w:t>Số hợp đồng</w:t>
            </w:r>
          </w:p>
        </w:tc>
        <w:tc>
          <w:tcPr>
            <w:tcW w:w="1911" w:type="dxa"/>
          </w:tcPr>
          <w:p w14:paraId="4B5164E1"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0C97D64C"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3804CAD2" w14:textId="77777777" w:rsidR="007238D0" w:rsidRPr="00070528" w:rsidRDefault="007238D0" w:rsidP="00842577">
            <w:pPr>
              <w:spacing w:before="74" w:after="37"/>
              <w:ind w:left="39"/>
              <w:rPr>
                <w:rFonts w:cs="Tahoma"/>
                <w:sz w:val="22"/>
                <w:szCs w:val="22"/>
              </w:rPr>
            </w:pPr>
            <w:r w:rsidRPr="00070528">
              <w:rPr>
                <w:rFonts w:cs="Tahoma"/>
                <w:sz w:val="22"/>
                <w:szCs w:val="22"/>
              </w:rPr>
              <w:t xml:space="preserve">Hiển thị số hợp đồng </w:t>
            </w:r>
          </w:p>
        </w:tc>
        <w:tc>
          <w:tcPr>
            <w:tcW w:w="3182" w:type="dxa"/>
          </w:tcPr>
          <w:p w14:paraId="2AE5B062"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06669D41" w14:textId="77777777" w:rsidTr="00842577">
        <w:tc>
          <w:tcPr>
            <w:tcW w:w="602" w:type="dxa"/>
          </w:tcPr>
          <w:p w14:paraId="1A09A941"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7FAEDE1A" w14:textId="77777777" w:rsidR="007238D0" w:rsidRPr="00070528" w:rsidRDefault="007238D0" w:rsidP="00842577">
            <w:pPr>
              <w:spacing w:before="74" w:after="37"/>
              <w:ind w:left="12"/>
              <w:rPr>
                <w:rFonts w:cs="Tahoma"/>
                <w:sz w:val="22"/>
                <w:szCs w:val="22"/>
              </w:rPr>
            </w:pPr>
            <w:r w:rsidRPr="00070528">
              <w:rPr>
                <w:rFonts w:cs="Tahoma"/>
                <w:sz w:val="22"/>
                <w:szCs w:val="22"/>
              </w:rPr>
              <w:t>Tên khách hàng</w:t>
            </w:r>
          </w:p>
        </w:tc>
        <w:tc>
          <w:tcPr>
            <w:tcW w:w="1911" w:type="dxa"/>
          </w:tcPr>
          <w:p w14:paraId="728B9430"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6FC0E24E"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55B6C7B1"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của khách hàng</w:t>
            </w:r>
          </w:p>
        </w:tc>
        <w:tc>
          <w:tcPr>
            <w:tcW w:w="3182" w:type="dxa"/>
          </w:tcPr>
          <w:p w14:paraId="6017A6CB"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2BCBB5CB" w14:textId="77777777" w:rsidTr="00842577">
        <w:tc>
          <w:tcPr>
            <w:tcW w:w="602" w:type="dxa"/>
          </w:tcPr>
          <w:p w14:paraId="29AB827C"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33B9878B" w14:textId="77777777" w:rsidR="007238D0" w:rsidRPr="00070528" w:rsidRDefault="007238D0" w:rsidP="00842577">
            <w:pPr>
              <w:spacing w:before="74" w:after="37"/>
              <w:ind w:left="12"/>
              <w:rPr>
                <w:rFonts w:cs="Tahoma"/>
                <w:sz w:val="22"/>
                <w:szCs w:val="22"/>
              </w:rPr>
            </w:pPr>
            <w:r w:rsidRPr="00070528">
              <w:rPr>
                <w:rFonts w:cs="Tahoma"/>
                <w:sz w:val="22"/>
                <w:szCs w:val="22"/>
              </w:rPr>
              <w:t>Luồng</w:t>
            </w:r>
          </w:p>
        </w:tc>
        <w:tc>
          <w:tcPr>
            <w:tcW w:w="1911" w:type="dxa"/>
          </w:tcPr>
          <w:p w14:paraId="6F91B7AF"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440ACC2"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003075CF" w14:textId="77777777" w:rsidR="007238D0" w:rsidRPr="00070528" w:rsidRDefault="007238D0" w:rsidP="00842577">
            <w:pPr>
              <w:spacing w:before="74" w:after="37"/>
              <w:ind w:left="39"/>
              <w:rPr>
                <w:rFonts w:cs="Tahoma"/>
                <w:sz w:val="22"/>
                <w:szCs w:val="22"/>
              </w:rPr>
            </w:pPr>
            <w:r w:rsidRPr="00070528">
              <w:rPr>
                <w:rFonts w:cs="Tahoma"/>
                <w:sz w:val="22"/>
                <w:szCs w:val="22"/>
              </w:rPr>
              <w:t>Hiển thị luồng cho vay của hợp đồng</w:t>
            </w:r>
          </w:p>
        </w:tc>
        <w:tc>
          <w:tcPr>
            <w:tcW w:w="3182" w:type="dxa"/>
          </w:tcPr>
          <w:p w14:paraId="5E2425D1"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4B083F75" w14:textId="77777777" w:rsidTr="00842577">
        <w:tc>
          <w:tcPr>
            <w:tcW w:w="602" w:type="dxa"/>
          </w:tcPr>
          <w:p w14:paraId="410A0011"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37B1656B" w14:textId="77777777" w:rsidR="007238D0" w:rsidRPr="00070528" w:rsidRDefault="007238D0" w:rsidP="00842577">
            <w:pPr>
              <w:spacing w:before="74" w:after="37"/>
              <w:ind w:left="12"/>
              <w:rPr>
                <w:rFonts w:cs="Tahoma"/>
                <w:sz w:val="22"/>
                <w:szCs w:val="22"/>
              </w:rPr>
            </w:pPr>
            <w:r w:rsidRPr="00070528">
              <w:rPr>
                <w:rFonts w:cs="Tahoma"/>
                <w:sz w:val="22"/>
                <w:szCs w:val="22"/>
              </w:rPr>
              <w:t>Mã POS/HUB</w:t>
            </w:r>
          </w:p>
        </w:tc>
        <w:tc>
          <w:tcPr>
            <w:tcW w:w="1911" w:type="dxa"/>
          </w:tcPr>
          <w:p w14:paraId="2B8C7A29"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7374AE4"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2F40D80F" w14:textId="77777777" w:rsidR="007238D0" w:rsidRPr="00070528" w:rsidRDefault="007238D0" w:rsidP="00842577">
            <w:pPr>
              <w:spacing w:before="74" w:after="37"/>
              <w:ind w:left="39"/>
              <w:rPr>
                <w:rFonts w:cs="Tahoma"/>
                <w:sz w:val="22"/>
                <w:szCs w:val="22"/>
              </w:rPr>
            </w:pPr>
            <w:r w:rsidRPr="00070528">
              <w:rPr>
                <w:rFonts w:cs="Tahoma"/>
                <w:sz w:val="22"/>
                <w:szCs w:val="22"/>
              </w:rPr>
              <w:t>Hiển thị mã POS/HUB tương ứng với hợp đồng</w:t>
            </w:r>
          </w:p>
        </w:tc>
        <w:tc>
          <w:tcPr>
            <w:tcW w:w="3182" w:type="dxa"/>
          </w:tcPr>
          <w:p w14:paraId="65AD7902"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793D0DAB" w14:textId="77777777" w:rsidTr="00842577">
        <w:tc>
          <w:tcPr>
            <w:tcW w:w="602" w:type="dxa"/>
          </w:tcPr>
          <w:p w14:paraId="16773D67"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777B6059" w14:textId="77777777" w:rsidR="007238D0" w:rsidRPr="00070528" w:rsidRDefault="007238D0" w:rsidP="00842577">
            <w:pPr>
              <w:spacing w:before="74" w:after="37"/>
              <w:ind w:left="12"/>
              <w:rPr>
                <w:rFonts w:cs="Tahoma"/>
                <w:sz w:val="22"/>
                <w:szCs w:val="22"/>
              </w:rPr>
            </w:pPr>
            <w:r w:rsidRPr="00070528">
              <w:rPr>
                <w:rFonts w:cs="Tahoma"/>
                <w:sz w:val="22"/>
                <w:szCs w:val="22"/>
              </w:rPr>
              <w:t>Tên NVKD</w:t>
            </w:r>
          </w:p>
        </w:tc>
        <w:tc>
          <w:tcPr>
            <w:tcW w:w="1911" w:type="dxa"/>
          </w:tcPr>
          <w:p w14:paraId="532C1E8E"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E9D20E6"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4D04064C"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NVKD tương ứng với hợp đồng</w:t>
            </w:r>
          </w:p>
        </w:tc>
        <w:tc>
          <w:tcPr>
            <w:tcW w:w="3182" w:type="dxa"/>
          </w:tcPr>
          <w:p w14:paraId="2E727D48"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65684689" w14:textId="77777777" w:rsidTr="00842577">
        <w:tc>
          <w:tcPr>
            <w:tcW w:w="602" w:type="dxa"/>
          </w:tcPr>
          <w:p w14:paraId="36424325"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2716BD2E" w14:textId="77777777" w:rsidR="007238D0" w:rsidRPr="00070528" w:rsidRDefault="007238D0" w:rsidP="00842577">
            <w:pPr>
              <w:spacing w:before="74" w:after="37"/>
              <w:ind w:left="12"/>
              <w:rPr>
                <w:rFonts w:cs="Tahoma"/>
                <w:sz w:val="22"/>
                <w:szCs w:val="22"/>
              </w:rPr>
            </w:pPr>
            <w:r w:rsidRPr="00070528">
              <w:rPr>
                <w:rFonts w:cs="Tahoma"/>
                <w:sz w:val="22"/>
                <w:szCs w:val="22"/>
              </w:rPr>
              <w:t>Số điện thoại NVKD</w:t>
            </w:r>
          </w:p>
        </w:tc>
        <w:tc>
          <w:tcPr>
            <w:tcW w:w="1911" w:type="dxa"/>
          </w:tcPr>
          <w:p w14:paraId="2E646647"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CB48017"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13A2EB71" w14:textId="77777777" w:rsidR="007238D0" w:rsidRPr="00070528" w:rsidRDefault="007238D0" w:rsidP="00842577">
            <w:pPr>
              <w:spacing w:before="74" w:after="37"/>
              <w:ind w:left="39"/>
              <w:rPr>
                <w:rFonts w:cs="Tahoma"/>
                <w:sz w:val="22"/>
                <w:szCs w:val="22"/>
              </w:rPr>
            </w:pPr>
            <w:r w:rsidRPr="00070528">
              <w:rPr>
                <w:rFonts w:cs="Tahoma"/>
                <w:sz w:val="22"/>
                <w:szCs w:val="22"/>
              </w:rPr>
              <w:t>Hiển thị số điện thoại của NVKD tương ứng với hợp đồng</w:t>
            </w:r>
          </w:p>
        </w:tc>
        <w:tc>
          <w:tcPr>
            <w:tcW w:w="3182" w:type="dxa"/>
          </w:tcPr>
          <w:p w14:paraId="6C2F15E8"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67F2FA61" w14:textId="77777777" w:rsidTr="00842577">
        <w:tc>
          <w:tcPr>
            <w:tcW w:w="602" w:type="dxa"/>
          </w:tcPr>
          <w:p w14:paraId="6C66ED47"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43A9B221" w14:textId="77777777" w:rsidR="007238D0" w:rsidRPr="00070528" w:rsidRDefault="007238D0" w:rsidP="00842577">
            <w:pPr>
              <w:spacing w:before="74" w:after="37"/>
              <w:ind w:left="12"/>
              <w:rPr>
                <w:rFonts w:cs="Tahoma"/>
                <w:sz w:val="22"/>
                <w:szCs w:val="22"/>
              </w:rPr>
            </w:pPr>
            <w:r w:rsidRPr="00070528">
              <w:rPr>
                <w:rFonts w:cs="Tahoma"/>
                <w:sz w:val="22"/>
                <w:szCs w:val="22"/>
              </w:rPr>
              <w:t>Email NVKD</w:t>
            </w:r>
          </w:p>
        </w:tc>
        <w:tc>
          <w:tcPr>
            <w:tcW w:w="1911" w:type="dxa"/>
          </w:tcPr>
          <w:p w14:paraId="60238736"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E06F9AF"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7CA58AF5" w14:textId="77777777" w:rsidR="007238D0" w:rsidRPr="00070528" w:rsidRDefault="007238D0" w:rsidP="00842577">
            <w:pPr>
              <w:spacing w:before="74" w:after="37"/>
              <w:ind w:left="39"/>
              <w:rPr>
                <w:rFonts w:cs="Tahoma"/>
                <w:sz w:val="22"/>
                <w:szCs w:val="22"/>
              </w:rPr>
            </w:pPr>
            <w:r w:rsidRPr="00070528">
              <w:rPr>
                <w:rFonts w:cs="Tahoma"/>
                <w:sz w:val="22"/>
                <w:szCs w:val="22"/>
              </w:rPr>
              <w:t>Hiển thị email của NVKD tương ứng với hợp đồng</w:t>
            </w:r>
          </w:p>
        </w:tc>
        <w:tc>
          <w:tcPr>
            <w:tcW w:w="3182" w:type="dxa"/>
          </w:tcPr>
          <w:p w14:paraId="75D0D7C8"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673FB3A3" w14:textId="77777777" w:rsidTr="00842577">
        <w:tc>
          <w:tcPr>
            <w:tcW w:w="602" w:type="dxa"/>
          </w:tcPr>
          <w:p w14:paraId="6F7C5CA3"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10FACDA8" w14:textId="77777777" w:rsidR="007238D0" w:rsidRPr="00070528" w:rsidRDefault="007238D0" w:rsidP="00842577">
            <w:pPr>
              <w:spacing w:before="74" w:after="37"/>
              <w:ind w:left="12"/>
              <w:rPr>
                <w:rFonts w:cs="Tahoma"/>
                <w:sz w:val="22"/>
                <w:szCs w:val="22"/>
              </w:rPr>
            </w:pPr>
            <w:r w:rsidRPr="00070528">
              <w:rPr>
                <w:rFonts w:cs="Tahoma"/>
                <w:sz w:val="22"/>
                <w:szCs w:val="22"/>
              </w:rPr>
              <w:t xml:space="preserve">Email BDS </w:t>
            </w:r>
          </w:p>
        </w:tc>
        <w:tc>
          <w:tcPr>
            <w:tcW w:w="1911" w:type="dxa"/>
          </w:tcPr>
          <w:p w14:paraId="00B06400"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09F90FCC"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32DFB6A4" w14:textId="77777777" w:rsidR="007238D0" w:rsidRPr="00070528" w:rsidRDefault="007238D0" w:rsidP="00842577">
            <w:pPr>
              <w:spacing w:before="74" w:after="37"/>
              <w:ind w:left="39"/>
              <w:rPr>
                <w:rFonts w:cs="Tahoma"/>
                <w:sz w:val="22"/>
                <w:szCs w:val="22"/>
              </w:rPr>
            </w:pPr>
            <w:r w:rsidRPr="00070528">
              <w:rPr>
                <w:rFonts w:cs="Tahoma"/>
                <w:sz w:val="22"/>
                <w:szCs w:val="22"/>
              </w:rPr>
              <w:t>Hiển thị email của nhân viên BDS tương ứng với NVKD của hợp đồng</w:t>
            </w:r>
          </w:p>
        </w:tc>
        <w:tc>
          <w:tcPr>
            <w:tcW w:w="3182" w:type="dxa"/>
          </w:tcPr>
          <w:p w14:paraId="4B6E7307"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4D2029A" w14:textId="77777777" w:rsidTr="00842577">
        <w:tc>
          <w:tcPr>
            <w:tcW w:w="602" w:type="dxa"/>
          </w:tcPr>
          <w:p w14:paraId="11DB5F84"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27EC02A0" w14:textId="77777777" w:rsidR="007238D0" w:rsidRPr="00070528" w:rsidRDefault="007238D0" w:rsidP="00842577">
            <w:pPr>
              <w:spacing w:before="74" w:after="37"/>
              <w:ind w:left="12"/>
              <w:rPr>
                <w:rFonts w:cs="Tahoma"/>
                <w:sz w:val="22"/>
                <w:szCs w:val="22"/>
              </w:rPr>
            </w:pPr>
            <w:r w:rsidRPr="00070528">
              <w:rPr>
                <w:rFonts w:cs="Tahoma"/>
                <w:sz w:val="22"/>
                <w:szCs w:val="22"/>
              </w:rPr>
              <w:t>Trạng thái lưu kho</w:t>
            </w:r>
          </w:p>
        </w:tc>
        <w:tc>
          <w:tcPr>
            <w:tcW w:w="1911" w:type="dxa"/>
          </w:tcPr>
          <w:p w14:paraId="242D8C64"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026FB11F"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11EAAF1B" w14:textId="77777777" w:rsidR="007238D0" w:rsidRPr="00070528" w:rsidRDefault="007238D0" w:rsidP="00842577">
            <w:pPr>
              <w:spacing w:before="74" w:after="37"/>
              <w:ind w:left="39"/>
              <w:rPr>
                <w:rFonts w:cs="Tahoma"/>
                <w:sz w:val="22"/>
                <w:szCs w:val="22"/>
              </w:rPr>
            </w:pPr>
            <w:r w:rsidRPr="00070528">
              <w:rPr>
                <w:rFonts w:cs="Tahoma"/>
                <w:sz w:val="22"/>
                <w:szCs w:val="22"/>
              </w:rPr>
              <w:t>Hiển thị trạng thái lưu kho của hợp đồng</w:t>
            </w:r>
          </w:p>
        </w:tc>
        <w:tc>
          <w:tcPr>
            <w:tcW w:w="3182" w:type="dxa"/>
          </w:tcPr>
          <w:p w14:paraId="734C652A"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4678C123" w14:textId="77777777" w:rsidTr="00842577">
        <w:tc>
          <w:tcPr>
            <w:tcW w:w="602" w:type="dxa"/>
          </w:tcPr>
          <w:p w14:paraId="17BAC203"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72B1AE6D" w14:textId="77777777" w:rsidR="007238D0" w:rsidRPr="00070528" w:rsidRDefault="007238D0" w:rsidP="00842577">
            <w:pPr>
              <w:spacing w:before="74" w:after="37"/>
              <w:ind w:left="12"/>
              <w:rPr>
                <w:rFonts w:cs="Tahoma"/>
                <w:sz w:val="22"/>
                <w:szCs w:val="22"/>
              </w:rPr>
            </w:pPr>
            <w:r w:rsidRPr="00070528">
              <w:rPr>
                <w:rFonts w:cs="Tahoma"/>
                <w:sz w:val="22"/>
                <w:szCs w:val="22"/>
              </w:rPr>
              <w:t>Mã lưu kho</w:t>
            </w:r>
          </w:p>
        </w:tc>
        <w:tc>
          <w:tcPr>
            <w:tcW w:w="1911" w:type="dxa"/>
          </w:tcPr>
          <w:p w14:paraId="257D746D"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8E83191" w14:textId="77777777" w:rsidR="007238D0" w:rsidRPr="00070528" w:rsidRDefault="007238D0" w:rsidP="00842577">
            <w:pPr>
              <w:spacing w:before="74" w:after="37"/>
              <w:ind w:left="337"/>
              <w:rPr>
                <w:rFonts w:cs="Tahoma"/>
                <w:sz w:val="22"/>
                <w:szCs w:val="22"/>
              </w:rPr>
            </w:pPr>
          </w:p>
        </w:tc>
        <w:tc>
          <w:tcPr>
            <w:tcW w:w="5200" w:type="dxa"/>
          </w:tcPr>
          <w:p w14:paraId="5EC27BD0" w14:textId="77777777" w:rsidR="007238D0" w:rsidRPr="00070528" w:rsidRDefault="007238D0" w:rsidP="00842577">
            <w:pPr>
              <w:spacing w:before="74" w:after="37"/>
              <w:ind w:left="39"/>
              <w:rPr>
                <w:rFonts w:cs="Tahoma"/>
                <w:sz w:val="22"/>
                <w:szCs w:val="22"/>
              </w:rPr>
            </w:pPr>
            <w:r w:rsidRPr="00070528">
              <w:rPr>
                <w:rFonts w:cs="Tahoma"/>
                <w:sz w:val="22"/>
                <w:szCs w:val="22"/>
              </w:rPr>
              <w:t>Hiển thị mã lưu kho của hợp đồng (nếu có)</w:t>
            </w:r>
          </w:p>
        </w:tc>
        <w:tc>
          <w:tcPr>
            <w:tcW w:w="3182" w:type="dxa"/>
          </w:tcPr>
          <w:p w14:paraId="6614C93B"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3EFA8CF2" w14:textId="77777777" w:rsidTr="00842577">
        <w:tc>
          <w:tcPr>
            <w:tcW w:w="602" w:type="dxa"/>
          </w:tcPr>
          <w:p w14:paraId="21963A5A"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1B4951FC" w14:textId="77777777" w:rsidR="007238D0" w:rsidRPr="00070528" w:rsidRDefault="007238D0" w:rsidP="00842577">
            <w:pPr>
              <w:spacing w:before="74" w:after="37"/>
              <w:ind w:left="12"/>
              <w:rPr>
                <w:rFonts w:cs="Tahoma"/>
                <w:sz w:val="22"/>
                <w:szCs w:val="22"/>
              </w:rPr>
            </w:pPr>
            <w:r w:rsidRPr="00070528">
              <w:rPr>
                <w:rFonts w:cs="Tahoma"/>
                <w:sz w:val="22"/>
                <w:szCs w:val="22"/>
              </w:rPr>
              <w:t>Ngày lưu kho</w:t>
            </w:r>
          </w:p>
        </w:tc>
        <w:tc>
          <w:tcPr>
            <w:tcW w:w="1911" w:type="dxa"/>
          </w:tcPr>
          <w:p w14:paraId="66DAE85E"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77114459"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6C78013E"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lưu kho của hợp đồng (nếu có)</w:t>
            </w:r>
          </w:p>
        </w:tc>
        <w:tc>
          <w:tcPr>
            <w:tcW w:w="3182" w:type="dxa"/>
          </w:tcPr>
          <w:p w14:paraId="52D48B8D"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7140A380" w14:textId="77777777" w:rsidTr="00842577">
        <w:tc>
          <w:tcPr>
            <w:tcW w:w="602" w:type="dxa"/>
          </w:tcPr>
          <w:p w14:paraId="786EEB86"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524E7E5F" w14:textId="77777777" w:rsidR="007238D0" w:rsidRPr="00070528" w:rsidRDefault="007238D0" w:rsidP="00842577">
            <w:pPr>
              <w:spacing w:before="74" w:after="37"/>
              <w:ind w:left="12"/>
              <w:rPr>
                <w:rFonts w:cs="Tahoma"/>
                <w:sz w:val="22"/>
                <w:szCs w:val="22"/>
              </w:rPr>
            </w:pPr>
            <w:r w:rsidRPr="00070528">
              <w:rPr>
                <w:rFonts w:cs="Tahoma"/>
                <w:sz w:val="22"/>
                <w:szCs w:val="22"/>
              </w:rPr>
              <w:t>Người mượn</w:t>
            </w:r>
          </w:p>
        </w:tc>
        <w:tc>
          <w:tcPr>
            <w:tcW w:w="1911" w:type="dxa"/>
          </w:tcPr>
          <w:p w14:paraId="2852E4BF"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0F1E2BE3" w14:textId="77777777" w:rsidR="007238D0" w:rsidRPr="00070528" w:rsidRDefault="007238D0" w:rsidP="00842577">
            <w:pPr>
              <w:spacing w:before="74" w:after="37"/>
              <w:ind w:left="337"/>
              <w:rPr>
                <w:rFonts w:cs="Tahoma"/>
                <w:sz w:val="22"/>
                <w:szCs w:val="22"/>
              </w:rPr>
            </w:pPr>
          </w:p>
        </w:tc>
        <w:tc>
          <w:tcPr>
            <w:tcW w:w="5200" w:type="dxa"/>
          </w:tcPr>
          <w:p w14:paraId="1386554C"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của người mượn (nếu hợp đồng đang cho mượn)</w:t>
            </w:r>
          </w:p>
        </w:tc>
        <w:tc>
          <w:tcPr>
            <w:tcW w:w="3182" w:type="dxa"/>
          </w:tcPr>
          <w:p w14:paraId="2382F012"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16F2741D" w14:textId="77777777" w:rsidTr="00842577">
        <w:tc>
          <w:tcPr>
            <w:tcW w:w="602" w:type="dxa"/>
          </w:tcPr>
          <w:p w14:paraId="57CD51D8"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7AC9BE7B" w14:textId="77777777" w:rsidR="007238D0" w:rsidRPr="00070528" w:rsidRDefault="007238D0" w:rsidP="00842577">
            <w:pPr>
              <w:spacing w:before="74" w:after="37"/>
              <w:ind w:left="12"/>
              <w:rPr>
                <w:rFonts w:cs="Tahoma"/>
                <w:sz w:val="22"/>
                <w:szCs w:val="22"/>
              </w:rPr>
            </w:pPr>
            <w:r w:rsidRPr="00070528">
              <w:rPr>
                <w:rFonts w:cs="Tahoma"/>
                <w:sz w:val="22"/>
                <w:szCs w:val="22"/>
              </w:rPr>
              <w:t>Ngày mượn</w:t>
            </w:r>
          </w:p>
        </w:tc>
        <w:tc>
          <w:tcPr>
            <w:tcW w:w="1911" w:type="dxa"/>
          </w:tcPr>
          <w:p w14:paraId="289D6DEB"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3A8EA651" w14:textId="77777777" w:rsidR="007238D0" w:rsidRPr="00070528" w:rsidRDefault="007238D0" w:rsidP="00842577">
            <w:pPr>
              <w:spacing w:before="74" w:after="37"/>
              <w:ind w:left="337"/>
              <w:rPr>
                <w:rFonts w:cs="Tahoma"/>
                <w:sz w:val="22"/>
                <w:szCs w:val="22"/>
              </w:rPr>
            </w:pPr>
          </w:p>
        </w:tc>
        <w:tc>
          <w:tcPr>
            <w:tcW w:w="5200" w:type="dxa"/>
          </w:tcPr>
          <w:p w14:paraId="0D8F3204"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cho mượn hợp đồng (nếu HĐ đang cho mượn)</w:t>
            </w:r>
          </w:p>
        </w:tc>
        <w:tc>
          <w:tcPr>
            <w:tcW w:w="3182" w:type="dxa"/>
          </w:tcPr>
          <w:p w14:paraId="497E8CF5"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0D9BF768" w14:textId="77777777" w:rsidTr="00842577">
        <w:tc>
          <w:tcPr>
            <w:tcW w:w="602" w:type="dxa"/>
          </w:tcPr>
          <w:p w14:paraId="6E5D3F98"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0A5D99DE" w14:textId="77777777" w:rsidR="007238D0" w:rsidRPr="00070528" w:rsidRDefault="007238D0" w:rsidP="00842577">
            <w:pPr>
              <w:spacing w:before="74" w:after="37"/>
              <w:ind w:left="12"/>
              <w:rPr>
                <w:rFonts w:cs="Tahoma"/>
                <w:sz w:val="22"/>
                <w:szCs w:val="22"/>
              </w:rPr>
            </w:pPr>
            <w:r w:rsidRPr="00070528">
              <w:rPr>
                <w:rFonts w:cs="Tahoma"/>
                <w:sz w:val="22"/>
                <w:szCs w:val="22"/>
              </w:rPr>
              <w:t>Ngày hẹn trả</w:t>
            </w:r>
          </w:p>
        </w:tc>
        <w:tc>
          <w:tcPr>
            <w:tcW w:w="1911" w:type="dxa"/>
          </w:tcPr>
          <w:p w14:paraId="43E47FA3"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30016D94" w14:textId="77777777" w:rsidR="007238D0" w:rsidRPr="00070528" w:rsidRDefault="007238D0" w:rsidP="00842577">
            <w:pPr>
              <w:spacing w:before="74" w:after="37"/>
              <w:ind w:left="337"/>
              <w:rPr>
                <w:rFonts w:cs="Tahoma"/>
                <w:sz w:val="22"/>
                <w:szCs w:val="22"/>
              </w:rPr>
            </w:pPr>
          </w:p>
        </w:tc>
        <w:tc>
          <w:tcPr>
            <w:tcW w:w="5200" w:type="dxa"/>
          </w:tcPr>
          <w:p w14:paraId="41D586AE"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hẹn trả (nếu HĐ đang cho mượn)</w:t>
            </w:r>
          </w:p>
        </w:tc>
        <w:tc>
          <w:tcPr>
            <w:tcW w:w="3182" w:type="dxa"/>
          </w:tcPr>
          <w:p w14:paraId="379C98BA"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11A06BDF" w14:textId="77777777" w:rsidTr="00842577">
        <w:tc>
          <w:tcPr>
            <w:tcW w:w="602" w:type="dxa"/>
          </w:tcPr>
          <w:p w14:paraId="336F1079" w14:textId="77777777" w:rsidR="007238D0" w:rsidRPr="00070528" w:rsidRDefault="007238D0" w:rsidP="00CB02FA">
            <w:pPr>
              <w:pStyle w:val="ListParagraph"/>
              <w:numPr>
                <w:ilvl w:val="0"/>
                <w:numId w:val="73"/>
              </w:numPr>
              <w:tabs>
                <w:tab w:val="left" w:pos="223"/>
              </w:tabs>
              <w:spacing w:before="74" w:after="37"/>
              <w:ind w:left="277" w:hanging="223"/>
              <w:rPr>
                <w:rFonts w:cs="Tahoma"/>
                <w:sz w:val="22"/>
                <w:szCs w:val="22"/>
              </w:rPr>
            </w:pPr>
          </w:p>
        </w:tc>
        <w:tc>
          <w:tcPr>
            <w:tcW w:w="1784" w:type="dxa"/>
          </w:tcPr>
          <w:p w14:paraId="46D7B491" w14:textId="77777777" w:rsidR="007238D0" w:rsidRPr="00070528" w:rsidRDefault="007238D0" w:rsidP="00842577">
            <w:pPr>
              <w:spacing w:before="74" w:after="37"/>
              <w:ind w:left="12"/>
              <w:rPr>
                <w:rFonts w:cs="Tahoma"/>
                <w:sz w:val="22"/>
                <w:szCs w:val="22"/>
              </w:rPr>
            </w:pPr>
            <w:r w:rsidRPr="00070528">
              <w:rPr>
                <w:rFonts w:cs="Tahoma"/>
                <w:sz w:val="22"/>
                <w:szCs w:val="22"/>
              </w:rPr>
              <w:t>Ngày gia hạn</w:t>
            </w:r>
          </w:p>
        </w:tc>
        <w:tc>
          <w:tcPr>
            <w:tcW w:w="1911" w:type="dxa"/>
          </w:tcPr>
          <w:p w14:paraId="5C370ADF"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46A8F1F1" w14:textId="77777777" w:rsidR="007238D0" w:rsidRPr="00070528" w:rsidRDefault="007238D0" w:rsidP="00842577">
            <w:pPr>
              <w:spacing w:before="74" w:after="37"/>
              <w:ind w:left="337"/>
              <w:rPr>
                <w:rFonts w:cs="Tahoma"/>
                <w:sz w:val="22"/>
                <w:szCs w:val="22"/>
              </w:rPr>
            </w:pPr>
          </w:p>
        </w:tc>
        <w:tc>
          <w:tcPr>
            <w:tcW w:w="5200" w:type="dxa"/>
          </w:tcPr>
          <w:p w14:paraId="5A5677BA"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gia hạn trả giấy tờ (nếu có)</w:t>
            </w:r>
          </w:p>
        </w:tc>
        <w:tc>
          <w:tcPr>
            <w:tcW w:w="3182" w:type="dxa"/>
          </w:tcPr>
          <w:p w14:paraId="423BF7DB" w14:textId="77777777" w:rsidR="007238D0" w:rsidRPr="00070528" w:rsidRDefault="007238D0" w:rsidP="00842577">
            <w:pPr>
              <w:spacing w:before="74" w:after="37"/>
              <w:ind w:left="0"/>
              <w:rPr>
                <w:rFonts w:cs="Tahoma"/>
                <w:sz w:val="22"/>
                <w:szCs w:val="22"/>
              </w:rPr>
            </w:pPr>
          </w:p>
        </w:tc>
      </w:tr>
    </w:tbl>
    <w:p w14:paraId="7FF9AC9A" w14:textId="77777777" w:rsidR="007238D0" w:rsidRPr="00070528" w:rsidRDefault="007238D0" w:rsidP="007238D0">
      <w:pPr>
        <w:ind w:left="-142"/>
        <w:rPr>
          <w:noProof/>
        </w:rPr>
      </w:pPr>
    </w:p>
    <w:p w14:paraId="285F9F96" w14:textId="77777777" w:rsidR="007238D0" w:rsidRPr="00070528" w:rsidRDefault="007238D0" w:rsidP="007238D0">
      <w:pPr>
        <w:pStyle w:val="BodyText"/>
        <w:numPr>
          <w:ilvl w:val="3"/>
          <w:numId w:val="68"/>
        </w:numPr>
        <w:spacing w:before="240"/>
        <w:ind w:left="1701" w:hanging="283"/>
        <w:outlineLvl w:val="3"/>
        <w:rPr>
          <w:sz w:val="22"/>
          <w:szCs w:val="20"/>
          <w:lang w:val="en-US" w:eastAsia="en-AU"/>
        </w:rPr>
      </w:pPr>
      <w:bookmarkStart w:id="77" w:name="_Toc522716994"/>
      <w:r w:rsidRPr="00070528">
        <w:rPr>
          <w:sz w:val="22"/>
          <w:szCs w:val="20"/>
          <w:lang w:val="en-US" w:eastAsia="en-AU"/>
        </w:rPr>
        <w:lastRenderedPageBreak/>
        <w:t>Luồng xử lý</w:t>
      </w:r>
      <w:bookmarkEnd w:id="77"/>
    </w:p>
    <w:tbl>
      <w:tblPr>
        <w:tblStyle w:val="TableGrid"/>
        <w:tblW w:w="14034" w:type="dxa"/>
        <w:tblInd w:w="-5" w:type="dxa"/>
        <w:tblLook w:val="04A0" w:firstRow="1" w:lastRow="0" w:firstColumn="1" w:lastColumn="0" w:noHBand="0" w:noVBand="1"/>
      </w:tblPr>
      <w:tblGrid>
        <w:gridCol w:w="811"/>
        <w:gridCol w:w="2741"/>
        <w:gridCol w:w="10482"/>
      </w:tblGrid>
      <w:tr w:rsidR="007238D0" w:rsidRPr="00070528" w14:paraId="09D1E5F1" w14:textId="77777777" w:rsidTr="00842577">
        <w:trPr>
          <w:tblHeader/>
        </w:trPr>
        <w:tc>
          <w:tcPr>
            <w:tcW w:w="811" w:type="dxa"/>
            <w:shd w:val="clear" w:color="auto" w:fill="D9D9D9" w:themeFill="background1" w:themeFillShade="D9"/>
          </w:tcPr>
          <w:p w14:paraId="7779F8E8"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Bước</w:t>
            </w:r>
          </w:p>
        </w:tc>
        <w:tc>
          <w:tcPr>
            <w:tcW w:w="2741" w:type="dxa"/>
            <w:shd w:val="clear" w:color="auto" w:fill="D9D9D9" w:themeFill="background1" w:themeFillShade="D9"/>
          </w:tcPr>
          <w:p w14:paraId="1D4EDE0F"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Thao tác</w:t>
            </w:r>
          </w:p>
        </w:tc>
        <w:tc>
          <w:tcPr>
            <w:tcW w:w="10482" w:type="dxa"/>
            <w:shd w:val="clear" w:color="auto" w:fill="D9D9D9" w:themeFill="background1" w:themeFillShade="D9"/>
          </w:tcPr>
          <w:p w14:paraId="75A9B000"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Luồng HSKV</w:t>
            </w:r>
          </w:p>
        </w:tc>
      </w:tr>
      <w:tr w:rsidR="007238D0" w:rsidRPr="00070528" w14:paraId="5B91B449" w14:textId="77777777" w:rsidTr="00842577">
        <w:tc>
          <w:tcPr>
            <w:tcW w:w="811" w:type="dxa"/>
          </w:tcPr>
          <w:p w14:paraId="546EFE6E" w14:textId="65D85C1B" w:rsidR="007238D0" w:rsidRPr="00070528" w:rsidRDefault="007238D0" w:rsidP="00CB02FA">
            <w:pPr>
              <w:pStyle w:val="ListParagraph"/>
              <w:numPr>
                <w:ilvl w:val="0"/>
                <w:numId w:val="80"/>
              </w:numPr>
              <w:spacing w:before="74" w:after="37"/>
              <w:ind w:left="446" w:hanging="223"/>
              <w:rPr>
                <w:sz w:val="22"/>
              </w:rPr>
            </w:pPr>
          </w:p>
        </w:tc>
        <w:tc>
          <w:tcPr>
            <w:tcW w:w="2741" w:type="dxa"/>
          </w:tcPr>
          <w:p w14:paraId="41239E6C" w14:textId="26265946" w:rsidR="007238D0" w:rsidRPr="00070528" w:rsidRDefault="007238D0" w:rsidP="00842577">
            <w:pPr>
              <w:spacing w:before="74" w:after="37"/>
              <w:ind w:left="0"/>
              <w:rPr>
                <w:sz w:val="22"/>
              </w:rPr>
            </w:pPr>
            <w:r w:rsidRPr="00070528">
              <w:rPr>
                <w:sz w:val="22"/>
              </w:rPr>
              <w:t>Người dùng mở</w:t>
            </w:r>
            <w:r w:rsidR="00245DFC" w:rsidRPr="00070528">
              <w:rPr>
                <w:sz w:val="22"/>
              </w:rPr>
              <w:t xml:space="preserve"> màn hình SC10</w:t>
            </w:r>
          </w:p>
        </w:tc>
        <w:tc>
          <w:tcPr>
            <w:tcW w:w="10482" w:type="dxa"/>
          </w:tcPr>
          <w:p w14:paraId="41BF1B93" w14:textId="11FB04DE" w:rsidR="007238D0" w:rsidRPr="00070528" w:rsidRDefault="00245DFC" w:rsidP="00CB02FA">
            <w:pPr>
              <w:spacing w:before="74" w:after="37"/>
              <w:ind w:left="0"/>
              <w:rPr>
                <w:sz w:val="22"/>
              </w:rPr>
            </w:pPr>
            <w:r w:rsidRPr="00070528">
              <w:rPr>
                <w:sz w:val="22"/>
              </w:rPr>
              <w:t xml:space="preserve">Hệ thống hiển thị </w:t>
            </w:r>
            <w:r w:rsidR="001C5E8B" w:rsidRPr="00070528">
              <w:rPr>
                <w:sz w:val="22"/>
              </w:rPr>
              <w:t xml:space="preserve">danh sách </w:t>
            </w:r>
            <w:r w:rsidR="00FA4B6F" w:rsidRPr="00070528">
              <w:rPr>
                <w:sz w:val="22"/>
              </w:rPr>
              <w:t xml:space="preserve">các Hợp đồng </w:t>
            </w:r>
            <w:r w:rsidR="009246CF" w:rsidRPr="00070528">
              <w:rPr>
                <w:sz w:val="22"/>
              </w:rPr>
              <w:t>có</w:t>
            </w:r>
            <w:r w:rsidR="00FA4B6F" w:rsidRPr="00070528">
              <w:rPr>
                <w:sz w:val="22"/>
              </w:rPr>
              <w:t xml:space="preserve"> trạng thái sang “xxx_Đang cho mượn” theo ngày cho mượn từ</w:t>
            </w:r>
            <w:r w:rsidR="009246CF" w:rsidRPr="00070528">
              <w:rPr>
                <w:sz w:val="22"/>
              </w:rPr>
              <w:t xml:space="preserve"> xa</w:t>
            </w:r>
            <w:r w:rsidR="00FA4B6F" w:rsidRPr="00070528">
              <w:rPr>
                <w:sz w:val="22"/>
              </w:rPr>
              <w:t xml:space="preserve"> nhất đế</w:t>
            </w:r>
            <w:r w:rsidR="009246CF" w:rsidRPr="00070528">
              <w:rPr>
                <w:sz w:val="22"/>
              </w:rPr>
              <w:t>n gần</w:t>
            </w:r>
            <w:r w:rsidR="00FA4B6F" w:rsidRPr="00070528">
              <w:rPr>
                <w:sz w:val="22"/>
              </w:rPr>
              <w:t xml:space="preserve"> nhất.</w:t>
            </w:r>
            <w:r w:rsidRPr="00070528">
              <w:rPr>
                <w:sz w:val="22"/>
              </w:rPr>
              <w:t xml:space="preserve"> </w:t>
            </w:r>
          </w:p>
        </w:tc>
      </w:tr>
      <w:tr w:rsidR="007238D0" w:rsidRPr="00070528" w14:paraId="6E2276D7" w14:textId="77777777" w:rsidTr="00842577">
        <w:tc>
          <w:tcPr>
            <w:tcW w:w="811" w:type="dxa"/>
          </w:tcPr>
          <w:p w14:paraId="7FBE4535" w14:textId="05F99F41" w:rsidR="007238D0" w:rsidRPr="00070528" w:rsidRDefault="007238D0" w:rsidP="00CB02FA">
            <w:pPr>
              <w:pStyle w:val="ListParagraph"/>
              <w:numPr>
                <w:ilvl w:val="0"/>
                <w:numId w:val="80"/>
              </w:numPr>
              <w:spacing w:before="74" w:after="37"/>
              <w:ind w:left="446" w:hanging="223"/>
              <w:rPr>
                <w:sz w:val="22"/>
              </w:rPr>
            </w:pPr>
          </w:p>
        </w:tc>
        <w:tc>
          <w:tcPr>
            <w:tcW w:w="2741" w:type="dxa"/>
          </w:tcPr>
          <w:p w14:paraId="417209A6" w14:textId="77777777" w:rsidR="007238D0" w:rsidRPr="00070528" w:rsidRDefault="007238D0" w:rsidP="00842577">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482" w:type="dxa"/>
          </w:tcPr>
          <w:p w14:paraId="4EE907D6" w14:textId="77777777" w:rsidR="007238D0" w:rsidRPr="00070528" w:rsidRDefault="007238D0" w:rsidP="00842577">
            <w:pPr>
              <w:spacing w:before="74" w:after="37"/>
              <w:ind w:left="0"/>
              <w:rPr>
                <w:sz w:val="22"/>
              </w:rPr>
            </w:pPr>
            <w:r w:rsidRPr="00070528">
              <w:rPr>
                <w:sz w:val="22"/>
              </w:rPr>
              <w:t>Hệ thống kiểm tra các điều kiện tìm kiếm:</w:t>
            </w:r>
          </w:p>
          <w:p w14:paraId="5CDE711C" w14:textId="77777777" w:rsidR="007238D0" w:rsidRPr="00070528" w:rsidRDefault="007238D0" w:rsidP="00842577">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5CA62D3D" w14:textId="77777777" w:rsidR="007238D0" w:rsidRPr="00070528" w:rsidRDefault="007238D0" w:rsidP="00842577">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7238D0" w:rsidRPr="00070528" w14:paraId="772531CC" w14:textId="77777777" w:rsidTr="00842577">
        <w:tc>
          <w:tcPr>
            <w:tcW w:w="811" w:type="dxa"/>
          </w:tcPr>
          <w:p w14:paraId="3B3615B5" w14:textId="77777777" w:rsidR="007238D0" w:rsidRPr="00070528" w:rsidRDefault="007238D0" w:rsidP="00CB02FA">
            <w:pPr>
              <w:pStyle w:val="ListParagraph"/>
              <w:numPr>
                <w:ilvl w:val="0"/>
                <w:numId w:val="80"/>
              </w:numPr>
              <w:spacing w:before="74" w:after="37"/>
              <w:ind w:left="446" w:hanging="223"/>
              <w:rPr>
                <w:sz w:val="22"/>
              </w:rPr>
            </w:pPr>
          </w:p>
        </w:tc>
        <w:tc>
          <w:tcPr>
            <w:tcW w:w="2741" w:type="dxa"/>
          </w:tcPr>
          <w:p w14:paraId="24EBA77C" w14:textId="2F69ED71" w:rsidR="007238D0" w:rsidRPr="00070528" w:rsidRDefault="007238D0" w:rsidP="00842577">
            <w:pPr>
              <w:spacing w:before="74" w:after="37"/>
              <w:ind w:left="0"/>
              <w:rPr>
                <w:sz w:val="22"/>
              </w:rPr>
            </w:pPr>
            <w:r w:rsidRPr="00070528">
              <w:rPr>
                <w:sz w:val="22"/>
              </w:rPr>
              <w:t>Người dùng chọn giấy tờ cần xử lý bằng cách chọn checkbox ở đầu dòng, click “</w:t>
            </w:r>
            <w:r w:rsidR="00C02A44" w:rsidRPr="00070528">
              <w:rPr>
                <w:sz w:val="22"/>
              </w:rPr>
              <w:t>Cho mượn</w:t>
            </w:r>
            <w:r w:rsidRPr="00070528">
              <w:rPr>
                <w:sz w:val="22"/>
              </w:rPr>
              <w:t>”</w:t>
            </w:r>
          </w:p>
          <w:p w14:paraId="7F84F4A5" w14:textId="77777777" w:rsidR="007238D0" w:rsidRPr="00070528" w:rsidRDefault="007238D0" w:rsidP="00842577">
            <w:pPr>
              <w:spacing w:before="74" w:after="37"/>
              <w:ind w:left="0"/>
              <w:rPr>
                <w:sz w:val="22"/>
              </w:rPr>
            </w:pPr>
            <w:r w:rsidRPr="00070528">
              <w:rPr>
                <w:sz w:val="22"/>
              </w:rPr>
              <w:t xml:space="preserve">Người dùng cũng có thể chọn tất cả các dòng bằng cách check bào checkbox đầu tiên của bảng </w:t>
            </w:r>
          </w:p>
          <w:p w14:paraId="2AAA4B6A" w14:textId="77777777" w:rsidR="007238D0" w:rsidRPr="00070528" w:rsidRDefault="007238D0" w:rsidP="00842577">
            <w:pPr>
              <w:spacing w:before="74" w:after="37"/>
              <w:ind w:left="0"/>
              <w:rPr>
                <w:sz w:val="22"/>
              </w:rPr>
            </w:pPr>
            <w:r w:rsidRPr="00070528">
              <w:rPr>
                <w:sz w:val="22"/>
              </w:rPr>
              <w:t>Hoặc dùng phím Shift or Control</w:t>
            </w:r>
          </w:p>
        </w:tc>
        <w:tc>
          <w:tcPr>
            <w:tcW w:w="10482" w:type="dxa"/>
          </w:tcPr>
          <w:p w14:paraId="71686BCA" w14:textId="77777777" w:rsidR="00C02A44" w:rsidRPr="00070528" w:rsidRDefault="00C02A44" w:rsidP="00C02A44">
            <w:pPr>
              <w:spacing w:before="74" w:after="37"/>
              <w:ind w:left="0"/>
              <w:rPr>
                <w:sz w:val="22"/>
              </w:rPr>
            </w:pPr>
            <w:r w:rsidRPr="00070528">
              <w:rPr>
                <w:sz w:val="22"/>
              </w:rPr>
              <w:t>Hiển thị màn hình cho nhập email người mượn và ngày hẹn trả theo mẫu:</w:t>
            </w:r>
          </w:p>
          <w:p w14:paraId="62928266" w14:textId="77777777" w:rsidR="007238D0" w:rsidRPr="00070528" w:rsidRDefault="00C02A44" w:rsidP="00C02A44">
            <w:pPr>
              <w:pStyle w:val="ListParagraph"/>
              <w:spacing w:before="74" w:after="37"/>
              <w:ind w:left="669"/>
              <w:rPr>
                <w:sz w:val="22"/>
              </w:rPr>
            </w:pPr>
            <w:r w:rsidRPr="00070528">
              <w:rPr>
                <w:noProof/>
              </w:rPr>
              <w:drawing>
                <wp:inline distT="0" distB="0" distL="0" distR="0" wp14:anchorId="5A2901DD" wp14:editId="723958F1">
                  <wp:extent cx="3143250" cy="1504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1504950"/>
                          </a:xfrm>
                          <a:prstGeom prst="rect">
                            <a:avLst/>
                          </a:prstGeom>
                        </pic:spPr>
                      </pic:pic>
                    </a:graphicData>
                  </a:graphic>
                </wp:inline>
              </w:drawing>
            </w:r>
          </w:p>
          <w:p w14:paraId="1A258348" w14:textId="77777777" w:rsidR="007221A3" w:rsidRPr="00070528" w:rsidRDefault="007221A3" w:rsidP="00CB02FA">
            <w:pPr>
              <w:spacing w:before="74" w:after="37"/>
              <w:ind w:left="0"/>
              <w:rPr>
                <w:sz w:val="22"/>
              </w:rPr>
            </w:pPr>
            <w:r w:rsidRPr="00070528">
              <w:rPr>
                <w:sz w:val="22"/>
              </w:rPr>
              <w:t>Hệ thống chuyển trạng thái của giấy tờ, ghi nhận lịch sử, ghi nhận ngày cho mượn và các thông tin khác:</w:t>
            </w:r>
          </w:p>
          <w:p w14:paraId="7F1C3337" w14:textId="77777777" w:rsidR="007221A3" w:rsidRPr="00070528" w:rsidRDefault="007221A3" w:rsidP="00CB02FA">
            <w:pPr>
              <w:pStyle w:val="ListParagraph"/>
              <w:numPr>
                <w:ilvl w:val="0"/>
                <w:numId w:val="17"/>
              </w:numPr>
              <w:spacing w:before="74" w:after="37"/>
              <w:rPr>
                <w:sz w:val="22"/>
              </w:rPr>
            </w:pPr>
            <w:r w:rsidRPr="00070528">
              <w:rPr>
                <w:sz w:val="22"/>
              </w:rPr>
              <w:t>Chuyển từ trạng thái “Đã lưu kho_Hoàn chỉnh” sang “Đã lưu kho_Hoàn chỉnh_Đang cho mượn”</w:t>
            </w:r>
          </w:p>
          <w:p w14:paraId="3F674094" w14:textId="46AB4084" w:rsidR="007221A3" w:rsidRPr="00070528" w:rsidRDefault="007221A3" w:rsidP="00CB02FA">
            <w:pPr>
              <w:pStyle w:val="ListParagraph"/>
              <w:numPr>
                <w:ilvl w:val="0"/>
                <w:numId w:val="17"/>
              </w:numPr>
              <w:spacing w:before="74" w:after="37"/>
              <w:rPr>
                <w:sz w:val="22"/>
              </w:rPr>
            </w:pPr>
            <w:r w:rsidRPr="00070528">
              <w:rPr>
                <w:sz w:val="22"/>
              </w:rPr>
              <w:t>Chuyển từ trạng thái “Đã lưu kho_Cần update lỗi” sang “Đã lưu kho_Cần update lỗi_Đang cho mượn”</w:t>
            </w:r>
          </w:p>
        </w:tc>
      </w:tr>
      <w:tr w:rsidR="007238D0" w:rsidRPr="00070528" w14:paraId="5A2DC2BD" w14:textId="77777777" w:rsidTr="00842577">
        <w:tc>
          <w:tcPr>
            <w:tcW w:w="811" w:type="dxa"/>
          </w:tcPr>
          <w:p w14:paraId="6FEE2D04" w14:textId="77777777" w:rsidR="007238D0" w:rsidRPr="00070528" w:rsidRDefault="007238D0" w:rsidP="00CB02FA">
            <w:pPr>
              <w:pStyle w:val="ListParagraph"/>
              <w:numPr>
                <w:ilvl w:val="0"/>
                <w:numId w:val="80"/>
              </w:numPr>
              <w:spacing w:before="74" w:after="37"/>
              <w:ind w:left="446" w:hanging="223"/>
              <w:rPr>
                <w:sz w:val="22"/>
              </w:rPr>
            </w:pPr>
          </w:p>
        </w:tc>
        <w:tc>
          <w:tcPr>
            <w:tcW w:w="2741" w:type="dxa"/>
          </w:tcPr>
          <w:p w14:paraId="1F41DDAE" w14:textId="77777777" w:rsidR="007238D0" w:rsidRPr="00070528" w:rsidRDefault="007238D0" w:rsidP="00842577">
            <w:pPr>
              <w:spacing w:before="74" w:after="37"/>
              <w:ind w:left="0"/>
              <w:rPr>
                <w:sz w:val="22"/>
              </w:rPr>
            </w:pPr>
            <w:r w:rsidRPr="00070528">
              <w:rPr>
                <w:sz w:val="22"/>
              </w:rPr>
              <w:t>Người dùng click “gia hạn”</w:t>
            </w:r>
          </w:p>
        </w:tc>
        <w:tc>
          <w:tcPr>
            <w:tcW w:w="10482" w:type="dxa"/>
          </w:tcPr>
          <w:p w14:paraId="3CE20CFD" w14:textId="77777777" w:rsidR="007238D0" w:rsidRPr="00070528" w:rsidRDefault="007238D0" w:rsidP="00842577">
            <w:pPr>
              <w:spacing w:before="74" w:after="37"/>
              <w:ind w:left="0"/>
              <w:rPr>
                <w:sz w:val="22"/>
              </w:rPr>
            </w:pPr>
            <w:r w:rsidRPr="00070528">
              <w:rPr>
                <w:sz w:val="22"/>
              </w:rPr>
              <w:t>Hệ thống hiển thị màn hình cho nhập ngày gia hạn trả hợp đồng đã mượn. Đồng thời, người dùng có thể sửa email của người mượn và phòng ban của người mượn.</w:t>
            </w:r>
          </w:p>
          <w:p w14:paraId="47192944" w14:textId="77777777" w:rsidR="007238D0" w:rsidRPr="00070528" w:rsidRDefault="007238D0" w:rsidP="00842577">
            <w:pPr>
              <w:spacing w:before="74" w:after="37"/>
              <w:ind w:left="0"/>
              <w:rPr>
                <w:sz w:val="22"/>
              </w:rPr>
            </w:pPr>
            <w:r w:rsidRPr="00070528">
              <w:rPr>
                <w:noProof/>
              </w:rPr>
              <w:lastRenderedPageBreak/>
              <w:drawing>
                <wp:inline distT="0" distB="0" distL="0" distR="0" wp14:anchorId="0D7D10EB" wp14:editId="11FEC4D1">
                  <wp:extent cx="3124200" cy="1457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1457325"/>
                          </a:xfrm>
                          <a:prstGeom prst="rect">
                            <a:avLst/>
                          </a:prstGeom>
                        </pic:spPr>
                      </pic:pic>
                    </a:graphicData>
                  </a:graphic>
                </wp:inline>
              </w:drawing>
            </w:r>
          </w:p>
          <w:p w14:paraId="2B50EA00" w14:textId="77777777" w:rsidR="007238D0" w:rsidRPr="00070528" w:rsidRDefault="007238D0" w:rsidP="00842577">
            <w:pPr>
              <w:spacing w:before="74" w:after="37"/>
              <w:ind w:left="0"/>
              <w:rPr>
                <w:sz w:val="22"/>
              </w:rPr>
            </w:pPr>
            <w:r w:rsidRPr="00070528">
              <w:rPr>
                <w:sz w:val="22"/>
              </w:rPr>
              <w:t>Sau khi chọn “Lưu” hệ thống update ngày gia hạn vào hệ thống.</w:t>
            </w:r>
          </w:p>
        </w:tc>
      </w:tr>
    </w:tbl>
    <w:p w14:paraId="673F59E0" w14:textId="1EA18C75" w:rsidR="007238D0" w:rsidRPr="00070528" w:rsidRDefault="007238D0" w:rsidP="00CB02FA">
      <w:pPr>
        <w:pStyle w:val="BodyText"/>
        <w:numPr>
          <w:ilvl w:val="2"/>
          <w:numId w:val="68"/>
        </w:numPr>
        <w:spacing w:before="240"/>
        <w:ind w:left="1350"/>
        <w:outlineLvl w:val="2"/>
        <w:rPr>
          <w:i/>
          <w:sz w:val="22"/>
          <w:lang w:val="en-US" w:eastAsia="en-AU"/>
        </w:rPr>
      </w:pPr>
      <w:bookmarkStart w:id="78" w:name="_Toc522716995"/>
      <w:r w:rsidRPr="00070528">
        <w:rPr>
          <w:i/>
          <w:sz w:val="22"/>
          <w:lang w:val="en-US" w:eastAsia="en-AU"/>
        </w:rPr>
        <w:lastRenderedPageBreak/>
        <w:t>F11: Chức năng cho mượn Cavet – Luồng Cavet</w:t>
      </w:r>
      <w:bookmarkEnd w:id="78"/>
    </w:p>
    <w:p w14:paraId="36963700" w14:textId="7A609D3D" w:rsidR="007238D0" w:rsidRPr="00070528" w:rsidRDefault="007238D0" w:rsidP="00CB02FA">
      <w:pPr>
        <w:pStyle w:val="BodyText"/>
        <w:numPr>
          <w:ilvl w:val="3"/>
          <w:numId w:val="68"/>
        </w:numPr>
        <w:ind w:left="1701" w:hanging="283"/>
        <w:outlineLvl w:val="3"/>
        <w:rPr>
          <w:sz w:val="22"/>
          <w:szCs w:val="20"/>
          <w:lang w:val="en-US" w:eastAsia="en-AU"/>
        </w:rPr>
      </w:pPr>
      <w:bookmarkStart w:id="79" w:name="_Toc522716996"/>
      <w:r w:rsidRPr="00070528">
        <w:rPr>
          <w:sz w:val="22"/>
          <w:szCs w:val="20"/>
          <w:lang w:val="en-US" w:eastAsia="en-AU"/>
        </w:rPr>
        <w:t>Giao diện và mô tả giao diện</w:t>
      </w:r>
      <w:bookmarkEnd w:id="79"/>
    </w:p>
    <w:p w14:paraId="3D4598DE" w14:textId="29DF3196" w:rsidR="007238D0" w:rsidRPr="00070528" w:rsidRDefault="00667E91" w:rsidP="007238D0">
      <w:pPr>
        <w:pStyle w:val="BodyText"/>
        <w:outlineLvl w:val="3"/>
        <w:rPr>
          <w:b/>
          <w:sz w:val="22"/>
          <w:szCs w:val="20"/>
          <w:lang w:val="en-US" w:eastAsia="en-AU"/>
        </w:rPr>
      </w:pPr>
      <w:bookmarkStart w:id="80" w:name="_Toc522716997"/>
      <w:r w:rsidRPr="00070528">
        <w:rPr>
          <w:b/>
          <w:sz w:val="22"/>
          <w:szCs w:val="20"/>
          <w:lang w:val="en-US" w:eastAsia="en-AU"/>
        </w:rPr>
        <w:t>SC11</w:t>
      </w:r>
      <w:r w:rsidR="007238D0" w:rsidRPr="00070528">
        <w:rPr>
          <w:b/>
          <w:sz w:val="22"/>
          <w:szCs w:val="20"/>
          <w:lang w:val="en-US" w:eastAsia="en-AU"/>
        </w:rPr>
        <w:t>_</w:t>
      </w:r>
      <w:r w:rsidR="00DD55C7" w:rsidRPr="00070528">
        <w:rPr>
          <w:b/>
          <w:sz w:val="22"/>
          <w:szCs w:val="20"/>
          <w:lang w:val="en-US" w:eastAsia="en-AU"/>
        </w:rPr>
        <w:t>Cho mượn</w:t>
      </w:r>
      <w:r w:rsidR="007238D0" w:rsidRPr="00070528">
        <w:rPr>
          <w:b/>
          <w:sz w:val="22"/>
          <w:szCs w:val="20"/>
          <w:lang w:val="en-US" w:eastAsia="en-AU"/>
        </w:rPr>
        <w:t xml:space="preserve"> Cavet</w:t>
      </w:r>
      <w:bookmarkEnd w:id="80"/>
    </w:p>
    <w:p w14:paraId="32065896" w14:textId="7C2EEEEF" w:rsidR="007238D0" w:rsidRPr="00070528" w:rsidRDefault="007238D0" w:rsidP="007238D0">
      <w:pPr>
        <w:rPr>
          <w:sz w:val="22"/>
        </w:rPr>
      </w:pPr>
      <w:r w:rsidRPr="00070528">
        <w:rPr>
          <w:sz w:val="22"/>
        </w:rPr>
        <w:t xml:space="preserve">Mục đích: </w:t>
      </w:r>
    </w:p>
    <w:p w14:paraId="2F9139FE" w14:textId="27F0E3AC" w:rsidR="00DD55C7" w:rsidRPr="00070528" w:rsidRDefault="0088708E" w:rsidP="00CB02FA">
      <w:pPr>
        <w:pStyle w:val="ListParagraph"/>
        <w:numPr>
          <w:ilvl w:val="0"/>
          <w:numId w:val="17"/>
        </w:numPr>
        <w:rPr>
          <w:sz w:val="22"/>
        </w:rPr>
      </w:pPr>
      <w:r w:rsidRPr="00070528">
        <w:rPr>
          <w:sz w:val="22"/>
        </w:rPr>
        <w:t>Theo dõi việc cho mượn Cavet</w:t>
      </w:r>
    </w:p>
    <w:p w14:paraId="529F52F5" w14:textId="3FBA713C" w:rsidR="007238D0" w:rsidRPr="00070528" w:rsidRDefault="007238D0" w:rsidP="007238D0">
      <w:pPr>
        <w:pStyle w:val="ListParagraph"/>
        <w:numPr>
          <w:ilvl w:val="0"/>
          <w:numId w:val="17"/>
        </w:numPr>
        <w:rPr>
          <w:sz w:val="22"/>
        </w:rPr>
      </w:pPr>
      <w:r w:rsidRPr="00070528">
        <w:rPr>
          <w:sz w:val="22"/>
        </w:rPr>
        <w:t xml:space="preserve">Cho mượn </w:t>
      </w:r>
      <w:r w:rsidR="0088708E" w:rsidRPr="00070528">
        <w:rPr>
          <w:sz w:val="22"/>
        </w:rPr>
        <w:t>Cavet</w:t>
      </w:r>
    </w:p>
    <w:p w14:paraId="625CC281" w14:textId="63599CE1" w:rsidR="007238D0" w:rsidRPr="00070528" w:rsidRDefault="007238D0" w:rsidP="007238D0">
      <w:pPr>
        <w:ind w:left="-142"/>
        <w:jc w:val="center"/>
      </w:pPr>
      <w:r w:rsidRPr="00070528">
        <w:rPr>
          <w:noProof/>
        </w:rPr>
        <w:lastRenderedPageBreak/>
        <w:t xml:space="preserve">   </w:t>
      </w:r>
      <w:r w:rsidR="0080546C" w:rsidRPr="00070528">
        <w:rPr>
          <w:noProof/>
        </w:rPr>
        <w:drawing>
          <wp:inline distT="0" distB="0" distL="0" distR="0" wp14:anchorId="7FE45567" wp14:editId="52787AAA">
            <wp:extent cx="8877300" cy="2589530"/>
            <wp:effectExtent l="19050" t="19050" r="1905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77300" cy="2589530"/>
                    </a:xfrm>
                    <a:prstGeom prst="rect">
                      <a:avLst/>
                    </a:prstGeom>
                    <a:ln>
                      <a:solidFill>
                        <a:schemeClr val="tx1"/>
                      </a:solidFill>
                    </a:ln>
                  </pic:spPr>
                </pic:pic>
              </a:graphicData>
            </a:graphic>
          </wp:inline>
        </w:drawing>
      </w:r>
    </w:p>
    <w:tbl>
      <w:tblPr>
        <w:tblStyle w:val="TableGrid"/>
        <w:tblW w:w="14103" w:type="dxa"/>
        <w:tblInd w:w="-95" w:type="dxa"/>
        <w:tblLook w:val="04A0" w:firstRow="1" w:lastRow="0" w:firstColumn="1" w:lastColumn="0" w:noHBand="0" w:noVBand="1"/>
      </w:tblPr>
      <w:tblGrid>
        <w:gridCol w:w="625"/>
        <w:gridCol w:w="1784"/>
        <w:gridCol w:w="1911"/>
        <w:gridCol w:w="1401"/>
        <w:gridCol w:w="5200"/>
        <w:gridCol w:w="3182"/>
      </w:tblGrid>
      <w:tr w:rsidR="007238D0" w:rsidRPr="00070528" w14:paraId="05C2F8D0" w14:textId="77777777" w:rsidTr="00842577">
        <w:trPr>
          <w:tblHeader/>
        </w:trPr>
        <w:tc>
          <w:tcPr>
            <w:tcW w:w="625" w:type="dxa"/>
            <w:shd w:val="clear" w:color="auto" w:fill="BFBFBF" w:themeFill="background1" w:themeFillShade="BF"/>
            <w:vAlign w:val="center"/>
          </w:tcPr>
          <w:p w14:paraId="1B9EC361"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w:t>
            </w:r>
          </w:p>
        </w:tc>
        <w:tc>
          <w:tcPr>
            <w:tcW w:w="1784" w:type="dxa"/>
            <w:shd w:val="clear" w:color="auto" w:fill="BFBFBF" w:themeFill="background1" w:themeFillShade="BF"/>
            <w:vAlign w:val="center"/>
          </w:tcPr>
          <w:p w14:paraId="34BA2506"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642B2747"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668EAF4C"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0AE7F504"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Mô tả</w:t>
            </w:r>
          </w:p>
        </w:tc>
        <w:tc>
          <w:tcPr>
            <w:tcW w:w="3182" w:type="dxa"/>
            <w:shd w:val="clear" w:color="auto" w:fill="BFBFBF" w:themeFill="background1" w:themeFillShade="BF"/>
            <w:vAlign w:val="center"/>
          </w:tcPr>
          <w:p w14:paraId="7FAF5E56" w14:textId="77777777" w:rsidR="007238D0" w:rsidRPr="00070528" w:rsidRDefault="007238D0" w:rsidP="00842577">
            <w:pPr>
              <w:spacing w:before="74" w:after="37"/>
              <w:ind w:left="0"/>
              <w:jc w:val="center"/>
              <w:rPr>
                <w:rFonts w:cs="Tahoma"/>
                <w:b/>
                <w:sz w:val="22"/>
                <w:szCs w:val="22"/>
              </w:rPr>
            </w:pPr>
            <w:r w:rsidRPr="00070528">
              <w:rPr>
                <w:rFonts w:cs="Tahoma"/>
                <w:b/>
                <w:sz w:val="22"/>
                <w:szCs w:val="22"/>
              </w:rPr>
              <w:t>Validation</w:t>
            </w:r>
          </w:p>
        </w:tc>
      </w:tr>
      <w:tr w:rsidR="007238D0" w:rsidRPr="00070528" w14:paraId="7EF12D86" w14:textId="77777777" w:rsidTr="00842577">
        <w:tc>
          <w:tcPr>
            <w:tcW w:w="14103" w:type="dxa"/>
            <w:gridSpan w:val="6"/>
          </w:tcPr>
          <w:p w14:paraId="23D008E0" w14:textId="77777777" w:rsidR="007238D0" w:rsidRPr="00070528" w:rsidRDefault="007238D0" w:rsidP="00842577">
            <w:pPr>
              <w:spacing w:before="74" w:after="37"/>
              <w:ind w:left="0"/>
              <w:rPr>
                <w:rFonts w:cs="Tahoma"/>
                <w:sz w:val="22"/>
                <w:szCs w:val="22"/>
              </w:rPr>
            </w:pPr>
            <w:r w:rsidRPr="00070528">
              <w:rPr>
                <w:rFonts w:cs="Tahoma"/>
                <w:sz w:val="22"/>
                <w:szCs w:val="22"/>
              </w:rPr>
              <w:t>Phần tìm kiếm</w:t>
            </w:r>
          </w:p>
        </w:tc>
      </w:tr>
      <w:tr w:rsidR="007238D0" w:rsidRPr="00070528" w14:paraId="73837880" w14:textId="77777777" w:rsidTr="00842577">
        <w:tc>
          <w:tcPr>
            <w:tcW w:w="625" w:type="dxa"/>
          </w:tcPr>
          <w:p w14:paraId="056C57B5"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86D6F21" w14:textId="77777777" w:rsidR="007238D0" w:rsidRPr="00070528" w:rsidRDefault="007238D0" w:rsidP="00842577">
            <w:pPr>
              <w:spacing w:before="74" w:after="37"/>
              <w:ind w:left="12"/>
              <w:rPr>
                <w:rFonts w:cs="Tahoma"/>
                <w:sz w:val="22"/>
                <w:szCs w:val="22"/>
              </w:rPr>
            </w:pPr>
            <w:r w:rsidRPr="00070528">
              <w:rPr>
                <w:rFonts w:cs="Tahoma"/>
                <w:sz w:val="22"/>
                <w:szCs w:val="22"/>
              </w:rPr>
              <w:t>User</w:t>
            </w:r>
          </w:p>
        </w:tc>
        <w:tc>
          <w:tcPr>
            <w:tcW w:w="1911" w:type="dxa"/>
          </w:tcPr>
          <w:p w14:paraId="094D1D8F"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6E739EE2" w14:textId="77777777" w:rsidR="007238D0" w:rsidRPr="00070528" w:rsidRDefault="007238D0" w:rsidP="00842577">
            <w:pPr>
              <w:spacing w:before="74" w:after="37"/>
              <w:ind w:left="337"/>
              <w:rPr>
                <w:rFonts w:cs="Tahoma"/>
                <w:sz w:val="22"/>
                <w:szCs w:val="22"/>
              </w:rPr>
            </w:pPr>
            <w:r w:rsidRPr="00070528">
              <w:rPr>
                <w:rFonts w:cs="Tahoma"/>
                <w:sz w:val="22"/>
                <w:szCs w:val="22"/>
              </w:rPr>
              <w:t xml:space="preserve">X </w:t>
            </w:r>
          </w:p>
        </w:tc>
        <w:tc>
          <w:tcPr>
            <w:tcW w:w="5200" w:type="dxa"/>
          </w:tcPr>
          <w:p w14:paraId="64A33D2F"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user đang đăng nhập</w:t>
            </w:r>
          </w:p>
        </w:tc>
        <w:tc>
          <w:tcPr>
            <w:tcW w:w="3182" w:type="dxa"/>
          </w:tcPr>
          <w:p w14:paraId="656F224B"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CC71166" w14:textId="77777777" w:rsidTr="00842577">
        <w:tc>
          <w:tcPr>
            <w:tcW w:w="625" w:type="dxa"/>
          </w:tcPr>
          <w:p w14:paraId="15B2BDDD"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052A8867" w14:textId="77777777" w:rsidR="007238D0" w:rsidRPr="00070528" w:rsidRDefault="007238D0" w:rsidP="00842577">
            <w:pPr>
              <w:spacing w:before="74" w:after="37"/>
              <w:ind w:left="12"/>
              <w:rPr>
                <w:rFonts w:cs="Tahoma"/>
                <w:sz w:val="22"/>
                <w:szCs w:val="22"/>
              </w:rPr>
            </w:pPr>
            <w:r w:rsidRPr="00070528">
              <w:rPr>
                <w:rFonts w:cs="Tahoma"/>
                <w:sz w:val="22"/>
                <w:szCs w:val="22"/>
              </w:rPr>
              <w:t>Số khung</w:t>
            </w:r>
          </w:p>
        </w:tc>
        <w:tc>
          <w:tcPr>
            <w:tcW w:w="1911" w:type="dxa"/>
          </w:tcPr>
          <w:p w14:paraId="4BBF84F9"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0D5D2F15" w14:textId="77777777" w:rsidR="007238D0" w:rsidRPr="00070528" w:rsidRDefault="007238D0" w:rsidP="00842577">
            <w:pPr>
              <w:spacing w:before="74" w:after="37"/>
              <w:ind w:left="337"/>
              <w:rPr>
                <w:rFonts w:cs="Tahoma"/>
                <w:sz w:val="22"/>
                <w:szCs w:val="22"/>
              </w:rPr>
            </w:pPr>
          </w:p>
        </w:tc>
        <w:tc>
          <w:tcPr>
            <w:tcW w:w="5200" w:type="dxa"/>
          </w:tcPr>
          <w:p w14:paraId="4AE3FE50" w14:textId="77777777" w:rsidR="007238D0" w:rsidRPr="00070528" w:rsidRDefault="007238D0" w:rsidP="00842577">
            <w:pPr>
              <w:spacing w:before="74" w:after="37"/>
              <w:ind w:left="39"/>
              <w:rPr>
                <w:rFonts w:cs="Tahoma"/>
                <w:sz w:val="22"/>
                <w:szCs w:val="22"/>
              </w:rPr>
            </w:pPr>
            <w:r w:rsidRPr="00070528">
              <w:rPr>
                <w:rFonts w:cs="Tahoma"/>
                <w:sz w:val="22"/>
                <w:szCs w:val="22"/>
              </w:rPr>
              <w:t>Cho phép nhập số khung trên cavet để tìm kiếm</w:t>
            </w:r>
          </w:p>
        </w:tc>
        <w:tc>
          <w:tcPr>
            <w:tcW w:w="3182" w:type="dxa"/>
          </w:tcPr>
          <w:p w14:paraId="27A01A0E" w14:textId="77777777" w:rsidR="007238D0" w:rsidRPr="00070528" w:rsidRDefault="007238D0" w:rsidP="00842577">
            <w:pPr>
              <w:spacing w:before="74" w:after="37"/>
              <w:ind w:left="0"/>
              <w:rPr>
                <w:rFonts w:cs="Tahoma"/>
                <w:sz w:val="22"/>
                <w:szCs w:val="22"/>
              </w:rPr>
            </w:pPr>
            <w:r w:rsidRPr="00070528">
              <w:rPr>
                <w:rFonts w:cs="Tahoma"/>
                <w:sz w:val="22"/>
                <w:szCs w:val="22"/>
              </w:rPr>
              <w:t>Mặc định: trắng</w:t>
            </w:r>
          </w:p>
          <w:p w14:paraId="44146081" w14:textId="77777777" w:rsidR="007238D0" w:rsidRPr="00070528" w:rsidRDefault="007238D0" w:rsidP="00842577">
            <w:pPr>
              <w:spacing w:before="74" w:after="37"/>
              <w:ind w:left="0"/>
              <w:rPr>
                <w:rFonts w:cs="Tahoma"/>
                <w:sz w:val="22"/>
                <w:szCs w:val="22"/>
              </w:rPr>
            </w:pPr>
            <w:r w:rsidRPr="00070528">
              <w:rPr>
                <w:rFonts w:cs="Tahoma"/>
                <w:sz w:val="22"/>
                <w:szCs w:val="22"/>
              </w:rPr>
              <w:t>Cho phép sửa</w:t>
            </w:r>
          </w:p>
        </w:tc>
      </w:tr>
      <w:tr w:rsidR="007238D0" w:rsidRPr="00070528" w14:paraId="7450E3D3" w14:textId="77777777" w:rsidTr="00842577">
        <w:tc>
          <w:tcPr>
            <w:tcW w:w="625" w:type="dxa"/>
          </w:tcPr>
          <w:p w14:paraId="7A48C415"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5497619F" w14:textId="77777777" w:rsidR="007238D0" w:rsidRPr="00070528" w:rsidRDefault="007238D0" w:rsidP="00842577">
            <w:pPr>
              <w:spacing w:before="74" w:after="37"/>
              <w:ind w:left="12"/>
              <w:rPr>
                <w:rFonts w:cs="Tahoma"/>
                <w:sz w:val="22"/>
                <w:szCs w:val="22"/>
              </w:rPr>
            </w:pPr>
            <w:r w:rsidRPr="00070528">
              <w:rPr>
                <w:rFonts w:cs="Tahoma"/>
                <w:sz w:val="22"/>
                <w:szCs w:val="22"/>
              </w:rPr>
              <w:t>Loại giấy tờ</w:t>
            </w:r>
          </w:p>
        </w:tc>
        <w:tc>
          <w:tcPr>
            <w:tcW w:w="1911" w:type="dxa"/>
          </w:tcPr>
          <w:p w14:paraId="4E8904AD" w14:textId="77777777" w:rsidR="007238D0" w:rsidRPr="00070528" w:rsidRDefault="007238D0" w:rsidP="00842577">
            <w:pPr>
              <w:spacing w:before="74" w:after="37"/>
              <w:ind w:left="60"/>
              <w:rPr>
                <w:rFonts w:cs="Tahoma"/>
                <w:sz w:val="22"/>
                <w:szCs w:val="22"/>
              </w:rPr>
            </w:pPr>
            <w:r w:rsidRPr="00070528">
              <w:rPr>
                <w:rFonts w:cs="Tahoma"/>
                <w:sz w:val="22"/>
                <w:szCs w:val="22"/>
              </w:rPr>
              <w:t>Dropdownlist</w:t>
            </w:r>
          </w:p>
        </w:tc>
        <w:tc>
          <w:tcPr>
            <w:tcW w:w="1401" w:type="dxa"/>
          </w:tcPr>
          <w:p w14:paraId="79853A9C" w14:textId="77777777" w:rsidR="007238D0" w:rsidRPr="00070528" w:rsidRDefault="007238D0" w:rsidP="00842577">
            <w:pPr>
              <w:spacing w:before="74" w:after="37"/>
              <w:ind w:left="337"/>
              <w:rPr>
                <w:rFonts w:cs="Tahoma"/>
                <w:sz w:val="22"/>
                <w:szCs w:val="22"/>
              </w:rPr>
            </w:pPr>
          </w:p>
        </w:tc>
        <w:tc>
          <w:tcPr>
            <w:tcW w:w="5200" w:type="dxa"/>
          </w:tcPr>
          <w:p w14:paraId="072663BE" w14:textId="77777777" w:rsidR="007238D0" w:rsidRPr="00070528" w:rsidRDefault="007238D0" w:rsidP="00842577">
            <w:pPr>
              <w:spacing w:before="74" w:after="37"/>
              <w:ind w:left="39"/>
              <w:rPr>
                <w:rFonts w:cs="Tahoma"/>
                <w:sz w:val="22"/>
                <w:szCs w:val="22"/>
              </w:rPr>
            </w:pPr>
            <w:r w:rsidRPr="00070528">
              <w:rPr>
                <w:rFonts w:cs="Tahoma"/>
                <w:sz w:val="22"/>
                <w:szCs w:val="22"/>
              </w:rPr>
              <w:t>Cho phép chọn loại giấy tờ để tìm kiếm</w:t>
            </w:r>
          </w:p>
        </w:tc>
        <w:tc>
          <w:tcPr>
            <w:tcW w:w="3182" w:type="dxa"/>
          </w:tcPr>
          <w:p w14:paraId="66CD273E" w14:textId="77777777" w:rsidR="007238D0" w:rsidRPr="00070528" w:rsidRDefault="007238D0" w:rsidP="00842577">
            <w:pPr>
              <w:spacing w:before="74" w:after="37"/>
              <w:ind w:left="0"/>
              <w:rPr>
                <w:rFonts w:cs="Tahoma"/>
                <w:sz w:val="22"/>
                <w:szCs w:val="22"/>
              </w:rPr>
            </w:pPr>
            <w:r w:rsidRPr="00070528">
              <w:rPr>
                <w:rFonts w:cs="Tahoma"/>
                <w:sz w:val="22"/>
                <w:szCs w:val="22"/>
              </w:rPr>
              <w:t>Mặc định: tất cả</w:t>
            </w:r>
          </w:p>
          <w:p w14:paraId="676770B4" w14:textId="77777777" w:rsidR="007238D0" w:rsidRPr="00070528" w:rsidRDefault="007238D0" w:rsidP="00842577">
            <w:pPr>
              <w:spacing w:before="74" w:after="37"/>
              <w:ind w:left="0"/>
              <w:rPr>
                <w:rFonts w:cs="Tahoma"/>
                <w:sz w:val="22"/>
                <w:szCs w:val="22"/>
              </w:rPr>
            </w:pPr>
            <w:r w:rsidRPr="00070528">
              <w:rPr>
                <w:rFonts w:cs="Tahoma"/>
                <w:sz w:val="22"/>
                <w:szCs w:val="22"/>
              </w:rPr>
              <w:t>Cho phép chọn trong list:</w:t>
            </w:r>
          </w:p>
          <w:p w14:paraId="065B9AE9" w14:textId="77777777" w:rsidR="007238D0" w:rsidRPr="00070528" w:rsidRDefault="007238D0"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0352973E" w14:textId="77777777" w:rsidR="007238D0" w:rsidRPr="00070528" w:rsidRDefault="007238D0"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Cavet</w:t>
            </w:r>
          </w:p>
          <w:p w14:paraId="1280DAA7"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Thư cảm ơn</w:t>
            </w:r>
          </w:p>
        </w:tc>
      </w:tr>
      <w:tr w:rsidR="00A32C8A" w:rsidRPr="00070528" w14:paraId="0890CD2A" w14:textId="77777777" w:rsidTr="00842577">
        <w:tc>
          <w:tcPr>
            <w:tcW w:w="625" w:type="dxa"/>
          </w:tcPr>
          <w:p w14:paraId="50A232E8" w14:textId="77777777" w:rsidR="00A32C8A" w:rsidRPr="00070528" w:rsidRDefault="00A32C8A" w:rsidP="00842577">
            <w:pPr>
              <w:pStyle w:val="ListParagraph"/>
              <w:numPr>
                <w:ilvl w:val="0"/>
                <w:numId w:val="77"/>
              </w:numPr>
              <w:tabs>
                <w:tab w:val="left" w:pos="223"/>
              </w:tabs>
              <w:spacing w:before="74" w:after="37"/>
              <w:ind w:left="264" w:hanging="223"/>
              <w:rPr>
                <w:rFonts w:cs="Tahoma"/>
                <w:sz w:val="22"/>
                <w:szCs w:val="22"/>
              </w:rPr>
            </w:pPr>
          </w:p>
        </w:tc>
        <w:tc>
          <w:tcPr>
            <w:tcW w:w="1784" w:type="dxa"/>
          </w:tcPr>
          <w:p w14:paraId="7987C618" w14:textId="77777777" w:rsidR="00A32C8A" w:rsidRPr="00070528" w:rsidRDefault="00A32C8A" w:rsidP="00842577">
            <w:pPr>
              <w:spacing w:before="74" w:after="37"/>
              <w:ind w:left="12"/>
              <w:rPr>
                <w:rFonts w:cs="Tahoma"/>
                <w:sz w:val="22"/>
                <w:szCs w:val="22"/>
              </w:rPr>
            </w:pPr>
            <w:r w:rsidRPr="00070528">
              <w:rPr>
                <w:rFonts w:cs="Tahoma"/>
                <w:sz w:val="22"/>
                <w:szCs w:val="22"/>
              </w:rPr>
              <w:t>Trạng thái phê duyệt</w:t>
            </w:r>
          </w:p>
        </w:tc>
        <w:tc>
          <w:tcPr>
            <w:tcW w:w="1911" w:type="dxa"/>
          </w:tcPr>
          <w:p w14:paraId="68C7826C" w14:textId="77777777" w:rsidR="00A32C8A" w:rsidRPr="00070528" w:rsidRDefault="00A32C8A" w:rsidP="00842577">
            <w:pPr>
              <w:spacing w:before="74" w:after="37"/>
              <w:ind w:left="60"/>
              <w:rPr>
                <w:rFonts w:cs="Tahoma"/>
                <w:sz w:val="22"/>
                <w:szCs w:val="22"/>
              </w:rPr>
            </w:pPr>
            <w:r w:rsidRPr="00070528">
              <w:rPr>
                <w:rFonts w:cs="Tahoma"/>
                <w:sz w:val="22"/>
                <w:szCs w:val="22"/>
              </w:rPr>
              <w:t>Dropdownlist</w:t>
            </w:r>
          </w:p>
        </w:tc>
        <w:tc>
          <w:tcPr>
            <w:tcW w:w="1401" w:type="dxa"/>
          </w:tcPr>
          <w:p w14:paraId="48E3653E" w14:textId="77777777" w:rsidR="00A32C8A" w:rsidRPr="00070528" w:rsidRDefault="00A32C8A" w:rsidP="00842577">
            <w:pPr>
              <w:spacing w:before="74" w:after="37"/>
              <w:ind w:left="337"/>
              <w:rPr>
                <w:rFonts w:cs="Tahoma"/>
                <w:sz w:val="22"/>
                <w:szCs w:val="22"/>
              </w:rPr>
            </w:pPr>
          </w:p>
        </w:tc>
        <w:tc>
          <w:tcPr>
            <w:tcW w:w="5200" w:type="dxa"/>
          </w:tcPr>
          <w:p w14:paraId="56AFC69A" w14:textId="77777777" w:rsidR="00A32C8A" w:rsidRPr="00070528" w:rsidRDefault="00A32C8A" w:rsidP="00842577">
            <w:pPr>
              <w:spacing w:before="74" w:after="37"/>
              <w:ind w:left="39"/>
              <w:rPr>
                <w:rFonts w:cs="Tahoma"/>
                <w:sz w:val="22"/>
                <w:szCs w:val="22"/>
              </w:rPr>
            </w:pPr>
            <w:r w:rsidRPr="00070528">
              <w:rPr>
                <w:rFonts w:cs="Tahoma"/>
                <w:sz w:val="22"/>
                <w:szCs w:val="22"/>
              </w:rPr>
              <w:t>Cho phép chọn trạng thái phê duyệt để tìm kiếm</w:t>
            </w:r>
          </w:p>
        </w:tc>
        <w:tc>
          <w:tcPr>
            <w:tcW w:w="3182" w:type="dxa"/>
          </w:tcPr>
          <w:p w14:paraId="3062DBEF" w14:textId="77777777" w:rsidR="00A32C8A" w:rsidRPr="00070528" w:rsidRDefault="00A32C8A" w:rsidP="00842577">
            <w:pPr>
              <w:spacing w:before="74" w:after="37"/>
              <w:ind w:left="0"/>
              <w:rPr>
                <w:rFonts w:cs="Tahoma"/>
                <w:sz w:val="22"/>
                <w:szCs w:val="22"/>
              </w:rPr>
            </w:pPr>
            <w:r w:rsidRPr="00070528">
              <w:rPr>
                <w:rFonts w:cs="Tahoma"/>
                <w:sz w:val="22"/>
                <w:szCs w:val="22"/>
              </w:rPr>
              <w:t>Mặc định: trắng</w:t>
            </w:r>
          </w:p>
          <w:p w14:paraId="5B9C3F6E" w14:textId="77777777" w:rsidR="00A32C8A" w:rsidRPr="00070528" w:rsidRDefault="00A32C8A" w:rsidP="00842577">
            <w:pPr>
              <w:spacing w:before="74" w:after="37"/>
              <w:ind w:left="0"/>
              <w:rPr>
                <w:rFonts w:cs="Tahoma"/>
                <w:sz w:val="22"/>
                <w:szCs w:val="22"/>
              </w:rPr>
            </w:pPr>
            <w:r w:rsidRPr="00070528">
              <w:rPr>
                <w:rFonts w:cs="Tahoma"/>
                <w:sz w:val="22"/>
                <w:szCs w:val="22"/>
              </w:rPr>
              <w:t>Cho phép chọn trong list gồm:</w:t>
            </w:r>
          </w:p>
          <w:p w14:paraId="143A5679"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Trắng</w:t>
            </w:r>
          </w:p>
          <w:p w14:paraId="1D142EEF"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2A594B89"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lastRenderedPageBreak/>
              <w:t>Chờ phê duyệt cho mượn</w:t>
            </w:r>
          </w:p>
          <w:p w14:paraId="3EB38FE6" w14:textId="77777777" w:rsidR="00A32C8A" w:rsidRPr="00070528" w:rsidRDefault="00A32C8A" w:rsidP="00842577">
            <w:pPr>
              <w:pStyle w:val="ListParagraph"/>
              <w:numPr>
                <w:ilvl w:val="0"/>
                <w:numId w:val="17"/>
              </w:numPr>
              <w:spacing w:before="74" w:after="37"/>
              <w:ind w:left="446" w:hanging="223"/>
              <w:rPr>
                <w:rFonts w:cs="Tahoma"/>
                <w:sz w:val="22"/>
                <w:szCs w:val="22"/>
              </w:rPr>
            </w:pPr>
            <w:r w:rsidRPr="00070528">
              <w:rPr>
                <w:rFonts w:cs="Tahoma"/>
                <w:sz w:val="22"/>
                <w:szCs w:val="22"/>
              </w:rPr>
              <w:t>Đã phê duyệt cho mượn</w:t>
            </w:r>
          </w:p>
          <w:p w14:paraId="51FD96D8" w14:textId="063C0CEE" w:rsidR="00A32C8A" w:rsidRPr="00070528" w:rsidRDefault="00A32C8A">
            <w:pPr>
              <w:pStyle w:val="ListParagraph"/>
              <w:numPr>
                <w:ilvl w:val="0"/>
                <w:numId w:val="17"/>
              </w:numPr>
              <w:spacing w:before="74" w:after="37"/>
              <w:ind w:left="446" w:hanging="223"/>
              <w:rPr>
                <w:rFonts w:cs="Tahoma"/>
                <w:sz w:val="22"/>
                <w:szCs w:val="22"/>
              </w:rPr>
            </w:pPr>
            <w:r w:rsidRPr="00070528">
              <w:rPr>
                <w:rFonts w:cs="Tahoma"/>
                <w:sz w:val="22"/>
                <w:szCs w:val="22"/>
              </w:rPr>
              <w:t>Đã từ chối cho mượn</w:t>
            </w:r>
          </w:p>
        </w:tc>
      </w:tr>
      <w:tr w:rsidR="007238D0" w:rsidRPr="00070528" w14:paraId="515BF14B" w14:textId="77777777" w:rsidTr="00842577">
        <w:tc>
          <w:tcPr>
            <w:tcW w:w="625" w:type="dxa"/>
          </w:tcPr>
          <w:p w14:paraId="5E411E78"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033AD583" w14:textId="77777777" w:rsidR="007238D0" w:rsidRPr="00070528" w:rsidRDefault="007238D0" w:rsidP="00842577">
            <w:pPr>
              <w:spacing w:before="74" w:after="37"/>
              <w:ind w:left="12"/>
              <w:rPr>
                <w:rFonts w:cs="Tahoma"/>
                <w:sz w:val="22"/>
                <w:szCs w:val="22"/>
              </w:rPr>
            </w:pPr>
            <w:r w:rsidRPr="00070528">
              <w:rPr>
                <w:rFonts w:cs="Tahoma"/>
                <w:sz w:val="22"/>
                <w:szCs w:val="22"/>
              </w:rPr>
              <w:t>Số hợp đồng</w:t>
            </w:r>
          </w:p>
        </w:tc>
        <w:tc>
          <w:tcPr>
            <w:tcW w:w="1911" w:type="dxa"/>
          </w:tcPr>
          <w:p w14:paraId="031DB5FF"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25DB9BFB" w14:textId="77777777" w:rsidR="007238D0" w:rsidRPr="00070528" w:rsidRDefault="007238D0" w:rsidP="00842577">
            <w:pPr>
              <w:spacing w:before="74" w:after="37"/>
              <w:ind w:left="337"/>
              <w:rPr>
                <w:rFonts w:cs="Tahoma"/>
                <w:sz w:val="22"/>
                <w:szCs w:val="22"/>
              </w:rPr>
            </w:pPr>
          </w:p>
        </w:tc>
        <w:tc>
          <w:tcPr>
            <w:tcW w:w="5200" w:type="dxa"/>
          </w:tcPr>
          <w:p w14:paraId="74FBBA54" w14:textId="77777777" w:rsidR="007238D0" w:rsidRPr="00070528" w:rsidRDefault="007238D0" w:rsidP="00842577">
            <w:pPr>
              <w:spacing w:before="74" w:after="37"/>
              <w:ind w:left="39"/>
              <w:rPr>
                <w:rFonts w:cs="Tahoma"/>
                <w:sz w:val="22"/>
                <w:szCs w:val="22"/>
              </w:rPr>
            </w:pPr>
            <w:r w:rsidRPr="00070528">
              <w:rPr>
                <w:rFonts w:cs="Tahoma"/>
                <w:sz w:val="22"/>
                <w:szCs w:val="22"/>
              </w:rPr>
              <w:t>Cho phép nhập số hợp đồng cần tìm</w:t>
            </w:r>
          </w:p>
        </w:tc>
        <w:tc>
          <w:tcPr>
            <w:tcW w:w="3182" w:type="dxa"/>
          </w:tcPr>
          <w:p w14:paraId="78280C04" w14:textId="77777777" w:rsidR="007238D0" w:rsidRPr="00070528" w:rsidRDefault="007238D0" w:rsidP="00842577">
            <w:pPr>
              <w:spacing w:before="74" w:after="37"/>
              <w:ind w:left="0"/>
              <w:rPr>
                <w:rFonts w:cs="Tahoma"/>
                <w:sz w:val="22"/>
                <w:szCs w:val="22"/>
              </w:rPr>
            </w:pPr>
            <w:r w:rsidRPr="00070528">
              <w:rPr>
                <w:rFonts w:cs="Tahoma"/>
                <w:sz w:val="22"/>
                <w:szCs w:val="22"/>
              </w:rPr>
              <w:t xml:space="preserve">Mặc đinh: trắng </w:t>
            </w:r>
          </w:p>
          <w:p w14:paraId="3361FE0C" w14:textId="77777777" w:rsidR="007238D0" w:rsidRPr="00070528" w:rsidRDefault="007238D0" w:rsidP="00842577">
            <w:pPr>
              <w:spacing w:before="74" w:after="37"/>
              <w:ind w:left="0"/>
              <w:rPr>
                <w:rFonts w:cs="Tahoma"/>
                <w:sz w:val="22"/>
                <w:szCs w:val="22"/>
              </w:rPr>
            </w:pPr>
            <w:r w:rsidRPr="00070528">
              <w:rPr>
                <w:rFonts w:cs="Tahoma"/>
                <w:sz w:val="22"/>
                <w:szCs w:val="22"/>
              </w:rPr>
              <w:t>Cho phép sửa</w:t>
            </w:r>
          </w:p>
        </w:tc>
      </w:tr>
      <w:tr w:rsidR="007238D0" w:rsidRPr="00070528" w14:paraId="6B8D62C0" w14:textId="77777777" w:rsidTr="00842577">
        <w:tc>
          <w:tcPr>
            <w:tcW w:w="625" w:type="dxa"/>
          </w:tcPr>
          <w:p w14:paraId="4F44A968"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1823C87C" w14:textId="77777777" w:rsidR="007238D0" w:rsidRPr="00070528" w:rsidRDefault="007238D0" w:rsidP="00842577">
            <w:pPr>
              <w:spacing w:before="74" w:after="37"/>
              <w:ind w:left="12"/>
              <w:rPr>
                <w:rFonts w:cs="Tahoma"/>
                <w:sz w:val="22"/>
                <w:szCs w:val="22"/>
              </w:rPr>
            </w:pPr>
            <w:r w:rsidRPr="00070528">
              <w:rPr>
                <w:rFonts w:cs="Tahoma"/>
                <w:sz w:val="22"/>
                <w:szCs w:val="22"/>
              </w:rPr>
              <w:t>Số máy</w:t>
            </w:r>
          </w:p>
        </w:tc>
        <w:tc>
          <w:tcPr>
            <w:tcW w:w="1911" w:type="dxa"/>
          </w:tcPr>
          <w:p w14:paraId="2FCEFE63"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3301DE6D" w14:textId="77777777" w:rsidR="007238D0" w:rsidRPr="00070528" w:rsidRDefault="007238D0" w:rsidP="00842577">
            <w:pPr>
              <w:spacing w:before="74" w:after="37"/>
              <w:ind w:left="337"/>
              <w:rPr>
                <w:rFonts w:cs="Tahoma"/>
                <w:sz w:val="22"/>
                <w:szCs w:val="22"/>
              </w:rPr>
            </w:pPr>
          </w:p>
        </w:tc>
        <w:tc>
          <w:tcPr>
            <w:tcW w:w="5200" w:type="dxa"/>
          </w:tcPr>
          <w:p w14:paraId="69BED9DB" w14:textId="77777777" w:rsidR="007238D0" w:rsidRPr="00070528" w:rsidRDefault="007238D0" w:rsidP="00842577">
            <w:pPr>
              <w:spacing w:before="74" w:after="37"/>
              <w:ind w:left="39"/>
              <w:rPr>
                <w:rFonts w:cs="Tahoma"/>
                <w:sz w:val="22"/>
                <w:szCs w:val="22"/>
              </w:rPr>
            </w:pPr>
            <w:r w:rsidRPr="00070528">
              <w:rPr>
                <w:rFonts w:cs="Tahoma"/>
                <w:sz w:val="22"/>
                <w:szCs w:val="22"/>
              </w:rPr>
              <w:t>Cho phép nhập số máy trên Cavet để tìm kiếm</w:t>
            </w:r>
          </w:p>
        </w:tc>
        <w:tc>
          <w:tcPr>
            <w:tcW w:w="3182" w:type="dxa"/>
          </w:tcPr>
          <w:p w14:paraId="59B893BA" w14:textId="77777777" w:rsidR="007238D0" w:rsidRPr="00070528" w:rsidRDefault="007238D0" w:rsidP="00842577">
            <w:pPr>
              <w:spacing w:before="74" w:after="37"/>
              <w:ind w:left="0"/>
              <w:rPr>
                <w:rFonts w:cs="Tahoma"/>
                <w:sz w:val="22"/>
                <w:szCs w:val="22"/>
              </w:rPr>
            </w:pPr>
            <w:r w:rsidRPr="00070528">
              <w:rPr>
                <w:rFonts w:cs="Tahoma"/>
                <w:sz w:val="22"/>
                <w:szCs w:val="22"/>
              </w:rPr>
              <w:t>Mặc định: trắng</w:t>
            </w:r>
          </w:p>
          <w:p w14:paraId="1908395D" w14:textId="77777777" w:rsidR="007238D0" w:rsidRPr="00070528" w:rsidRDefault="007238D0" w:rsidP="00842577">
            <w:pPr>
              <w:spacing w:before="74" w:after="37"/>
              <w:ind w:left="0"/>
              <w:rPr>
                <w:rFonts w:cs="Tahoma"/>
                <w:sz w:val="22"/>
                <w:szCs w:val="22"/>
              </w:rPr>
            </w:pPr>
            <w:r w:rsidRPr="00070528">
              <w:rPr>
                <w:rFonts w:cs="Tahoma"/>
                <w:sz w:val="22"/>
                <w:szCs w:val="22"/>
              </w:rPr>
              <w:t>Cho phép sửa</w:t>
            </w:r>
          </w:p>
        </w:tc>
      </w:tr>
      <w:tr w:rsidR="007238D0" w:rsidRPr="00070528" w14:paraId="0D90102E" w14:textId="77777777" w:rsidTr="00842577">
        <w:tc>
          <w:tcPr>
            <w:tcW w:w="625" w:type="dxa"/>
          </w:tcPr>
          <w:p w14:paraId="2A1241E8"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19773953" w14:textId="77777777" w:rsidR="007238D0" w:rsidRPr="00070528" w:rsidRDefault="007238D0" w:rsidP="00842577">
            <w:pPr>
              <w:spacing w:before="74" w:after="37"/>
              <w:ind w:left="12"/>
              <w:rPr>
                <w:rFonts w:cs="Tahoma"/>
                <w:sz w:val="22"/>
                <w:szCs w:val="22"/>
              </w:rPr>
            </w:pPr>
            <w:r w:rsidRPr="00070528">
              <w:rPr>
                <w:rFonts w:cs="Tahoma"/>
                <w:sz w:val="22"/>
                <w:szCs w:val="22"/>
              </w:rPr>
              <w:t>Trạng thái lưu kho</w:t>
            </w:r>
          </w:p>
        </w:tc>
        <w:tc>
          <w:tcPr>
            <w:tcW w:w="1911" w:type="dxa"/>
          </w:tcPr>
          <w:p w14:paraId="0DDEE90A" w14:textId="77777777" w:rsidR="007238D0" w:rsidRPr="00070528" w:rsidRDefault="007238D0" w:rsidP="00842577">
            <w:pPr>
              <w:spacing w:before="74" w:after="37"/>
              <w:ind w:left="60"/>
              <w:rPr>
                <w:rFonts w:cs="Tahoma"/>
                <w:sz w:val="22"/>
                <w:szCs w:val="22"/>
              </w:rPr>
            </w:pPr>
            <w:r w:rsidRPr="00070528">
              <w:rPr>
                <w:rFonts w:cs="Tahoma"/>
                <w:sz w:val="22"/>
                <w:szCs w:val="22"/>
              </w:rPr>
              <w:t>Dropdownlist</w:t>
            </w:r>
          </w:p>
        </w:tc>
        <w:tc>
          <w:tcPr>
            <w:tcW w:w="1401" w:type="dxa"/>
          </w:tcPr>
          <w:p w14:paraId="3B9EEDD7" w14:textId="77777777" w:rsidR="007238D0" w:rsidRPr="00070528" w:rsidRDefault="007238D0" w:rsidP="00842577">
            <w:pPr>
              <w:spacing w:before="74" w:after="37"/>
              <w:ind w:left="337"/>
              <w:rPr>
                <w:rFonts w:cs="Tahoma"/>
                <w:sz w:val="22"/>
                <w:szCs w:val="22"/>
              </w:rPr>
            </w:pPr>
          </w:p>
        </w:tc>
        <w:tc>
          <w:tcPr>
            <w:tcW w:w="5200" w:type="dxa"/>
          </w:tcPr>
          <w:p w14:paraId="5B171656" w14:textId="77777777" w:rsidR="007238D0" w:rsidRPr="00070528" w:rsidRDefault="007238D0" w:rsidP="00842577">
            <w:pPr>
              <w:spacing w:before="74" w:after="37"/>
              <w:ind w:left="39"/>
              <w:rPr>
                <w:rFonts w:cs="Tahoma"/>
                <w:sz w:val="22"/>
                <w:szCs w:val="22"/>
              </w:rPr>
            </w:pPr>
            <w:r w:rsidRPr="00070528">
              <w:rPr>
                <w:rFonts w:cs="Tahoma"/>
                <w:sz w:val="22"/>
                <w:szCs w:val="22"/>
              </w:rPr>
              <w:t>Cho phép chọn trạng thái của giấy tờ để tìm kiếm</w:t>
            </w:r>
          </w:p>
        </w:tc>
        <w:tc>
          <w:tcPr>
            <w:tcW w:w="3182" w:type="dxa"/>
          </w:tcPr>
          <w:p w14:paraId="1FC0DB27" w14:textId="77777777" w:rsidR="007238D0" w:rsidRPr="00070528" w:rsidRDefault="007238D0" w:rsidP="00842577">
            <w:pPr>
              <w:spacing w:before="74" w:after="37"/>
              <w:ind w:left="0"/>
              <w:rPr>
                <w:rFonts w:cs="Tahoma"/>
                <w:sz w:val="22"/>
                <w:szCs w:val="22"/>
              </w:rPr>
            </w:pPr>
            <w:r w:rsidRPr="00070528">
              <w:rPr>
                <w:rFonts w:cs="Tahoma"/>
                <w:sz w:val="22"/>
                <w:szCs w:val="22"/>
              </w:rPr>
              <w:t>Mặc định: Trắng</w:t>
            </w:r>
          </w:p>
          <w:p w14:paraId="44A42EF3" w14:textId="77777777" w:rsidR="007238D0" w:rsidRPr="00070528" w:rsidRDefault="007238D0" w:rsidP="00842577">
            <w:pPr>
              <w:spacing w:before="74" w:after="37"/>
              <w:ind w:left="0"/>
              <w:rPr>
                <w:rFonts w:cs="Tahoma"/>
                <w:sz w:val="22"/>
                <w:szCs w:val="22"/>
              </w:rPr>
            </w:pPr>
            <w:r w:rsidRPr="00070528">
              <w:rPr>
                <w:rFonts w:cs="Tahoma"/>
                <w:sz w:val="22"/>
                <w:szCs w:val="22"/>
              </w:rPr>
              <w:t>Cho phép chọn trong list gồm:</w:t>
            </w:r>
          </w:p>
          <w:p w14:paraId="69A9FA90"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546A6F67"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w:t>
            </w:r>
          </w:p>
          <w:p w14:paraId="12409F68"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w:t>
            </w:r>
          </w:p>
          <w:p w14:paraId="54301C37"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lỗi_Đang cho mượn</w:t>
            </w:r>
          </w:p>
          <w:p w14:paraId="7595C413" w14:textId="127D0AAB" w:rsidR="007238D0" w:rsidRPr="00070528" w:rsidRDefault="007238D0">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chỉnh_Đang cho mượn</w:t>
            </w:r>
          </w:p>
        </w:tc>
      </w:tr>
      <w:tr w:rsidR="007238D0" w:rsidRPr="00070528" w14:paraId="5883F660" w14:textId="77777777" w:rsidTr="00842577">
        <w:tc>
          <w:tcPr>
            <w:tcW w:w="625" w:type="dxa"/>
          </w:tcPr>
          <w:p w14:paraId="27E9FF0B"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56EA2169" w14:textId="77777777" w:rsidR="007238D0" w:rsidRPr="00070528" w:rsidRDefault="007238D0" w:rsidP="00842577">
            <w:pPr>
              <w:spacing w:before="74" w:after="37"/>
              <w:ind w:left="12"/>
              <w:rPr>
                <w:rFonts w:cs="Tahoma"/>
                <w:sz w:val="22"/>
                <w:szCs w:val="22"/>
              </w:rPr>
            </w:pPr>
            <w:r w:rsidRPr="00070528">
              <w:rPr>
                <w:rFonts w:cs="Tahoma"/>
                <w:sz w:val="22"/>
                <w:szCs w:val="22"/>
              </w:rPr>
              <w:t>Ngày mượn … đến…</w:t>
            </w:r>
          </w:p>
        </w:tc>
        <w:tc>
          <w:tcPr>
            <w:tcW w:w="1911" w:type="dxa"/>
          </w:tcPr>
          <w:p w14:paraId="6F109FDE"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6BD208F9" w14:textId="77777777" w:rsidR="007238D0" w:rsidRPr="00070528" w:rsidRDefault="007238D0" w:rsidP="00842577">
            <w:pPr>
              <w:spacing w:before="74" w:after="37"/>
              <w:ind w:left="337"/>
              <w:rPr>
                <w:rFonts w:cs="Tahoma"/>
                <w:sz w:val="22"/>
                <w:szCs w:val="22"/>
              </w:rPr>
            </w:pPr>
          </w:p>
        </w:tc>
        <w:tc>
          <w:tcPr>
            <w:tcW w:w="5200" w:type="dxa"/>
          </w:tcPr>
          <w:p w14:paraId="73AF2613" w14:textId="77777777" w:rsidR="007238D0" w:rsidRPr="00070528" w:rsidRDefault="007238D0" w:rsidP="00842577">
            <w:pPr>
              <w:spacing w:before="74" w:after="37"/>
              <w:ind w:left="39"/>
              <w:rPr>
                <w:rFonts w:cs="Tahoma"/>
                <w:sz w:val="22"/>
                <w:szCs w:val="22"/>
              </w:rPr>
            </w:pPr>
            <w:r w:rsidRPr="00070528">
              <w:rPr>
                <w:rFonts w:cs="Tahoma"/>
                <w:sz w:val="22"/>
                <w:szCs w:val="22"/>
              </w:rPr>
              <w:t>Nhập ngày cho mượn giấy tờ để tìm kiếm</w:t>
            </w:r>
          </w:p>
        </w:tc>
        <w:tc>
          <w:tcPr>
            <w:tcW w:w="3182" w:type="dxa"/>
          </w:tcPr>
          <w:p w14:paraId="21549D37" w14:textId="77777777" w:rsidR="007238D0" w:rsidRPr="00070528" w:rsidRDefault="007238D0" w:rsidP="00842577">
            <w:pPr>
              <w:spacing w:before="74" w:after="37"/>
              <w:ind w:left="0"/>
              <w:rPr>
                <w:rFonts w:cs="Tahoma"/>
                <w:sz w:val="22"/>
                <w:szCs w:val="22"/>
              </w:rPr>
            </w:pPr>
            <w:r w:rsidRPr="00070528">
              <w:rPr>
                <w:rFonts w:cs="Tahoma"/>
                <w:sz w:val="22"/>
                <w:szCs w:val="22"/>
              </w:rPr>
              <w:t xml:space="preserve">Mặc định: trắng </w:t>
            </w:r>
          </w:p>
          <w:p w14:paraId="462019A0" w14:textId="77777777" w:rsidR="007238D0" w:rsidRPr="00070528" w:rsidRDefault="007238D0" w:rsidP="00842577">
            <w:pPr>
              <w:spacing w:before="74" w:after="37"/>
              <w:ind w:left="0"/>
              <w:rPr>
                <w:rFonts w:cs="Tahoma"/>
                <w:sz w:val="22"/>
                <w:szCs w:val="22"/>
              </w:rPr>
            </w:pPr>
            <w:r w:rsidRPr="00070528">
              <w:rPr>
                <w:rFonts w:cs="Tahoma"/>
                <w:sz w:val="22"/>
                <w:szCs w:val="22"/>
              </w:rPr>
              <w:t>Cho phép nhập theo khoảng</w:t>
            </w:r>
          </w:p>
        </w:tc>
      </w:tr>
      <w:tr w:rsidR="007238D0" w:rsidRPr="00070528" w14:paraId="5C0534F1" w14:textId="77777777" w:rsidTr="00842577">
        <w:tc>
          <w:tcPr>
            <w:tcW w:w="625" w:type="dxa"/>
          </w:tcPr>
          <w:p w14:paraId="598FA640"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76E9DC3C" w14:textId="77777777" w:rsidR="007238D0" w:rsidRPr="00070528" w:rsidRDefault="007238D0" w:rsidP="00842577">
            <w:pPr>
              <w:spacing w:before="74" w:after="37"/>
              <w:ind w:left="12"/>
              <w:rPr>
                <w:rFonts w:cs="Tahoma"/>
                <w:sz w:val="22"/>
                <w:szCs w:val="22"/>
              </w:rPr>
            </w:pPr>
            <w:r w:rsidRPr="00070528">
              <w:rPr>
                <w:rFonts w:cs="Tahoma"/>
                <w:sz w:val="22"/>
                <w:szCs w:val="22"/>
              </w:rPr>
              <w:t>Ngày phê duyệt</w:t>
            </w:r>
          </w:p>
        </w:tc>
        <w:tc>
          <w:tcPr>
            <w:tcW w:w="1911" w:type="dxa"/>
          </w:tcPr>
          <w:p w14:paraId="04B2D4B9"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5B977879" w14:textId="77777777" w:rsidR="007238D0" w:rsidRPr="00070528" w:rsidRDefault="007238D0" w:rsidP="00842577">
            <w:pPr>
              <w:spacing w:before="74" w:after="37"/>
              <w:ind w:left="337"/>
              <w:rPr>
                <w:rFonts w:cs="Tahoma"/>
                <w:sz w:val="22"/>
                <w:szCs w:val="22"/>
              </w:rPr>
            </w:pPr>
          </w:p>
        </w:tc>
        <w:tc>
          <w:tcPr>
            <w:tcW w:w="5200" w:type="dxa"/>
          </w:tcPr>
          <w:p w14:paraId="5CF5ADCB" w14:textId="77777777" w:rsidR="007238D0" w:rsidRPr="00070528" w:rsidRDefault="007238D0" w:rsidP="00842577">
            <w:pPr>
              <w:spacing w:before="74" w:after="37"/>
              <w:ind w:left="39"/>
              <w:rPr>
                <w:rFonts w:cs="Tahoma"/>
                <w:sz w:val="22"/>
                <w:szCs w:val="22"/>
              </w:rPr>
            </w:pPr>
            <w:r w:rsidRPr="00070528">
              <w:rPr>
                <w:rFonts w:cs="Tahoma"/>
                <w:sz w:val="22"/>
                <w:szCs w:val="22"/>
              </w:rPr>
              <w:t>Cho phép nhập ngày phê duyệt cho mượn/xuất trả của giấy tờ để tìm kiếm</w:t>
            </w:r>
          </w:p>
        </w:tc>
        <w:tc>
          <w:tcPr>
            <w:tcW w:w="3182" w:type="dxa"/>
          </w:tcPr>
          <w:p w14:paraId="58193DE7" w14:textId="77777777" w:rsidR="007238D0" w:rsidRPr="00070528" w:rsidRDefault="007238D0" w:rsidP="00842577">
            <w:pPr>
              <w:spacing w:before="74" w:after="37"/>
              <w:ind w:left="0"/>
              <w:rPr>
                <w:rFonts w:cs="Tahoma"/>
                <w:sz w:val="22"/>
                <w:szCs w:val="22"/>
              </w:rPr>
            </w:pPr>
            <w:r w:rsidRPr="00070528">
              <w:rPr>
                <w:rFonts w:cs="Tahoma"/>
                <w:sz w:val="22"/>
                <w:szCs w:val="22"/>
              </w:rPr>
              <w:t>Mặc định: trắng</w:t>
            </w:r>
          </w:p>
          <w:p w14:paraId="5B68BC1B" w14:textId="77777777" w:rsidR="007238D0" w:rsidRPr="00070528" w:rsidRDefault="007238D0" w:rsidP="00842577">
            <w:pPr>
              <w:spacing w:before="74" w:after="37"/>
              <w:ind w:left="0"/>
              <w:rPr>
                <w:rFonts w:cs="Tahoma"/>
                <w:sz w:val="22"/>
                <w:szCs w:val="22"/>
              </w:rPr>
            </w:pPr>
            <w:r w:rsidRPr="00070528">
              <w:rPr>
                <w:rFonts w:cs="Tahoma"/>
                <w:sz w:val="22"/>
                <w:szCs w:val="22"/>
              </w:rPr>
              <w:t>Cho phép nhập theo khoảng</w:t>
            </w:r>
          </w:p>
        </w:tc>
      </w:tr>
      <w:tr w:rsidR="007238D0" w:rsidRPr="00070528" w14:paraId="3595DF51" w14:textId="77777777" w:rsidTr="00842577">
        <w:tc>
          <w:tcPr>
            <w:tcW w:w="625" w:type="dxa"/>
          </w:tcPr>
          <w:p w14:paraId="4ECCF949"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8844967" w14:textId="77777777" w:rsidR="007238D0" w:rsidRPr="00070528" w:rsidRDefault="007238D0" w:rsidP="00842577">
            <w:pPr>
              <w:spacing w:before="74" w:after="37"/>
              <w:ind w:left="12"/>
              <w:rPr>
                <w:rFonts w:cs="Tahoma"/>
                <w:sz w:val="22"/>
                <w:szCs w:val="22"/>
              </w:rPr>
            </w:pPr>
            <w:r w:rsidRPr="00070528">
              <w:rPr>
                <w:rFonts w:cs="Tahoma"/>
                <w:sz w:val="22"/>
                <w:szCs w:val="22"/>
              </w:rPr>
              <w:t>Luồng</w:t>
            </w:r>
          </w:p>
        </w:tc>
        <w:tc>
          <w:tcPr>
            <w:tcW w:w="1911" w:type="dxa"/>
          </w:tcPr>
          <w:p w14:paraId="7600ACC3" w14:textId="77777777" w:rsidR="007238D0" w:rsidRPr="00070528" w:rsidRDefault="007238D0" w:rsidP="00842577">
            <w:pPr>
              <w:spacing w:before="74" w:after="37"/>
              <w:ind w:left="60"/>
              <w:rPr>
                <w:rFonts w:cs="Tahoma"/>
                <w:sz w:val="22"/>
                <w:szCs w:val="22"/>
              </w:rPr>
            </w:pPr>
            <w:r w:rsidRPr="00070528">
              <w:rPr>
                <w:rFonts w:cs="Tahoma"/>
                <w:sz w:val="22"/>
                <w:szCs w:val="22"/>
              </w:rPr>
              <w:t>Dropdownlist</w:t>
            </w:r>
          </w:p>
        </w:tc>
        <w:tc>
          <w:tcPr>
            <w:tcW w:w="1401" w:type="dxa"/>
          </w:tcPr>
          <w:p w14:paraId="12F0A576" w14:textId="77777777" w:rsidR="007238D0" w:rsidRPr="00070528" w:rsidRDefault="007238D0" w:rsidP="00842577">
            <w:pPr>
              <w:spacing w:before="74" w:after="37"/>
              <w:ind w:left="0"/>
              <w:rPr>
                <w:rFonts w:cs="Tahoma"/>
                <w:sz w:val="22"/>
                <w:szCs w:val="22"/>
              </w:rPr>
            </w:pPr>
          </w:p>
        </w:tc>
        <w:tc>
          <w:tcPr>
            <w:tcW w:w="5200" w:type="dxa"/>
          </w:tcPr>
          <w:p w14:paraId="350853A5" w14:textId="77777777" w:rsidR="007238D0" w:rsidRPr="00070528" w:rsidRDefault="007238D0" w:rsidP="00842577">
            <w:pPr>
              <w:spacing w:before="74" w:after="37"/>
              <w:ind w:left="39"/>
              <w:rPr>
                <w:rFonts w:cs="Tahoma"/>
                <w:sz w:val="22"/>
                <w:szCs w:val="22"/>
              </w:rPr>
            </w:pPr>
            <w:r w:rsidRPr="00070528">
              <w:rPr>
                <w:rFonts w:cs="Tahoma"/>
                <w:sz w:val="22"/>
                <w:szCs w:val="22"/>
              </w:rPr>
              <w:t>Cho phép chọn luồng cho vay để tìm kiếm</w:t>
            </w:r>
          </w:p>
        </w:tc>
        <w:tc>
          <w:tcPr>
            <w:tcW w:w="3182" w:type="dxa"/>
          </w:tcPr>
          <w:p w14:paraId="1B7DA820" w14:textId="77777777" w:rsidR="007238D0" w:rsidRPr="00070528" w:rsidRDefault="007238D0" w:rsidP="00842577">
            <w:pPr>
              <w:spacing w:before="74" w:after="37"/>
              <w:ind w:left="0"/>
              <w:rPr>
                <w:rFonts w:cs="Tahoma"/>
                <w:sz w:val="22"/>
                <w:szCs w:val="22"/>
              </w:rPr>
            </w:pPr>
            <w:r w:rsidRPr="00070528">
              <w:rPr>
                <w:rFonts w:cs="Tahoma"/>
                <w:sz w:val="22"/>
                <w:szCs w:val="22"/>
              </w:rPr>
              <w:t>Mặc định: tất cả</w:t>
            </w:r>
          </w:p>
          <w:p w14:paraId="3EA79C88" w14:textId="77777777" w:rsidR="007238D0" w:rsidRPr="00070528" w:rsidRDefault="007238D0" w:rsidP="00842577">
            <w:pPr>
              <w:spacing w:before="74" w:after="37"/>
              <w:ind w:left="0"/>
              <w:rPr>
                <w:rFonts w:cs="Tahoma"/>
                <w:sz w:val="22"/>
                <w:szCs w:val="22"/>
              </w:rPr>
            </w:pPr>
            <w:r w:rsidRPr="00070528">
              <w:rPr>
                <w:rFonts w:cs="Tahoma"/>
                <w:sz w:val="22"/>
                <w:szCs w:val="22"/>
              </w:rPr>
              <w:t>Cho phép chọn trong list gồm:</w:t>
            </w:r>
          </w:p>
          <w:p w14:paraId="3F2CDD21" w14:textId="77777777" w:rsidR="007238D0" w:rsidRPr="00070528" w:rsidRDefault="007238D0"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372C1F05" w14:textId="77777777" w:rsidR="007238D0" w:rsidRPr="00070528" w:rsidRDefault="007238D0"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IL</w:t>
            </w:r>
          </w:p>
          <w:p w14:paraId="32AEC91A" w14:textId="77777777" w:rsidR="007238D0" w:rsidRPr="00070528" w:rsidRDefault="007238D0"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ED</w:t>
            </w:r>
          </w:p>
          <w:p w14:paraId="7665AC74"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MC</w:t>
            </w:r>
          </w:p>
        </w:tc>
      </w:tr>
      <w:tr w:rsidR="007238D0" w:rsidRPr="00070528" w14:paraId="12A45AA1" w14:textId="77777777" w:rsidTr="00842577">
        <w:tc>
          <w:tcPr>
            <w:tcW w:w="625" w:type="dxa"/>
          </w:tcPr>
          <w:p w14:paraId="51A505F5"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42E2788C" w14:textId="77777777" w:rsidR="007238D0" w:rsidRPr="00070528" w:rsidRDefault="007238D0" w:rsidP="00842577">
            <w:pPr>
              <w:spacing w:before="74" w:after="37"/>
              <w:ind w:left="12"/>
              <w:rPr>
                <w:rFonts w:cs="Tahoma"/>
                <w:sz w:val="22"/>
                <w:szCs w:val="22"/>
              </w:rPr>
            </w:pPr>
            <w:r w:rsidRPr="00070528">
              <w:rPr>
                <w:rFonts w:cs="Tahoma"/>
                <w:sz w:val="22"/>
                <w:szCs w:val="22"/>
              </w:rPr>
              <w:t>Tìm kiếm</w:t>
            </w:r>
          </w:p>
        </w:tc>
        <w:tc>
          <w:tcPr>
            <w:tcW w:w="1911" w:type="dxa"/>
          </w:tcPr>
          <w:p w14:paraId="053765F5" w14:textId="77777777" w:rsidR="007238D0" w:rsidRPr="00070528" w:rsidRDefault="007238D0" w:rsidP="00842577">
            <w:pPr>
              <w:spacing w:before="74" w:after="37"/>
              <w:ind w:left="60"/>
              <w:rPr>
                <w:rFonts w:cs="Tahoma"/>
                <w:sz w:val="22"/>
                <w:szCs w:val="22"/>
              </w:rPr>
            </w:pPr>
            <w:r w:rsidRPr="00070528">
              <w:rPr>
                <w:rFonts w:cs="Tahoma"/>
                <w:sz w:val="22"/>
                <w:szCs w:val="22"/>
              </w:rPr>
              <w:t>Button</w:t>
            </w:r>
          </w:p>
        </w:tc>
        <w:tc>
          <w:tcPr>
            <w:tcW w:w="1401" w:type="dxa"/>
          </w:tcPr>
          <w:p w14:paraId="394F2C57" w14:textId="77777777" w:rsidR="007238D0" w:rsidRPr="00070528" w:rsidRDefault="007238D0" w:rsidP="00842577">
            <w:pPr>
              <w:spacing w:before="74" w:after="37"/>
              <w:ind w:left="337"/>
              <w:rPr>
                <w:rFonts w:cs="Tahoma"/>
                <w:sz w:val="22"/>
                <w:szCs w:val="22"/>
              </w:rPr>
            </w:pPr>
          </w:p>
        </w:tc>
        <w:tc>
          <w:tcPr>
            <w:tcW w:w="5200" w:type="dxa"/>
          </w:tcPr>
          <w:p w14:paraId="2D64D242" w14:textId="77777777" w:rsidR="007238D0" w:rsidRPr="00070528" w:rsidRDefault="007238D0" w:rsidP="00842577">
            <w:pPr>
              <w:spacing w:before="74" w:after="37"/>
              <w:ind w:left="39"/>
              <w:rPr>
                <w:rFonts w:cs="Tahoma"/>
                <w:sz w:val="22"/>
                <w:szCs w:val="22"/>
              </w:rPr>
            </w:pPr>
            <w:r w:rsidRPr="00070528">
              <w:rPr>
                <w:rFonts w:cs="Tahoma"/>
                <w:sz w:val="22"/>
                <w:szCs w:val="22"/>
              </w:rPr>
              <w:t>Cho phép tìm kiếm các giấy tờ theo điều kiện tìm kiếm đã nhập</w:t>
            </w:r>
          </w:p>
        </w:tc>
        <w:tc>
          <w:tcPr>
            <w:tcW w:w="3182" w:type="dxa"/>
          </w:tcPr>
          <w:p w14:paraId="0FE300DA" w14:textId="77777777" w:rsidR="007238D0" w:rsidRPr="00070528" w:rsidRDefault="007238D0" w:rsidP="00842577">
            <w:pPr>
              <w:spacing w:before="74" w:after="37"/>
              <w:ind w:left="0"/>
              <w:rPr>
                <w:rFonts w:cs="Tahoma"/>
                <w:sz w:val="22"/>
                <w:szCs w:val="22"/>
              </w:rPr>
            </w:pPr>
          </w:p>
        </w:tc>
      </w:tr>
      <w:tr w:rsidR="00B432FD" w:rsidRPr="00070528" w14:paraId="6196E535" w14:textId="77777777" w:rsidTr="00842577">
        <w:tc>
          <w:tcPr>
            <w:tcW w:w="625" w:type="dxa"/>
          </w:tcPr>
          <w:p w14:paraId="084BDA7E" w14:textId="77777777" w:rsidR="00B432FD" w:rsidRPr="00070528" w:rsidRDefault="00B432FD"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6109CDB1" w14:textId="23BBD92F" w:rsidR="00B432FD" w:rsidRPr="00070528" w:rsidRDefault="00B432FD" w:rsidP="00842577">
            <w:pPr>
              <w:spacing w:before="74" w:after="37"/>
              <w:ind w:left="12"/>
              <w:rPr>
                <w:rFonts w:cs="Tahoma"/>
                <w:sz w:val="22"/>
                <w:szCs w:val="22"/>
              </w:rPr>
            </w:pPr>
            <w:r w:rsidRPr="00070528">
              <w:rPr>
                <w:rFonts w:cs="Tahoma"/>
                <w:sz w:val="22"/>
                <w:szCs w:val="22"/>
              </w:rPr>
              <w:t>Gửi phê duyệt</w:t>
            </w:r>
          </w:p>
        </w:tc>
        <w:tc>
          <w:tcPr>
            <w:tcW w:w="1911" w:type="dxa"/>
          </w:tcPr>
          <w:p w14:paraId="5024E8CD" w14:textId="517C1C01" w:rsidR="00B432FD" w:rsidRPr="00070528" w:rsidRDefault="00037A26" w:rsidP="00842577">
            <w:pPr>
              <w:spacing w:before="74" w:after="37"/>
              <w:ind w:left="60"/>
              <w:rPr>
                <w:rFonts w:cs="Tahoma"/>
                <w:sz w:val="22"/>
                <w:szCs w:val="22"/>
              </w:rPr>
            </w:pPr>
            <w:r w:rsidRPr="00070528">
              <w:rPr>
                <w:rFonts w:cs="Tahoma"/>
                <w:sz w:val="22"/>
                <w:szCs w:val="22"/>
              </w:rPr>
              <w:t>Button</w:t>
            </w:r>
          </w:p>
        </w:tc>
        <w:tc>
          <w:tcPr>
            <w:tcW w:w="1401" w:type="dxa"/>
          </w:tcPr>
          <w:p w14:paraId="3303D0B9" w14:textId="77777777" w:rsidR="00B432FD" w:rsidRPr="00070528" w:rsidRDefault="00B432FD" w:rsidP="00842577">
            <w:pPr>
              <w:spacing w:before="74" w:after="37"/>
              <w:ind w:left="337"/>
              <w:rPr>
                <w:rFonts w:cs="Tahoma"/>
                <w:sz w:val="22"/>
                <w:szCs w:val="22"/>
              </w:rPr>
            </w:pPr>
          </w:p>
        </w:tc>
        <w:tc>
          <w:tcPr>
            <w:tcW w:w="5200" w:type="dxa"/>
          </w:tcPr>
          <w:p w14:paraId="346B114A" w14:textId="5B481C51" w:rsidR="00B432FD" w:rsidRPr="00070528" w:rsidRDefault="00963733" w:rsidP="00842577">
            <w:pPr>
              <w:spacing w:before="74" w:after="37"/>
              <w:ind w:left="39"/>
              <w:rPr>
                <w:rFonts w:cs="Tahoma"/>
                <w:sz w:val="22"/>
                <w:szCs w:val="22"/>
              </w:rPr>
            </w:pPr>
            <w:r w:rsidRPr="00070528">
              <w:rPr>
                <w:rFonts w:cs="Tahoma"/>
                <w:sz w:val="22"/>
                <w:szCs w:val="22"/>
              </w:rPr>
              <w:t>Hiển thị màn hình cho nhập email của người mượn, ngày hẹn trả và phòng ban của người mượn.</w:t>
            </w:r>
          </w:p>
        </w:tc>
        <w:tc>
          <w:tcPr>
            <w:tcW w:w="3182" w:type="dxa"/>
          </w:tcPr>
          <w:p w14:paraId="23D5FFE0" w14:textId="062CA6F8" w:rsidR="00B432FD" w:rsidRPr="00070528" w:rsidRDefault="00963733" w:rsidP="00842577">
            <w:pPr>
              <w:spacing w:before="74" w:after="37"/>
              <w:ind w:left="0"/>
              <w:rPr>
                <w:rFonts w:cs="Tahoma"/>
                <w:sz w:val="22"/>
                <w:szCs w:val="22"/>
              </w:rPr>
            </w:pPr>
            <w:r w:rsidRPr="00070528">
              <w:rPr>
                <w:rFonts w:cs="Tahoma"/>
                <w:sz w:val="22"/>
                <w:szCs w:val="22"/>
              </w:rPr>
              <w:t>Button này chỉ enable với những hợp đồng có trạng thái “Đã lưu kho_hoàn chỉnh” và “Đã lưu kho_Cần update lỗi”</w:t>
            </w:r>
          </w:p>
          <w:p w14:paraId="0A8313AF" w14:textId="500A1F66" w:rsidR="00963733" w:rsidRPr="00070528" w:rsidRDefault="00963733" w:rsidP="00963733">
            <w:pPr>
              <w:spacing w:before="74" w:after="37"/>
              <w:ind w:left="0"/>
              <w:rPr>
                <w:rFonts w:cs="Tahoma"/>
                <w:sz w:val="22"/>
                <w:szCs w:val="22"/>
              </w:rPr>
            </w:pPr>
            <w:r w:rsidRPr="00070528">
              <w:rPr>
                <w:rFonts w:cs="Tahoma"/>
                <w:sz w:val="22"/>
                <w:szCs w:val="22"/>
              </w:rPr>
              <w:t>Ngày hẹn trả tự động tính theo công thức: ngày hẹn trả = ngày cho mượn +10</w:t>
            </w:r>
          </w:p>
        </w:tc>
      </w:tr>
      <w:tr w:rsidR="008B2FBF" w:rsidRPr="00070528" w14:paraId="5DB45662" w14:textId="77777777" w:rsidTr="00842577">
        <w:tc>
          <w:tcPr>
            <w:tcW w:w="625" w:type="dxa"/>
          </w:tcPr>
          <w:p w14:paraId="4C68D5FD" w14:textId="77777777" w:rsidR="008B2FBF" w:rsidRPr="00070528" w:rsidRDefault="008B2FBF" w:rsidP="00842577">
            <w:pPr>
              <w:pStyle w:val="ListParagraph"/>
              <w:numPr>
                <w:ilvl w:val="0"/>
                <w:numId w:val="77"/>
              </w:numPr>
              <w:tabs>
                <w:tab w:val="left" w:pos="223"/>
              </w:tabs>
              <w:spacing w:before="74" w:after="37"/>
              <w:ind w:left="264" w:hanging="223"/>
              <w:rPr>
                <w:rFonts w:cs="Tahoma"/>
                <w:sz w:val="22"/>
                <w:szCs w:val="22"/>
              </w:rPr>
            </w:pPr>
          </w:p>
        </w:tc>
        <w:tc>
          <w:tcPr>
            <w:tcW w:w="1784" w:type="dxa"/>
          </w:tcPr>
          <w:p w14:paraId="6CE628F1" w14:textId="77777777" w:rsidR="008B2FBF" w:rsidRPr="00070528" w:rsidRDefault="008B2FBF" w:rsidP="00842577">
            <w:pPr>
              <w:spacing w:before="74" w:after="37"/>
              <w:ind w:left="12"/>
              <w:rPr>
                <w:rFonts w:cs="Tahoma"/>
                <w:sz w:val="22"/>
                <w:szCs w:val="22"/>
              </w:rPr>
            </w:pPr>
            <w:r w:rsidRPr="00070528">
              <w:rPr>
                <w:rFonts w:cs="Tahoma"/>
                <w:sz w:val="22"/>
                <w:szCs w:val="22"/>
              </w:rPr>
              <w:t>Cho mượn</w:t>
            </w:r>
          </w:p>
        </w:tc>
        <w:tc>
          <w:tcPr>
            <w:tcW w:w="1911" w:type="dxa"/>
          </w:tcPr>
          <w:p w14:paraId="54BDA42E" w14:textId="77777777" w:rsidR="008B2FBF" w:rsidRPr="00070528" w:rsidRDefault="008B2FBF" w:rsidP="00842577">
            <w:pPr>
              <w:spacing w:before="74" w:after="37"/>
              <w:ind w:left="60"/>
              <w:rPr>
                <w:rFonts w:cs="Tahoma"/>
                <w:sz w:val="22"/>
                <w:szCs w:val="22"/>
              </w:rPr>
            </w:pPr>
            <w:r w:rsidRPr="00070528">
              <w:rPr>
                <w:rFonts w:cs="Tahoma"/>
                <w:sz w:val="22"/>
                <w:szCs w:val="22"/>
              </w:rPr>
              <w:t>Button</w:t>
            </w:r>
          </w:p>
        </w:tc>
        <w:tc>
          <w:tcPr>
            <w:tcW w:w="1401" w:type="dxa"/>
          </w:tcPr>
          <w:p w14:paraId="0A5051A8" w14:textId="77777777" w:rsidR="008B2FBF" w:rsidRPr="00070528" w:rsidRDefault="008B2FBF" w:rsidP="00842577">
            <w:pPr>
              <w:spacing w:before="74" w:after="37"/>
              <w:ind w:left="337"/>
              <w:rPr>
                <w:rFonts w:cs="Tahoma"/>
                <w:sz w:val="22"/>
                <w:szCs w:val="22"/>
              </w:rPr>
            </w:pPr>
          </w:p>
        </w:tc>
        <w:tc>
          <w:tcPr>
            <w:tcW w:w="5200" w:type="dxa"/>
          </w:tcPr>
          <w:p w14:paraId="46593E72" w14:textId="6A839C18" w:rsidR="008B2FBF" w:rsidRPr="00070528" w:rsidRDefault="008B2FBF">
            <w:pPr>
              <w:spacing w:before="74" w:after="37"/>
              <w:ind w:left="39"/>
              <w:rPr>
                <w:rFonts w:cs="Tahoma"/>
                <w:sz w:val="22"/>
                <w:szCs w:val="22"/>
              </w:rPr>
            </w:pPr>
            <w:r w:rsidRPr="00070528">
              <w:rPr>
                <w:rFonts w:cs="Tahoma"/>
                <w:sz w:val="22"/>
                <w:szCs w:val="22"/>
              </w:rPr>
              <w:t>Chuyển trạng thái giấy tờ về cho mượn</w:t>
            </w:r>
          </w:p>
        </w:tc>
        <w:tc>
          <w:tcPr>
            <w:tcW w:w="3182" w:type="dxa"/>
          </w:tcPr>
          <w:p w14:paraId="498AC076" w14:textId="3A55FFD8" w:rsidR="0082094C" w:rsidRPr="00070528" w:rsidRDefault="0082094C">
            <w:pPr>
              <w:spacing w:before="74" w:after="37"/>
              <w:ind w:left="0"/>
              <w:rPr>
                <w:rFonts w:cs="Tahoma"/>
                <w:sz w:val="22"/>
                <w:szCs w:val="22"/>
              </w:rPr>
            </w:pPr>
            <w:r w:rsidRPr="00070528">
              <w:rPr>
                <w:rFonts w:cs="Tahoma"/>
                <w:sz w:val="22"/>
                <w:szCs w:val="22"/>
              </w:rPr>
              <w:t>Button này chỉ enable với những Cavet có trạng thái “Đã phê duyệt cho mượn”</w:t>
            </w:r>
          </w:p>
          <w:p w14:paraId="48E03DEC" w14:textId="00DA1600" w:rsidR="00963733" w:rsidRPr="00070528" w:rsidRDefault="004947CD">
            <w:pPr>
              <w:spacing w:before="74" w:after="37"/>
              <w:ind w:left="0"/>
              <w:rPr>
                <w:rFonts w:cs="Tahoma"/>
                <w:sz w:val="22"/>
                <w:szCs w:val="22"/>
              </w:rPr>
            </w:pPr>
            <w:r w:rsidRPr="00070528">
              <w:rPr>
                <w:rFonts w:cs="Tahoma"/>
                <w:sz w:val="22"/>
                <w:szCs w:val="22"/>
              </w:rPr>
              <w:t xml:space="preserve">Cập nhật lại </w:t>
            </w:r>
            <w:r w:rsidR="008B2FBF" w:rsidRPr="00070528">
              <w:rPr>
                <w:rFonts w:cs="Tahoma"/>
                <w:sz w:val="22"/>
                <w:szCs w:val="22"/>
              </w:rPr>
              <w:t xml:space="preserve">Ngày hẹn trả tự động tính theo công thức: ngày hẹn trả = ngày cho mượn </w:t>
            </w:r>
            <w:r w:rsidRPr="00070528">
              <w:rPr>
                <w:rFonts w:cs="Tahoma"/>
                <w:sz w:val="22"/>
                <w:szCs w:val="22"/>
              </w:rPr>
              <w:t xml:space="preserve">thực tế </w:t>
            </w:r>
            <w:r w:rsidR="008B2FBF" w:rsidRPr="00070528">
              <w:rPr>
                <w:rFonts w:cs="Tahoma"/>
                <w:sz w:val="22"/>
                <w:szCs w:val="22"/>
              </w:rPr>
              <w:t>+10</w:t>
            </w:r>
          </w:p>
        </w:tc>
      </w:tr>
      <w:tr w:rsidR="008B2FBF" w:rsidRPr="00070528" w14:paraId="1C4B2772" w14:textId="77777777" w:rsidTr="00842577">
        <w:tc>
          <w:tcPr>
            <w:tcW w:w="625" w:type="dxa"/>
          </w:tcPr>
          <w:p w14:paraId="6A62CAA9" w14:textId="77777777" w:rsidR="008B2FBF" w:rsidRPr="00070528" w:rsidRDefault="008B2FBF" w:rsidP="00842577">
            <w:pPr>
              <w:pStyle w:val="ListParagraph"/>
              <w:numPr>
                <w:ilvl w:val="0"/>
                <w:numId w:val="77"/>
              </w:numPr>
              <w:tabs>
                <w:tab w:val="left" w:pos="223"/>
              </w:tabs>
              <w:spacing w:before="74" w:after="37"/>
              <w:ind w:left="264" w:hanging="223"/>
              <w:rPr>
                <w:rFonts w:cs="Tahoma"/>
                <w:sz w:val="22"/>
                <w:szCs w:val="22"/>
              </w:rPr>
            </w:pPr>
          </w:p>
        </w:tc>
        <w:tc>
          <w:tcPr>
            <w:tcW w:w="1784" w:type="dxa"/>
          </w:tcPr>
          <w:p w14:paraId="6B05A629" w14:textId="77777777" w:rsidR="008B2FBF" w:rsidRPr="00070528" w:rsidRDefault="008B2FBF" w:rsidP="00842577">
            <w:pPr>
              <w:spacing w:before="74" w:after="37"/>
              <w:ind w:left="12"/>
              <w:rPr>
                <w:rFonts w:cs="Tahoma"/>
                <w:sz w:val="22"/>
                <w:szCs w:val="22"/>
              </w:rPr>
            </w:pPr>
            <w:r w:rsidRPr="00070528">
              <w:rPr>
                <w:rFonts w:cs="Tahoma"/>
                <w:sz w:val="22"/>
                <w:szCs w:val="22"/>
              </w:rPr>
              <w:t>Gia hạn</w:t>
            </w:r>
          </w:p>
        </w:tc>
        <w:tc>
          <w:tcPr>
            <w:tcW w:w="1911" w:type="dxa"/>
          </w:tcPr>
          <w:p w14:paraId="52C45AE5" w14:textId="77777777" w:rsidR="008B2FBF" w:rsidRPr="00070528" w:rsidRDefault="008B2FBF" w:rsidP="00842577">
            <w:pPr>
              <w:spacing w:before="74" w:after="37"/>
              <w:ind w:left="60"/>
              <w:rPr>
                <w:rFonts w:cs="Tahoma"/>
                <w:sz w:val="22"/>
                <w:szCs w:val="22"/>
              </w:rPr>
            </w:pPr>
            <w:r w:rsidRPr="00070528">
              <w:rPr>
                <w:rFonts w:cs="Tahoma"/>
                <w:sz w:val="22"/>
                <w:szCs w:val="22"/>
              </w:rPr>
              <w:t>Button</w:t>
            </w:r>
          </w:p>
        </w:tc>
        <w:tc>
          <w:tcPr>
            <w:tcW w:w="1401" w:type="dxa"/>
          </w:tcPr>
          <w:p w14:paraId="51DFE186" w14:textId="77777777" w:rsidR="008B2FBF" w:rsidRPr="00070528" w:rsidRDefault="008B2FBF" w:rsidP="00842577">
            <w:pPr>
              <w:spacing w:before="74" w:after="37"/>
              <w:ind w:left="337"/>
              <w:rPr>
                <w:rFonts w:cs="Tahoma"/>
                <w:sz w:val="22"/>
                <w:szCs w:val="22"/>
              </w:rPr>
            </w:pPr>
          </w:p>
        </w:tc>
        <w:tc>
          <w:tcPr>
            <w:tcW w:w="5200" w:type="dxa"/>
          </w:tcPr>
          <w:p w14:paraId="14DBC5D2" w14:textId="77777777" w:rsidR="008B2FBF" w:rsidRPr="00070528" w:rsidRDefault="008B2FBF" w:rsidP="00842577">
            <w:pPr>
              <w:spacing w:before="74" w:after="37"/>
              <w:ind w:left="39"/>
              <w:rPr>
                <w:rFonts w:cs="Tahoma"/>
                <w:sz w:val="22"/>
                <w:szCs w:val="22"/>
              </w:rPr>
            </w:pPr>
            <w:r w:rsidRPr="00070528">
              <w:rPr>
                <w:rFonts w:cs="Tahoma"/>
                <w:sz w:val="22"/>
                <w:szCs w:val="22"/>
              </w:rPr>
              <w:t xml:space="preserve">Hiển thị màn hình cho nhập ngày gia hạn. </w:t>
            </w:r>
          </w:p>
          <w:p w14:paraId="4E40D198" w14:textId="77777777" w:rsidR="008B2FBF" w:rsidRPr="00070528" w:rsidRDefault="008B2FBF" w:rsidP="00842577">
            <w:pPr>
              <w:spacing w:before="74" w:after="37"/>
              <w:ind w:left="39"/>
              <w:rPr>
                <w:rFonts w:cs="Tahoma"/>
                <w:sz w:val="22"/>
                <w:szCs w:val="22"/>
              </w:rPr>
            </w:pPr>
            <w:r w:rsidRPr="00070528">
              <w:rPr>
                <w:noProof/>
              </w:rPr>
              <w:drawing>
                <wp:inline distT="0" distB="0" distL="0" distR="0" wp14:anchorId="6809A31E" wp14:editId="54C399DA">
                  <wp:extent cx="3124200" cy="1457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1457325"/>
                          </a:xfrm>
                          <a:prstGeom prst="rect">
                            <a:avLst/>
                          </a:prstGeom>
                        </pic:spPr>
                      </pic:pic>
                    </a:graphicData>
                  </a:graphic>
                </wp:inline>
              </w:drawing>
            </w:r>
          </w:p>
        </w:tc>
        <w:tc>
          <w:tcPr>
            <w:tcW w:w="3182" w:type="dxa"/>
          </w:tcPr>
          <w:p w14:paraId="27B598ED" w14:textId="77777777" w:rsidR="008B2FBF" w:rsidRPr="00070528" w:rsidRDefault="008B2FBF" w:rsidP="00842577">
            <w:pPr>
              <w:spacing w:before="74" w:after="37"/>
              <w:ind w:left="0"/>
              <w:rPr>
                <w:rFonts w:cs="Tahoma"/>
                <w:sz w:val="22"/>
                <w:szCs w:val="22"/>
              </w:rPr>
            </w:pPr>
            <w:r w:rsidRPr="00070528">
              <w:rPr>
                <w:rFonts w:cs="Tahoma"/>
                <w:sz w:val="22"/>
                <w:szCs w:val="22"/>
              </w:rPr>
              <w:t>Button này chỉ hiển thị với những hợp đồng có trạng thái “xxx_đang cho mượn”</w:t>
            </w:r>
          </w:p>
          <w:p w14:paraId="7CB8745E" w14:textId="77777777" w:rsidR="008B2FBF" w:rsidRPr="00070528" w:rsidRDefault="008B2FBF" w:rsidP="00842577">
            <w:pPr>
              <w:pStyle w:val="ListParagraph"/>
              <w:numPr>
                <w:ilvl w:val="0"/>
                <w:numId w:val="17"/>
              </w:numPr>
              <w:spacing w:before="74" w:after="37"/>
              <w:ind w:left="446" w:hanging="223"/>
              <w:rPr>
                <w:rFonts w:cs="Tahoma"/>
                <w:sz w:val="22"/>
                <w:szCs w:val="22"/>
              </w:rPr>
            </w:pPr>
            <w:r w:rsidRPr="00070528">
              <w:rPr>
                <w:rFonts w:cs="Tahoma"/>
                <w:sz w:val="22"/>
                <w:szCs w:val="22"/>
              </w:rPr>
              <w:t>Các thông tin email và phòng ban được hiển thị thông tin hiện tại của hệ thống, cho phép sửa</w:t>
            </w:r>
          </w:p>
          <w:p w14:paraId="4B5523CC" w14:textId="77777777" w:rsidR="008B2FBF" w:rsidRPr="00070528" w:rsidRDefault="008B2FBF" w:rsidP="00842577">
            <w:pPr>
              <w:pStyle w:val="ListParagraph"/>
              <w:numPr>
                <w:ilvl w:val="0"/>
                <w:numId w:val="17"/>
              </w:numPr>
              <w:spacing w:before="74" w:after="37"/>
              <w:ind w:left="446" w:hanging="223"/>
              <w:rPr>
                <w:rFonts w:cs="Tahoma"/>
                <w:sz w:val="22"/>
                <w:szCs w:val="22"/>
              </w:rPr>
            </w:pPr>
            <w:r w:rsidRPr="00070528">
              <w:rPr>
                <w:rFonts w:cs="Tahoma"/>
                <w:sz w:val="22"/>
                <w:szCs w:val="22"/>
              </w:rPr>
              <w:t>Ngày gia hạn được nhập mới</w:t>
            </w:r>
          </w:p>
        </w:tc>
      </w:tr>
      <w:tr w:rsidR="007238D0" w:rsidRPr="00070528" w14:paraId="07C57215" w14:textId="77777777" w:rsidTr="00842577">
        <w:tc>
          <w:tcPr>
            <w:tcW w:w="14103" w:type="dxa"/>
            <w:gridSpan w:val="6"/>
          </w:tcPr>
          <w:p w14:paraId="41662C7C" w14:textId="77777777" w:rsidR="007238D0" w:rsidRPr="00070528" w:rsidRDefault="007238D0" w:rsidP="00842577">
            <w:pPr>
              <w:tabs>
                <w:tab w:val="left" w:pos="223"/>
              </w:tabs>
              <w:spacing w:before="74" w:after="37"/>
              <w:ind w:left="0"/>
              <w:rPr>
                <w:rFonts w:cs="Tahoma"/>
                <w:sz w:val="22"/>
                <w:szCs w:val="22"/>
              </w:rPr>
            </w:pPr>
            <w:r w:rsidRPr="00070528">
              <w:rPr>
                <w:rFonts w:cs="Tahoma"/>
                <w:sz w:val="22"/>
                <w:szCs w:val="22"/>
              </w:rPr>
              <w:t>Bảng danh sách giấy tờ</w:t>
            </w:r>
          </w:p>
        </w:tc>
      </w:tr>
      <w:tr w:rsidR="007238D0" w:rsidRPr="00070528" w14:paraId="5B849776" w14:textId="77777777" w:rsidTr="00842577">
        <w:tc>
          <w:tcPr>
            <w:tcW w:w="625" w:type="dxa"/>
          </w:tcPr>
          <w:p w14:paraId="3CB64BB9"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3883C59C" w14:textId="77777777" w:rsidR="007238D0" w:rsidRPr="00070528" w:rsidRDefault="007238D0" w:rsidP="00842577">
            <w:pPr>
              <w:spacing w:before="74" w:after="37"/>
              <w:ind w:left="12"/>
              <w:rPr>
                <w:rFonts w:cs="Tahoma"/>
                <w:sz w:val="22"/>
                <w:szCs w:val="22"/>
              </w:rPr>
            </w:pPr>
            <w:r w:rsidRPr="00070528">
              <w:rPr>
                <w:rFonts w:cs="Tahoma"/>
                <w:sz w:val="22"/>
                <w:szCs w:val="22"/>
              </w:rPr>
              <w:t>Checkbox</w:t>
            </w:r>
          </w:p>
        </w:tc>
        <w:tc>
          <w:tcPr>
            <w:tcW w:w="1911" w:type="dxa"/>
          </w:tcPr>
          <w:p w14:paraId="3240BD80" w14:textId="77777777" w:rsidR="007238D0" w:rsidRPr="00070528" w:rsidRDefault="007238D0" w:rsidP="00842577">
            <w:pPr>
              <w:spacing w:before="74" w:after="37"/>
              <w:ind w:left="60"/>
              <w:rPr>
                <w:rFonts w:cs="Tahoma"/>
                <w:sz w:val="22"/>
                <w:szCs w:val="22"/>
              </w:rPr>
            </w:pPr>
            <w:r w:rsidRPr="00070528">
              <w:rPr>
                <w:rFonts w:cs="Tahoma"/>
                <w:sz w:val="22"/>
                <w:szCs w:val="22"/>
              </w:rPr>
              <w:t>Checkbox</w:t>
            </w:r>
          </w:p>
        </w:tc>
        <w:tc>
          <w:tcPr>
            <w:tcW w:w="1401" w:type="dxa"/>
          </w:tcPr>
          <w:p w14:paraId="78B2AA71" w14:textId="77777777" w:rsidR="007238D0" w:rsidRPr="00070528" w:rsidRDefault="007238D0" w:rsidP="00842577">
            <w:pPr>
              <w:spacing w:before="74" w:after="37"/>
              <w:ind w:left="337"/>
              <w:rPr>
                <w:rFonts w:cs="Tahoma"/>
                <w:sz w:val="22"/>
                <w:szCs w:val="22"/>
              </w:rPr>
            </w:pPr>
          </w:p>
        </w:tc>
        <w:tc>
          <w:tcPr>
            <w:tcW w:w="5200" w:type="dxa"/>
          </w:tcPr>
          <w:p w14:paraId="7941B42C" w14:textId="77777777" w:rsidR="007238D0" w:rsidRPr="00070528" w:rsidRDefault="007238D0" w:rsidP="00842577">
            <w:pPr>
              <w:spacing w:before="74" w:after="37"/>
              <w:ind w:left="39"/>
              <w:rPr>
                <w:rFonts w:cs="Tahoma"/>
                <w:sz w:val="22"/>
                <w:szCs w:val="22"/>
              </w:rPr>
            </w:pPr>
            <w:r w:rsidRPr="00070528">
              <w:rPr>
                <w:rFonts w:cs="Tahoma"/>
                <w:sz w:val="22"/>
                <w:szCs w:val="22"/>
              </w:rPr>
              <w:t>Cho phép check vào checkbox để chọn giấy tờ</w:t>
            </w:r>
          </w:p>
        </w:tc>
        <w:tc>
          <w:tcPr>
            <w:tcW w:w="3182" w:type="dxa"/>
          </w:tcPr>
          <w:p w14:paraId="68A9F764" w14:textId="77777777" w:rsidR="007238D0" w:rsidRPr="00070528" w:rsidRDefault="007238D0" w:rsidP="00842577">
            <w:pPr>
              <w:spacing w:before="74" w:after="37"/>
              <w:ind w:left="0"/>
              <w:rPr>
                <w:rFonts w:cs="Tahoma"/>
                <w:sz w:val="22"/>
                <w:szCs w:val="22"/>
              </w:rPr>
            </w:pPr>
            <w:r w:rsidRPr="00070528">
              <w:rPr>
                <w:rFonts w:cs="Tahoma"/>
                <w:sz w:val="22"/>
                <w:szCs w:val="22"/>
              </w:rPr>
              <w:t>Cho phép sửa</w:t>
            </w:r>
          </w:p>
        </w:tc>
      </w:tr>
      <w:tr w:rsidR="007238D0" w:rsidRPr="00070528" w14:paraId="4C87825D" w14:textId="77777777" w:rsidTr="00842577">
        <w:tc>
          <w:tcPr>
            <w:tcW w:w="625" w:type="dxa"/>
          </w:tcPr>
          <w:p w14:paraId="08B3656F"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65470573" w14:textId="77777777" w:rsidR="007238D0" w:rsidRPr="00070528" w:rsidRDefault="007238D0" w:rsidP="00842577">
            <w:pPr>
              <w:spacing w:before="74" w:after="37"/>
              <w:ind w:left="12"/>
              <w:rPr>
                <w:rFonts w:cs="Tahoma"/>
                <w:sz w:val="22"/>
                <w:szCs w:val="22"/>
              </w:rPr>
            </w:pPr>
            <w:r w:rsidRPr="00070528">
              <w:rPr>
                <w:rFonts w:cs="Tahoma"/>
                <w:sz w:val="22"/>
                <w:szCs w:val="22"/>
              </w:rPr>
              <w:t>STT</w:t>
            </w:r>
          </w:p>
        </w:tc>
        <w:tc>
          <w:tcPr>
            <w:tcW w:w="1911" w:type="dxa"/>
          </w:tcPr>
          <w:p w14:paraId="70A8FA78" w14:textId="77777777" w:rsidR="007238D0" w:rsidRPr="00070528" w:rsidRDefault="007238D0" w:rsidP="00842577">
            <w:pPr>
              <w:spacing w:before="74" w:after="37"/>
              <w:ind w:left="60"/>
              <w:rPr>
                <w:rFonts w:cs="Tahoma"/>
                <w:sz w:val="22"/>
                <w:szCs w:val="22"/>
              </w:rPr>
            </w:pPr>
            <w:r w:rsidRPr="00070528">
              <w:rPr>
                <w:rFonts w:cs="Tahoma"/>
                <w:sz w:val="22"/>
                <w:szCs w:val="22"/>
              </w:rPr>
              <w:t xml:space="preserve">Number </w:t>
            </w:r>
          </w:p>
        </w:tc>
        <w:tc>
          <w:tcPr>
            <w:tcW w:w="1401" w:type="dxa"/>
          </w:tcPr>
          <w:p w14:paraId="1D9DCACD"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4979E207" w14:textId="77777777" w:rsidR="007238D0" w:rsidRPr="00070528" w:rsidRDefault="007238D0" w:rsidP="00842577">
            <w:pPr>
              <w:spacing w:before="74" w:after="37"/>
              <w:ind w:left="39"/>
              <w:rPr>
                <w:rFonts w:cs="Tahoma"/>
                <w:sz w:val="22"/>
                <w:szCs w:val="22"/>
              </w:rPr>
            </w:pPr>
            <w:r w:rsidRPr="00070528">
              <w:rPr>
                <w:rFonts w:cs="Tahoma"/>
                <w:sz w:val="22"/>
                <w:szCs w:val="22"/>
              </w:rPr>
              <w:t xml:space="preserve">Hiển thị số thứ tự của HĐ </w:t>
            </w:r>
          </w:p>
        </w:tc>
        <w:tc>
          <w:tcPr>
            <w:tcW w:w="3182" w:type="dxa"/>
          </w:tcPr>
          <w:p w14:paraId="63E1124A"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5AB3BD0" w14:textId="77777777" w:rsidTr="00842577">
        <w:tc>
          <w:tcPr>
            <w:tcW w:w="625" w:type="dxa"/>
          </w:tcPr>
          <w:p w14:paraId="05A10FB1"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0EE3ADFB" w14:textId="77777777" w:rsidR="007238D0" w:rsidRPr="00070528" w:rsidRDefault="007238D0" w:rsidP="00842577">
            <w:pPr>
              <w:spacing w:before="74" w:after="37"/>
              <w:ind w:left="12"/>
              <w:rPr>
                <w:rFonts w:cs="Tahoma"/>
                <w:sz w:val="22"/>
                <w:szCs w:val="22"/>
              </w:rPr>
            </w:pPr>
            <w:r w:rsidRPr="00070528">
              <w:rPr>
                <w:rFonts w:cs="Tahoma"/>
                <w:sz w:val="22"/>
                <w:szCs w:val="22"/>
              </w:rPr>
              <w:t>Số hợp đồng</w:t>
            </w:r>
          </w:p>
        </w:tc>
        <w:tc>
          <w:tcPr>
            <w:tcW w:w="1911" w:type="dxa"/>
          </w:tcPr>
          <w:p w14:paraId="4F961DE5"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D05BE5F"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706516BA" w14:textId="77777777" w:rsidR="007238D0" w:rsidRPr="00070528" w:rsidRDefault="007238D0" w:rsidP="00842577">
            <w:pPr>
              <w:spacing w:before="74" w:after="37"/>
              <w:ind w:left="39"/>
              <w:rPr>
                <w:rFonts w:cs="Tahoma"/>
                <w:sz w:val="22"/>
                <w:szCs w:val="22"/>
              </w:rPr>
            </w:pPr>
            <w:r w:rsidRPr="00070528">
              <w:rPr>
                <w:rFonts w:cs="Tahoma"/>
                <w:sz w:val="22"/>
                <w:szCs w:val="22"/>
              </w:rPr>
              <w:t xml:space="preserve">Hiển thị số hợp đồng </w:t>
            </w:r>
          </w:p>
        </w:tc>
        <w:tc>
          <w:tcPr>
            <w:tcW w:w="3182" w:type="dxa"/>
          </w:tcPr>
          <w:p w14:paraId="7125E410"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075019D7" w14:textId="77777777" w:rsidTr="00842577">
        <w:tc>
          <w:tcPr>
            <w:tcW w:w="625" w:type="dxa"/>
          </w:tcPr>
          <w:p w14:paraId="25227A19"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36B2DB43" w14:textId="77777777" w:rsidR="007238D0" w:rsidRPr="00070528" w:rsidRDefault="007238D0" w:rsidP="00842577">
            <w:pPr>
              <w:spacing w:before="74" w:after="37"/>
              <w:ind w:left="12"/>
              <w:rPr>
                <w:rFonts w:cs="Tahoma"/>
                <w:sz w:val="22"/>
                <w:szCs w:val="22"/>
              </w:rPr>
            </w:pPr>
            <w:r w:rsidRPr="00070528">
              <w:rPr>
                <w:rFonts w:cs="Tahoma"/>
                <w:sz w:val="22"/>
                <w:szCs w:val="22"/>
              </w:rPr>
              <w:t>Loại giấy tờ</w:t>
            </w:r>
          </w:p>
        </w:tc>
        <w:tc>
          <w:tcPr>
            <w:tcW w:w="1911" w:type="dxa"/>
          </w:tcPr>
          <w:p w14:paraId="06926C70"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3A56C906"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2E6AB7D5" w14:textId="77777777" w:rsidR="007238D0" w:rsidRPr="00070528" w:rsidRDefault="007238D0" w:rsidP="00842577">
            <w:pPr>
              <w:spacing w:before="74" w:after="37"/>
              <w:ind w:left="39"/>
              <w:rPr>
                <w:rFonts w:cs="Tahoma"/>
                <w:sz w:val="22"/>
                <w:szCs w:val="22"/>
              </w:rPr>
            </w:pPr>
            <w:r w:rsidRPr="00070528">
              <w:rPr>
                <w:rFonts w:cs="Tahoma"/>
                <w:sz w:val="22"/>
                <w:szCs w:val="22"/>
              </w:rPr>
              <w:t xml:space="preserve">Hiển thị loại giấy tờ: </w:t>
            </w:r>
          </w:p>
          <w:p w14:paraId="4F1B3940" w14:textId="77777777" w:rsidR="007238D0" w:rsidRPr="00070528" w:rsidRDefault="007238D0"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Cavet</w:t>
            </w:r>
          </w:p>
          <w:p w14:paraId="6270220B"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Thư cảm ơn</w:t>
            </w:r>
          </w:p>
        </w:tc>
        <w:tc>
          <w:tcPr>
            <w:tcW w:w="3182" w:type="dxa"/>
          </w:tcPr>
          <w:p w14:paraId="02D6D904"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9EB3803" w14:textId="77777777" w:rsidTr="00842577">
        <w:tc>
          <w:tcPr>
            <w:tcW w:w="625" w:type="dxa"/>
          </w:tcPr>
          <w:p w14:paraId="26FC071B"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DA9518B" w14:textId="77777777" w:rsidR="007238D0" w:rsidRPr="00070528" w:rsidRDefault="007238D0" w:rsidP="00842577">
            <w:pPr>
              <w:spacing w:before="74" w:after="37"/>
              <w:ind w:left="12"/>
              <w:rPr>
                <w:rFonts w:cs="Tahoma"/>
                <w:sz w:val="22"/>
                <w:szCs w:val="22"/>
              </w:rPr>
            </w:pPr>
            <w:r w:rsidRPr="00070528">
              <w:rPr>
                <w:rFonts w:cs="Tahoma"/>
                <w:sz w:val="22"/>
                <w:szCs w:val="22"/>
              </w:rPr>
              <w:t>Tên khách hàng</w:t>
            </w:r>
          </w:p>
        </w:tc>
        <w:tc>
          <w:tcPr>
            <w:tcW w:w="1911" w:type="dxa"/>
          </w:tcPr>
          <w:p w14:paraId="53AA1BAC"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3FF47355"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1FF95DF2"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của khách hàng</w:t>
            </w:r>
          </w:p>
        </w:tc>
        <w:tc>
          <w:tcPr>
            <w:tcW w:w="3182" w:type="dxa"/>
          </w:tcPr>
          <w:p w14:paraId="3C95CD21"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124E0D27" w14:textId="77777777" w:rsidTr="00842577">
        <w:tc>
          <w:tcPr>
            <w:tcW w:w="625" w:type="dxa"/>
          </w:tcPr>
          <w:p w14:paraId="2FD0C0CE"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76816005" w14:textId="77777777" w:rsidR="007238D0" w:rsidRPr="00070528" w:rsidRDefault="007238D0" w:rsidP="00842577">
            <w:pPr>
              <w:spacing w:before="74" w:after="37"/>
              <w:ind w:left="12"/>
              <w:rPr>
                <w:rFonts w:cs="Tahoma"/>
                <w:sz w:val="22"/>
                <w:szCs w:val="22"/>
              </w:rPr>
            </w:pPr>
            <w:r w:rsidRPr="00070528">
              <w:rPr>
                <w:rFonts w:cs="Tahoma"/>
                <w:sz w:val="22"/>
                <w:szCs w:val="22"/>
              </w:rPr>
              <w:t>Luồng</w:t>
            </w:r>
          </w:p>
        </w:tc>
        <w:tc>
          <w:tcPr>
            <w:tcW w:w="1911" w:type="dxa"/>
          </w:tcPr>
          <w:p w14:paraId="5C4DA111"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2928EFC1"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22828C24" w14:textId="77777777" w:rsidR="007238D0" w:rsidRPr="00070528" w:rsidRDefault="007238D0" w:rsidP="00842577">
            <w:pPr>
              <w:spacing w:before="74" w:after="37"/>
              <w:ind w:left="39"/>
              <w:rPr>
                <w:rFonts w:cs="Tahoma"/>
                <w:sz w:val="22"/>
                <w:szCs w:val="22"/>
              </w:rPr>
            </w:pPr>
            <w:r w:rsidRPr="00070528">
              <w:rPr>
                <w:rFonts w:cs="Tahoma"/>
                <w:sz w:val="22"/>
                <w:szCs w:val="22"/>
              </w:rPr>
              <w:t>Hiển thị luồng cho vay của hợp đồng</w:t>
            </w:r>
          </w:p>
        </w:tc>
        <w:tc>
          <w:tcPr>
            <w:tcW w:w="3182" w:type="dxa"/>
          </w:tcPr>
          <w:p w14:paraId="0547106E"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3C5E4E86" w14:textId="77777777" w:rsidTr="00842577">
        <w:tc>
          <w:tcPr>
            <w:tcW w:w="625" w:type="dxa"/>
          </w:tcPr>
          <w:p w14:paraId="575B45B1"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638D7DCD" w14:textId="77777777" w:rsidR="007238D0" w:rsidRPr="00070528" w:rsidRDefault="007238D0" w:rsidP="00842577">
            <w:pPr>
              <w:spacing w:before="74" w:after="37"/>
              <w:ind w:left="12"/>
              <w:rPr>
                <w:rFonts w:cs="Tahoma"/>
                <w:sz w:val="22"/>
                <w:szCs w:val="22"/>
              </w:rPr>
            </w:pPr>
            <w:r w:rsidRPr="00070528">
              <w:rPr>
                <w:rFonts w:cs="Tahoma"/>
                <w:sz w:val="22"/>
                <w:szCs w:val="22"/>
              </w:rPr>
              <w:t>Mã POS/HUB</w:t>
            </w:r>
          </w:p>
        </w:tc>
        <w:tc>
          <w:tcPr>
            <w:tcW w:w="1911" w:type="dxa"/>
          </w:tcPr>
          <w:p w14:paraId="46200DE5"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6C1DDA9"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66618392" w14:textId="77777777" w:rsidR="007238D0" w:rsidRPr="00070528" w:rsidRDefault="007238D0" w:rsidP="00842577">
            <w:pPr>
              <w:spacing w:before="74" w:after="37"/>
              <w:ind w:left="39"/>
              <w:rPr>
                <w:rFonts w:cs="Tahoma"/>
                <w:sz w:val="22"/>
                <w:szCs w:val="22"/>
              </w:rPr>
            </w:pPr>
            <w:r w:rsidRPr="00070528">
              <w:rPr>
                <w:rFonts w:cs="Tahoma"/>
                <w:sz w:val="22"/>
                <w:szCs w:val="22"/>
              </w:rPr>
              <w:t>Hiển thị mã POS/HUB tương ứng với hợp đồng</w:t>
            </w:r>
          </w:p>
        </w:tc>
        <w:tc>
          <w:tcPr>
            <w:tcW w:w="3182" w:type="dxa"/>
          </w:tcPr>
          <w:p w14:paraId="46015673"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1650DC99" w14:textId="77777777" w:rsidTr="00842577">
        <w:tc>
          <w:tcPr>
            <w:tcW w:w="625" w:type="dxa"/>
          </w:tcPr>
          <w:p w14:paraId="08F72EDE"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0DCDB95E" w14:textId="77777777" w:rsidR="007238D0" w:rsidRPr="00070528" w:rsidRDefault="007238D0" w:rsidP="00842577">
            <w:pPr>
              <w:spacing w:before="74" w:after="37"/>
              <w:ind w:left="12"/>
              <w:rPr>
                <w:rFonts w:cs="Tahoma"/>
                <w:sz w:val="22"/>
                <w:szCs w:val="22"/>
              </w:rPr>
            </w:pPr>
            <w:r w:rsidRPr="00070528">
              <w:rPr>
                <w:rFonts w:cs="Tahoma"/>
                <w:sz w:val="22"/>
                <w:szCs w:val="22"/>
              </w:rPr>
              <w:t>Tên NVKD</w:t>
            </w:r>
          </w:p>
        </w:tc>
        <w:tc>
          <w:tcPr>
            <w:tcW w:w="1911" w:type="dxa"/>
          </w:tcPr>
          <w:p w14:paraId="284CFFE6"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2D01EF9A"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3E51A0A4"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NVKD tương ứng với hợp đồng</w:t>
            </w:r>
          </w:p>
        </w:tc>
        <w:tc>
          <w:tcPr>
            <w:tcW w:w="3182" w:type="dxa"/>
          </w:tcPr>
          <w:p w14:paraId="5C8C882C"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2F8E2705" w14:textId="77777777" w:rsidTr="00842577">
        <w:tc>
          <w:tcPr>
            <w:tcW w:w="625" w:type="dxa"/>
          </w:tcPr>
          <w:p w14:paraId="372BA08A"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1FBAA880" w14:textId="77777777" w:rsidR="007238D0" w:rsidRPr="00070528" w:rsidRDefault="007238D0" w:rsidP="00842577">
            <w:pPr>
              <w:spacing w:before="74" w:after="37"/>
              <w:ind w:left="12"/>
              <w:rPr>
                <w:rFonts w:cs="Tahoma"/>
                <w:sz w:val="22"/>
                <w:szCs w:val="22"/>
              </w:rPr>
            </w:pPr>
            <w:r w:rsidRPr="00070528">
              <w:rPr>
                <w:rFonts w:cs="Tahoma"/>
                <w:sz w:val="22"/>
                <w:szCs w:val="22"/>
              </w:rPr>
              <w:t>Số điện thoại NVKD</w:t>
            </w:r>
          </w:p>
        </w:tc>
        <w:tc>
          <w:tcPr>
            <w:tcW w:w="1911" w:type="dxa"/>
          </w:tcPr>
          <w:p w14:paraId="56DEEC39"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119299D"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7D5E3CE1" w14:textId="77777777" w:rsidR="007238D0" w:rsidRPr="00070528" w:rsidRDefault="007238D0" w:rsidP="00842577">
            <w:pPr>
              <w:spacing w:before="74" w:after="37"/>
              <w:ind w:left="39"/>
              <w:rPr>
                <w:rFonts w:cs="Tahoma"/>
                <w:sz w:val="22"/>
                <w:szCs w:val="22"/>
              </w:rPr>
            </w:pPr>
            <w:r w:rsidRPr="00070528">
              <w:rPr>
                <w:rFonts w:cs="Tahoma"/>
                <w:sz w:val="22"/>
                <w:szCs w:val="22"/>
              </w:rPr>
              <w:t>Hiển thị số điện thoại của NVKD tương ứng với hợp đồng</w:t>
            </w:r>
          </w:p>
        </w:tc>
        <w:tc>
          <w:tcPr>
            <w:tcW w:w="3182" w:type="dxa"/>
          </w:tcPr>
          <w:p w14:paraId="23528391"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74FBCB37" w14:textId="77777777" w:rsidTr="00842577">
        <w:tc>
          <w:tcPr>
            <w:tcW w:w="625" w:type="dxa"/>
          </w:tcPr>
          <w:p w14:paraId="7B7BC062"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55905A13" w14:textId="77777777" w:rsidR="007238D0" w:rsidRPr="00070528" w:rsidRDefault="007238D0" w:rsidP="00842577">
            <w:pPr>
              <w:spacing w:before="74" w:after="37"/>
              <w:ind w:left="12"/>
              <w:rPr>
                <w:rFonts w:cs="Tahoma"/>
                <w:sz w:val="22"/>
                <w:szCs w:val="22"/>
              </w:rPr>
            </w:pPr>
            <w:r w:rsidRPr="00070528">
              <w:rPr>
                <w:rFonts w:cs="Tahoma"/>
                <w:sz w:val="22"/>
                <w:szCs w:val="22"/>
              </w:rPr>
              <w:t>Email NVKD</w:t>
            </w:r>
          </w:p>
        </w:tc>
        <w:tc>
          <w:tcPr>
            <w:tcW w:w="1911" w:type="dxa"/>
          </w:tcPr>
          <w:p w14:paraId="1DDC6917"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2BB85732"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59F5E9B6" w14:textId="77777777" w:rsidR="007238D0" w:rsidRPr="00070528" w:rsidRDefault="007238D0" w:rsidP="00842577">
            <w:pPr>
              <w:spacing w:before="74" w:after="37"/>
              <w:ind w:left="39"/>
              <w:rPr>
                <w:rFonts w:cs="Tahoma"/>
                <w:sz w:val="22"/>
                <w:szCs w:val="22"/>
              </w:rPr>
            </w:pPr>
            <w:r w:rsidRPr="00070528">
              <w:rPr>
                <w:rFonts w:cs="Tahoma"/>
                <w:sz w:val="22"/>
                <w:szCs w:val="22"/>
              </w:rPr>
              <w:t>Hiển thị email của NVKD tương ứng với hợp đồng</w:t>
            </w:r>
          </w:p>
        </w:tc>
        <w:tc>
          <w:tcPr>
            <w:tcW w:w="3182" w:type="dxa"/>
          </w:tcPr>
          <w:p w14:paraId="4A13CF12"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36736095" w14:textId="77777777" w:rsidTr="00842577">
        <w:tc>
          <w:tcPr>
            <w:tcW w:w="625" w:type="dxa"/>
          </w:tcPr>
          <w:p w14:paraId="7AAFE979"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499CC7C2" w14:textId="77777777" w:rsidR="007238D0" w:rsidRPr="00070528" w:rsidRDefault="007238D0" w:rsidP="00842577">
            <w:pPr>
              <w:spacing w:before="74" w:after="37"/>
              <w:ind w:left="12"/>
              <w:rPr>
                <w:rFonts w:cs="Tahoma"/>
                <w:sz w:val="22"/>
                <w:szCs w:val="22"/>
              </w:rPr>
            </w:pPr>
            <w:r w:rsidRPr="00070528">
              <w:rPr>
                <w:rFonts w:cs="Tahoma"/>
                <w:sz w:val="22"/>
                <w:szCs w:val="22"/>
              </w:rPr>
              <w:t xml:space="preserve">Email BDS </w:t>
            </w:r>
          </w:p>
        </w:tc>
        <w:tc>
          <w:tcPr>
            <w:tcW w:w="1911" w:type="dxa"/>
          </w:tcPr>
          <w:p w14:paraId="1EA8409C"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37C36010"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5D4912EA" w14:textId="77777777" w:rsidR="007238D0" w:rsidRPr="00070528" w:rsidRDefault="007238D0" w:rsidP="00842577">
            <w:pPr>
              <w:spacing w:before="74" w:after="37"/>
              <w:ind w:left="39"/>
              <w:rPr>
                <w:rFonts w:cs="Tahoma"/>
                <w:sz w:val="22"/>
                <w:szCs w:val="22"/>
              </w:rPr>
            </w:pPr>
            <w:r w:rsidRPr="00070528">
              <w:rPr>
                <w:rFonts w:cs="Tahoma"/>
                <w:sz w:val="22"/>
                <w:szCs w:val="22"/>
              </w:rPr>
              <w:t>Hiển thị email của nhân viên BDS tương ứng với NVKD của hợp đồng</w:t>
            </w:r>
          </w:p>
        </w:tc>
        <w:tc>
          <w:tcPr>
            <w:tcW w:w="3182" w:type="dxa"/>
          </w:tcPr>
          <w:p w14:paraId="57677153"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129C3686" w14:textId="77777777" w:rsidTr="00842577">
        <w:tc>
          <w:tcPr>
            <w:tcW w:w="625" w:type="dxa"/>
          </w:tcPr>
          <w:p w14:paraId="034D0F65"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3E54524F" w14:textId="77777777" w:rsidR="007238D0" w:rsidRPr="00070528" w:rsidRDefault="007238D0" w:rsidP="00842577">
            <w:pPr>
              <w:spacing w:before="74" w:after="37"/>
              <w:ind w:left="12"/>
              <w:rPr>
                <w:rFonts w:cs="Tahoma"/>
                <w:sz w:val="22"/>
                <w:szCs w:val="22"/>
              </w:rPr>
            </w:pPr>
            <w:r w:rsidRPr="00070528">
              <w:rPr>
                <w:rFonts w:cs="Tahoma"/>
                <w:sz w:val="22"/>
                <w:szCs w:val="22"/>
              </w:rPr>
              <w:t>Tên hàng hóa</w:t>
            </w:r>
          </w:p>
        </w:tc>
        <w:tc>
          <w:tcPr>
            <w:tcW w:w="1911" w:type="dxa"/>
          </w:tcPr>
          <w:p w14:paraId="43E67885"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7BAA4C4C" w14:textId="77777777" w:rsidR="007238D0" w:rsidRPr="00070528" w:rsidRDefault="007238D0" w:rsidP="00842577">
            <w:pPr>
              <w:spacing w:before="74" w:after="37"/>
              <w:ind w:left="337"/>
              <w:rPr>
                <w:rFonts w:cs="Tahoma"/>
                <w:sz w:val="22"/>
                <w:szCs w:val="22"/>
              </w:rPr>
            </w:pPr>
            <w:r w:rsidRPr="00070528">
              <w:rPr>
                <w:rFonts w:cs="Tahoma"/>
                <w:sz w:val="22"/>
                <w:szCs w:val="22"/>
              </w:rPr>
              <w:t xml:space="preserve">X </w:t>
            </w:r>
          </w:p>
        </w:tc>
        <w:tc>
          <w:tcPr>
            <w:tcW w:w="5200" w:type="dxa"/>
          </w:tcPr>
          <w:p w14:paraId="4F3DF279"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hàng hóa trên HĐ</w:t>
            </w:r>
          </w:p>
        </w:tc>
        <w:tc>
          <w:tcPr>
            <w:tcW w:w="3182" w:type="dxa"/>
          </w:tcPr>
          <w:p w14:paraId="168BF755"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0F1AA734" w14:textId="77777777" w:rsidTr="00842577">
        <w:tc>
          <w:tcPr>
            <w:tcW w:w="625" w:type="dxa"/>
          </w:tcPr>
          <w:p w14:paraId="711C92D0"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70393889" w14:textId="77777777" w:rsidR="007238D0" w:rsidRPr="00070528" w:rsidRDefault="007238D0" w:rsidP="00842577">
            <w:pPr>
              <w:spacing w:before="74" w:after="37"/>
              <w:ind w:left="12"/>
              <w:rPr>
                <w:rFonts w:cs="Tahoma"/>
                <w:sz w:val="22"/>
                <w:szCs w:val="22"/>
              </w:rPr>
            </w:pPr>
            <w:r w:rsidRPr="00070528">
              <w:rPr>
                <w:rFonts w:cs="Tahoma"/>
                <w:sz w:val="22"/>
                <w:szCs w:val="22"/>
              </w:rPr>
              <w:t>Nhãn hiệu trên Cavet</w:t>
            </w:r>
          </w:p>
        </w:tc>
        <w:tc>
          <w:tcPr>
            <w:tcW w:w="1911" w:type="dxa"/>
          </w:tcPr>
          <w:p w14:paraId="5E3ACD17"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10DAC5CC"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33E2DFCD" w14:textId="77777777" w:rsidR="007238D0" w:rsidRPr="00070528" w:rsidRDefault="007238D0" w:rsidP="00842577">
            <w:pPr>
              <w:spacing w:before="74" w:after="37"/>
              <w:ind w:left="39"/>
              <w:rPr>
                <w:rFonts w:cs="Tahoma"/>
                <w:sz w:val="22"/>
                <w:szCs w:val="22"/>
              </w:rPr>
            </w:pPr>
            <w:r w:rsidRPr="00070528">
              <w:rPr>
                <w:rFonts w:cs="Tahoma"/>
                <w:sz w:val="22"/>
                <w:szCs w:val="22"/>
              </w:rPr>
              <w:t>Hiển thị nhãn hiệu xe trên hợp đồng</w:t>
            </w:r>
          </w:p>
        </w:tc>
        <w:tc>
          <w:tcPr>
            <w:tcW w:w="3182" w:type="dxa"/>
          </w:tcPr>
          <w:p w14:paraId="21B09A42"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7CD76A8A" w14:textId="77777777" w:rsidTr="00842577">
        <w:tc>
          <w:tcPr>
            <w:tcW w:w="625" w:type="dxa"/>
          </w:tcPr>
          <w:p w14:paraId="0C8D2579"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1DE3538C" w14:textId="77777777" w:rsidR="007238D0" w:rsidRPr="00070528" w:rsidRDefault="007238D0" w:rsidP="00842577">
            <w:pPr>
              <w:spacing w:before="74" w:after="37"/>
              <w:ind w:left="12"/>
              <w:rPr>
                <w:rFonts w:cs="Tahoma"/>
                <w:sz w:val="22"/>
                <w:szCs w:val="22"/>
              </w:rPr>
            </w:pPr>
            <w:r w:rsidRPr="00070528">
              <w:rPr>
                <w:rFonts w:cs="Tahoma"/>
                <w:sz w:val="22"/>
                <w:szCs w:val="22"/>
              </w:rPr>
              <w:t>Số loại trên Cavet</w:t>
            </w:r>
          </w:p>
        </w:tc>
        <w:tc>
          <w:tcPr>
            <w:tcW w:w="1911" w:type="dxa"/>
          </w:tcPr>
          <w:p w14:paraId="3508EB5D"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323A2FE5"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7D4C2740" w14:textId="77777777" w:rsidR="007238D0" w:rsidRPr="00070528" w:rsidRDefault="007238D0" w:rsidP="00842577">
            <w:pPr>
              <w:spacing w:before="74" w:after="37"/>
              <w:ind w:left="39"/>
              <w:rPr>
                <w:rFonts w:cs="Tahoma"/>
                <w:sz w:val="22"/>
                <w:szCs w:val="22"/>
              </w:rPr>
            </w:pPr>
            <w:r w:rsidRPr="00070528">
              <w:rPr>
                <w:rFonts w:cs="Tahoma"/>
                <w:sz w:val="22"/>
                <w:szCs w:val="22"/>
              </w:rPr>
              <w:t>Hiển thị mẫu mã của xe trên hợp đồng</w:t>
            </w:r>
          </w:p>
        </w:tc>
        <w:tc>
          <w:tcPr>
            <w:tcW w:w="3182" w:type="dxa"/>
          </w:tcPr>
          <w:p w14:paraId="6D8AB1E4"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64BDC255" w14:textId="77777777" w:rsidTr="00842577">
        <w:tc>
          <w:tcPr>
            <w:tcW w:w="625" w:type="dxa"/>
          </w:tcPr>
          <w:p w14:paraId="6F1F33EE"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1B181EC9" w14:textId="77777777" w:rsidR="007238D0" w:rsidRPr="00070528" w:rsidRDefault="007238D0" w:rsidP="00842577">
            <w:pPr>
              <w:spacing w:before="74" w:after="37"/>
              <w:ind w:left="12"/>
              <w:rPr>
                <w:rFonts w:cs="Tahoma"/>
                <w:sz w:val="22"/>
                <w:szCs w:val="22"/>
              </w:rPr>
            </w:pPr>
            <w:r w:rsidRPr="00070528">
              <w:rPr>
                <w:rFonts w:cs="Tahoma"/>
                <w:sz w:val="22"/>
                <w:szCs w:val="22"/>
              </w:rPr>
              <w:t>Màu xe trên Cavet</w:t>
            </w:r>
          </w:p>
        </w:tc>
        <w:tc>
          <w:tcPr>
            <w:tcW w:w="1911" w:type="dxa"/>
          </w:tcPr>
          <w:p w14:paraId="0761B919"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B06B0C6"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5AB87AB6" w14:textId="77777777" w:rsidR="007238D0" w:rsidRPr="00070528" w:rsidRDefault="007238D0" w:rsidP="00842577">
            <w:pPr>
              <w:spacing w:before="74" w:after="37"/>
              <w:ind w:left="39"/>
              <w:rPr>
                <w:rFonts w:cs="Tahoma"/>
                <w:sz w:val="22"/>
                <w:szCs w:val="22"/>
              </w:rPr>
            </w:pPr>
            <w:r w:rsidRPr="00070528">
              <w:rPr>
                <w:rFonts w:cs="Tahoma"/>
                <w:sz w:val="22"/>
                <w:szCs w:val="22"/>
              </w:rPr>
              <w:t>Hiển thị màu xe trên Cavet</w:t>
            </w:r>
          </w:p>
        </w:tc>
        <w:tc>
          <w:tcPr>
            <w:tcW w:w="3182" w:type="dxa"/>
          </w:tcPr>
          <w:p w14:paraId="72488FB3"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7A134565" w14:textId="77777777" w:rsidTr="00842577">
        <w:tc>
          <w:tcPr>
            <w:tcW w:w="625" w:type="dxa"/>
          </w:tcPr>
          <w:p w14:paraId="5ED51DE7"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30E91DC1" w14:textId="77777777" w:rsidR="007238D0" w:rsidRPr="00070528" w:rsidRDefault="007238D0" w:rsidP="00842577">
            <w:pPr>
              <w:spacing w:before="74" w:after="37"/>
              <w:ind w:left="12"/>
              <w:rPr>
                <w:rFonts w:cs="Tahoma"/>
                <w:sz w:val="22"/>
                <w:szCs w:val="22"/>
              </w:rPr>
            </w:pPr>
            <w:r w:rsidRPr="00070528">
              <w:rPr>
                <w:rFonts w:cs="Tahoma"/>
                <w:sz w:val="22"/>
                <w:szCs w:val="22"/>
              </w:rPr>
              <w:t>Số khung trên Cavet</w:t>
            </w:r>
          </w:p>
        </w:tc>
        <w:tc>
          <w:tcPr>
            <w:tcW w:w="1911" w:type="dxa"/>
          </w:tcPr>
          <w:p w14:paraId="7A275219"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18572E1"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07950DDD" w14:textId="77777777" w:rsidR="007238D0" w:rsidRPr="00070528" w:rsidRDefault="007238D0" w:rsidP="00842577">
            <w:pPr>
              <w:spacing w:before="74" w:after="37"/>
              <w:ind w:left="39"/>
              <w:rPr>
                <w:rFonts w:cs="Tahoma"/>
                <w:sz w:val="22"/>
                <w:szCs w:val="22"/>
              </w:rPr>
            </w:pPr>
            <w:r w:rsidRPr="00070528">
              <w:rPr>
                <w:rFonts w:cs="Tahoma"/>
                <w:sz w:val="22"/>
                <w:szCs w:val="22"/>
              </w:rPr>
              <w:t>Hiển thị số khung của xe máy theo Cavet</w:t>
            </w:r>
          </w:p>
        </w:tc>
        <w:tc>
          <w:tcPr>
            <w:tcW w:w="3182" w:type="dxa"/>
          </w:tcPr>
          <w:p w14:paraId="7C418EE1"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3A92F301" w14:textId="77777777" w:rsidTr="00842577">
        <w:tc>
          <w:tcPr>
            <w:tcW w:w="625" w:type="dxa"/>
          </w:tcPr>
          <w:p w14:paraId="505A370A"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FFE6482" w14:textId="77777777" w:rsidR="007238D0" w:rsidRPr="00070528" w:rsidRDefault="007238D0" w:rsidP="00842577">
            <w:pPr>
              <w:spacing w:before="74" w:after="37"/>
              <w:ind w:left="12"/>
              <w:rPr>
                <w:rFonts w:cs="Tahoma"/>
                <w:sz w:val="22"/>
                <w:szCs w:val="22"/>
              </w:rPr>
            </w:pPr>
            <w:r w:rsidRPr="00070528">
              <w:rPr>
                <w:rFonts w:cs="Tahoma"/>
                <w:sz w:val="22"/>
                <w:szCs w:val="22"/>
              </w:rPr>
              <w:t>Số máy trên Cavet</w:t>
            </w:r>
          </w:p>
        </w:tc>
        <w:tc>
          <w:tcPr>
            <w:tcW w:w="1911" w:type="dxa"/>
          </w:tcPr>
          <w:p w14:paraId="4D629BF4"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B05B97A"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05A9755C" w14:textId="77777777" w:rsidR="007238D0" w:rsidRPr="00070528" w:rsidRDefault="007238D0" w:rsidP="00842577">
            <w:pPr>
              <w:spacing w:before="74" w:after="37"/>
              <w:ind w:left="39"/>
              <w:rPr>
                <w:rFonts w:cs="Tahoma"/>
                <w:sz w:val="22"/>
                <w:szCs w:val="22"/>
              </w:rPr>
            </w:pPr>
            <w:r w:rsidRPr="00070528">
              <w:rPr>
                <w:rFonts w:cs="Tahoma"/>
                <w:sz w:val="22"/>
                <w:szCs w:val="22"/>
              </w:rPr>
              <w:t>Hiển thị số máy của xe theo Cavet</w:t>
            </w:r>
          </w:p>
        </w:tc>
        <w:tc>
          <w:tcPr>
            <w:tcW w:w="3182" w:type="dxa"/>
          </w:tcPr>
          <w:p w14:paraId="5107FD73"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2F141F4A" w14:textId="77777777" w:rsidTr="00842577">
        <w:tc>
          <w:tcPr>
            <w:tcW w:w="625" w:type="dxa"/>
          </w:tcPr>
          <w:p w14:paraId="3281391E"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278FFE1" w14:textId="77777777" w:rsidR="007238D0" w:rsidRPr="00070528" w:rsidRDefault="007238D0" w:rsidP="00842577">
            <w:pPr>
              <w:spacing w:before="74" w:after="37"/>
              <w:ind w:left="12"/>
              <w:rPr>
                <w:rFonts w:cs="Tahoma"/>
                <w:sz w:val="22"/>
                <w:szCs w:val="22"/>
              </w:rPr>
            </w:pPr>
            <w:r w:rsidRPr="00070528">
              <w:rPr>
                <w:rFonts w:cs="Tahoma"/>
                <w:sz w:val="22"/>
                <w:szCs w:val="22"/>
              </w:rPr>
              <w:t>Biển số trên cavet</w:t>
            </w:r>
          </w:p>
        </w:tc>
        <w:tc>
          <w:tcPr>
            <w:tcW w:w="1911" w:type="dxa"/>
          </w:tcPr>
          <w:p w14:paraId="16FD1543"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06255980" w14:textId="77777777" w:rsidR="007238D0" w:rsidRPr="00070528" w:rsidRDefault="007238D0" w:rsidP="00842577">
            <w:pPr>
              <w:spacing w:before="74" w:after="37"/>
              <w:ind w:left="337"/>
              <w:rPr>
                <w:rFonts w:cs="Tahoma"/>
                <w:sz w:val="22"/>
                <w:szCs w:val="22"/>
              </w:rPr>
            </w:pPr>
            <w:r w:rsidRPr="00070528">
              <w:rPr>
                <w:rFonts w:cs="Tahoma"/>
                <w:sz w:val="22"/>
                <w:szCs w:val="22"/>
              </w:rPr>
              <w:t xml:space="preserve">X </w:t>
            </w:r>
          </w:p>
        </w:tc>
        <w:tc>
          <w:tcPr>
            <w:tcW w:w="5200" w:type="dxa"/>
          </w:tcPr>
          <w:p w14:paraId="61E732C7" w14:textId="77777777" w:rsidR="007238D0" w:rsidRPr="00070528" w:rsidRDefault="007238D0" w:rsidP="00842577">
            <w:pPr>
              <w:spacing w:before="74" w:after="37"/>
              <w:ind w:left="39"/>
              <w:rPr>
                <w:rFonts w:cs="Tahoma"/>
                <w:sz w:val="22"/>
                <w:szCs w:val="22"/>
              </w:rPr>
            </w:pPr>
            <w:r w:rsidRPr="00070528">
              <w:rPr>
                <w:rFonts w:cs="Tahoma"/>
                <w:sz w:val="22"/>
                <w:szCs w:val="22"/>
              </w:rPr>
              <w:t>Hiển thị biển số xe theo Cavet</w:t>
            </w:r>
          </w:p>
        </w:tc>
        <w:tc>
          <w:tcPr>
            <w:tcW w:w="3182" w:type="dxa"/>
          </w:tcPr>
          <w:p w14:paraId="7D93EDBB"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2D38B239" w14:textId="77777777" w:rsidTr="00842577">
        <w:tc>
          <w:tcPr>
            <w:tcW w:w="625" w:type="dxa"/>
          </w:tcPr>
          <w:p w14:paraId="32011334"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6E4A8A01" w14:textId="77777777" w:rsidR="007238D0" w:rsidRPr="00070528" w:rsidRDefault="007238D0" w:rsidP="00842577">
            <w:pPr>
              <w:spacing w:before="74" w:after="37"/>
              <w:ind w:left="12"/>
              <w:rPr>
                <w:rFonts w:cs="Tahoma"/>
                <w:sz w:val="22"/>
                <w:szCs w:val="22"/>
              </w:rPr>
            </w:pPr>
            <w:r w:rsidRPr="00070528">
              <w:rPr>
                <w:rFonts w:cs="Tahoma"/>
                <w:sz w:val="22"/>
                <w:szCs w:val="22"/>
              </w:rPr>
              <w:t>Số Cavet trên Cavet</w:t>
            </w:r>
          </w:p>
        </w:tc>
        <w:tc>
          <w:tcPr>
            <w:tcW w:w="1911" w:type="dxa"/>
          </w:tcPr>
          <w:p w14:paraId="3C9D3995"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76B6CE49" w14:textId="77777777" w:rsidR="007238D0" w:rsidRPr="00070528" w:rsidRDefault="007238D0" w:rsidP="00842577">
            <w:pPr>
              <w:spacing w:before="74" w:after="37"/>
              <w:ind w:left="337"/>
              <w:rPr>
                <w:rFonts w:cs="Tahoma"/>
                <w:sz w:val="22"/>
                <w:szCs w:val="22"/>
              </w:rPr>
            </w:pPr>
            <w:r w:rsidRPr="00070528">
              <w:rPr>
                <w:rFonts w:cs="Tahoma"/>
                <w:sz w:val="22"/>
                <w:szCs w:val="22"/>
              </w:rPr>
              <w:t xml:space="preserve">X </w:t>
            </w:r>
          </w:p>
        </w:tc>
        <w:tc>
          <w:tcPr>
            <w:tcW w:w="5200" w:type="dxa"/>
          </w:tcPr>
          <w:p w14:paraId="5E14B975" w14:textId="77777777" w:rsidR="007238D0" w:rsidRPr="00070528" w:rsidRDefault="007238D0" w:rsidP="00842577">
            <w:pPr>
              <w:spacing w:before="74" w:after="37"/>
              <w:ind w:left="39"/>
              <w:rPr>
                <w:rFonts w:cs="Tahoma"/>
                <w:sz w:val="22"/>
                <w:szCs w:val="22"/>
              </w:rPr>
            </w:pPr>
            <w:r w:rsidRPr="00070528">
              <w:rPr>
                <w:rFonts w:cs="Tahoma"/>
                <w:sz w:val="22"/>
                <w:szCs w:val="22"/>
              </w:rPr>
              <w:t>Hiển thị số cavet theo Cavet</w:t>
            </w:r>
          </w:p>
        </w:tc>
        <w:tc>
          <w:tcPr>
            <w:tcW w:w="3182" w:type="dxa"/>
          </w:tcPr>
          <w:p w14:paraId="5C1BAFEB"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09734909" w14:textId="77777777" w:rsidTr="00842577">
        <w:tc>
          <w:tcPr>
            <w:tcW w:w="625" w:type="dxa"/>
          </w:tcPr>
          <w:p w14:paraId="52BF0A4D"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05FAFDCC" w14:textId="77777777" w:rsidR="007238D0" w:rsidRPr="00070528" w:rsidRDefault="007238D0" w:rsidP="00842577">
            <w:pPr>
              <w:spacing w:before="74" w:after="37"/>
              <w:ind w:left="12"/>
              <w:rPr>
                <w:rFonts w:cs="Tahoma"/>
                <w:sz w:val="22"/>
                <w:szCs w:val="22"/>
              </w:rPr>
            </w:pPr>
            <w:r w:rsidRPr="00070528">
              <w:rPr>
                <w:rFonts w:cs="Tahoma"/>
                <w:sz w:val="22"/>
                <w:szCs w:val="22"/>
              </w:rPr>
              <w:t>Mã lỗi</w:t>
            </w:r>
          </w:p>
        </w:tc>
        <w:tc>
          <w:tcPr>
            <w:tcW w:w="1911" w:type="dxa"/>
          </w:tcPr>
          <w:p w14:paraId="08E73C13"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29F86AE3" w14:textId="77777777" w:rsidR="007238D0" w:rsidRPr="00070528" w:rsidRDefault="007238D0" w:rsidP="00842577">
            <w:pPr>
              <w:spacing w:before="74" w:after="37"/>
              <w:ind w:left="337"/>
              <w:rPr>
                <w:rFonts w:cs="Tahoma"/>
                <w:sz w:val="22"/>
                <w:szCs w:val="22"/>
              </w:rPr>
            </w:pPr>
          </w:p>
        </w:tc>
        <w:tc>
          <w:tcPr>
            <w:tcW w:w="5200" w:type="dxa"/>
          </w:tcPr>
          <w:p w14:paraId="3A2952F8" w14:textId="77777777" w:rsidR="007238D0" w:rsidRPr="00070528" w:rsidRDefault="007238D0" w:rsidP="00842577">
            <w:pPr>
              <w:spacing w:before="74" w:after="37"/>
              <w:ind w:left="39"/>
              <w:rPr>
                <w:rFonts w:cs="Tahoma"/>
                <w:sz w:val="22"/>
                <w:szCs w:val="22"/>
              </w:rPr>
            </w:pPr>
            <w:r w:rsidRPr="00070528">
              <w:rPr>
                <w:rFonts w:cs="Tahoma"/>
                <w:sz w:val="22"/>
                <w:szCs w:val="22"/>
              </w:rPr>
              <w:t>Hiển thị mã lỗi của Cavet (nếu có)</w:t>
            </w:r>
          </w:p>
        </w:tc>
        <w:tc>
          <w:tcPr>
            <w:tcW w:w="3182" w:type="dxa"/>
          </w:tcPr>
          <w:p w14:paraId="5E60B907" w14:textId="77777777" w:rsidR="007238D0" w:rsidRPr="00070528" w:rsidRDefault="007238D0" w:rsidP="00842577">
            <w:pPr>
              <w:spacing w:before="74" w:after="37"/>
              <w:ind w:left="0"/>
              <w:rPr>
                <w:rFonts w:cs="Tahoma"/>
                <w:sz w:val="22"/>
                <w:szCs w:val="22"/>
              </w:rPr>
            </w:pPr>
            <w:r w:rsidRPr="00070528">
              <w:rPr>
                <w:rFonts w:cs="Tahoma"/>
                <w:sz w:val="22"/>
                <w:szCs w:val="22"/>
              </w:rPr>
              <w:t>Lấy từ trường mã lỗi ở màn hình SC07</w:t>
            </w:r>
          </w:p>
          <w:p w14:paraId="3FA71F94"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BC39E39" w14:textId="77777777" w:rsidTr="00842577">
        <w:tc>
          <w:tcPr>
            <w:tcW w:w="625" w:type="dxa"/>
          </w:tcPr>
          <w:p w14:paraId="26C590B3"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044CDFE0" w14:textId="77777777" w:rsidR="007238D0" w:rsidRPr="00070528" w:rsidRDefault="007238D0" w:rsidP="00842577">
            <w:pPr>
              <w:spacing w:before="74" w:after="37"/>
              <w:ind w:left="12"/>
              <w:rPr>
                <w:rFonts w:cs="Tahoma"/>
                <w:sz w:val="22"/>
                <w:szCs w:val="22"/>
              </w:rPr>
            </w:pPr>
            <w:r w:rsidRPr="00070528">
              <w:rPr>
                <w:rFonts w:cs="Tahoma"/>
                <w:sz w:val="22"/>
                <w:szCs w:val="22"/>
              </w:rPr>
              <w:t>Ghi chú lỗi</w:t>
            </w:r>
          </w:p>
        </w:tc>
        <w:tc>
          <w:tcPr>
            <w:tcW w:w="1911" w:type="dxa"/>
          </w:tcPr>
          <w:p w14:paraId="1435345F"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5826E97E" w14:textId="77777777" w:rsidR="007238D0" w:rsidRPr="00070528" w:rsidRDefault="007238D0" w:rsidP="00842577">
            <w:pPr>
              <w:spacing w:before="74" w:after="37"/>
              <w:ind w:left="337"/>
              <w:rPr>
                <w:rFonts w:cs="Tahoma"/>
                <w:sz w:val="22"/>
                <w:szCs w:val="22"/>
              </w:rPr>
            </w:pPr>
          </w:p>
        </w:tc>
        <w:tc>
          <w:tcPr>
            <w:tcW w:w="5200" w:type="dxa"/>
          </w:tcPr>
          <w:p w14:paraId="67D85D77" w14:textId="77777777" w:rsidR="007238D0" w:rsidRPr="00070528" w:rsidRDefault="007238D0" w:rsidP="00842577">
            <w:pPr>
              <w:spacing w:before="74" w:after="37"/>
              <w:ind w:left="39"/>
              <w:rPr>
                <w:rFonts w:cs="Tahoma"/>
                <w:sz w:val="22"/>
                <w:szCs w:val="22"/>
              </w:rPr>
            </w:pPr>
            <w:r w:rsidRPr="00070528">
              <w:rPr>
                <w:rFonts w:cs="Tahoma"/>
                <w:sz w:val="22"/>
                <w:szCs w:val="22"/>
              </w:rPr>
              <w:t>Hiển thị Ghi chú lỗi của Cavet (nếu có)</w:t>
            </w:r>
          </w:p>
        </w:tc>
        <w:tc>
          <w:tcPr>
            <w:tcW w:w="3182" w:type="dxa"/>
          </w:tcPr>
          <w:p w14:paraId="72867E23" w14:textId="77777777" w:rsidR="007238D0" w:rsidRPr="00070528" w:rsidRDefault="007238D0" w:rsidP="00842577">
            <w:pPr>
              <w:spacing w:before="74" w:after="37"/>
              <w:ind w:left="0"/>
              <w:rPr>
                <w:rFonts w:cs="Tahoma"/>
                <w:sz w:val="22"/>
                <w:szCs w:val="22"/>
              </w:rPr>
            </w:pPr>
            <w:r w:rsidRPr="00070528">
              <w:rPr>
                <w:rFonts w:cs="Tahoma"/>
                <w:sz w:val="22"/>
                <w:szCs w:val="22"/>
              </w:rPr>
              <w:t>Lấy từ trường ghi chú lỗi ở màn hình SC07</w:t>
            </w:r>
          </w:p>
          <w:p w14:paraId="2CA1F1BD"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6E02C78" w14:textId="77777777" w:rsidTr="00842577">
        <w:tc>
          <w:tcPr>
            <w:tcW w:w="625" w:type="dxa"/>
          </w:tcPr>
          <w:p w14:paraId="7A99E43E"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7CD6222B" w14:textId="77777777" w:rsidR="007238D0" w:rsidRPr="00070528" w:rsidRDefault="007238D0" w:rsidP="00842577">
            <w:pPr>
              <w:spacing w:before="74" w:after="37"/>
              <w:ind w:left="12"/>
              <w:rPr>
                <w:rFonts w:cs="Tahoma"/>
                <w:sz w:val="22"/>
                <w:szCs w:val="22"/>
              </w:rPr>
            </w:pPr>
            <w:r w:rsidRPr="00070528">
              <w:rPr>
                <w:rFonts w:cs="Tahoma"/>
                <w:sz w:val="22"/>
                <w:szCs w:val="22"/>
              </w:rPr>
              <w:t>Trạng thái lưu kho</w:t>
            </w:r>
          </w:p>
        </w:tc>
        <w:tc>
          <w:tcPr>
            <w:tcW w:w="1911" w:type="dxa"/>
          </w:tcPr>
          <w:p w14:paraId="3DE9D15E"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4E11E5D4" w14:textId="77777777" w:rsidR="007238D0" w:rsidRPr="00070528" w:rsidRDefault="007238D0" w:rsidP="00842577">
            <w:pPr>
              <w:spacing w:before="74" w:after="37"/>
              <w:ind w:left="337"/>
              <w:rPr>
                <w:rFonts w:cs="Tahoma"/>
                <w:sz w:val="22"/>
                <w:szCs w:val="22"/>
              </w:rPr>
            </w:pPr>
            <w:r w:rsidRPr="00070528">
              <w:rPr>
                <w:rFonts w:cs="Tahoma"/>
                <w:sz w:val="22"/>
                <w:szCs w:val="22"/>
              </w:rPr>
              <w:t>X</w:t>
            </w:r>
          </w:p>
        </w:tc>
        <w:tc>
          <w:tcPr>
            <w:tcW w:w="5200" w:type="dxa"/>
          </w:tcPr>
          <w:p w14:paraId="1FAAD853" w14:textId="77777777" w:rsidR="007238D0" w:rsidRPr="00070528" w:rsidRDefault="007238D0" w:rsidP="00842577">
            <w:pPr>
              <w:spacing w:before="74" w:after="37"/>
              <w:ind w:left="39"/>
              <w:rPr>
                <w:rFonts w:cs="Tahoma"/>
                <w:sz w:val="22"/>
                <w:szCs w:val="22"/>
              </w:rPr>
            </w:pPr>
            <w:r w:rsidRPr="00070528">
              <w:rPr>
                <w:rFonts w:cs="Tahoma"/>
                <w:sz w:val="22"/>
                <w:szCs w:val="22"/>
              </w:rPr>
              <w:t>Hiển thị trạng thái lưu kho của cavet</w:t>
            </w:r>
          </w:p>
        </w:tc>
        <w:tc>
          <w:tcPr>
            <w:tcW w:w="3182" w:type="dxa"/>
          </w:tcPr>
          <w:p w14:paraId="7839A79D"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3AD9295" w14:textId="77777777" w:rsidTr="00842577">
        <w:tc>
          <w:tcPr>
            <w:tcW w:w="625" w:type="dxa"/>
          </w:tcPr>
          <w:p w14:paraId="0BCC53C3"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38B61EDB" w14:textId="77777777" w:rsidR="007238D0" w:rsidRPr="00070528" w:rsidRDefault="007238D0" w:rsidP="00842577">
            <w:pPr>
              <w:spacing w:before="74" w:after="37"/>
              <w:ind w:left="12"/>
              <w:rPr>
                <w:rFonts w:cs="Tahoma"/>
                <w:sz w:val="22"/>
                <w:szCs w:val="22"/>
              </w:rPr>
            </w:pPr>
            <w:r w:rsidRPr="00070528">
              <w:rPr>
                <w:rFonts w:cs="Tahoma"/>
                <w:sz w:val="22"/>
                <w:szCs w:val="22"/>
              </w:rPr>
              <w:t>Mã lưu kho</w:t>
            </w:r>
          </w:p>
        </w:tc>
        <w:tc>
          <w:tcPr>
            <w:tcW w:w="1911" w:type="dxa"/>
          </w:tcPr>
          <w:p w14:paraId="3DCA882F"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1DD737A3" w14:textId="77777777" w:rsidR="007238D0" w:rsidRPr="00070528" w:rsidRDefault="007238D0" w:rsidP="00842577">
            <w:pPr>
              <w:spacing w:before="74" w:after="37"/>
              <w:ind w:left="337"/>
              <w:rPr>
                <w:rFonts w:cs="Tahoma"/>
                <w:sz w:val="22"/>
                <w:szCs w:val="22"/>
              </w:rPr>
            </w:pPr>
          </w:p>
        </w:tc>
        <w:tc>
          <w:tcPr>
            <w:tcW w:w="5200" w:type="dxa"/>
          </w:tcPr>
          <w:p w14:paraId="647E2368" w14:textId="77777777" w:rsidR="007238D0" w:rsidRPr="00070528" w:rsidRDefault="007238D0" w:rsidP="00842577">
            <w:pPr>
              <w:spacing w:before="74" w:after="37"/>
              <w:ind w:left="39"/>
              <w:rPr>
                <w:rFonts w:cs="Tahoma"/>
                <w:sz w:val="22"/>
                <w:szCs w:val="22"/>
              </w:rPr>
            </w:pPr>
            <w:r w:rsidRPr="00070528">
              <w:rPr>
                <w:rFonts w:cs="Tahoma"/>
                <w:sz w:val="22"/>
                <w:szCs w:val="22"/>
              </w:rPr>
              <w:t>Hiển thị mã lưu kho của Cavet (nếu có)</w:t>
            </w:r>
          </w:p>
        </w:tc>
        <w:tc>
          <w:tcPr>
            <w:tcW w:w="3182" w:type="dxa"/>
          </w:tcPr>
          <w:p w14:paraId="562139A7"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00CF56C8" w14:textId="77777777" w:rsidTr="00842577">
        <w:tc>
          <w:tcPr>
            <w:tcW w:w="625" w:type="dxa"/>
          </w:tcPr>
          <w:p w14:paraId="7170382C"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7927DD27" w14:textId="77777777" w:rsidR="007238D0" w:rsidRPr="00070528" w:rsidRDefault="007238D0" w:rsidP="00842577">
            <w:pPr>
              <w:spacing w:before="74" w:after="37"/>
              <w:ind w:left="12"/>
              <w:rPr>
                <w:rFonts w:cs="Tahoma"/>
                <w:sz w:val="22"/>
                <w:szCs w:val="22"/>
              </w:rPr>
            </w:pPr>
            <w:r w:rsidRPr="00070528">
              <w:rPr>
                <w:rFonts w:cs="Tahoma"/>
                <w:sz w:val="22"/>
                <w:szCs w:val="22"/>
              </w:rPr>
              <w:t>User mượn</w:t>
            </w:r>
          </w:p>
        </w:tc>
        <w:tc>
          <w:tcPr>
            <w:tcW w:w="1911" w:type="dxa"/>
          </w:tcPr>
          <w:p w14:paraId="095C1409"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2C796248" w14:textId="77777777" w:rsidR="007238D0" w:rsidRPr="00070528" w:rsidRDefault="007238D0" w:rsidP="00842577">
            <w:pPr>
              <w:spacing w:before="74" w:after="37"/>
              <w:ind w:left="337"/>
              <w:rPr>
                <w:rFonts w:cs="Tahoma"/>
                <w:sz w:val="22"/>
                <w:szCs w:val="22"/>
              </w:rPr>
            </w:pPr>
          </w:p>
        </w:tc>
        <w:tc>
          <w:tcPr>
            <w:tcW w:w="5200" w:type="dxa"/>
          </w:tcPr>
          <w:p w14:paraId="47BC22CC" w14:textId="77777777" w:rsidR="007238D0" w:rsidRPr="00070528" w:rsidRDefault="007238D0" w:rsidP="00842577">
            <w:pPr>
              <w:spacing w:before="74" w:after="37"/>
              <w:ind w:left="39"/>
              <w:rPr>
                <w:rFonts w:cs="Tahoma"/>
                <w:sz w:val="22"/>
                <w:szCs w:val="22"/>
              </w:rPr>
            </w:pPr>
            <w:r w:rsidRPr="00070528">
              <w:rPr>
                <w:rFonts w:cs="Tahoma"/>
                <w:sz w:val="22"/>
                <w:szCs w:val="22"/>
              </w:rPr>
              <w:t>Hiển thị tên của người mượn (nếu hợp đồng đang cho mượn)</w:t>
            </w:r>
          </w:p>
        </w:tc>
        <w:tc>
          <w:tcPr>
            <w:tcW w:w="3182" w:type="dxa"/>
          </w:tcPr>
          <w:p w14:paraId="178FC042"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53AFFFCF" w14:textId="77777777" w:rsidTr="00842577">
        <w:tc>
          <w:tcPr>
            <w:tcW w:w="625" w:type="dxa"/>
          </w:tcPr>
          <w:p w14:paraId="2D40EFFA"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F4321F0" w14:textId="77777777" w:rsidR="007238D0" w:rsidRPr="00070528" w:rsidRDefault="007238D0" w:rsidP="00842577">
            <w:pPr>
              <w:spacing w:before="74" w:after="37"/>
              <w:ind w:left="12"/>
              <w:rPr>
                <w:rFonts w:cs="Tahoma"/>
                <w:sz w:val="22"/>
                <w:szCs w:val="22"/>
              </w:rPr>
            </w:pPr>
            <w:r w:rsidRPr="00070528">
              <w:rPr>
                <w:rFonts w:cs="Tahoma"/>
                <w:sz w:val="22"/>
                <w:szCs w:val="22"/>
              </w:rPr>
              <w:t>Ngày cho mượn</w:t>
            </w:r>
          </w:p>
        </w:tc>
        <w:tc>
          <w:tcPr>
            <w:tcW w:w="1911" w:type="dxa"/>
          </w:tcPr>
          <w:p w14:paraId="3D79CA8B"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045C0A3C" w14:textId="77777777" w:rsidR="007238D0" w:rsidRPr="00070528" w:rsidRDefault="007238D0" w:rsidP="00842577">
            <w:pPr>
              <w:spacing w:before="74" w:after="37"/>
              <w:ind w:left="337"/>
              <w:rPr>
                <w:rFonts w:cs="Tahoma"/>
                <w:sz w:val="22"/>
                <w:szCs w:val="22"/>
              </w:rPr>
            </w:pPr>
          </w:p>
        </w:tc>
        <w:tc>
          <w:tcPr>
            <w:tcW w:w="5200" w:type="dxa"/>
          </w:tcPr>
          <w:p w14:paraId="5A013F6A"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cho mượn hợp đồng (nếu HĐ đang cho mượn)</w:t>
            </w:r>
          </w:p>
        </w:tc>
        <w:tc>
          <w:tcPr>
            <w:tcW w:w="3182" w:type="dxa"/>
          </w:tcPr>
          <w:p w14:paraId="7CEAB85F"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6A30E3DF" w14:textId="77777777" w:rsidTr="00842577">
        <w:tc>
          <w:tcPr>
            <w:tcW w:w="625" w:type="dxa"/>
          </w:tcPr>
          <w:p w14:paraId="21F5863D"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632B8410" w14:textId="77777777" w:rsidR="007238D0" w:rsidRPr="00070528" w:rsidRDefault="007238D0" w:rsidP="00842577">
            <w:pPr>
              <w:spacing w:before="74" w:after="37"/>
              <w:ind w:left="12"/>
              <w:rPr>
                <w:rFonts w:cs="Tahoma"/>
                <w:sz w:val="22"/>
                <w:szCs w:val="22"/>
              </w:rPr>
            </w:pPr>
            <w:r w:rsidRPr="00070528">
              <w:rPr>
                <w:rFonts w:cs="Tahoma"/>
                <w:sz w:val="22"/>
                <w:szCs w:val="22"/>
              </w:rPr>
              <w:t>Ngày hẹn trả</w:t>
            </w:r>
          </w:p>
        </w:tc>
        <w:tc>
          <w:tcPr>
            <w:tcW w:w="1911" w:type="dxa"/>
          </w:tcPr>
          <w:p w14:paraId="1776329B"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2C802127" w14:textId="77777777" w:rsidR="007238D0" w:rsidRPr="00070528" w:rsidRDefault="007238D0" w:rsidP="00842577">
            <w:pPr>
              <w:spacing w:before="74" w:after="37"/>
              <w:ind w:left="337"/>
              <w:rPr>
                <w:rFonts w:cs="Tahoma"/>
                <w:sz w:val="22"/>
                <w:szCs w:val="22"/>
              </w:rPr>
            </w:pPr>
          </w:p>
        </w:tc>
        <w:tc>
          <w:tcPr>
            <w:tcW w:w="5200" w:type="dxa"/>
          </w:tcPr>
          <w:p w14:paraId="4A849B86"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hẹn trả (nếu HĐ đang cho mượn)</w:t>
            </w:r>
          </w:p>
        </w:tc>
        <w:tc>
          <w:tcPr>
            <w:tcW w:w="3182" w:type="dxa"/>
          </w:tcPr>
          <w:p w14:paraId="5C4F5306"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2CCC246B" w14:textId="77777777" w:rsidTr="00842577">
        <w:tc>
          <w:tcPr>
            <w:tcW w:w="625" w:type="dxa"/>
          </w:tcPr>
          <w:p w14:paraId="70A2C1EB"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2EF64165" w14:textId="77777777" w:rsidR="007238D0" w:rsidRPr="00070528" w:rsidRDefault="007238D0" w:rsidP="00842577">
            <w:pPr>
              <w:spacing w:before="74" w:after="37"/>
              <w:ind w:left="12"/>
              <w:rPr>
                <w:rFonts w:cs="Tahoma"/>
                <w:sz w:val="22"/>
                <w:szCs w:val="22"/>
              </w:rPr>
            </w:pPr>
            <w:r w:rsidRPr="00070528">
              <w:rPr>
                <w:rFonts w:cs="Tahoma"/>
                <w:sz w:val="22"/>
                <w:szCs w:val="22"/>
              </w:rPr>
              <w:t>Ngày gia hạn</w:t>
            </w:r>
          </w:p>
        </w:tc>
        <w:tc>
          <w:tcPr>
            <w:tcW w:w="1911" w:type="dxa"/>
          </w:tcPr>
          <w:p w14:paraId="38377E42"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43F37727" w14:textId="77777777" w:rsidR="007238D0" w:rsidRPr="00070528" w:rsidRDefault="007238D0" w:rsidP="00842577">
            <w:pPr>
              <w:spacing w:before="74" w:after="37"/>
              <w:ind w:left="337"/>
              <w:rPr>
                <w:rFonts w:cs="Tahoma"/>
                <w:sz w:val="22"/>
                <w:szCs w:val="22"/>
              </w:rPr>
            </w:pPr>
          </w:p>
        </w:tc>
        <w:tc>
          <w:tcPr>
            <w:tcW w:w="5200" w:type="dxa"/>
          </w:tcPr>
          <w:p w14:paraId="6E2EF074"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gia hạn trả giấy tờ (nếu có)</w:t>
            </w:r>
          </w:p>
        </w:tc>
        <w:tc>
          <w:tcPr>
            <w:tcW w:w="3182" w:type="dxa"/>
          </w:tcPr>
          <w:p w14:paraId="19CB7174"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43628EBF" w14:textId="77777777" w:rsidTr="00842577">
        <w:tc>
          <w:tcPr>
            <w:tcW w:w="625" w:type="dxa"/>
          </w:tcPr>
          <w:p w14:paraId="2E9DD5F8"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78264E4D" w14:textId="281F32B4" w:rsidR="007238D0" w:rsidRPr="00070528" w:rsidRDefault="007238D0">
            <w:pPr>
              <w:spacing w:before="74" w:after="37"/>
              <w:ind w:left="12"/>
              <w:rPr>
                <w:rFonts w:cs="Tahoma"/>
                <w:sz w:val="22"/>
                <w:szCs w:val="22"/>
              </w:rPr>
            </w:pPr>
            <w:r w:rsidRPr="00070528">
              <w:rPr>
                <w:rFonts w:cs="Tahoma"/>
                <w:sz w:val="22"/>
                <w:szCs w:val="22"/>
              </w:rPr>
              <w:t>Trạng thái phê duyệt cho mượn</w:t>
            </w:r>
          </w:p>
        </w:tc>
        <w:tc>
          <w:tcPr>
            <w:tcW w:w="1911" w:type="dxa"/>
          </w:tcPr>
          <w:p w14:paraId="7096DD8D" w14:textId="77777777" w:rsidR="007238D0" w:rsidRPr="00070528" w:rsidRDefault="007238D0" w:rsidP="00842577">
            <w:pPr>
              <w:spacing w:before="74" w:after="37"/>
              <w:ind w:left="60"/>
              <w:rPr>
                <w:rFonts w:cs="Tahoma"/>
                <w:sz w:val="22"/>
                <w:szCs w:val="22"/>
              </w:rPr>
            </w:pPr>
            <w:r w:rsidRPr="00070528">
              <w:rPr>
                <w:rFonts w:cs="Tahoma"/>
                <w:sz w:val="22"/>
                <w:szCs w:val="22"/>
              </w:rPr>
              <w:t>Text</w:t>
            </w:r>
          </w:p>
        </w:tc>
        <w:tc>
          <w:tcPr>
            <w:tcW w:w="1401" w:type="dxa"/>
          </w:tcPr>
          <w:p w14:paraId="66BE548B" w14:textId="77777777" w:rsidR="007238D0" w:rsidRPr="00070528" w:rsidRDefault="007238D0" w:rsidP="00842577">
            <w:pPr>
              <w:spacing w:before="74" w:after="37"/>
              <w:ind w:left="337"/>
              <w:rPr>
                <w:rFonts w:cs="Tahoma"/>
                <w:sz w:val="22"/>
                <w:szCs w:val="22"/>
              </w:rPr>
            </w:pPr>
          </w:p>
        </w:tc>
        <w:tc>
          <w:tcPr>
            <w:tcW w:w="5200" w:type="dxa"/>
          </w:tcPr>
          <w:p w14:paraId="2EBE4F1C" w14:textId="77777777" w:rsidR="007238D0" w:rsidRPr="00070528" w:rsidRDefault="007238D0" w:rsidP="00842577">
            <w:pPr>
              <w:spacing w:before="74" w:after="37"/>
              <w:ind w:left="39"/>
              <w:rPr>
                <w:rFonts w:cs="Tahoma"/>
                <w:sz w:val="22"/>
                <w:szCs w:val="22"/>
              </w:rPr>
            </w:pPr>
            <w:r w:rsidRPr="00070528">
              <w:rPr>
                <w:rFonts w:cs="Tahoma"/>
                <w:sz w:val="22"/>
                <w:szCs w:val="22"/>
              </w:rPr>
              <w:t>Hiển thị trạng thái phê duyệt cho mượn của cavet</w:t>
            </w:r>
          </w:p>
        </w:tc>
        <w:tc>
          <w:tcPr>
            <w:tcW w:w="3182" w:type="dxa"/>
          </w:tcPr>
          <w:p w14:paraId="55EDAD40" w14:textId="1462CD4A" w:rsidR="007238D0" w:rsidRPr="00070528" w:rsidRDefault="007238D0" w:rsidP="00842577">
            <w:pPr>
              <w:spacing w:before="74" w:after="37"/>
              <w:ind w:left="0"/>
              <w:rPr>
                <w:rFonts w:cs="Tahoma"/>
                <w:sz w:val="22"/>
                <w:szCs w:val="22"/>
              </w:rPr>
            </w:pPr>
            <w:r w:rsidRPr="00070528">
              <w:rPr>
                <w:rFonts w:cs="Tahoma"/>
                <w:sz w:val="22"/>
                <w:szCs w:val="22"/>
              </w:rPr>
              <w:t>Gồ</w:t>
            </w:r>
            <w:r w:rsidR="00726D92" w:rsidRPr="00070528">
              <w:rPr>
                <w:rFonts w:cs="Tahoma"/>
                <w:sz w:val="22"/>
                <w:szCs w:val="22"/>
              </w:rPr>
              <w:t>m các</w:t>
            </w:r>
            <w:r w:rsidRPr="00070528">
              <w:rPr>
                <w:rFonts w:cs="Tahoma"/>
                <w:sz w:val="22"/>
                <w:szCs w:val="22"/>
              </w:rPr>
              <w:t xml:space="preserve"> giá trị: </w:t>
            </w:r>
          </w:p>
          <w:p w14:paraId="1A1C666A"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Chờ phê duyệt cho mượn</w:t>
            </w:r>
          </w:p>
          <w:p w14:paraId="4E91B524" w14:textId="77777777" w:rsidR="007238D0" w:rsidRPr="00070528" w:rsidRDefault="007238D0" w:rsidP="00842577">
            <w:pPr>
              <w:pStyle w:val="ListParagraph"/>
              <w:numPr>
                <w:ilvl w:val="0"/>
                <w:numId w:val="17"/>
              </w:numPr>
              <w:spacing w:before="74" w:after="37"/>
              <w:ind w:left="446" w:hanging="223"/>
              <w:rPr>
                <w:rFonts w:cs="Tahoma"/>
                <w:sz w:val="22"/>
                <w:szCs w:val="22"/>
              </w:rPr>
            </w:pPr>
            <w:r w:rsidRPr="00070528">
              <w:rPr>
                <w:rFonts w:cs="Tahoma"/>
                <w:sz w:val="22"/>
                <w:szCs w:val="22"/>
              </w:rPr>
              <w:t>Đã phê duyệt cho mượn</w:t>
            </w:r>
          </w:p>
          <w:p w14:paraId="69963B01" w14:textId="1BC06A8B" w:rsidR="007238D0" w:rsidRPr="00070528" w:rsidRDefault="007238D0">
            <w:pPr>
              <w:pStyle w:val="ListParagraph"/>
              <w:numPr>
                <w:ilvl w:val="0"/>
                <w:numId w:val="17"/>
              </w:numPr>
              <w:spacing w:before="74" w:after="37"/>
              <w:ind w:left="446" w:hanging="223"/>
              <w:rPr>
                <w:rFonts w:cs="Tahoma"/>
                <w:sz w:val="22"/>
                <w:szCs w:val="22"/>
              </w:rPr>
            </w:pPr>
            <w:r w:rsidRPr="00070528">
              <w:rPr>
                <w:rFonts w:cs="Tahoma"/>
                <w:sz w:val="22"/>
                <w:szCs w:val="22"/>
              </w:rPr>
              <w:t>Đã từ chối cho mượn</w:t>
            </w:r>
          </w:p>
        </w:tc>
      </w:tr>
      <w:tr w:rsidR="007238D0" w:rsidRPr="00070528" w14:paraId="62A07D03" w14:textId="77777777" w:rsidTr="00842577">
        <w:tc>
          <w:tcPr>
            <w:tcW w:w="625" w:type="dxa"/>
          </w:tcPr>
          <w:p w14:paraId="370B191E"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3FCF64AC" w14:textId="77777777" w:rsidR="007238D0" w:rsidRPr="00070528" w:rsidRDefault="007238D0" w:rsidP="00842577">
            <w:pPr>
              <w:spacing w:before="74" w:after="37"/>
              <w:ind w:left="12"/>
              <w:rPr>
                <w:rFonts w:cs="Tahoma"/>
                <w:sz w:val="22"/>
                <w:szCs w:val="22"/>
              </w:rPr>
            </w:pPr>
            <w:r w:rsidRPr="00070528">
              <w:rPr>
                <w:rFonts w:cs="Tahoma"/>
                <w:sz w:val="22"/>
                <w:szCs w:val="22"/>
              </w:rPr>
              <w:t>Ngày phê duyệt</w:t>
            </w:r>
          </w:p>
        </w:tc>
        <w:tc>
          <w:tcPr>
            <w:tcW w:w="1911" w:type="dxa"/>
          </w:tcPr>
          <w:p w14:paraId="1255ECFC" w14:textId="77777777" w:rsidR="007238D0" w:rsidRPr="00070528" w:rsidRDefault="007238D0" w:rsidP="00842577">
            <w:pPr>
              <w:spacing w:before="74" w:after="37"/>
              <w:ind w:left="60"/>
              <w:rPr>
                <w:rFonts w:cs="Tahoma"/>
                <w:sz w:val="22"/>
                <w:szCs w:val="22"/>
              </w:rPr>
            </w:pPr>
            <w:r w:rsidRPr="00070528">
              <w:rPr>
                <w:rFonts w:cs="Tahoma"/>
                <w:sz w:val="22"/>
                <w:szCs w:val="22"/>
              </w:rPr>
              <w:t>Date</w:t>
            </w:r>
          </w:p>
        </w:tc>
        <w:tc>
          <w:tcPr>
            <w:tcW w:w="1401" w:type="dxa"/>
          </w:tcPr>
          <w:p w14:paraId="05713281" w14:textId="77777777" w:rsidR="007238D0" w:rsidRPr="00070528" w:rsidRDefault="007238D0" w:rsidP="00842577">
            <w:pPr>
              <w:spacing w:before="74" w:after="37"/>
              <w:ind w:left="337"/>
              <w:rPr>
                <w:rFonts w:cs="Tahoma"/>
                <w:sz w:val="22"/>
                <w:szCs w:val="22"/>
              </w:rPr>
            </w:pPr>
          </w:p>
        </w:tc>
        <w:tc>
          <w:tcPr>
            <w:tcW w:w="5200" w:type="dxa"/>
          </w:tcPr>
          <w:p w14:paraId="62AB1FC1" w14:textId="77777777" w:rsidR="007238D0" w:rsidRPr="00070528" w:rsidRDefault="007238D0" w:rsidP="00842577">
            <w:pPr>
              <w:spacing w:before="74" w:after="37"/>
              <w:ind w:left="39"/>
              <w:rPr>
                <w:rFonts w:cs="Tahoma"/>
                <w:sz w:val="22"/>
                <w:szCs w:val="22"/>
              </w:rPr>
            </w:pPr>
            <w:r w:rsidRPr="00070528">
              <w:rPr>
                <w:rFonts w:cs="Tahoma"/>
                <w:sz w:val="22"/>
                <w:szCs w:val="22"/>
              </w:rPr>
              <w:t>Hiển thị ngày được phê duyệt cho mượn/xuất trả</w:t>
            </w:r>
          </w:p>
        </w:tc>
        <w:tc>
          <w:tcPr>
            <w:tcW w:w="3182" w:type="dxa"/>
          </w:tcPr>
          <w:p w14:paraId="59EE2559" w14:textId="77777777" w:rsidR="007238D0" w:rsidRPr="00070528" w:rsidRDefault="007238D0" w:rsidP="00842577">
            <w:pPr>
              <w:spacing w:before="74" w:after="37"/>
              <w:ind w:left="0"/>
              <w:rPr>
                <w:rFonts w:cs="Tahoma"/>
                <w:sz w:val="22"/>
                <w:szCs w:val="22"/>
              </w:rPr>
            </w:pPr>
            <w:r w:rsidRPr="00070528">
              <w:rPr>
                <w:rFonts w:cs="Tahoma"/>
                <w:sz w:val="22"/>
                <w:szCs w:val="22"/>
              </w:rPr>
              <w:t>Chỉ hiển thị với những giấy tờ được phê duyệt</w:t>
            </w:r>
          </w:p>
          <w:p w14:paraId="201BB94D" w14:textId="77777777" w:rsidR="007238D0" w:rsidRPr="00070528" w:rsidRDefault="007238D0" w:rsidP="00842577">
            <w:pPr>
              <w:spacing w:before="74" w:after="37"/>
              <w:ind w:left="0"/>
              <w:rPr>
                <w:rFonts w:cs="Tahoma"/>
                <w:sz w:val="22"/>
                <w:szCs w:val="22"/>
              </w:rPr>
            </w:pPr>
            <w:r w:rsidRPr="00070528">
              <w:rPr>
                <w:rFonts w:cs="Tahoma"/>
                <w:sz w:val="22"/>
                <w:szCs w:val="22"/>
              </w:rPr>
              <w:t>Không cho sửa</w:t>
            </w:r>
          </w:p>
        </w:tc>
      </w:tr>
      <w:tr w:rsidR="007238D0" w:rsidRPr="00070528" w14:paraId="708D4BFF" w14:textId="77777777" w:rsidTr="00842577">
        <w:tc>
          <w:tcPr>
            <w:tcW w:w="625" w:type="dxa"/>
          </w:tcPr>
          <w:p w14:paraId="41E8C537" w14:textId="77777777" w:rsidR="007238D0" w:rsidRPr="00070528" w:rsidRDefault="007238D0" w:rsidP="00E3167D">
            <w:pPr>
              <w:pStyle w:val="ListParagraph"/>
              <w:numPr>
                <w:ilvl w:val="0"/>
                <w:numId w:val="77"/>
              </w:numPr>
              <w:tabs>
                <w:tab w:val="left" w:pos="223"/>
              </w:tabs>
              <w:spacing w:before="74" w:after="37"/>
              <w:ind w:left="264" w:hanging="223"/>
              <w:rPr>
                <w:rFonts w:cs="Tahoma"/>
                <w:sz w:val="22"/>
                <w:szCs w:val="22"/>
              </w:rPr>
            </w:pPr>
          </w:p>
        </w:tc>
        <w:tc>
          <w:tcPr>
            <w:tcW w:w="1784" w:type="dxa"/>
          </w:tcPr>
          <w:p w14:paraId="19E2A2C1" w14:textId="77777777" w:rsidR="007238D0" w:rsidRPr="00070528" w:rsidRDefault="007238D0" w:rsidP="00842577">
            <w:pPr>
              <w:spacing w:before="74" w:after="37"/>
              <w:ind w:left="12"/>
              <w:rPr>
                <w:rFonts w:cs="Tahoma"/>
                <w:sz w:val="22"/>
                <w:szCs w:val="22"/>
              </w:rPr>
            </w:pPr>
            <w:r w:rsidRPr="00070528">
              <w:rPr>
                <w:rFonts w:cs="Tahoma"/>
                <w:sz w:val="22"/>
                <w:szCs w:val="22"/>
              </w:rPr>
              <w:t>Lý do từ chối</w:t>
            </w:r>
          </w:p>
        </w:tc>
        <w:tc>
          <w:tcPr>
            <w:tcW w:w="1911" w:type="dxa"/>
          </w:tcPr>
          <w:p w14:paraId="268A7C70" w14:textId="77777777" w:rsidR="007238D0" w:rsidRPr="00070528" w:rsidRDefault="007238D0" w:rsidP="00842577">
            <w:pPr>
              <w:spacing w:before="74" w:after="37"/>
              <w:ind w:left="60"/>
              <w:rPr>
                <w:rFonts w:cs="Tahoma"/>
                <w:sz w:val="22"/>
                <w:szCs w:val="22"/>
              </w:rPr>
            </w:pPr>
            <w:r w:rsidRPr="00070528">
              <w:rPr>
                <w:rFonts w:cs="Tahoma"/>
                <w:sz w:val="22"/>
                <w:szCs w:val="22"/>
              </w:rPr>
              <w:t>Ký tự</w:t>
            </w:r>
          </w:p>
        </w:tc>
        <w:tc>
          <w:tcPr>
            <w:tcW w:w="1401" w:type="dxa"/>
          </w:tcPr>
          <w:p w14:paraId="29D4A29D" w14:textId="77777777" w:rsidR="007238D0" w:rsidRPr="00070528" w:rsidRDefault="007238D0" w:rsidP="00842577">
            <w:pPr>
              <w:spacing w:before="74" w:after="37"/>
              <w:ind w:left="337"/>
              <w:rPr>
                <w:rFonts w:cs="Tahoma"/>
                <w:sz w:val="22"/>
                <w:szCs w:val="22"/>
              </w:rPr>
            </w:pPr>
          </w:p>
        </w:tc>
        <w:tc>
          <w:tcPr>
            <w:tcW w:w="5200" w:type="dxa"/>
          </w:tcPr>
          <w:p w14:paraId="5D6F3747" w14:textId="77777777" w:rsidR="007238D0" w:rsidRPr="00070528" w:rsidRDefault="007238D0" w:rsidP="00842577">
            <w:pPr>
              <w:spacing w:before="74" w:after="37"/>
              <w:ind w:left="39"/>
              <w:rPr>
                <w:rFonts w:cs="Tahoma"/>
                <w:sz w:val="22"/>
                <w:szCs w:val="22"/>
              </w:rPr>
            </w:pPr>
            <w:r w:rsidRPr="00070528">
              <w:rPr>
                <w:rFonts w:cs="Tahoma"/>
                <w:sz w:val="22"/>
                <w:szCs w:val="22"/>
              </w:rPr>
              <w:t>Hiển thị lý do từ chối cho mượn/xuất trả</w:t>
            </w:r>
          </w:p>
        </w:tc>
        <w:tc>
          <w:tcPr>
            <w:tcW w:w="3182" w:type="dxa"/>
          </w:tcPr>
          <w:p w14:paraId="0EA87B42" w14:textId="77777777" w:rsidR="007238D0" w:rsidRPr="00070528" w:rsidRDefault="007238D0" w:rsidP="00842577">
            <w:pPr>
              <w:spacing w:before="74" w:after="37"/>
              <w:ind w:left="0"/>
              <w:rPr>
                <w:rFonts w:cs="Tahoma"/>
                <w:sz w:val="22"/>
                <w:szCs w:val="22"/>
              </w:rPr>
            </w:pPr>
            <w:r w:rsidRPr="00070528">
              <w:rPr>
                <w:rFonts w:cs="Tahoma"/>
                <w:sz w:val="22"/>
                <w:szCs w:val="22"/>
              </w:rPr>
              <w:t>Chỉ hiển thị với những case bị từ chối cho mượn/xuất trả</w:t>
            </w:r>
          </w:p>
        </w:tc>
      </w:tr>
    </w:tbl>
    <w:p w14:paraId="39E4D029" w14:textId="77777777" w:rsidR="007238D0" w:rsidRPr="00070528" w:rsidRDefault="007238D0" w:rsidP="007238D0">
      <w:pPr>
        <w:ind w:left="-142"/>
        <w:rPr>
          <w:noProof/>
        </w:rPr>
      </w:pPr>
    </w:p>
    <w:p w14:paraId="1A128CF0" w14:textId="77777777" w:rsidR="007238D0" w:rsidRPr="00070528" w:rsidRDefault="007238D0">
      <w:pPr>
        <w:pStyle w:val="BodyText"/>
        <w:numPr>
          <w:ilvl w:val="3"/>
          <w:numId w:val="68"/>
        </w:numPr>
        <w:ind w:left="1701" w:hanging="283"/>
        <w:outlineLvl w:val="3"/>
        <w:rPr>
          <w:sz w:val="22"/>
          <w:szCs w:val="20"/>
          <w:lang w:val="en-US" w:eastAsia="en-AU"/>
        </w:rPr>
      </w:pPr>
      <w:bookmarkStart w:id="81" w:name="_Toc522716998"/>
      <w:r w:rsidRPr="00070528">
        <w:rPr>
          <w:sz w:val="22"/>
          <w:szCs w:val="20"/>
          <w:lang w:val="en-US" w:eastAsia="en-AU"/>
        </w:rPr>
        <w:lastRenderedPageBreak/>
        <w:t>Luồng xử lý</w:t>
      </w:r>
      <w:bookmarkEnd w:id="81"/>
    </w:p>
    <w:tbl>
      <w:tblPr>
        <w:tblStyle w:val="TableGrid"/>
        <w:tblW w:w="14176" w:type="dxa"/>
        <w:tblInd w:w="-147" w:type="dxa"/>
        <w:tblLook w:val="04A0" w:firstRow="1" w:lastRow="0" w:firstColumn="1" w:lastColumn="0" w:noHBand="0" w:noVBand="1"/>
      </w:tblPr>
      <w:tblGrid>
        <w:gridCol w:w="811"/>
        <w:gridCol w:w="2741"/>
        <w:gridCol w:w="10624"/>
      </w:tblGrid>
      <w:tr w:rsidR="0082094C" w:rsidRPr="00070528" w14:paraId="178DE360" w14:textId="77777777" w:rsidTr="00842577">
        <w:trPr>
          <w:tblHeader/>
        </w:trPr>
        <w:tc>
          <w:tcPr>
            <w:tcW w:w="811" w:type="dxa"/>
            <w:shd w:val="clear" w:color="auto" w:fill="D9D9D9" w:themeFill="background1" w:themeFillShade="D9"/>
          </w:tcPr>
          <w:p w14:paraId="54B59712" w14:textId="77777777" w:rsidR="0082094C" w:rsidRPr="00070528" w:rsidRDefault="0082094C" w:rsidP="00842577">
            <w:pPr>
              <w:spacing w:before="74" w:after="37"/>
              <w:ind w:left="0"/>
              <w:jc w:val="center"/>
              <w:rPr>
                <w:rFonts w:cs="Tahoma"/>
                <w:b/>
                <w:sz w:val="22"/>
                <w:szCs w:val="22"/>
              </w:rPr>
            </w:pPr>
            <w:r w:rsidRPr="00070528">
              <w:rPr>
                <w:rFonts w:cs="Tahoma"/>
                <w:b/>
                <w:sz w:val="22"/>
                <w:szCs w:val="22"/>
              </w:rPr>
              <w:t>Bước</w:t>
            </w:r>
          </w:p>
        </w:tc>
        <w:tc>
          <w:tcPr>
            <w:tcW w:w="2741" w:type="dxa"/>
            <w:shd w:val="clear" w:color="auto" w:fill="D9D9D9" w:themeFill="background1" w:themeFillShade="D9"/>
          </w:tcPr>
          <w:p w14:paraId="55717D1B" w14:textId="77777777" w:rsidR="0082094C" w:rsidRPr="00070528" w:rsidRDefault="0082094C" w:rsidP="00842577">
            <w:pPr>
              <w:spacing w:before="74" w:after="37"/>
              <w:ind w:left="0"/>
              <w:jc w:val="center"/>
              <w:rPr>
                <w:rFonts w:cs="Tahoma"/>
                <w:b/>
                <w:sz w:val="22"/>
                <w:szCs w:val="22"/>
              </w:rPr>
            </w:pPr>
            <w:r w:rsidRPr="00070528">
              <w:rPr>
                <w:rFonts w:cs="Tahoma"/>
                <w:b/>
                <w:sz w:val="22"/>
                <w:szCs w:val="22"/>
              </w:rPr>
              <w:t>Thao tác</w:t>
            </w:r>
          </w:p>
        </w:tc>
        <w:tc>
          <w:tcPr>
            <w:tcW w:w="10624" w:type="dxa"/>
            <w:shd w:val="clear" w:color="auto" w:fill="D9D9D9" w:themeFill="background1" w:themeFillShade="D9"/>
          </w:tcPr>
          <w:p w14:paraId="17544954" w14:textId="36FD3133" w:rsidR="0082094C" w:rsidRPr="00070528" w:rsidRDefault="0082094C">
            <w:pPr>
              <w:spacing w:before="74" w:after="37"/>
              <w:ind w:left="0"/>
              <w:jc w:val="center"/>
              <w:rPr>
                <w:rFonts w:cs="Tahoma"/>
                <w:b/>
                <w:sz w:val="22"/>
                <w:szCs w:val="22"/>
              </w:rPr>
            </w:pPr>
            <w:r w:rsidRPr="00070528">
              <w:rPr>
                <w:rFonts w:cs="Tahoma"/>
                <w:b/>
                <w:sz w:val="22"/>
                <w:szCs w:val="22"/>
              </w:rPr>
              <w:t>Luồng Cavet</w:t>
            </w:r>
          </w:p>
        </w:tc>
      </w:tr>
      <w:tr w:rsidR="007238D0" w:rsidRPr="00070528" w14:paraId="7FE54B0B" w14:textId="77777777" w:rsidTr="00842577">
        <w:tc>
          <w:tcPr>
            <w:tcW w:w="811" w:type="dxa"/>
          </w:tcPr>
          <w:p w14:paraId="395894C5" w14:textId="7D178805" w:rsidR="007238D0" w:rsidRPr="00070528" w:rsidRDefault="007238D0" w:rsidP="00CB02FA">
            <w:pPr>
              <w:pStyle w:val="ListParagraph"/>
              <w:numPr>
                <w:ilvl w:val="0"/>
                <w:numId w:val="81"/>
              </w:numPr>
              <w:spacing w:before="74" w:after="37"/>
              <w:ind w:left="446" w:hanging="223"/>
              <w:rPr>
                <w:sz w:val="22"/>
              </w:rPr>
            </w:pPr>
          </w:p>
        </w:tc>
        <w:tc>
          <w:tcPr>
            <w:tcW w:w="2741" w:type="dxa"/>
          </w:tcPr>
          <w:p w14:paraId="16501A91" w14:textId="5D032980" w:rsidR="007238D0" w:rsidRPr="00070528" w:rsidRDefault="007238D0" w:rsidP="00842577">
            <w:pPr>
              <w:spacing w:before="74" w:after="37"/>
              <w:ind w:left="0"/>
              <w:rPr>
                <w:sz w:val="22"/>
              </w:rPr>
            </w:pPr>
            <w:r w:rsidRPr="00070528">
              <w:rPr>
                <w:sz w:val="22"/>
              </w:rPr>
              <w:t>Người dùng mở</w:t>
            </w:r>
            <w:r w:rsidR="006E047F" w:rsidRPr="00070528">
              <w:rPr>
                <w:sz w:val="22"/>
              </w:rPr>
              <w:t xml:space="preserve"> màn hình SC</w:t>
            </w:r>
            <w:r w:rsidR="008B2FBF" w:rsidRPr="00070528">
              <w:rPr>
                <w:sz w:val="22"/>
              </w:rPr>
              <w:t>11</w:t>
            </w:r>
          </w:p>
        </w:tc>
        <w:tc>
          <w:tcPr>
            <w:tcW w:w="10624" w:type="dxa"/>
          </w:tcPr>
          <w:p w14:paraId="791A4566" w14:textId="6489E59F" w:rsidR="007238D0" w:rsidRPr="00070528" w:rsidRDefault="008B2FBF" w:rsidP="00CB02FA">
            <w:pPr>
              <w:spacing w:before="74" w:after="37"/>
              <w:ind w:left="0"/>
              <w:rPr>
                <w:sz w:val="22"/>
              </w:rPr>
            </w:pPr>
            <w:r w:rsidRPr="00070528">
              <w:rPr>
                <w:sz w:val="22"/>
              </w:rPr>
              <w:t xml:space="preserve">Hệ thống hiển thị danh sách các Hợp đồng </w:t>
            </w:r>
            <w:r w:rsidR="006E047F" w:rsidRPr="00070528">
              <w:rPr>
                <w:sz w:val="22"/>
              </w:rPr>
              <w:t>có trạng thái “Đã phê duyệt cho mượn”</w:t>
            </w:r>
            <w:r w:rsidRPr="00070528">
              <w:rPr>
                <w:sz w:val="22"/>
              </w:rPr>
              <w:t xml:space="preserve"> theo ngày </w:t>
            </w:r>
            <w:r w:rsidR="006E047F" w:rsidRPr="00070528">
              <w:rPr>
                <w:sz w:val="22"/>
              </w:rPr>
              <w:t>phê duyệt</w:t>
            </w:r>
            <w:r w:rsidRPr="00070528">
              <w:rPr>
                <w:sz w:val="22"/>
              </w:rPr>
              <w:t xml:space="preserve"> từ</w:t>
            </w:r>
            <w:r w:rsidR="006E047F" w:rsidRPr="00070528">
              <w:rPr>
                <w:sz w:val="22"/>
              </w:rPr>
              <w:t xml:space="preserve"> xa</w:t>
            </w:r>
            <w:r w:rsidRPr="00070528">
              <w:rPr>
                <w:sz w:val="22"/>
              </w:rPr>
              <w:t xml:space="preserve"> nhất đế</w:t>
            </w:r>
            <w:r w:rsidR="006E047F" w:rsidRPr="00070528">
              <w:rPr>
                <w:sz w:val="22"/>
              </w:rPr>
              <w:t>n gần</w:t>
            </w:r>
            <w:r w:rsidRPr="00070528">
              <w:rPr>
                <w:sz w:val="22"/>
              </w:rPr>
              <w:t xml:space="preserve"> nhất. </w:t>
            </w:r>
          </w:p>
        </w:tc>
      </w:tr>
      <w:tr w:rsidR="007238D0" w:rsidRPr="00070528" w14:paraId="6C04F0B4" w14:textId="77777777" w:rsidTr="00842577">
        <w:tc>
          <w:tcPr>
            <w:tcW w:w="811" w:type="dxa"/>
          </w:tcPr>
          <w:p w14:paraId="1A7CE1E7" w14:textId="77777777" w:rsidR="007238D0" w:rsidRPr="00070528" w:rsidRDefault="007238D0" w:rsidP="00CB02FA">
            <w:pPr>
              <w:pStyle w:val="ListParagraph"/>
              <w:numPr>
                <w:ilvl w:val="0"/>
                <w:numId w:val="81"/>
              </w:numPr>
              <w:spacing w:before="74" w:after="37"/>
              <w:ind w:left="446" w:hanging="223"/>
              <w:rPr>
                <w:sz w:val="22"/>
              </w:rPr>
            </w:pPr>
          </w:p>
        </w:tc>
        <w:tc>
          <w:tcPr>
            <w:tcW w:w="2741" w:type="dxa"/>
          </w:tcPr>
          <w:p w14:paraId="43F32CF7" w14:textId="77777777" w:rsidR="007238D0" w:rsidRPr="00070528" w:rsidRDefault="007238D0" w:rsidP="00842577">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624" w:type="dxa"/>
          </w:tcPr>
          <w:p w14:paraId="6310D599" w14:textId="77777777" w:rsidR="007238D0" w:rsidRPr="00070528" w:rsidRDefault="007238D0" w:rsidP="00842577">
            <w:pPr>
              <w:spacing w:before="74" w:after="37"/>
              <w:ind w:left="0"/>
              <w:rPr>
                <w:sz w:val="22"/>
              </w:rPr>
            </w:pPr>
            <w:r w:rsidRPr="00070528">
              <w:rPr>
                <w:sz w:val="22"/>
              </w:rPr>
              <w:t>Hệ thống kiểm tra các điều kiện tìm kiếm:</w:t>
            </w:r>
          </w:p>
          <w:p w14:paraId="17DF2E91" w14:textId="77777777" w:rsidR="007238D0" w:rsidRPr="00070528" w:rsidRDefault="007238D0" w:rsidP="00842577">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680A3E4D" w14:textId="77777777" w:rsidR="007238D0" w:rsidRPr="00070528" w:rsidRDefault="007238D0" w:rsidP="00842577">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82094C" w:rsidRPr="00070528" w14:paraId="503E702C" w14:textId="77777777" w:rsidTr="00842577">
        <w:tc>
          <w:tcPr>
            <w:tcW w:w="811" w:type="dxa"/>
          </w:tcPr>
          <w:p w14:paraId="14931657" w14:textId="77777777" w:rsidR="0082094C" w:rsidRPr="00070528" w:rsidRDefault="0082094C" w:rsidP="00CB02FA">
            <w:pPr>
              <w:pStyle w:val="ListParagraph"/>
              <w:numPr>
                <w:ilvl w:val="0"/>
                <w:numId w:val="81"/>
              </w:numPr>
              <w:spacing w:before="74" w:after="37"/>
              <w:ind w:left="446" w:hanging="223"/>
              <w:rPr>
                <w:sz w:val="22"/>
              </w:rPr>
            </w:pPr>
          </w:p>
        </w:tc>
        <w:tc>
          <w:tcPr>
            <w:tcW w:w="2741" w:type="dxa"/>
          </w:tcPr>
          <w:p w14:paraId="69CCBF46" w14:textId="295907F7" w:rsidR="0082094C" w:rsidRPr="00070528" w:rsidRDefault="0082094C" w:rsidP="00842577">
            <w:pPr>
              <w:spacing w:before="74" w:after="37"/>
              <w:ind w:left="0"/>
              <w:rPr>
                <w:sz w:val="22"/>
              </w:rPr>
            </w:pPr>
            <w:r w:rsidRPr="00070528">
              <w:rPr>
                <w:sz w:val="22"/>
              </w:rPr>
              <w:t>Người dùng chọn giấy tờ cần xử lý bằng cách chọn checkbox ở đầu dòng, click “Gửi phê duyệt”</w:t>
            </w:r>
          </w:p>
          <w:p w14:paraId="6ED2DF0E" w14:textId="77777777" w:rsidR="0082094C" w:rsidRPr="00070528" w:rsidRDefault="0082094C" w:rsidP="00842577">
            <w:pPr>
              <w:spacing w:before="74" w:after="37"/>
              <w:ind w:left="0"/>
              <w:rPr>
                <w:sz w:val="22"/>
              </w:rPr>
            </w:pPr>
            <w:r w:rsidRPr="00070528">
              <w:rPr>
                <w:sz w:val="22"/>
              </w:rPr>
              <w:t xml:space="preserve">Người dùng cũng có thể chọn tất cả các dòng bằng cách check bào checkbox đầu tiên của bảng </w:t>
            </w:r>
          </w:p>
          <w:p w14:paraId="2AC41B3E" w14:textId="77777777" w:rsidR="0082094C" w:rsidRPr="00070528" w:rsidRDefault="0082094C" w:rsidP="00842577">
            <w:pPr>
              <w:spacing w:before="74" w:after="37"/>
              <w:ind w:left="0"/>
              <w:rPr>
                <w:sz w:val="22"/>
              </w:rPr>
            </w:pPr>
            <w:r w:rsidRPr="00070528">
              <w:rPr>
                <w:sz w:val="22"/>
              </w:rPr>
              <w:t>Hoặc dùng phím Shift or Control</w:t>
            </w:r>
          </w:p>
        </w:tc>
        <w:tc>
          <w:tcPr>
            <w:tcW w:w="10624" w:type="dxa"/>
          </w:tcPr>
          <w:p w14:paraId="70E5CBA0" w14:textId="2DE52D91" w:rsidR="0082094C" w:rsidRPr="00070528" w:rsidRDefault="0082094C" w:rsidP="00CD6A4B">
            <w:pPr>
              <w:spacing w:before="74" w:after="37"/>
              <w:ind w:left="0"/>
              <w:rPr>
                <w:sz w:val="22"/>
              </w:rPr>
            </w:pPr>
            <w:r w:rsidRPr="00070528">
              <w:rPr>
                <w:sz w:val="22"/>
              </w:rPr>
              <w:t>Hiển thị màn hình cho nhập email người mượn, ngày hẹn trả và phòng ban theo mẫu:</w:t>
            </w:r>
          </w:p>
          <w:p w14:paraId="13450617" w14:textId="77777777" w:rsidR="0082094C" w:rsidRPr="00070528" w:rsidRDefault="0082094C" w:rsidP="00CD6A4B">
            <w:pPr>
              <w:spacing w:before="74" w:after="37"/>
              <w:ind w:left="0"/>
              <w:rPr>
                <w:sz w:val="22"/>
              </w:rPr>
            </w:pPr>
            <w:r w:rsidRPr="00070528">
              <w:rPr>
                <w:noProof/>
              </w:rPr>
              <w:drawing>
                <wp:inline distT="0" distB="0" distL="0" distR="0" wp14:anchorId="183B691B" wp14:editId="3A3BF13F">
                  <wp:extent cx="3143250" cy="1504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3250" cy="1504950"/>
                          </a:xfrm>
                          <a:prstGeom prst="rect">
                            <a:avLst/>
                          </a:prstGeom>
                        </pic:spPr>
                      </pic:pic>
                    </a:graphicData>
                  </a:graphic>
                </wp:inline>
              </w:drawing>
            </w:r>
            <w:r w:rsidRPr="00070528">
              <w:rPr>
                <w:sz w:val="22"/>
              </w:rPr>
              <w:t xml:space="preserve"> </w:t>
            </w:r>
          </w:p>
          <w:p w14:paraId="3AC19E34" w14:textId="7134D7BB" w:rsidR="0082094C" w:rsidRPr="00070528" w:rsidRDefault="0082094C" w:rsidP="00CD6A4B">
            <w:pPr>
              <w:spacing w:before="74" w:after="37"/>
              <w:ind w:left="0"/>
              <w:rPr>
                <w:sz w:val="22"/>
              </w:rPr>
            </w:pPr>
            <w:r w:rsidRPr="00070528">
              <w:rPr>
                <w:sz w:val="22"/>
              </w:rPr>
              <w:t>Sau khi chọn Lưu, hệ thống hiển thị thông báo “Cavet đã được chuyển phê duyệt cho mượn”</w:t>
            </w:r>
          </w:p>
          <w:p w14:paraId="30DF0C14" w14:textId="77777777" w:rsidR="0082094C" w:rsidRPr="00070528" w:rsidRDefault="0082094C" w:rsidP="00CD6A4B">
            <w:pPr>
              <w:spacing w:before="74" w:after="37"/>
              <w:ind w:left="0"/>
              <w:rPr>
                <w:sz w:val="22"/>
              </w:rPr>
            </w:pPr>
            <w:r w:rsidRPr="00070528">
              <w:rPr>
                <w:sz w:val="22"/>
              </w:rPr>
              <w:t>Hệ thống chuyển các cavet đang cho mượn sang màn hình phê duyệt.</w:t>
            </w:r>
          </w:p>
          <w:p w14:paraId="2EB77CE0" w14:textId="77DF3746" w:rsidR="0082094C" w:rsidRPr="00070528" w:rsidRDefault="0082094C" w:rsidP="00842577">
            <w:pPr>
              <w:spacing w:before="74" w:after="37"/>
              <w:ind w:left="0"/>
              <w:rPr>
                <w:sz w:val="22"/>
              </w:rPr>
            </w:pPr>
            <w:r w:rsidRPr="00070528">
              <w:rPr>
                <w:sz w:val="22"/>
              </w:rPr>
              <w:t>Chuyển trạng thái Phê duyệt của các giấy tờ sang “Chờ phê duyệt cho mượn”</w:t>
            </w:r>
          </w:p>
        </w:tc>
      </w:tr>
      <w:tr w:rsidR="0082094C" w:rsidRPr="00070528" w14:paraId="629C9D89" w14:textId="77777777" w:rsidTr="00842577">
        <w:tc>
          <w:tcPr>
            <w:tcW w:w="811" w:type="dxa"/>
          </w:tcPr>
          <w:p w14:paraId="3B96C68E" w14:textId="77777777" w:rsidR="0082094C" w:rsidRPr="00070528" w:rsidRDefault="0082094C" w:rsidP="00CB02FA">
            <w:pPr>
              <w:pStyle w:val="ListParagraph"/>
              <w:numPr>
                <w:ilvl w:val="0"/>
                <w:numId w:val="81"/>
              </w:numPr>
              <w:spacing w:before="74" w:after="37"/>
              <w:ind w:left="446" w:hanging="223"/>
              <w:rPr>
                <w:sz w:val="22"/>
              </w:rPr>
            </w:pPr>
          </w:p>
        </w:tc>
        <w:tc>
          <w:tcPr>
            <w:tcW w:w="2741" w:type="dxa"/>
          </w:tcPr>
          <w:p w14:paraId="224C1785" w14:textId="77777777" w:rsidR="0082094C" w:rsidRPr="00070528" w:rsidRDefault="0082094C" w:rsidP="00842577">
            <w:pPr>
              <w:spacing w:before="74" w:after="37"/>
              <w:ind w:left="0"/>
              <w:rPr>
                <w:sz w:val="22"/>
              </w:rPr>
            </w:pPr>
            <w:r w:rsidRPr="00070528">
              <w:rPr>
                <w:sz w:val="22"/>
              </w:rPr>
              <w:t>Chọn các giấy tờ đã được phê duyệt cho mượn, người dùng click “Cho mượn”</w:t>
            </w:r>
          </w:p>
        </w:tc>
        <w:tc>
          <w:tcPr>
            <w:tcW w:w="10624" w:type="dxa"/>
          </w:tcPr>
          <w:p w14:paraId="72082017" w14:textId="77777777" w:rsidR="0082094C" w:rsidRPr="00070528" w:rsidRDefault="0082094C" w:rsidP="00842577">
            <w:pPr>
              <w:spacing w:before="74" w:after="37"/>
              <w:ind w:left="0"/>
              <w:rPr>
                <w:sz w:val="22"/>
              </w:rPr>
            </w:pPr>
            <w:r w:rsidRPr="00070528">
              <w:rPr>
                <w:sz w:val="22"/>
              </w:rPr>
              <w:t>Hệ thống chuyển trạng thái lưu kho của cavet về “Đã lưu kho_Hoàn chỉnh_Đang cho mượn” hoặc “Đã lưu kho_Cần update lỗi_Đang cho mượn”</w:t>
            </w:r>
          </w:p>
          <w:p w14:paraId="24BF86A1" w14:textId="3CC4079E" w:rsidR="0082094C" w:rsidRPr="00070528" w:rsidRDefault="0082094C" w:rsidP="00842577">
            <w:pPr>
              <w:spacing w:before="74" w:after="37"/>
              <w:ind w:left="0"/>
              <w:rPr>
                <w:sz w:val="22"/>
              </w:rPr>
            </w:pPr>
            <w:r w:rsidRPr="00070528">
              <w:rPr>
                <w:sz w:val="22"/>
              </w:rPr>
              <w:t>Hệ thống cập nhật ngày cho mượn, ngày hẹn trả = ngày cho mượn thực tế + 10</w:t>
            </w:r>
          </w:p>
        </w:tc>
      </w:tr>
      <w:tr w:rsidR="0082094C" w:rsidRPr="00070528" w14:paraId="1C310D43" w14:textId="77777777" w:rsidTr="00842577">
        <w:tc>
          <w:tcPr>
            <w:tcW w:w="811" w:type="dxa"/>
          </w:tcPr>
          <w:p w14:paraId="2D5482D0" w14:textId="77777777" w:rsidR="0082094C" w:rsidRPr="00070528" w:rsidRDefault="0082094C" w:rsidP="00CB02FA">
            <w:pPr>
              <w:pStyle w:val="ListParagraph"/>
              <w:numPr>
                <w:ilvl w:val="0"/>
                <w:numId w:val="81"/>
              </w:numPr>
              <w:spacing w:before="74" w:after="37"/>
              <w:ind w:left="446" w:hanging="223"/>
              <w:rPr>
                <w:sz w:val="22"/>
              </w:rPr>
            </w:pPr>
          </w:p>
        </w:tc>
        <w:tc>
          <w:tcPr>
            <w:tcW w:w="2741" w:type="dxa"/>
          </w:tcPr>
          <w:p w14:paraId="1E2B2A93" w14:textId="77777777" w:rsidR="0082094C" w:rsidRPr="00070528" w:rsidRDefault="0082094C" w:rsidP="00842577">
            <w:pPr>
              <w:spacing w:before="74" w:after="37"/>
              <w:ind w:left="0"/>
              <w:rPr>
                <w:sz w:val="22"/>
              </w:rPr>
            </w:pPr>
            <w:r w:rsidRPr="00070528">
              <w:rPr>
                <w:sz w:val="22"/>
              </w:rPr>
              <w:t>Người dùng click “gia hạn”</w:t>
            </w:r>
          </w:p>
        </w:tc>
        <w:tc>
          <w:tcPr>
            <w:tcW w:w="10624" w:type="dxa"/>
          </w:tcPr>
          <w:p w14:paraId="5DF322E5" w14:textId="77777777" w:rsidR="0082094C" w:rsidRPr="00070528" w:rsidRDefault="0082094C" w:rsidP="00842577">
            <w:pPr>
              <w:spacing w:before="74" w:after="37"/>
              <w:ind w:left="0"/>
              <w:rPr>
                <w:sz w:val="22"/>
              </w:rPr>
            </w:pPr>
            <w:r w:rsidRPr="00070528">
              <w:rPr>
                <w:sz w:val="22"/>
              </w:rPr>
              <w:t>Hệ thống hiển thị màn hình cho nhập ngày gia hạn trả hợp đồng đã mượn. Đồng thời, người dùng có thể sửa email của người mượn và phòng ban của người mượn.</w:t>
            </w:r>
          </w:p>
          <w:p w14:paraId="538E8AF3" w14:textId="77777777" w:rsidR="0082094C" w:rsidRPr="00070528" w:rsidRDefault="0082094C" w:rsidP="00842577">
            <w:pPr>
              <w:spacing w:before="74" w:after="37"/>
              <w:ind w:left="0"/>
              <w:rPr>
                <w:sz w:val="22"/>
              </w:rPr>
            </w:pPr>
            <w:r w:rsidRPr="00070528">
              <w:rPr>
                <w:noProof/>
              </w:rPr>
              <w:lastRenderedPageBreak/>
              <w:drawing>
                <wp:inline distT="0" distB="0" distL="0" distR="0" wp14:anchorId="7ACBEF0D" wp14:editId="7C9EAE05">
                  <wp:extent cx="3124200" cy="1457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1457325"/>
                          </a:xfrm>
                          <a:prstGeom prst="rect">
                            <a:avLst/>
                          </a:prstGeom>
                        </pic:spPr>
                      </pic:pic>
                    </a:graphicData>
                  </a:graphic>
                </wp:inline>
              </w:drawing>
            </w:r>
          </w:p>
          <w:p w14:paraId="3DDE8214" w14:textId="639CE007" w:rsidR="0082094C" w:rsidRPr="00070528" w:rsidRDefault="0082094C" w:rsidP="00842577">
            <w:pPr>
              <w:spacing w:before="74" w:after="37"/>
              <w:ind w:left="0"/>
              <w:rPr>
                <w:sz w:val="22"/>
              </w:rPr>
            </w:pPr>
            <w:r w:rsidRPr="00070528">
              <w:rPr>
                <w:sz w:val="22"/>
              </w:rPr>
              <w:t>Sau khi chọn “Lưu” hệ thống update ngày gia hạn vào hệ thống.</w:t>
            </w:r>
          </w:p>
        </w:tc>
      </w:tr>
    </w:tbl>
    <w:p w14:paraId="59F610AA" w14:textId="77777777" w:rsidR="0046664B" w:rsidRPr="00070528" w:rsidRDefault="0046664B" w:rsidP="00CB02FA"/>
    <w:p w14:paraId="5CB902CB" w14:textId="7637E917" w:rsidR="00DD30CC" w:rsidRPr="00070528" w:rsidRDefault="0059299F">
      <w:pPr>
        <w:pStyle w:val="BodyText"/>
        <w:numPr>
          <w:ilvl w:val="2"/>
          <w:numId w:val="68"/>
        </w:numPr>
        <w:spacing w:before="240"/>
        <w:ind w:left="1350"/>
        <w:outlineLvl w:val="2"/>
        <w:rPr>
          <w:i/>
          <w:sz w:val="22"/>
          <w:lang w:val="en-US" w:eastAsia="en-AU"/>
        </w:rPr>
      </w:pPr>
      <w:bookmarkStart w:id="82" w:name="_Toc522716999"/>
      <w:r w:rsidRPr="00070528">
        <w:rPr>
          <w:i/>
          <w:sz w:val="22"/>
          <w:lang w:val="en-US" w:eastAsia="en-AU"/>
        </w:rPr>
        <w:t>F12: Chức năng xuất trả Cavet</w:t>
      </w:r>
      <w:bookmarkEnd w:id="82"/>
    </w:p>
    <w:p w14:paraId="6B960D7F" w14:textId="53E77C86" w:rsidR="0059299F" w:rsidRPr="00070528" w:rsidRDefault="0059299F" w:rsidP="00CB02FA">
      <w:pPr>
        <w:pStyle w:val="BodyText"/>
        <w:numPr>
          <w:ilvl w:val="3"/>
          <w:numId w:val="68"/>
        </w:numPr>
        <w:ind w:left="1701" w:hanging="283"/>
        <w:outlineLvl w:val="3"/>
        <w:rPr>
          <w:sz w:val="22"/>
          <w:szCs w:val="20"/>
          <w:lang w:val="en-US" w:eastAsia="en-AU"/>
        </w:rPr>
      </w:pPr>
      <w:bookmarkStart w:id="83" w:name="_Toc522717000"/>
      <w:r w:rsidRPr="00070528">
        <w:rPr>
          <w:sz w:val="22"/>
          <w:szCs w:val="20"/>
          <w:lang w:val="en-US" w:eastAsia="en-AU"/>
        </w:rPr>
        <w:t>Giao diện và mô tả giao diện</w:t>
      </w:r>
      <w:bookmarkEnd w:id="83"/>
    </w:p>
    <w:p w14:paraId="72A0FF89" w14:textId="4239DFF7" w:rsidR="00842577" w:rsidRPr="00070528" w:rsidRDefault="00842577" w:rsidP="00CB02FA">
      <w:pPr>
        <w:pStyle w:val="BodyText"/>
        <w:ind w:left="0"/>
        <w:outlineLvl w:val="3"/>
        <w:rPr>
          <w:b/>
          <w:sz w:val="22"/>
          <w:szCs w:val="20"/>
          <w:lang w:val="en-US" w:eastAsia="en-AU"/>
        </w:rPr>
      </w:pPr>
      <w:bookmarkStart w:id="84" w:name="_Toc522717001"/>
      <w:r w:rsidRPr="00070528">
        <w:rPr>
          <w:b/>
          <w:sz w:val="22"/>
          <w:szCs w:val="20"/>
          <w:lang w:val="en-US" w:eastAsia="en-AU"/>
        </w:rPr>
        <w:t>SC12_Xuất trả cavet</w:t>
      </w:r>
      <w:bookmarkEnd w:id="84"/>
    </w:p>
    <w:p w14:paraId="1C24FBC4" w14:textId="6F957AC5" w:rsidR="00842577" w:rsidRPr="00070528" w:rsidRDefault="00842577" w:rsidP="00CB02FA">
      <w:pPr>
        <w:rPr>
          <w:sz w:val="22"/>
          <w:lang w:eastAsia="en-AU"/>
        </w:rPr>
      </w:pPr>
      <w:r w:rsidRPr="00070528">
        <w:rPr>
          <w:sz w:val="22"/>
          <w:lang w:eastAsia="en-AU"/>
        </w:rPr>
        <w:t>Mục đích:</w:t>
      </w:r>
    </w:p>
    <w:p w14:paraId="5493CAA8" w14:textId="522A50A8" w:rsidR="00842577" w:rsidRPr="00070528" w:rsidRDefault="00842577" w:rsidP="00CB02FA">
      <w:pPr>
        <w:pStyle w:val="ListParagraph"/>
        <w:numPr>
          <w:ilvl w:val="0"/>
          <w:numId w:val="17"/>
        </w:numPr>
        <w:rPr>
          <w:sz w:val="22"/>
          <w:lang w:eastAsia="en-AU"/>
        </w:rPr>
      </w:pPr>
      <w:r w:rsidRPr="00070528">
        <w:rPr>
          <w:sz w:val="22"/>
          <w:lang w:eastAsia="en-AU"/>
        </w:rPr>
        <w:t>Theo dõi việc xuất trả Cavet</w:t>
      </w:r>
    </w:p>
    <w:p w14:paraId="3F3EF7EC" w14:textId="4FB30EAF" w:rsidR="00842577" w:rsidRPr="00070528" w:rsidRDefault="00842577" w:rsidP="00CB02FA">
      <w:pPr>
        <w:pStyle w:val="ListParagraph"/>
        <w:numPr>
          <w:ilvl w:val="0"/>
          <w:numId w:val="17"/>
        </w:numPr>
        <w:ind w:left="709"/>
        <w:rPr>
          <w:sz w:val="22"/>
          <w:lang w:eastAsia="en-AU"/>
        </w:rPr>
      </w:pPr>
      <w:r w:rsidRPr="00070528">
        <w:rPr>
          <w:sz w:val="22"/>
          <w:lang w:eastAsia="en-AU"/>
        </w:rPr>
        <w:t>Thực hiện xuất trả</w:t>
      </w:r>
    </w:p>
    <w:p w14:paraId="7590E819" w14:textId="48803233" w:rsidR="0059299F" w:rsidRPr="00070528" w:rsidRDefault="00726D92" w:rsidP="00CB02FA">
      <w:pPr>
        <w:ind w:left="-142" w:right="-621"/>
        <w:jc w:val="center"/>
        <w:rPr>
          <w:sz w:val="22"/>
          <w:lang w:eastAsia="en-AU"/>
        </w:rPr>
      </w:pPr>
      <w:r w:rsidRPr="00070528">
        <w:rPr>
          <w:noProof/>
        </w:rPr>
        <w:lastRenderedPageBreak/>
        <w:drawing>
          <wp:inline distT="0" distB="0" distL="0" distR="0" wp14:anchorId="7912A9A3" wp14:editId="7A517087">
            <wp:extent cx="8877300" cy="2388235"/>
            <wp:effectExtent l="19050" t="19050" r="1905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877300" cy="2388235"/>
                    </a:xfrm>
                    <a:prstGeom prst="rect">
                      <a:avLst/>
                    </a:prstGeom>
                    <a:ln>
                      <a:solidFill>
                        <a:schemeClr val="tx1"/>
                      </a:solidFill>
                    </a:ln>
                  </pic:spPr>
                </pic:pic>
              </a:graphicData>
            </a:graphic>
          </wp:inline>
        </w:drawing>
      </w:r>
    </w:p>
    <w:tbl>
      <w:tblPr>
        <w:tblStyle w:val="TableGrid"/>
        <w:tblW w:w="14691" w:type="dxa"/>
        <w:tblInd w:w="-95" w:type="dxa"/>
        <w:tblLook w:val="04A0" w:firstRow="1" w:lastRow="0" w:firstColumn="1" w:lastColumn="0" w:noHBand="0" w:noVBand="1"/>
      </w:tblPr>
      <w:tblGrid>
        <w:gridCol w:w="799"/>
        <w:gridCol w:w="2268"/>
        <w:gridCol w:w="1911"/>
        <w:gridCol w:w="1401"/>
        <w:gridCol w:w="5200"/>
        <w:gridCol w:w="3112"/>
      </w:tblGrid>
      <w:tr w:rsidR="00842577" w:rsidRPr="00070528" w14:paraId="06C5358F" w14:textId="77777777" w:rsidTr="00CB02FA">
        <w:trPr>
          <w:tblHeader/>
        </w:trPr>
        <w:tc>
          <w:tcPr>
            <w:tcW w:w="799" w:type="dxa"/>
            <w:shd w:val="clear" w:color="auto" w:fill="BFBFBF" w:themeFill="background1" w:themeFillShade="BF"/>
            <w:vAlign w:val="center"/>
          </w:tcPr>
          <w:p w14:paraId="7FC96C26" w14:textId="77777777" w:rsidR="00842577" w:rsidRPr="00070528" w:rsidRDefault="00842577" w:rsidP="00842577">
            <w:pPr>
              <w:spacing w:before="74" w:after="37"/>
              <w:ind w:left="0"/>
              <w:jc w:val="center"/>
              <w:rPr>
                <w:rFonts w:cs="Tahoma"/>
                <w:b/>
                <w:sz w:val="22"/>
                <w:szCs w:val="22"/>
              </w:rPr>
            </w:pPr>
            <w:r w:rsidRPr="00070528">
              <w:rPr>
                <w:rFonts w:cs="Tahoma"/>
                <w:b/>
                <w:sz w:val="22"/>
                <w:szCs w:val="22"/>
              </w:rPr>
              <w:t>#</w:t>
            </w:r>
          </w:p>
        </w:tc>
        <w:tc>
          <w:tcPr>
            <w:tcW w:w="2268" w:type="dxa"/>
            <w:shd w:val="clear" w:color="auto" w:fill="BFBFBF" w:themeFill="background1" w:themeFillShade="BF"/>
            <w:vAlign w:val="center"/>
          </w:tcPr>
          <w:p w14:paraId="6D46DFFE" w14:textId="77777777" w:rsidR="00842577" w:rsidRPr="00070528" w:rsidRDefault="00842577" w:rsidP="00842577">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530C0C95" w14:textId="77777777" w:rsidR="00842577" w:rsidRPr="00070528" w:rsidRDefault="00842577" w:rsidP="00842577">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104B8CF8" w14:textId="77777777" w:rsidR="00842577" w:rsidRPr="00070528" w:rsidRDefault="00842577" w:rsidP="00842577">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3D6BBB98" w14:textId="77777777" w:rsidR="00842577" w:rsidRPr="00070528" w:rsidRDefault="00842577" w:rsidP="00842577">
            <w:pPr>
              <w:spacing w:before="74" w:after="37"/>
              <w:ind w:left="0"/>
              <w:jc w:val="center"/>
              <w:rPr>
                <w:rFonts w:cs="Tahoma"/>
                <w:b/>
                <w:sz w:val="22"/>
                <w:szCs w:val="22"/>
              </w:rPr>
            </w:pPr>
            <w:r w:rsidRPr="00070528">
              <w:rPr>
                <w:rFonts w:cs="Tahoma"/>
                <w:b/>
                <w:sz w:val="22"/>
                <w:szCs w:val="22"/>
              </w:rPr>
              <w:t>Mô tả</w:t>
            </w:r>
          </w:p>
        </w:tc>
        <w:tc>
          <w:tcPr>
            <w:tcW w:w="3112" w:type="dxa"/>
            <w:shd w:val="clear" w:color="auto" w:fill="BFBFBF" w:themeFill="background1" w:themeFillShade="BF"/>
            <w:vAlign w:val="center"/>
          </w:tcPr>
          <w:p w14:paraId="69088438" w14:textId="77777777" w:rsidR="00842577" w:rsidRPr="00070528" w:rsidRDefault="00842577" w:rsidP="00842577">
            <w:pPr>
              <w:spacing w:before="74" w:after="37"/>
              <w:ind w:left="0"/>
              <w:jc w:val="center"/>
              <w:rPr>
                <w:rFonts w:cs="Tahoma"/>
                <w:b/>
                <w:sz w:val="22"/>
                <w:szCs w:val="22"/>
              </w:rPr>
            </w:pPr>
            <w:r w:rsidRPr="00070528">
              <w:rPr>
                <w:rFonts w:cs="Tahoma"/>
                <w:b/>
                <w:sz w:val="22"/>
                <w:szCs w:val="22"/>
              </w:rPr>
              <w:t>Validation</w:t>
            </w:r>
          </w:p>
        </w:tc>
      </w:tr>
      <w:tr w:rsidR="00842577" w:rsidRPr="00070528" w14:paraId="7B2743DA" w14:textId="77777777" w:rsidTr="00CB02FA">
        <w:tc>
          <w:tcPr>
            <w:tcW w:w="14691" w:type="dxa"/>
            <w:gridSpan w:val="6"/>
          </w:tcPr>
          <w:p w14:paraId="56A460ED" w14:textId="77777777" w:rsidR="00842577" w:rsidRPr="00070528" w:rsidRDefault="00842577" w:rsidP="00842577">
            <w:pPr>
              <w:spacing w:before="74" w:after="37"/>
              <w:ind w:left="0"/>
              <w:rPr>
                <w:rFonts w:cs="Tahoma"/>
                <w:sz w:val="22"/>
                <w:szCs w:val="22"/>
              </w:rPr>
            </w:pPr>
            <w:r w:rsidRPr="00070528">
              <w:rPr>
                <w:rFonts w:cs="Tahoma"/>
                <w:sz w:val="22"/>
                <w:szCs w:val="22"/>
              </w:rPr>
              <w:t>Phần tìm kiếm</w:t>
            </w:r>
          </w:p>
        </w:tc>
      </w:tr>
      <w:tr w:rsidR="00842577" w:rsidRPr="00070528" w14:paraId="6A81F1EC" w14:textId="77777777" w:rsidTr="00CB02FA">
        <w:tc>
          <w:tcPr>
            <w:tcW w:w="799" w:type="dxa"/>
          </w:tcPr>
          <w:p w14:paraId="2C6307A5" w14:textId="283FB0ED" w:rsidR="00842577" w:rsidRPr="00070528" w:rsidRDefault="00842577" w:rsidP="00CB02FA">
            <w:pPr>
              <w:pStyle w:val="ListParagraph"/>
              <w:numPr>
                <w:ilvl w:val="0"/>
                <w:numId w:val="82"/>
              </w:numPr>
              <w:tabs>
                <w:tab w:val="left" w:pos="223"/>
              </w:tabs>
              <w:spacing w:before="74" w:after="37"/>
              <w:ind w:left="254" w:hanging="223"/>
              <w:rPr>
                <w:rFonts w:cs="Tahoma"/>
                <w:sz w:val="22"/>
                <w:szCs w:val="22"/>
              </w:rPr>
            </w:pPr>
          </w:p>
        </w:tc>
        <w:tc>
          <w:tcPr>
            <w:tcW w:w="2268" w:type="dxa"/>
          </w:tcPr>
          <w:p w14:paraId="6E290BBF" w14:textId="77777777" w:rsidR="00842577" w:rsidRPr="00070528" w:rsidRDefault="00842577" w:rsidP="00842577">
            <w:pPr>
              <w:spacing w:before="74" w:after="37"/>
              <w:ind w:left="12"/>
              <w:rPr>
                <w:rFonts w:cs="Tahoma"/>
                <w:sz w:val="22"/>
                <w:szCs w:val="22"/>
              </w:rPr>
            </w:pPr>
            <w:r w:rsidRPr="00070528">
              <w:rPr>
                <w:rFonts w:cs="Tahoma"/>
                <w:sz w:val="22"/>
                <w:szCs w:val="22"/>
              </w:rPr>
              <w:t>User</w:t>
            </w:r>
          </w:p>
        </w:tc>
        <w:tc>
          <w:tcPr>
            <w:tcW w:w="1911" w:type="dxa"/>
          </w:tcPr>
          <w:p w14:paraId="37B4912D"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25324FAE" w14:textId="77777777" w:rsidR="00842577" w:rsidRPr="00070528" w:rsidRDefault="00842577" w:rsidP="00842577">
            <w:pPr>
              <w:spacing w:before="74" w:after="37"/>
              <w:ind w:left="337"/>
              <w:rPr>
                <w:rFonts w:cs="Tahoma"/>
                <w:sz w:val="22"/>
                <w:szCs w:val="22"/>
              </w:rPr>
            </w:pPr>
            <w:r w:rsidRPr="00070528">
              <w:rPr>
                <w:rFonts w:cs="Tahoma"/>
                <w:sz w:val="22"/>
                <w:szCs w:val="22"/>
              </w:rPr>
              <w:t xml:space="preserve">X </w:t>
            </w:r>
          </w:p>
        </w:tc>
        <w:tc>
          <w:tcPr>
            <w:tcW w:w="5200" w:type="dxa"/>
          </w:tcPr>
          <w:p w14:paraId="16278202" w14:textId="77777777" w:rsidR="00842577" w:rsidRPr="00070528" w:rsidRDefault="00842577" w:rsidP="00842577">
            <w:pPr>
              <w:spacing w:before="74" w:after="37"/>
              <w:ind w:left="39"/>
              <w:rPr>
                <w:rFonts w:cs="Tahoma"/>
                <w:sz w:val="22"/>
                <w:szCs w:val="22"/>
              </w:rPr>
            </w:pPr>
            <w:r w:rsidRPr="00070528">
              <w:rPr>
                <w:rFonts w:cs="Tahoma"/>
                <w:sz w:val="22"/>
                <w:szCs w:val="22"/>
              </w:rPr>
              <w:t>Hiển thị tên user đang đăng nhập</w:t>
            </w:r>
          </w:p>
        </w:tc>
        <w:tc>
          <w:tcPr>
            <w:tcW w:w="3112" w:type="dxa"/>
          </w:tcPr>
          <w:p w14:paraId="04B33842"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7B1F9B72" w14:textId="77777777" w:rsidTr="00CB02FA">
        <w:tc>
          <w:tcPr>
            <w:tcW w:w="799" w:type="dxa"/>
          </w:tcPr>
          <w:p w14:paraId="162AE28C" w14:textId="06985E9C" w:rsidR="00842577" w:rsidRPr="00070528" w:rsidRDefault="00842577" w:rsidP="00CB02FA">
            <w:pPr>
              <w:pStyle w:val="ListParagraph"/>
              <w:numPr>
                <w:ilvl w:val="0"/>
                <w:numId w:val="82"/>
              </w:numPr>
              <w:tabs>
                <w:tab w:val="left" w:pos="223"/>
              </w:tabs>
              <w:spacing w:before="74" w:after="37"/>
              <w:ind w:left="254" w:hanging="223"/>
              <w:rPr>
                <w:rFonts w:cs="Tahoma"/>
                <w:sz w:val="22"/>
                <w:szCs w:val="22"/>
              </w:rPr>
            </w:pPr>
          </w:p>
        </w:tc>
        <w:tc>
          <w:tcPr>
            <w:tcW w:w="2268" w:type="dxa"/>
          </w:tcPr>
          <w:p w14:paraId="0641D959" w14:textId="77777777" w:rsidR="00842577" w:rsidRPr="00070528" w:rsidRDefault="00842577" w:rsidP="00842577">
            <w:pPr>
              <w:spacing w:before="74" w:after="37"/>
              <w:ind w:left="12"/>
              <w:rPr>
                <w:rFonts w:cs="Tahoma"/>
                <w:sz w:val="22"/>
                <w:szCs w:val="22"/>
              </w:rPr>
            </w:pPr>
            <w:r w:rsidRPr="00070528">
              <w:rPr>
                <w:rFonts w:cs="Tahoma"/>
                <w:sz w:val="22"/>
                <w:szCs w:val="22"/>
              </w:rPr>
              <w:t>Số khung</w:t>
            </w:r>
          </w:p>
        </w:tc>
        <w:tc>
          <w:tcPr>
            <w:tcW w:w="1911" w:type="dxa"/>
          </w:tcPr>
          <w:p w14:paraId="273BDF8F"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3EFC3B94" w14:textId="77777777" w:rsidR="00842577" w:rsidRPr="00070528" w:rsidRDefault="00842577" w:rsidP="00842577">
            <w:pPr>
              <w:spacing w:before="74" w:after="37"/>
              <w:ind w:left="337"/>
              <w:rPr>
                <w:rFonts w:cs="Tahoma"/>
                <w:sz w:val="22"/>
                <w:szCs w:val="22"/>
              </w:rPr>
            </w:pPr>
          </w:p>
        </w:tc>
        <w:tc>
          <w:tcPr>
            <w:tcW w:w="5200" w:type="dxa"/>
          </w:tcPr>
          <w:p w14:paraId="6D86734E" w14:textId="77777777" w:rsidR="00842577" w:rsidRPr="00070528" w:rsidRDefault="00842577" w:rsidP="00842577">
            <w:pPr>
              <w:spacing w:before="74" w:after="37"/>
              <w:ind w:left="39"/>
              <w:rPr>
                <w:rFonts w:cs="Tahoma"/>
                <w:sz w:val="22"/>
                <w:szCs w:val="22"/>
              </w:rPr>
            </w:pPr>
            <w:r w:rsidRPr="00070528">
              <w:rPr>
                <w:rFonts w:cs="Tahoma"/>
                <w:sz w:val="22"/>
                <w:szCs w:val="22"/>
              </w:rPr>
              <w:t>Cho phép nhập số khung trên cavet để tìm kiếm</w:t>
            </w:r>
          </w:p>
        </w:tc>
        <w:tc>
          <w:tcPr>
            <w:tcW w:w="3112" w:type="dxa"/>
          </w:tcPr>
          <w:p w14:paraId="5A026FAB" w14:textId="77777777" w:rsidR="00842577" w:rsidRPr="00070528" w:rsidRDefault="00842577" w:rsidP="00842577">
            <w:pPr>
              <w:spacing w:before="74" w:after="37"/>
              <w:ind w:left="0"/>
              <w:rPr>
                <w:rFonts w:cs="Tahoma"/>
                <w:sz w:val="22"/>
                <w:szCs w:val="22"/>
              </w:rPr>
            </w:pPr>
            <w:r w:rsidRPr="00070528">
              <w:rPr>
                <w:rFonts w:cs="Tahoma"/>
                <w:sz w:val="22"/>
                <w:szCs w:val="22"/>
              </w:rPr>
              <w:t>Mặc định: trắng</w:t>
            </w:r>
          </w:p>
          <w:p w14:paraId="2A82E889" w14:textId="77777777" w:rsidR="00842577" w:rsidRPr="00070528" w:rsidRDefault="00842577" w:rsidP="00842577">
            <w:pPr>
              <w:spacing w:before="74" w:after="37"/>
              <w:ind w:left="0"/>
              <w:rPr>
                <w:rFonts w:cs="Tahoma"/>
                <w:sz w:val="22"/>
                <w:szCs w:val="22"/>
              </w:rPr>
            </w:pPr>
            <w:r w:rsidRPr="00070528">
              <w:rPr>
                <w:rFonts w:cs="Tahoma"/>
                <w:sz w:val="22"/>
                <w:szCs w:val="22"/>
              </w:rPr>
              <w:t>Cho phép sửa</w:t>
            </w:r>
          </w:p>
        </w:tc>
      </w:tr>
      <w:tr w:rsidR="00842577" w:rsidRPr="00070528" w14:paraId="133E8AB7" w14:textId="77777777" w:rsidTr="00CB02FA">
        <w:tc>
          <w:tcPr>
            <w:tcW w:w="799" w:type="dxa"/>
          </w:tcPr>
          <w:p w14:paraId="069B4FCA" w14:textId="46EF5142" w:rsidR="00842577" w:rsidRPr="00070528" w:rsidRDefault="00842577" w:rsidP="00CB02FA">
            <w:pPr>
              <w:pStyle w:val="ListParagraph"/>
              <w:numPr>
                <w:ilvl w:val="0"/>
                <w:numId w:val="82"/>
              </w:numPr>
              <w:tabs>
                <w:tab w:val="left" w:pos="223"/>
              </w:tabs>
              <w:spacing w:before="74" w:after="37"/>
              <w:ind w:left="254" w:hanging="223"/>
              <w:rPr>
                <w:rFonts w:cs="Tahoma"/>
                <w:sz w:val="22"/>
                <w:szCs w:val="22"/>
              </w:rPr>
            </w:pPr>
          </w:p>
        </w:tc>
        <w:tc>
          <w:tcPr>
            <w:tcW w:w="2268" w:type="dxa"/>
          </w:tcPr>
          <w:p w14:paraId="0F50B71A" w14:textId="77777777" w:rsidR="00842577" w:rsidRPr="00070528" w:rsidRDefault="00842577" w:rsidP="00842577">
            <w:pPr>
              <w:spacing w:before="74" w:after="37"/>
              <w:ind w:left="12"/>
              <w:rPr>
                <w:rFonts w:cs="Tahoma"/>
                <w:sz w:val="22"/>
                <w:szCs w:val="22"/>
              </w:rPr>
            </w:pPr>
            <w:r w:rsidRPr="00070528">
              <w:rPr>
                <w:rFonts w:cs="Tahoma"/>
                <w:sz w:val="22"/>
                <w:szCs w:val="22"/>
              </w:rPr>
              <w:t>Loại giấy tờ</w:t>
            </w:r>
          </w:p>
        </w:tc>
        <w:tc>
          <w:tcPr>
            <w:tcW w:w="1911" w:type="dxa"/>
          </w:tcPr>
          <w:p w14:paraId="268D1532" w14:textId="77777777" w:rsidR="00842577" w:rsidRPr="00070528" w:rsidRDefault="00842577" w:rsidP="00842577">
            <w:pPr>
              <w:spacing w:before="74" w:after="37"/>
              <w:ind w:left="60"/>
              <w:rPr>
                <w:rFonts w:cs="Tahoma"/>
                <w:sz w:val="22"/>
                <w:szCs w:val="22"/>
              </w:rPr>
            </w:pPr>
            <w:r w:rsidRPr="00070528">
              <w:rPr>
                <w:rFonts w:cs="Tahoma"/>
                <w:sz w:val="22"/>
                <w:szCs w:val="22"/>
              </w:rPr>
              <w:t>Dropdownlist</w:t>
            </w:r>
          </w:p>
        </w:tc>
        <w:tc>
          <w:tcPr>
            <w:tcW w:w="1401" w:type="dxa"/>
          </w:tcPr>
          <w:p w14:paraId="0D72F436" w14:textId="77777777" w:rsidR="00842577" w:rsidRPr="00070528" w:rsidRDefault="00842577" w:rsidP="00842577">
            <w:pPr>
              <w:spacing w:before="74" w:after="37"/>
              <w:ind w:left="337"/>
              <w:rPr>
                <w:rFonts w:cs="Tahoma"/>
                <w:sz w:val="22"/>
                <w:szCs w:val="22"/>
              </w:rPr>
            </w:pPr>
          </w:p>
        </w:tc>
        <w:tc>
          <w:tcPr>
            <w:tcW w:w="5200" w:type="dxa"/>
          </w:tcPr>
          <w:p w14:paraId="0E0F7551" w14:textId="77777777" w:rsidR="00842577" w:rsidRPr="00070528" w:rsidRDefault="00842577" w:rsidP="00842577">
            <w:pPr>
              <w:spacing w:before="74" w:after="37"/>
              <w:ind w:left="39"/>
              <w:rPr>
                <w:rFonts w:cs="Tahoma"/>
                <w:sz w:val="22"/>
                <w:szCs w:val="22"/>
              </w:rPr>
            </w:pPr>
            <w:r w:rsidRPr="00070528">
              <w:rPr>
                <w:rFonts w:cs="Tahoma"/>
                <w:sz w:val="22"/>
                <w:szCs w:val="22"/>
              </w:rPr>
              <w:t>Cho phép chọn loại giấy tờ để tìm kiếm</w:t>
            </w:r>
          </w:p>
        </w:tc>
        <w:tc>
          <w:tcPr>
            <w:tcW w:w="3112" w:type="dxa"/>
          </w:tcPr>
          <w:p w14:paraId="021452A9" w14:textId="77777777" w:rsidR="00842577" w:rsidRPr="00070528" w:rsidRDefault="00842577" w:rsidP="00842577">
            <w:pPr>
              <w:spacing w:before="74" w:after="37"/>
              <w:ind w:left="0"/>
              <w:rPr>
                <w:rFonts w:cs="Tahoma"/>
                <w:sz w:val="22"/>
                <w:szCs w:val="22"/>
              </w:rPr>
            </w:pPr>
            <w:r w:rsidRPr="00070528">
              <w:rPr>
                <w:rFonts w:cs="Tahoma"/>
                <w:sz w:val="22"/>
                <w:szCs w:val="22"/>
              </w:rPr>
              <w:t>Mặc định: tất cả</w:t>
            </w:r>
          </w:p>
          <w:p w14:paraId="60B3D3A4" w14:textId="77777777" w:rsidR="00842577" w:rsidRPr="00070528" w:rsidRDefault="00842577" w:rsidP="00842577">
            <w:pPr>
              <w:spacing w:before="74" w:after="37"/>
              <w:ind w:left="0"/>
              <w:rPr>
                <w:rFonts w:cs="Tahoma"/>
                <w:sz w:val="22"/>
                <w:szCs w:val="22"/>
              </w:rPr>
            </w:pPr>
            <w:r w:rsidRPr="00070528">
              <w:rPr>
                <w:rFonts w:cs="Tahoma"/>
                <w:sz w:val="22"/>
                <w:szCs w:val="22"/>
              </w:rPr>
              <w:t>Cho phép chọn trong list:</w:t>
            </w:r>
          </w:p>
          <w:p w14:paraId="6DCB27E6" w14:textId="77777777" w:rsidR="00842577" w:rsidRPr="00070528" w:rsidRDefault="00842577"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25C693EC" w14:textId="77777777" w:rsidR="00842577" w:rsidRPr="00070528" w:rsidRDefault="00842577"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Cavet</w:t>
            </w:r>
          </w:p>
          <w:p w14:paraId="4E2597D4"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Thư cảm ơn</w:t>
            </w:r>
          </w:p>
        </w:tc>
      </w:tr>
      <w:tr w:rsidR="00842577" w:rsidRPr="00070528" w14:paraId="2756AD1A" w14:textId="77777777" w:rsidTr="00CB02FA">
        <w:tc>
          <w:tcPr>
            <w:tcW w:w="799" w:type="dxa"/>
          </w:tcPr>
          <w:p w14:paraId="4BAB8993"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0EC9AA71" w14:textId="77777777" w:rsidR="00842577" w:rsidRPr="00070528" w:rsidRDefault="00842577" w:rsidP="00842577">
            <w:pPr>
              <w:spacing w:before="74" w:after="37"/>
              <w:ind w:left="12"/>
              <w:rPr>
                <w:rFonts w:cs="Tahoma"/>
                <w:sz w:val="22"/>
                <w:szCs w:val="22"/>
              </w:rPr>
            </w:pPr>
            <w:r w:rsidRPr="00070528">
              <w:rPr>
                <w:rFonts w:cs="Tahoma"/>
                <w:sz w:val="22"/>
                <w:szCs w:val="22"/>
              </w:rPr>
              <w:t>Số hợp đồng</w:t>
            </w:r>
          </w:p>
        </w:tc>
        <w:tc>
          <w:tcPr>
            <w:tcW w:w="1911" w:type="dxa"/>
          </w:tcPr>
          <w:p w14:paraId="699C62F3"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2F8D036F" w14:textId="77777777" w:rsidR="00842577" w:rsidRPr="00070528" w:rsidRDefault="00842577" w:rsidP="00842577">
            <w:pPr>
              <w:spacing w:before="74" w:after="37"/>
              <w:ind w:left="337"/>
              <w:rPr>
                <w:rFonts w:cs="Tahoma"/>
                <w:sz w:val="22"/>
                <w:szCs w:val="22"/>
              </w:rPr>
            </w:pPr>
          </w:p>
        </w:tc>
        <w:tc>
          <w:tcPr>
            <w:tcW w:w="5200" w:type="dxa"/>
          </w:tcPr>
          <w:p w14:paraId="4FC9762A" w14:textId="77777777" w:rsidR="00842577" w:rsidRPr="00070528" w:rsidRDefault="00842577" w:rsidP="00842577">
            <w:pPr>
              <w:spacing w:before="74" w:after="37"/>
              <w:ind w:left="39"/>
              <w:rPr>
                <w:rFonts w:cs="Tahoma"/>
                <w:sz w:val="22"/>
                <w:szCs w:val="22"/>
              </w:rPr>
            </w:pPr>
            <w:r w:rsidRPr="00070528">
              <w:rPr>
                <w:rFonts w:cs="Tahoma"/>
                <w:sz w:val="22"/>
                <w:szCs w:val="22"/>
              </w:rPr>
              <w:t>Cho phép nhập số hợp đồng cần tìm</w:t>
            </w:r>
          </w:p>
        </w:tc>
        <w:tc>
          <w:tcPr>
            <w:tcW w:w="3112" w:type="dxa"/>
          </w:tcPr>
          <w:p w14:paraId="7EC715FA" w14:textId="77777777" w:rsidR="00842577" w:rsidRPr="00070528" w:rsidRDefault="00842577" w:rsidP="00842577">
            <w:pPr>
              <w:spacing w:before="74" w:after="37"/>
              <w:ind w:left="0"/>
              <w:rPr>
                <w:rFonts w:cs="Tahoma"/>
                <w:sz w:val="22"/>
                <w:szCs w:val="22"/>
              </w:rPr>
            </w:pPr>
            <w:r w:rsidRPr="00070528">
              <w:rPr>
                <w:rFonts w:cs="Tahoma"/>
                <w:sz w:val="22"/>
                <w:szCs w:val="22"/>
              </w:rPr>
              <w:t xml:space="preserve">Mặc đinh: trắng </w:t>
            </w:r>
          </w:p>
          <w:p w14:paraId="36A3072A" w14:textId="77777777" w:rsidR="00842577" w:rsidRPr="00070528" w:rsidRDefault="00842577" w:rsidP="00842577">
            <w:pPr>
              <w:spacing w:before="74" w:after="37"/>
              <w:ind w:left="0"/>
              <w:rPr>
                <w:rFonts w:cs="Tahoma"/>
                <w:sz w:val="22"/>
                <w:szCs w:val="22"/>
              </w:rPr>
            </w:pPr>
            <w:r w:rsidRPr="00070528">
              <w:rPr>
                <w:rFonts w:cs="Tahoma"/>
                <w:sz w:val="22"/>
                <w:szCs w:val="22"/>
              </w:rPr>
              <w:t>Cho phép sửa</w:t>
            </w:r>
          </w:p>
        </w:tc>
      </w:tr>
      <w:tr w:rsidR="00842577" w:rsidRPr="00070528" w14:paraId="1DDE8804" w14:textId="77777777" w:rsidTr="00CB02FA">
        <w:tc>
          <w:tcPr>
            <w:tcW w:w="799" w:type="dxa"/>
          </w:tcPr>
          <w:p w14:paraId="433B85ED"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D8DB9E0" w14:textId="77777777" w:rsidR="00842577" w:rsidRPr="00070528" w:rsidRDefault="00842577" w:rsidP="00842577">
            <w:pPr>
              <w:spacing w:before="74" w:after="37"/>
              <w:ind w:left="12"/>
              <w:rPr>
                <w:rFonts w:cs="Tahoma"/>
                <w:sz w:val="22"/>
                <w:szCs w:val="22"/>
              </w:rPr>
            </w:pPr>
            <w:r w:rsidRPr="00070528">
              <w:rPr>
                <w:rFonts w:cs="Tahoma"/>
                <w:sz w:val="22"/>
                <w:szCs w:val="22"/>
              </w:rPr>
              <w:t>Số máy</w:t>
            </w:r>
          </w:p>
        </w:tc>
        <w:tc>
          <w:tcPr>
            <w:tcW w:w="1911" w:type="dxa"/>
          </w:tcPr>
          <w:p w14:paraId="2120ABFB"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7D727B58" w14:textId="77777777" w:rsidR="00842577" w:rsidRPr="00070528" w:rsidRDefault="00842577" w:rsidP="00842577">
            <w:pPr>
              <w:spacing w:before="74" w:after="37"/>
              <w:ind w:left="337"/>
              <w:rPr>
                <w:rFonts w:cs="Tahoma"/>
                <w:sz w:val="22"/>
                <w:szCs w:val="22"/>
              </w:rPr>
            </w:pPr>
          </w:p>
        </w:tc>
        <w:tc>
          <w:tcPr>
            <w:tcW w:w="5200" w:type="dxa"/>
          </w:tcPr>
          <w:p w14:paraId="2BF2E3E5" w14:textId="77777777" w:rsidR="00842577" w:rsidRPr="00070528" w:rsidRDefault="00842577" w:rsidP="00842577">
            <w:pPr>
              <w:spacing w:before="74" w:after="37"/>
              <w:ind w:left="39"/>
              <w:rPr>
                <w:rFonts w:cs="Tahoma"/>
                <w:sz w:val="22"/>
                <w:szCs w:val="22"/>
              </w:rPr>
            </w:pPr>
            <w:r w:rsidRPr="00070528">
              <w:rPr>
                <w:rFonts w:cs="Tahoma"/>
                <w:sz w:val="22"/>
                <w:szCs w:val="22"/>
              </w:rPr>
              <w:t>Cho phép nhập số máy trên Cavet để tìm kiếm</w:t>
            </w:r>
          </w:p>
        </w:tc>
        <w:tc>
          <w:tcPr>
            <w:tcW w:w="3112" w:type="dxa"/>
          </w:tcPr>
          <w:p w14:paraId="201D84A9" w14:textId="77777777" w:rsidR="00842577" w:rsidRPr="00070528" w:rsidRDefault="00842577" w:rsidP="00842577">
            <w:pPr>
              <w:spacing w:before="74" w:after="37"/>
              <w:ind w:left="0"/>
              <w:rPr>
                <w:rFonts w:cs="Tahoma"/>
                <w:sz w:val="22"/>
                <w:szCs w:val="22"/>
              </w:rPr>
            </w:pPr>
            <w:r w:rsidRPr="00070528">
              <w:rPr>
                <w:rFonts w:cs="Tahoma"/>
                <w:sz w:val="22"/>
                <w:szCs w:val="22"/>
              </w:rPr>
              <w:t>Mặc định: trắng</w:t>
            </w:r>
          </w:p>
          <w:p w14:paraId="27771147" w14:textId="77777777" w:rsidR="00842577" w:rsidRPr="00070528" w:rsidRDefault="00842577" w:rsidP="00842577">
            <w:pPr>
              <w:spacing w:before="74" w:after="37"/>
              <w:ind w:left="0"/>
              <w:rPr>
                <w:rFonts w:cs="Tahoma"/>
                <w:sz w:val="22"/>
                <w:szCs w:val="22"/>
              </w:rPr>
            </w:pPr>
            <w:r w:rsidRPr="00070528">
              <w:rPr>
                <w:rFonts w:cs="Tahoma"/>
                <w:sz w:val="22"/>
                <w:szCs w:val="22"/>
              </w:rPr>
              <w:t>Cho phép sửa</w:t>
            </w:r>
          </w:p>
        </w:tc>
      </w:tr>
      <w:tr w:rsidR="00842577" w:rsidRPr="00070528" w14:paraId="012D393A" w14:textId="77777777" w:rsidTr="00CB02FA">
        <w:tc>
          <w:tcPr>
            <w:tcW w:w="799" w:type="dxa"/>
          </w:tcPr>
          <w:p w14:paraId="7D14D645"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236D0696" w14:textId="77777777" w:rsidR="00842577" w:rsidRPr="00070528" w:rsidRDefault="00842577" w:rsidP="00842577">
            <w:pPr>
              <w:spacing w:before="74" w:after="37"/>
              <w:ind w:left="12"/>
              <w:rPr>
                <w:rFonts w:cs="Tahoma"/>
                <w:sz w:val="22"/>
                <w:szCs w:val="22"/>
              </w:rPr>
            </w:pPr>
            <w:r w:rsidRPr="00070528">
              <w:rPr>
                <w:rFonts w:cs="Tahoma"/>
                <w:sz w:val="22"/>
                <w:szCs w:val="22"/>
              </w:rPr>
              <w:t>Trạng thái lưu kho</w:t>
            </w:r>
          </w:p>
        </w:tc>
        <w:tc>
          <w:tcPr>
            <w:tcW w:w="1911" w:type="dxa"/>
          </w:tcPr>
          <w:p w14:paraId="28A2632A" w14:textId="77777777" w:rsidR="00842577" w:rsidRPr="00070528" w:rsidRDefault="00842577" w:rsidP="00842577">
            <w:pPr>
              <w:spacing w:before="74" w:after="37"/>
              <w:ind w:left="60"/>
              <w:rPr>
                <w:rFonts w:cs="Tahoma"/>
                <w:sz w:val="22"/>
                <w:szCs w:val="22"/>
              </w:rPr>
            </w:pPr>
            <w:r w:rsidRPr="00070528">
              <w:rPr>
                <w:rFonts w:cs="Tahoma"/>
                <w:sz w:val="22"/>
                <w:szCs w:val="22"/>
              </w:rPr>
              <w:t>Dropdownlist</w:t>
            </w:r>
          </w:p>
        </w:tc>
        <w:tc>
          <w:tcPr>
            <w:tcW w:w="1401" w:type="dxa"/>
          </w:tcPr>
          <w:p w14:paraId="78C2FE59" w14:textId="77777777" w:rsidR="00842577" w:rsidRPr="00070528" w:rsidRDefault="00842577" w:rsidP="00842577">
            <w:pPr>
              <w:spacing w:before="74" w:after="37"/>
              <w:ind w:left="337"/>
              <w:rPr>
                <w:rFonts w:cs="Tahoma"/>
                <w:sz w:val="22"/>
                <w:szCs w:val="22"/>
              </w:rPr>
            </w:pPr>
          </w:p>
        </w:tc>
        <w:tc>
          <w:tcPr>
            <w:tcW w:w="5200" w:type="dxa"/>
          </w:tcPr>
          <w:p w14:paraId="6BA49018" w14:textId="77777777" w:rsidR="00842577" w:rsidRPr="00070528" w:rsidRDefault="00842577" w:rsidP="00842577">
            <w:pPr>
              <w:spacing w:before="74" w:after="37"/>
              <w:ind w:left="39"/>
              <w:rPr>
                <w:rFonts w:cs="Tahoma"/>
                <w:sz w:val="22"/>
                <w:szCs w:val="22"/>
              </w:rPr>
            </w:pPr>
            <w:r w:rsidRPr="00070528">
              <w:rPr>
                <w:rFonts w:cs="Tahoma"/>
                <w:sz w:val="22"/>
                <w:szCs w:val="22"/>
              </w:rPr>
              <w:t>Cho phép chọn trạng thái của giấy tờ để tìm kiếm</w:t>
            </w:r>
          </w:p>
        </w:tc>
        <w:tc>
          <w:tcPr>
            <w:tcW w:w="3112" w:type="dxa"/>
          </w:tcPr>
          <w:p w14:paraId="2338DAFD" w14:textId="77777777" w:rsidR="00842577" w:rsidRPr="00070528" w:rsidRDefault="00842577" w:rsidP="00842577">
            <w:pPr>
              <w:spacing w:before="74" w:after="37"/>
              <w:ind w:left="0"/>
              <w:rPr>
                <w:rFonts w:cs="Tahoma"/>
                <w:sz w:val="22"/>
                <w:szCs w:val="22"/>
              </w:rPr>
            </w:pPr>
            <w:r w:rsidRPr="00070528">
              <w:rPr>
                <w:rFonts w:cs="Tahoma"/>
                <w:sz w:val="22"/>
                <w:szCs w:val="22"/>
              </w:rPr>
              <w:t>Mặc định: Trắng</w:t>
            </w:r>
          </w:p>
          <w:p w14:paraId="5735CF89" w14:textId="77777777" w:rsidR="00842577" w:rsidRPr="00070528" w:rsidRDefault="00842577" w:rsidP="00842577">
            <w:pPr>
              <w:spacing w:before="74" w:after="37"/>
              <w:ind w:left="0"/>
              <w:rPr>
                <w:rFonts w:cs="Tahoma"/>
                <w:sz w:val="22"/>
                <w:szCs w:val="22"/>
              </w:rPr>
            </w:pPr>
            <w:r w:rsidRPr="00070528">
              <w:rPr>
                <w:rFonts w:cs="Tahoma"/>
                <w:sz w:val="22"/>
                <w:szCs w:val="22"/>
              </w:rPr>
              <w:lastRenderedPageBreak/>
              <w:t>Cho phép chọn trong list gồm:</w:t>
            </w:r>
          </w:p>
          <w:p w14:paraId="46679A61"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0F9A4C64"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w:t>
            </w:r>
          </w:p>
          <w:p w14:paraId="2D7140F1"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w:t>
            </w:r>
          </w:p>
          <w:p w14:paraId="6CD52242"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kho_Cần update lỗi_Đang cho mượn</w:t>
            </w:r>
          </w:p>
          <w:p w14:paraId="47902D78"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Đã lưu kho_Hoàn chỉnh_Đang cho mượn</w:t>
            </w:r>
          </w:p>
        </w:tc>
      </w:tr>
      <w:tr w:rsidR="00842577" w:rsidRPr="00070528" w14:paraId="3140EEAE" w14:textId="77777777" w:rsidTr="00CB02FA">
        <w:tc>
          <w:tcPr>
            <w:tcW w:w="799" w:type="dxa"/>
          </w:tcPr>
          <w:p w14:paraId="23A7B2B2" w14:textId="77777777" w:rsidR="00842577" w:rsidRPr="00070528" w:rsidRDefault="00842577" w:rsidP="00842577">
            <w:pPr>
              <w:pStyle w:val="ListParagraph"/>
              <w:numPr>
                <w:ilvl w:val="0"/>
                <w:numId w:val="82"/>
              </w:numPr>
              <w:tabs>
                <w:tab w:val="left" w:pos="223"/>
              </w:tabs>
              <w:spacing w:before="74" w:after="37"/>
              <w:ind w:left="264" w:hanging="223"/>
              <w:rPr>
                <w:rFonts w:cs="Tahoma"/>
                <w:sz w:val="22"/>
                <w:szCs w:val="22"/>
              </w:rPr>
            </w:pPr>
          </w:p>
        </w:tc>
        <w:tc>
          <w:tcPr>
            <w:tcW w:w="2268" w:type="dxa"/>
          </w:tcPr>
          <w:p w14:paraId="737F1860" w14:textId="77777777" w:rsidR="00842577" w:rsidRPr="00070528" w:rsidRDefault="00842577" w:rsidP="00842577">
            <w:pPr>
              <w:spacing w:before="74" w:after="37"/>
              <w:ind w:left="12"/>
              <w:rPr>
                <w:rFonts w:cs="Tahoma"/>
                <w:sz w:val="22"/>
                <w:szCs w:val="22"/>
              </w:rPr>
            </w:pPr>
            <w:r w:rsidRPr="00070528">
              <w:rPr>
                <w:rFonts w:cs="Tahoma"/>
                <w:sz w:val="22"/>
                <w:szCs w:val="22"/>
              </w:rPr>
              <w:t>Trạng thái phê duyệt</w:t>
            </w:r>
          </w:p>
        </w:tc>
        <w:tc>
          <w:tcPr>
            <w:tcW w:w="1911" w:type="dxa"/>
          </w:tcPr>
          <w:p w14:paraId="6DD7002D" w14:textId="77777777" w:rsidR="00842577" w:rsidRPr="00070528" w:rsidRDefault="00842577" w:rsidP="00842577">
            <w:pPr>
              <w:spacing w:before="74" w:after="37"/>
              <w:ind w:left="60"/>
              <w:rPr>
                <w:rFonts w:cs="Tahoma"/>
                <w:sz w:val="22"/>
                <w:szCs w:val="22"/>
              </w:rPr>
            </w:pPr>
            <w:r w:rsidRPr="00070528">
              <w:rPr>
                <w:rFonts w:cs="Tahoma"/>
                <w:sz w:val="22"/>
                <w:szCs w:val="22"/>
              </w:rPr>
              <w:t>Dropdownlist</w:t>
            </w:r>
          </w:p>
        </w:tc>
        <w:tc>
          <w:tcPr>
            <w:tcW w:w="1401" w:type="dxa"/>
          </w:tcPr>
          <w:p w14:paraId="6C2EAE5D" w14:textId="77777777" w:rsidR="00842577" w:rsidRPr="00070528" w:rsidRDefault="00842577" w:rsidP="00842577">
            <w:pPr>
              <w:spacing w:before="74" w:after="37"/>
              <w:ind w:left="337"/>
              <w:rPr>
                <w:rFonts w:cs="Tahoma"/>
                <w:sz w:val="22"/>
                <w:szCs w:val="22"/>
              </w:rPr>
            </w:pPr>
          </w:p>
        </w:tc>
        <w:tc>
          <w:tcPr>
            <w:tcW w:w="5200" w:type="dxa"/>
          </w:tcPr>
          <w:p w14:paraId="55E414E7" w14:textId="77777777" w:rsidR="00842577" w:rsidRPr="00070528" w:rsidRDefault="00842577" w:rsidP="00842577">
            <w:pPr>
              <w:spacing w:before="74" w:after="37"/>
              <w:ind w:left="39"/>
              <w:rPr>
                <w:rFonts w:cs="Tahoma"/>
                <w:sz w:val="22"/>
                <w:szCs w:val="22"/>
              </w:rPr>
            </w:pPr>
            <w:r w:rsidRPr="00070528">
              <w:rPr>
                <w:rFonts w:cs="Tahoma"/>
                <w:sz w:val="22"/>
                <w:szCs w:val="22"/>
              </w:rPr>
              <w:t>Cho phép chọn trạng thái phê duyệt để tìm kiếm</w:t>
            </w:r>
          </w:p>
        </w:tc>
        <w:tc>
          <w:tcPr>
            <w:tcW w:w="3112" w:type="dxa"/>
          </w:tcPr>
          <w:p w14:paraId="2A02CA25" w14:textId="77777777" w:rsidR="00842577" w:rsidRPr="00070528" w:rsidRDefault="00842577" w:rsidP="00842577">
            <w:pPr>
              <w:spacing w:before="74" w:after="37"/>
              <w:ind w:left="0"/>
              <w:rPr>
                <w:rFonts w:cs="Tahoma"/>
                <w:sz w:val="22"/>
                <w:szCs w:val="22"/>
              </w:rPr>
            </w:pPr>
            <w:r w:rsidRPr="00070528">
              <w:rPr>
                <w:rFonts w:cs="Tahoma"/>
                <w:sz w:val="22"/>
                <w:szCs w:val="22"/>
              </w:rPr>
              <w:t>Mặc định: trắng</w:t>
            </w:r>
          </w:p>
          <w:p w14:paraId="4811BA51" w14:textId="77777777" w:rsidR="00842577" w:rsidRPr="00070528" w:rsidRDefault="00842577" w:rsidP="00842577">
            <w:pPr>
              <w:spacing w:before="74" w:after="37"/>
              <w:ind w:left="0"/>
              <w:rPr>
                <w:rFonts w:cs="Tahoma"/>
                <w:sz w:val="22"/>
                <w:szCs w:val="22"/>
              </w:rPr>
            </w:pPr>
            <w:r w:rsidRPr="00070528">
              <w:rPr>
                <w:rFonts w:cs="Tahoma"/>
                <w:sz w:val="22"/>
                <w:szCs w:val="22"/>
              </w:rPr>
              <w:t>Cho phép chọn trong list gồm:</w:t>
            </w:r>
          </w:p>
          <w:p w14:paraId="6B259D33"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Trắng</w:t>
            </w:r>
          </w:p>
          <w:p w14:paraId="1D0C9D53"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Tất cả</w:t>
            </w:r>
          </w:p>
          <w:p w14:paraId="62DC23A1"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Chờ phê duyệt xuất trả</w:t>
            </w:r>
          </w:p>
          <w:p w14:paraId="27E5FEEF" w14:textId="77777777" w:rsidR="00842577" w:rsidRPr="00070528" w:rsidRDefault="00842577">
            <w:pPr>
              <w:pStyle w:val="ListParagraph"/>
              <w:numPr>
                <w:ilvl w:val="0"/>
                <w:numId w:val="17"/>
              </w:numPr>
              <w:spacing w:before="74" w:after="37"/>
              <w:ind w:left="446" w:hanging="223"/>
              <w:rPr>
                <w:rFonts w:cs="Tahoma"/>
                <w:sz w:val="22"/>
                <w:szCs w:val="22"/>
              </w:rPr>
            </w:pPr>
            <w:r w:rsidRPr="00070528">
              <w:rPr>
                <w:rFonts w:cs="Tahoma"/>
                <w:sz w:val="22"/>
                <w:szCs w:val="22"/>
              </w:rPr>
              <w:t>Đã phê duyệt xuất trả</w:t>
            </w:r>
          </w:p>
          <w:p w14:paraId="38E7D771" w14:textId="21BA128F" w:rsidR="00E17240" w:rsidRPr="00070528" w:rsidRDefault="00E17240">
            <w:pPr>
              <w:pStyle w:val="ListParagraph"/>
              <w:numPr>
                <w:ilvl w:val="0"/>
                <w:numId w:val="17"/>
              </w:numPr>
              <w:spacing w:before="74" w:after="37"/>
              <w:ind w:left="446" w:hanging="223"/>
              <w:rPr>
                <w:rFonts w:cs="Tahoma"/>
                <w:sz w:val="22"/>
                <w:szCs w:val="22"/>
              </w:rPr>
            </w:pPr>
            <w:r w:rsidRPr="00070528">
              <w:rPr>
                <w:rFonts w:cs="Tahoma"/>
                <w:sz w:val="22"/>
                <w:szCs w:val="22"/>
              </w:rPr>
              <w:t>Đã từ chối xuất trả</w:t>
            </w:r>
          </w:p>
        </w:tc>
      </w:tr>
      <w:tr w:rsidR="00842577" w:rsidRPr="00070528" w14:paraId="4B527EA1" w14:textId="77777777" w:rsidTr="00CB02FA">
        <w:tc>
          <w:tcPr>
            <w:tcW w:w="799" w:type="dxa"/>
          </w:tcPr>
          <w:p w14:paraId="2E94A7BF"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17F40B5A" w14:textId="77777777" w:rsidR="00842577" w:rsidRPr="00070528" w:rsidRDefault="00842577" w:rsidP="00842577">
            <w:pPr>
              <w:spacing w:before="74" w:after="37"/>
              <w:ind w:left="12"/>
              <w:rPr>
                <w:rFonts w:cs="Tahoma"/>
                <w:sz w:val="22"/>
                <w:szCs w:val="22"/>
              </w:rPr>
            </w:pPr>
            <w:r w:rsidRPr="00070528">
              <w:rPr>
                <w:rFonts w:cs="Tahoma"/>
                <w:sz w:val="22"/>
                <w:szCs w:val="22"/>
              </w:rPr>
              <w:t>Ngày phê duyệt</w:t>
            </w:r>
          </w:p>
        </w:tc>
        <w:tc>
          <w:tcPr>
            <w:tcW w:w="1911" w:type="dxa"/>
          </w:tcPr>
          <w:p w14:paraId="086441AF" w14:textId="77777777" w:rsidR="00842577" w:rsidRPr="00070528" w:rsidRDefault="00842577" w:rsidP="00842577">
            <w:pPr>
              <w:spacing w:before="74" w:after="37"/>
              <w:ind w:left="60"/>
              <w:rPr>
                <w:rFonts w:cs="Tahoma"/>
                <w:sz w:val="22"/>
                <w:szCs w:val="22"/>
              </w:rPr>
            </w:pPr>
            <w:r w:rsidRPr="00070528">
              <w:rPr>
                <w:rFonts w:cs="Tahoma"/>
                <w:sz w:val="22"/>
                <w:szCs w:val="22"/>
              </w:rPr>
              <w:t>Date</w:t>
            </w:r>
          </w:p>
        </w:tc>
        <w:tc>
          <w:tcPr>
            <w:tcW w:w="1401" w:type="dxa"/>
          </w:tcPr>
          <w:p w14:paraId="09387CB7" w14:textId="77777777" w:rsidR="00842577" w:rsidRPr="00070528" w:rsidRDefault="00842577" w:rsidP="00842577">
            <w:pPr>
              <w:spacing w:before="74" w:after="37"/>
              <w:ind w:left="337"/>
              <w:rPr>
                <w:rFonts w:cs="Tahoma"/>
                <w:sz w:val="22"/>
                <w:szCs w:val="22"/>
              </w:rPr>
            </w:pPr>
          </w:p>
        </w:tc>
        <w:tc>
          <w:tcPr>
            <w:tcW w:w="5200" w:type="dxa"/>
          </w:tcPr>
          <w:p w14:paraId="57153D6A" w14:textId="77777777" w:rsidR="00842577" w:rsidRPr="00070528" w:rsidRDefault="00842577" w:rsidP="00842577">
            <w:pPr>
              <w:spacing w:before="74" w:after="37"/>
              <w:ind w:left="39"/>
              <w:rPr>
                <w:rFonts w:cs="Tahoma"/>
                <w:sz w:val="22"/>
                <w:szCs w:val="22"/>
              </w:rPr>
            </w:pPr>
            <w:r w:rsidRPr="00070528">
              <w:rPr>
                <w:rFonts w:cs="Tahoma"/>
                <w:sz w:val="22"/>
                <w:szCs w:val="22"/>
              </w:rPr>
              <w:t>Cho phép nhập ngày phê duyệt cho mượn/xuất trả của giấy tờ để tìm kiếm</w:t>
            </w:r>
          </w:p>
        </w:tc>
        <w:tc>
          <w:tcPr>
            <w:tcW w:w="3112" w:type="dxa"/>
          </w:tcPr>
          <w:p w14:paraId="64E1E98A" w14:textId="77777777" w:rsidR="00842577" w:rsidRPr="00070528" w:rsidRDefault="00842577" w:rsidP="00842577">
            <w:pPr>
              <w:spacing w:before="74" w:after="37"/>
              <w:ind w:left="0"/>
              <w:rPr>
                <w:rFonts w:cs="Tahoma"/>
                <w:sz w:val="22"/>
                <w:szCs w:val="22"/>
              </w:rPr>
            </w:pPr>
            <w:r w:rsidRPr="00070528">
              <w:rPr>
                <w:rFonts w:cs="Tahoma"/>
                <w:sz w:val="22"/>
                <w:szCs w:val="22"/>
              </w:rPr>
              <w:t>Mặc định: trắng</w:t>
            </w:r>
          </w:p>
          <w:p w14:paraId="49C951C3" w14:textId="77777777" w:rsidR="00842577" w:rsidRPr="00070528" w:rsidRDefault="00842577" w:rsidP="00842577">
            <w:pPr>
              <w:spacing w:before="74" w:after="37"/>
              <w:ind w:left="0"/>
              <w:rPr>
                <w:rFonts w:cs="Tahoma"/>
                <w:sz w:val="22"/>
                <w:szCs w:val="22"/>
              </w:rPr>
            </w:pPr>
            <w:r w:rsidRPr="00070528">
              <w:rPr>
                <w:rFonts w:cs="Tahoma"/>
                <w:sz w:val="22"/>
                <w:szCs w:val="22"/>
              </w:rPr>
              <w:t>Cho phép nhập theo khoảng</w:t>
            </w:r>
          </w:p>
        </w:tc>
      </w:tr>
      <w:tr w:rsidR="00842577" w:rsidRPr="00070528" w14:paraId="5A953961" w14:textId="77777777" w:rsidTr="00CB02FA">
        <w:tc>
          <w:tcPr>
            <w:tcW w:w="799" w:type="dxa"/>
          </w:tcPr>
          <w:p w14:paraId="36D0C9B2"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02D67807" w14:textId="77777777" w:rsidR="00842577" w:rsidRPr="00070528" w:rsidRDefault="00842577" w:rsidP="00842577">
            <w:pPr>
              <w:spacing w:before="74" w:after="37"/>
              <w:ind w:left="12"/>
              <w:rPr>
                <w:rFonts w:cs="Tahoma"/>
                <w:sz w:val="22"/>
                <w:szCs w:val="22"/>
              </w:rPr>
            </w:pPr>
            <w:r w:rsidRPr="00070528">
              <w:rPr>
                <w:rFonts w:cs="Tahoma"/>
                <w:sz w:val="22"/>
                <w:szCs w:val="22"/>
              </w:rPr>
              <w:t>Luồng</w:t>
            </w:r>
          </w:p>
        </w:tc>
        <w:tc>
          <w:tcPr>
            <w:tcW w:w="1911" w:type="dxa"/>
          </w:tcPr>
          <w:p w14:paraId="78C74728" w14:textId="77777777" w:rsidR="00842577" w:rsidRPr="00070528" w:rsidRDefault="00842577" w:rsidP="00842577">
            <w:pPr>
              <w:spacing w:before="74" w:after="37"/>
              <w:ind w:left="60"/>
              <w:rPr>
                <w:rFonts w:cs="Tahoma"/>
                <w:sz w:val="22"/>
                <w:szCs w:val="22"/>
              </w:rPr>
            </w:pPr>
            <w:r w:rsidRPr="00070528">
              <w:rPr>
                <w:rFonts w:cs="Tahoma"/>
                <w:sz w:val="22"/>
                <w:szCs w:val="22"/>
              </w:rPr>
              <w:t>Dropdownlist</w:t>
            </w:r>
          </w:p>
        </w:tc>
        <w:tc>
          <w:tcPr>
            <w:tcW w:w="1401" w:type="dxa"/>
          </w:tcPr>
          <w:p w14:paraId="1001C698" w14:textId="77777777" w:rsidR="00842577" w:rsidRPr="00070528" w:rsidRDefault="00842577" w:rsidP="00842577">
            <w:pPr>
              <w:spacing w:before="74" w:after="37"/>
              <w:ind w:left="0"/>
              <w:rPr>
                <w:rFonts w:cs="Tahoma"/>
                <w:sz w:val="22"/>
                <w:szCs w:val="22"/>
              </w:rPr>
            </w:pPr>
          </w:p>
        </w:tc>
        <w:tc>
          <w:tcPr>
            <w:tcW w:w="5200" w:type="dxa"/>
          </w:tcPr>
          <w:p w14:paraId="2F2C5F68" w14:textId="77777777" w:rsidR="00842577" w:rsidRPr="00070528" w:rsidRDefault="00842577" w:rsidP="00842577">
            <w:pPr>
              <w:spacing w:before="74" w:after="37"/>
              <w:ind w:left="39"/>
              <w:rPr>
                <w:rFonts w:cs="Tahoma"/>
                <w:sz w:val="22"/>
                <w:szCs w:val="22"/>
              </w:rPr>
            </w:pPr>
            <w:r w:rsidRPr="00070528">
              <w:rPr>
                <w:rFonts w:cs="Tahoma"/>
                <w:sz w:val="22"/>
                <w:szCs w:val="22"/>
              </w:rPr>
              <w:t>Cho phép chọn luồng cho vay để tìm kiếm</w:t>
            </w:r>
          </w:p>
        </w:tc>
        <w:tc>
          <w:tcPr>
            <w:tcW w:w="3112" w:type="dxa"/>
          </w:tcPr>
          <w:p w14:paraId="5454D65F" w14:textId="77777777" w:rsidR="00842577" w:rsidRPr="00070528" w:rsidRDefault="00842577" w:rsidP="00842577">
            <w:pPr>
              <w:spacing w:before="74" w:after="37"/>
              <w:ind w:left="0"/>
              <w:rPr>
                <w:rFonts w:cs="Tahoma"/>
                <w:sz w:val="22"/>
                <w:szCs w:val="22"/>
              </w:rPr>
            </w:pPr>
            <w:r w:rsidRPr="00070528">
              <w:rPr>
                <w:rFonts w:cs="Tahoma"/>
                <w:sz w:val="22"/>
                <w:szCs w:val="22"/>
              </w:rPr>
              <w:t>Mặc định: tất cả</w:t>
            </w:r>
          </w:p>
          <w:p w14:paraId="55B0E030" w14:textId="77777777" w:rsidR="00842577" w:rsidRPr="00070528" w:rsidRDefault="00842577" w:rsidP="00842577">
            <w:pPr>
              <w:spacing w:before="74" w:after="37"/>
              <w:ind w:left="0"/>
              <w:rPr>
                <w:rFonts w:cs="Tahoma"/>
                <w:sz w:val="22"/>
                <w:szCs w:val="22"/>
              </w:rPr>
            </w:pPr>
            <w:r w:rsidRPr="00070528">
              <w:rPr>
                <w:rFonts w:cs="Tahoma"/>
                <w:sz w:val="22"/>
                <w:szCs w:val="22"/>
              </w:rPr>
              <w:t>Cho phép chọn trong list gồm:</w:t>
            </w:r>
          </w:p>
          <w:p w14:paraId="7D957DEE" w14:textId="77777777" w:rsidR="00842577" w:rsidRPr="00070528" w:rsidRDefault="00842577"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Tất cả</w:t>
            </w:r>
          </w:p>
          <w:p w14:paraId="6B0D1443" w14:textId="77777777" w:rsidR="00842577" w:rsidRPr="00070528" w:rsidRDefault="00842577"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IL</w:t>
            </w:r>
          </w:p>
          <w:p w14:paraId="6FCF3178" w14:textId="77777777" w:rsidR="00842577" w:rsidRPr="00070528" w:rsidRDefault="00842577" w:rsidP="00842577">
            <w:pPr>
              <w:pStyle w:val="ListParagraph"/>
              <w:numPr>
                <w:ilvl w:val="0"/>
                <w:numId w:val="17"/>
              </w:numPr>
              <w:spacing w:before="74" w:after="37"/>
              <w:ind w:left="446" w:hanging="223"/>
              <w:rPr>
                <w:rFonts w:cs="Tahoma"/>
                <w:sz w:val="22"/>
                <w:szCs w:val="22"/>
                <w:lang w:val="en-GB"/>
              </w:rPr>
            </w:pPr>
            <w:r w:rsidRPr="00070528">
              <w:rPr>
                <w:rFonts w:cs="Tahoma"/>
                <w:sz w:val="22"/>
                <w:szCs w:val="22"/>
              </w:rPr>
              <w:t>ED</w:t>
            </w:r>
          </w:p>
          <w:p w14:paraId="7AA9AE6B"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MC</w:t>
            </w:r>
          </w:p>
        </w:tc>
      </w:tr>
      <w:tr w:rsidR="00842577" w:rsidRPr="00070528" w14:paraId="1D92A0F7" w14:textId="77777777" w:rsidTr="00CB02FA">
        <w:tc>
          <w:tcPr>
            <w:tcW w:w="799" w:type="dxa"/>
          </w:tcPr>
          <w:p w14:paraId="29C7177B"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5DC89F9" w14:textId="77777777" w:rsidR="00842577" w:rsidRPr="00070528" w:rsidRDefault="00842577" w:rsidP="00842577">
            <w:pPr>
              <w:spacing w:before="74" w:after="37"/>
              <w:ind w:left="12"/>
              <w:rPr>
                <w:rFonts w:cs="Tahoma"/>
                <w:sz w:val="22"/>
                <w:szCs w:val="22"/>
              </w:rPr>
            </w:pPr>
            <w:r w:rsidRPr="00070528">
              <w:rPr>
                <w:rFonts w:cs="Tahoma"/>
                <w:sz w:val="22"/>
                <w:szCs w:val="22"/>
              </w:rPr>
              <w:t>Tìm kiếm</w:t>
            </w:r>
          </w:p>
        </w:tc>
        <w:tc>
          <w:tcPr>
            <w:tcW w:w="1911" w:type="dxa"/>
          </w:tcPr>
          <w:p w14:paraId="08A5E975" w14:textId="77777777" w:rsidR="00842577" w:rsidRPr="00070528" w:rsidRDefault="00842577" w:rsidP="00842577">
            <w:pPr>
              <w:spacing w:before="74" w:after="37"/>
              <w:ind w:left="60"/>
              <w:rPr>
                <w:rFonts w:cs="Tahoma"/>
                <w:sz w:val="22"/>
                <w:szCs w:val="22"/>
              </w:rPr>
            </w:pPr>
            <w:r w:rsidRPr="00070528">
              <w:rPr>
                <w:rFonts w:cs="Tahoma"/>
                <w:sz w:val="22"/>
                <w:szCs w:val="22"/>
              </w:rPr>
              <w:t>Button</w:t>
            </w:r>
          </w:p>
        </w:tc>
        <w:tc>
          <w:tcPr>
            <w:tcW w:w="1401" w:type="dxa"/>
          </w:tcPr>
          <w:p w14:paraId="5FF9D25E" w14:textId="77777777" w:rsidR="00842577" w:rsidRPr="00070528" w:rsidRDefault="00842577" w:rsidP="00842577">
            <w:pPr>
              <w:spacing w:before="74" w:after="37"/>
              <w:ind w:left="337"/>
              <w:rPr>
                <w:rFonts w:cs="Tahoma"/>
                <w:sz w:val="22"/>
                <w:szCs w:val="22"/>
              </w:rPr>
            </w:pPr>
          </w:p>
        </w:tc>
        <w:tc>
          <w:tcPr>
            <w:tcW w:w="5200" w:type="dxa"/>
          </w:tcPr>
          <w:p w14:paraId="0E084814" w14:textId="77777777" w:rsidR="00842577" w:rsidRPr="00070528" w:rsidRDefault="00842577" w:rsidP="00842577">
            <w:pPr>
              <w:spacing w:before="74" w:after="37"/>
              <w:ind w:left="39"/>
              <w:rPr>
                <w:rFonts w:cs="Tahoma"/>
                <w:sz w:val="22"/>
                <w:szCs w:val="22"/>
              </w:rPr>
            </w:pPr>
            <w:r w:rsidRPr="00070528">
              <w:rPr>
                <w:rFonts w:cs="Tahoma"/>
                <w:sz w:val="22"/>
                <w:szCs w:val="22"/>
              </w:rPr>
              <w:t>Cho phép tìm kiếm các giấy tờ theo điều kiện tìm kiếm đã nhập</w:t>
            </w:r>
          </w:p>
        </w:tc>
        <w:tc>
          <w:tcPr>
            <w:tcW w:w="3112" w:type="dxa"/>
          </w:tcPr>
          <w:p w14:paraId="6EC1D844" w14:textId="77777777" w:rsidR="00842577" w:rsidRPr="00070528" w:rsidRDefault="00842577" w:rsidP="00842577">
            <w:pPr>
              <w:spacing w:before="74" w:after="37"/>
              <w:ind w:left="0"/>
              <w:rPr>
                <w:rFonts w:cs="Tahoma"/>
                <w:sz w:val="22"/>
                <w:szCs w:val="22"/>
              </w:rPr>
            </w:pPr>
          </w:p>
        </w:tc>
      </w:tr>
      <w:tr w:rsidR="00842577" w:rsidRPr="00070528" w14:paraId="4B0B44AF" w14:textId="77777777" w:rsidTr="00CB02FA">
        <w:tc>
          <w:tcPr>
            <w:tcW w:w="799" w:type="dxa"/>
          </w:tcPr>
          <w:p w14:paraId="1D35EBBD"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8A17A7E" w14:textId="77777777" w:rsidR="00842577" w:rsidRPr="00070528" w:rsidRDefault="00842577" w:rsidP="00842577">
            <w:pPr>
              <w:spacing w:before="74" w:after="37"/>
              <w:ind w:left="12"/>
              <w:rPr>
                <w:rFonts w:cs="Tahoma"/>
                <w:sz w:val="22"/>
                <w:szCs w:val="22"/>
              </w:rPr>
            </w:pPr>
            <w:r w:rsidRPr="00070528">
              <w:rPr>
                <w:rFonts w:cs="Tahoma"/>
                <w:sz w:val="22"/>
                <w:szCs w:val="22"/>
              </w:rPr>
              <w:t>Gửi phê duyệt</w:t>
            </w:r>
          </w:p>
        </w:tc>
        <w:tc>
          <w:tcPr>
            <w:tcW w:w="1911" w:type="dxa"/>
          </w:tcPr>
          <w:p w14:paraId="25E4FC88" w14:textId="77777777" w:rsidR="00842577" w:rsidRPr="00070528" w:rsidRDefault="00842577" w:rsidP="00842577">
            <w:pPr>
              <w:spacing w:before="74" w:after="37"/>
              <w:ind w:left="60"/>
              <w:rPr>
                <w:rFonts w:cs="Tahoma"/>
                <w:sz w:val="22"/>
                <w:szCs w:val="22"/>
              </w:rPr>
            </w:pPr>
            <w:r w:rsidRPr="00070528">
              <w:rPr>
                <w:rFonts w:cs="Tahoma"/>
                <w:sz w:val="22"/>
                <w:szCs w:val="22"/>
              </w:rPr>
              <w:t>Button</w:t>
            </w:r>
          </w:p>
        </w:tc>
        <w:tc>
          <w:tcPr>
            <w:tcW w:w="1401" w:type="dxa"/>
          </w:tcPr>
          <w:p w14:paraId="5CB8AF31" w14:textId="77777777" w:rsidR="00842577" w:rsidRPr="00070528" w:rsidRDefault="00842577" w:rsidP="00842577">
            <w:pPr>
              <w:spacing w:before="74" w:after="37"/>
              <w:ind w:left="337"/>
              <w:rPr>
                <w:rFonts w:cs="Tahoma"/>
                <w:sz w:val="22"/>
                <w:szCs w:val="22"/>
              </w:rPr>
            </w:pPr>
          </w:p>
        </w:tc>
        <w:tc>
          <w:tcPr>
            <w:tcW w:w="5200" w:type="dxa"/>
          </w:tcPr>
          <w:p w14:paraId="3425D713" w14:textId="3C497514" w:rsidR="00842577" w:rsidRPr="00070528" w:rsidRDefault="009D7336" w:rsidP="00842577">
            <w:pPr>
              <w:spacing w:before="74" w:after="37"/>
              <w:ind w:left="39"/>
              <w:rPr>
                <w:rFonts w:cs="Tahoma"/>
                <w:sz w:val="22"/>
                <w:szCs w:val="22"/>
              </w:rPr>
            </w:pPr>
            <w:r w:rsidRPr="00070528">
              <w:rPr>
                <w:rFonts w:cs="Tahoma"/>
                <w:sz w:val="22"/>
                <w:szCs w:val="22"/>
              </w:rPr>
              <w:t xml:space="preserve">Cho phép chuyển </w:t>
            </w:r>
            <w:r w:rsidR="00E17240" w:rsidRPr="00070528">
              <w:rPr>
                <w:rFonts w:cs="Tahoma"/>
                <w:sz w:val="22"/>
                <w:szCs w:val="22"/>
              </w:rPr>
              <w:t>các hồ sơ được chọn sang phê duyệt xuất trả</w:t>
            </w:r>
          </w:p>
        </w:tc>
        <w:tc>
          <w:tcPr>
            <w:tcW w:w="3112" w:type="dxa"/>
          </w:tcPr>
          <w:p w14:paraId="0BAEC6BF" w14:textId="34B4C3F5" w:rsidR="00842577" w:rsidRPr="00070528" w:rsidRDefault="00842577">
            <w:pPr>
              <w:spacing w:before="74" w:after="37"/>
              <w:ind w:left="0"/>
              <w:rPr>
                <w:rFonts w:cs="Tahoma"/>
                <w:sz w:val="22"/>
                <w:szCs w:val="22"/>
              </w:rPr>
            </w:pPr>
            <w:r w:rsidRPr="00070528">
              <w:rPr>
                <w:rFonts w:cs="Tahoma"/>
                <w:sz w:val="22"/>
                <w:szCs w:val="22"/>
              </w:rPr>
              <w:t xml:space="preserve">Button này chỉ enable với những </w:t>
            </w:r>
            <w:r w:rsidR="00E17240" w:rsidRPr="00070528">
              <w:rPr>
                <w:rFonts w:cs="Tahoma"/>
                <w:sz w:val="22"/>
                <w:szCs w:val="22"/>
              </w:rPr>
              <w:t>Cavet</w:t>
            </w:r>
            <w:r w:rsidRPr="00070528">
              <w:rPr>
                <w:rFonts w:cs="Tahoma"/>
                <w:sz w:val="22"/>
                <w:szCs w:val="22"/>
              </w:rPr>
              <w:t xml:space="preserve"> có trạng thái “Đã lưu kho_hoàn chỉnh” và “Đã lưu kho_Cần update lỗ</w:t>
            </w:r>
            <w:r w:rsidR="00E17240" w:rsidRPr="00070528">
              <w:rPr>
                <w:rFonts w:cs="Tahoma"/>
                <w:sz w:val="22"/>
                <w:szCs w:val="22"/>
              </w:rPr>
              <w:t>i”</w:t>
            </w:r>
          </w:p>
        </w:tc>
      </w:tr>
      <w:tr w:rsidR="00842577" w:rsidRPr="00070528" w14:paraId="781BFB60" w14:textId="77777777" w:rsidTr="00CB02FA">
        <w:tc>
          <w:tcPr>
            <w:tcW w:w="799" w:type="dxa"/>
          </w:tcPr>
          <w:p w14:paraId="4D754509"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26E63F2A" w14:textId="23F157EF" w:rsidR="00842577" w:rsidRPr="00070528" w:rsidRDefault="00842577" w:rsidP="00842577">
            <w:pPr>
              <w:spacing w:before="74" w:after="37"/>
              <w:ind w:left="12"/>
              <w:rPr>
                <w:rFonts w:cs="Tahoma"/>
                <w:sz w:val="22"/>
                <w:szCs w:val="22"/>
              </w:rPr>
            </w:pPr>
            <w:r w:rsidRPr="00070528">
              <w:rPr>
                <w:rFonts w:cs="Tahoma"/>
                <w:sz w:val="22"/>
                <w:szCs w:val="22"/>
              </w:rPr>
              <w:t>Xuất trả</w:t>
            </w:r>
          </w:p>
        </w:tc>
        <w:tc>
          <w:tcPr>
            <w:tcW w:w="1911" w:type="dxa"/>
          </w:tcPr>
          <w:p w14:paraId="6A120061" w14:textId="77777777" w:rsidR="00842577" w:rsidRPr="00070528" w:rsidRDefault="00842577" w:rsidP="00842577">
            <w:pPr>
              <w:spacing w:before="74" w:after="37"/>
              <w:ind w:left="60"/>
              <w:rPr>
                <w:rFonts w:cs="Tahoma"/>
                <w:sz w:val="22"/>
                <w:szCs w:val="22"/>
              </w:rPr>
            </w:pPr>
            <w:r w:rsidRPr="00070528">
              <w:rPr>
                <w:rFonts w:cs="Tahoma"/>
                <w:sz w:val="22"/>
                <w:szCs w:val="22"/>
              </w:rPr>
              <w:t>Button</w:t>
            </w:r>
          </w:p>
        </w:tc>
        <w:tc>
          <w:tcPr>
            <w:tcW w:w="1401" w:type="dxa"/>
          </w:tcPr>
          <w:p w14:paraId="4FA56613" w14:textId="77777777" w:rsidR="00842577" w:rsidRPr="00070528" w:rsidRDefault="00842577" w:rsidP="00842577">
            <w:pPr>
              <w:spacing w:before="74" w:after="37"/>
              <w:ind w:left="337"/>
              <w:rPr>
                <w:rFonts w:cs="Tahoma"/>
                <w:sz w:val="22"/>
                <w:szCs w:val="22"/>
              </w:rPr>
            </w:pPr>
          </w:p>
        </w:tc>
        <w:tc>
          <w:tcPr>
            <w:tcW w:w="5200" w:type="dxa"/>
          </w:tcPr>
          <w:p w14:paraId="03C1A735" w14:textId="0E70247E" w:rsidR="00842577" w:rsidRPr="00070528" w:rsidRDefault="00E17240">
            <w:pPr>
              <w:spacing w:before="74" w:after="37"/>
              <w:ind w:left="39"/>
              <w:rPr>
                <w:rFonts w:cs="Tahoma"/>
                <w:sz w:val="22"/>
                <w:szCs w:val="22"/>
              </w:rPr>
            </w:pPr>
            <w:r w:rsidRPr="00070528">
              <w:rPr>
                <w:rFonts w:cs="Tahoma"/>
                <w:sz w:val="22"/>
                <w:szCs w:val="22"/>
              </w:rPr>
              <w:t>Cho phép chuyển trạng thái các Cavet đã chọn sang Đã xuất trả</w:t>
            </w:r>
          </w:p>
        </w:tc>
        <w:tc>
          <w:tcPr>
            <w:tcW w:w="3112" w:type="dxa"/>
          </w:tcPr>
          <w:p w14:paraId="49CDD2C7" w14:textId="275AD02C" w:rsidR="00842577" w:rsidRPr="00070528" w:rsidRDefault="00842577" w:rsidP="00CB02FA">
            <w:pPr>
              <w:spacing w:before="74" w:after="37"/>
              <w:ind w:left="0"/>
              <w:rPr>
                <w:rFonts w:cs="Tahoma"/>
                <w:sz w:val="22"/>
                <w:szCs w:val="22"/>
              </w:rPr>
            </w:pPr>
            <w:r w:rsidRPr="00070528">
              <w:rPr>
                <w:rFonts w:cs="Tahoma"/>
                <w:sz w:val="22"/>
                <w:szCs w:val="22"/>
              </w:rPr>
              <w:t>Button này chỉ hiển thị với những hợp đồng có trạng thái “</w:t>
            </w:r>
            <w:r w:rsidR="00E17240" w:rsidRPr="00070528">
              <w:rPr>
                <w:rFonts w:cs="Tahoma"/>
                <w:sz w:val="22"/>
                <w:szCs w:val="22"/>
              </w:rPr>
              <w:t>Đã phê duyệt xuất trả</w:t>
            </w:r>
            <w:r w:rsidRPr="00070528">
              <w:rPr>
                <w:rFonts w:cs="Tahoma"/>
                <w:sz w:val="22"/>
                <w:szCs w:val="22"/>
              </w:rPr>
              <w:t>”</w:t>
            </w:r>
          </w:p>
        </w:tc>
      </w:tr>
      <w:tr w:rsidR="00D70CDF" w:rsidRPr="00070528" w14:paraId="6F20A2BE" w14:textId="77777777" w:rsidTr="00E17240">
        <w:tc>
          <w:tcPr>
            <w:tcW w:w="799" w:type="dxa"/>
          </w:tcPr>
          <w:p w14:paraId="1EA9C552" w14:textId="77777777" w:rsidR="00D70CDF" w:rsidRPr="00070528" w:rsidRDefault="00D70CDF">
            <w:pPr>
              <w:pStyle w:val="ListParagraph"/>
              <w:numPr>
                <w:ilvl w:val="0"/>
                <w:numId w:val="82"/>
              </w:numPr>
              <w:tabs>
                <w:tab w:val="left" w:pos="223"/>
              </w:tabs>
              <w:spacing w:before="74" w:after="37"/>
              <w:ind w:left="264" w:hanging="223"/>
              <w:rPr>
                <w:rFonts w:cs="Tahoma"/>
                <w:sz w:val="22"/>
                <w:szCs w:val="22"/>
              </w:rPr>
            </w:pPr>
          </w:p>
        </w:tc>
        <w:tc>
          <w:tcPr>
            <w:tcW w:w="2268" w:type="dxa"/>
          </w:tcPr>
          <w:p w14:paraId="7203905C" w14:textId="6B71648E" w:rsidR="00D70CDF" w:rsidRPr="00070528" w:rsidRDefault="00D70CDF" w:rsidP="00842577">
            <w:pPr>
              <w:spacing w:before="74" w:after="37"/>
              <w:ind w:left="12"/>
              <w:rPr>
                <w:rFonts w:cs="Tahoma"/>
                <w:sz w:val="22"/>
                <w:szCs w:val="22"/>
              </w:rPr>
            </w:pPr>
            <w:r w:rsidRPr="00070528">
              <w:rPr>
                <w:rFonts w:cs="Tahoma"/>
                <w:sz w:val="22"/>
                <w:szCs w:val="22"/>
              </w:rPr>
              <w:t>Import danh sách</w:t>
            </w:r>
          </w:p>
        </w:tc>
        <w:tc>
          <w:tcPr>
            <w:tcW w:w="1911" w:type="dxa"/>
          </w:tcPr>
          <w:p w14:paraId="0DC614C2" w14:textId="74C1A1F7" w:rsidR="00D70CDF" w:rsidRPr="00070528" w:rsidRDefault="00D70CDF" w:rsidP="00842577">
            <w:pPr>
              <w:spacing w:before="74" w:after="37"/>
              <w:ind w:left="60"/>
              <w:rPr>
                <w:rFonts w:cs="Tahoma"/>
                <w:sz w:val="22"/>
                <w:szCs w:val="22"/>
              </w:rPr>
            </w:pPr>
            <w:r w:rsidRPr="00070528">
              <w:rPr>
                <w:rFonts w:cs="Tahoma"/>
                <w:sz w:val="22"/>
                <w:szCs w:val="22"/>
              </w:rPr>
              <w:t>Button</w:t>
            </w:r>
          </w:p>
        </w:tc>
        <w:tc>
          <w:tcPr>
            <w:tcW w:w="1401" w:type="dxa"/>
          </w:tcPr>
          <w:p w14:paraId="0317095B" w14:textId="77777777" w:rsidR="00D70CDF" w:rsidRPr="00070528" w:rsidRDefault="00D70CDF" w:rsidP="00842577">
            <w:pPr>
              <w:spacing w:before="74" w:after="37"/>
              <w:ind w:left="337"/>
              <w:rPr>
                <w:rFonts w:cs="Tahoma"/>
                <w:sz w:val="22"/>
                <w:szCs w:val="22"/>
              </w:rPr>
            </w:pPr>
          </w:p>
        </w:tc>
        <w:tc>
          <w:tcPr>
            <w:tcW w:w="5200" w:type="dxa"/>
          </w:tcPr>
          <w:p w14:paraId="25CEA859" w14:textId="76EFC221" w:rsidR="00D70CDF" w:rsidRPr="00070528" w:rsidRDefault="00D70CDF" w:rsidP="00E17240">
            <w:pPr>
              <w:spacing w:before="74" w:after="37"/>
              <w:ind w:left="39"/>
              <w:rPr>
                <w:rFonts w:cs="Tahoma"/>
                <w:sz w:val="22"/>
                <w:szCs w:val="22"/>
              </w:rPr>
            </w:pPr>
            <w:r w:rsidRPr="00070528">
              <w:rPr>
                <w:rFonts w:cs="Tahoma"/>
                <w:sz w:val="22"/>
                <w:szCs w:val="22"/>
              </w:rPr>
              <w:t xml:space="preserve">Cho phép </w:t>
            </w:r>
            <w:r w:rsidR="0046664B" w:rsidRPr="00070528">
              <w:rPr>
                <w:rFonts w:cs="Tahoma"/>
                <w:sz w:val="22"/>
                <w:szCs w:val="22"/>
              </w:rPr>
              <w:t xml:space="preserve">import danh sách hợp đồng cần xuất trả Cavet </w:t>
            </w:r>
          </w:p>
        </w:tc>
        <w:tc>
          <w:tcPr>
            <w:tcW w:w="3112" w:type="dxa"/>
          </w:tcPr>
          <w:p w14:paraId="041D3255" w14:textId="77777777" w:rsidR="00D70CDF" w:rsidRPr="00070528" w:rsidRDefault="00D70CDF" w:rsidP="00E17240">
            <w:pPr>
              <w:spacing w:before="74" w:after="37"/>
              <w:ind w:left="0"/>
              <w:rPr>
                <w:rFonts w:cs="Tahoma"/>
                <w:sz w:val="22"/>
                <w:szCs w:val="22"/>
              </w:rPr>
            </w:pPr>
          </w:p>
        </w:tc>
      </w:tr>
      <w:tr w:rsidR="00842577" w:rsidRPr="00070528" w14:paraId="3D1EDBEB" w14:textId="77777777" w:rsidTr="00CB02FA">
        <w:tc>
          <w:tcPr>
            <w:tcW w:w="14691" w:type="dxa"/>
            <w:gridSpan w:val="6"/>
          </w:tcPr>
          <w:p w14:paraId="64877EF8" w14:textId="77777777" w:rsidR="00842577" w:rsidRPr="00070528" w:rsidRDefault="00842577" w:rsidP="00842577">
            <w:pPr>
              <w:tabs>
                <w:tab w:val="left" w:pos="223"/>
              </w:tabs>
              <w:spacing w:before="74" w:after="37"/>
              <w:ind w:left="0"/>
              <w:rPr>
                <w:rFonts w:cs="Tahoma"/>
                <w:sz w:val="22"/>
                <w:szCs w:val="22"/>
              </w:rPr>
            </w:pPr>
            <w:r w:rsidRPr="00070528">
              <w:rPr>
                <w:rFonts w:cs="Tahoma"/>
                <w:sz w:val="22"/>
                <w:szCs w:val="22"/>
              </w:rPr>
              <w:t>Bảng danh sách giấy tờ</w:t>
            </w:r>
          </w:p>
        </w:tc>
      </w:tr>
      <w:tr w:rsidR="00842577" w:rsidRPr="00070528" w14:paraId="7AF99C8E" w14:textId="77777777" w:rsidTr="00CB02FA">
        <w:tc>
          <w:tcPr>
            <w:tcW w:w="799" w:type="dxa"/>
          </w:tcPr>
          <w:p w14:paraId="63E78875"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446AD249" w14:textId="77777777" w:rsidR="00842577" w:rsidRPr="00070528" w:rsidRDefault="00842577" w:rsidP="00842577">
            <w:pPr>
              <w:spacing w:before="74" w:after="37"/>
              <w:ind w:left="12"/>
              <w:rPr>
                <w:rFonts w:cs="Tahoma"/>
                <w:sz w:val="22"/>
                <w:szCs w:val="22"/>
              </w:rPr>
            </w:pPr>
            <w:r w:rsidRPr="00070528">
              <w:rPr>
                <w:rFonts w:cs="Tahoma"/>
                <w:sz w:val="22"/>
                <w:szCs w:val="22"/>
              </w:rPr>
              <w:t>Checkbox</w:t>
            </w:r>
          </w:p>
        </w:tc>
        <w:tc>
          <w:tcPr>
            <w:tcW w:w="1911" w:type="dxa"/>
          </w:tcPr>
          <w:p w14:paraId="511215EE" w14:textId="77777777" w:rsidR="00842577" w:rsidRPr="00070528" w:rsidRDefault="00842577" w:rsidP="00842577">
            <w:pPr>
              <w:spacing w:before="74" w:after="37"/>
              <w:ind w:left="60"/>
              <w:rPr>
                <w:rFonts w:cs="Tahoma"/>
                <w:sz w:val="22"/>
                <w:szCs w:val="22"/>
              </w:rPr>
            </w:pPr>
            <w:r w:rsidRPr="00070528">
              <w:rPr>
                <w:rFonts w:cs="Tahoma"/>
                <w:sz w:val="22"/>
                <w:szCs w:val="22"/>
              </w:rPr>
              <w:t>Checkbox</w:t>
            </w:r>
          </w:p>
        </w:tc>
        <w:tc>
          <w:tcPr>
            <w:tcW w:w="1401" w:type="dxa"/>
          </w:tcPr>
          <w:p w14:paraId="3DE03C61" w14:textId="77777777" w:rsidR="00842577" w:rsidRPr="00070528" w:rsidRDefault="00842577" w:rsidP="00842577">
            <w:pPr>
              <w:spacing w:before="74" w:after="37"/>
              <w:ind w:left="337"/>
              <w:rPr>
                <w:rFonts w:cs="Tahoma"/>
                <w:sz w:val="22"/>
                <w:szCs w:val="22"/>
              </w:rPr>
            </w:pPr>
          </w:p>
        </w:tc>
        <w:tc>
          <w:tcPr>
            <w:tcW w:w="5200" w:type="dxa"/>
          </w:tcPr>
          <w:p w14:paraId="5E7924D0" w14:textId="77777777" w:rsidR="00842577" w:rsidRPr="00070528" w:rsidRDefault="00842577" w:rsidP="00842577">
            <w:pPr>
              <w:spacing w:before="74" w:after="37"/>
              <w:ind w:left="39"/>
              <w:rPr>
                <w:rFonts w:cs="Tahoma"/>
                <w:sz w:val="22"/>
                <w:szCs w:val="22"/>
              </w:rPr>
            </w:pPr>
            <w:r w:rsidRPr="00070528">
              <w:rPr>
                <w:rFonts w:cs="Tahoma"/>
                <w:sz w:val="22"/>
                <w:szCs w:val="22"/>
              </w:rPr>
              <w:t>Cho phép check vào checkbox để chọn giấy tờ</w:t>
            </w:r>
          </w:p>
        </w:tc>
        <w:tc>
          <w:tcPr>
            <w:tcW w:w="3112" w:type="dxa"/>
          </w:tcPr>
          <w:p w14:paraId="688615A7" w14:textId="77777777" w:rsidR="00842577" w:rsidRPr="00070528" w:rsidRDefault="00842577" w:rsidP="00842577">
            <w:pPr>
              <w:spacing w:before="74" w:after="37"/>
              <w:ind w:left="0"/>
              <w:rPr>
                <w:rFonts w:cs="Tahoma"/>
                <w:sz w:val="22"/>
                <w:szCs w:val="22"/>
              </w:rPr>
            </w:pPr>
            <w:r w:rsidRPr="00070528">
              <w:rPr>
                <w:rFonts w:cs="Tahoma"/>
                <w:sz w:val="22"/>
                <w:szCs w:val="22"/>
              </w:rPr>
              <w:t>Cho phép sửa</w:t>
            </w:r>
          </w:p>
        </w:tc>
      </w:tr>
      <w:tr w:rsidR="00842577" w:rsidRPr="00070528" w14:paraId="23E00738" w14:textId="77777777" w:rsidTr="00CB02FA">
        <w:tc>
          <w:tcPr>
            <w:tcW w:w="799" w:type="dxa"/>
          </w:tcPr>
          <w:p w14:paraId="54F7DB36"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43A1888C" w14:textId="77777777" w:rsidR="00842577" w:rsidRPr="00070528" w:rsidRDefault="00842577" w:rsidP="00842577">
            <w:pPr>
              <w:spacing w:before="74" w:after="37"/>
              <w:ind w:left="12"/>
              <w:rPr>
                <w:rFonts w:cs="Tahoma"/>
                <w:sz w:val="22"/>
                <w:szCs w:val="22"/>
              </w:rPr>
            </w:pPr>
            <w:r w:rsidRPr="00070528">
              <w:rPr>
                <w:rFonts w:cs="Tahoma"/>
                <w:sz w:val="22"/>
                <w:szCs w:val="22"/>
              </w:rPr>
              <w:t>STT</w:t>
            </w:r>
          </w:p>
        </w:tc>
        <w:tc>
          <w:tcPr>
            <w:tcW w:w="1911" w:type="dxa"/>
          </w:tcPr>
          <w:p w14:paraId="27004C36" w14:textId="77777777" w:rsidR="00842577" w:rsidRPr="00070528" w:rsidRDefault="00842577" w:rsidP="00842577">
            <w:pPr>
              <w:spacing w:before="74" w:after="37"/>
              <w:ind w:left="60"/>
              <w:rPr>
                <w:rFonts w:cs="Tahoma"/>
                <w:sz w:val="22"/>
                <w:szCs w:val="22"/>
              </w:rPr>
            </w:pPr>
            <w:r w:rsidRPr="00070528">
              <w:rPr>
                <w:rFonts w:cs="Tahoma"/>
                <w:sz w:val="22"/>
                <w:szCs w:val="22"/>
              </w:rPr>
              <w:t xml:space="preserve">Number </w:t>
            </w:r>
          </w:p>
        </w:tc>
        <w:tc>
          <w:tcPr>
            <w:tcW w:w="1401" w:type="dxa"/>
          </w:tcPr>
          <w:p w14:paraId="517875EE"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1550FBC9" w14:textId="77777777" w:rsidR="00842577" w:rsidRPr="00070528" w:rsidRDefault="00842577" w:rsidP="00842577">
            <w:pPr>
              <w:spacing w:before="74" w:after="37"/>
              <w:ind w:left="39"/>
              <w:rPr>
                <w:rFonts w:cs="Tahoma"/>
                <w:sz w:val="22"/>
                <w:szCs w:val="22"/>
              </w:rPr>
            </w:pPr>
            <w:r w:rsidRPr="00070528">
              <w:rPr>
                <w:rFonts w:cs="Tahoma"/>
                <w:sz w:val="22"/>
                <w:szCs w:val="22"/>
              </w:rPr>
              <w:t xml:space="preserve">Hiển thị số thứ tự của HĐ </w:t>
            </w:r>
          </w:p>
        </w:tc>
        <w:tc>
          <w:tcPr>
            <w:tcW w:w="3112" w:type="dxa"/>
          </w:tcPr>
          <w:p w14:paraId="5ED81D11"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40D832E6" w14:textId="77777777" w:rsidTr="00CB02FA">
        <w:tc>
          <w:tcPr>
            <w:tcW w:w="799" w:type="dxa"/>
          </w:tcPr>
          <w:p w14:paraId="6481B45A"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EF0C5B2" w14:textId="77777777" w:rsidR="00842577" w:rsidRPr="00070528" w:rsidRDefault="00842577" w:rsidP="00842577">
            <w:pPr>
              <w:spacing w:before="74" w:after="37"/>
              <w:ind w:left="12"/>
              <w:rPr>
                <w:rFonts w:cs="Tahoma"/>
                <w:sz w:val="22"/>
                <w:szCs w:val="22"/>
              </w:rPr>
            </w:pPr>
            <w:r w:rsidRPr="00070528">
              <w:rPr>
                <w:rFonts w:cs="Tahoma"/>
                <w:sz w:val="22"/>
                <w:szCs w:val="22"/>
              </w:rPr>
              <w:t>Số hợp đồng</w:t>
            </w:r>
          </w:p>
        </w:tc>
        <w:tc>
          <w:tcPr>
            <w:tcW w:w="1911" w:type="dxa"/>
          </w:tcPr>
          <w:p w14:paraId="55DD382C"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22C0C927"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58F1967D" w14:textId="77777777" w:rsidR="00842577" w:rsidRPr="00070528" w:rsidRDefault="00842577" w:rsidP="00842577">
            <w:pPr>
              <w:spacing w:before="74" w:after="37"/>
              <w:ind w:left="39"/>
              <w:rPr>
                <w:rFonts w:cs="Tahoma"/>
                <w:sz w:val="22"/>
                <w:szCs w:val="22"/>
              </w:rPr>
            </w:pPr>
            <w:r w:rsidRPr="00070528">
              <w:rPr>
                <w:rFonts w:cs="Tahoma"/>
                <w:sz w:val="22"/>
                <w:szCs w:val="22"/>
              </w:rPr>
              <w:t xml:space="preserve">Hiển thị số hợp đồng </w:t>
            </w:r>
          </w:p>
        </w:tc>
        <w:tc>
          <w:tcPr>
            <w:tcW w:w="3112" w:type="dxa"/>
          </w:tcPr>
          <w:p w14:paraId="47271187"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4B52F0F2" w14:textId="77777777" w:rsidTr="00CB02FA">
        <w:tc>
          <w:tcPr>
            <w:tcW w:w="799" w:type="dxa"/>
          </w:tcPr>
          <w:p w14:paraId="412566A4"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2DF6730" w14:textId="77777777" w:rsidR="00842577" w:rsidRPr="00070528" w:rsidRDefault="00842577" w:rsidP="00842577">
            <w:pPr>
              <w:spacing w:before="74" w:after="37"/>
              <w:ind w:left="12"/>
              <w:rPr>
                <w:rFonts w:cs="Tahoma"/>
                <w:sz w:val="22"/>
                <w:szCs w:val="22"/>
              </w:rPr>
            </w:pPr>
            <w:r w:rsidRPr="00070528">
              <w:rPr>
                <w:rFonts w:cs="Tahoma"/>
                <w:sz w:val="22"/>
                <w:szCs w:val="22"/>
              </w:rPr>
              <w:t>Loại giấy tờ</w:t>
            </w:r>
          </w:p>
        </w:tc>
        <w:tc>
          <w:tcPr>
            <w:tcW w:w="1911" w:type="dxa"/>
          </w:tcPr>
          <w:p w14:paraId="5F866C76"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42FBC468"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66C33A52" w14:textId="20BF2D81" w:rsidR="00842577" w:rsidRPr="00070528" w:rsidRDefault="00842577" w:rsidP="00CB02FA">
            <w:pPr>
              <w:spacing w:before="74" w:after="37"/>
              <w:ind w:left="39"/>
              <w:rPr>
                <w:rFonts w:cs="Tahoma"/>
                <w:sz w:val="22"/>
                <w:szCs w:val="22"/>
              </w:rPr>
            </w:pPr>
            <w:r w:rsidRPr="00070528">
              <w:rPr>
                <w:rFonts w:cs="Tahoma"/>
                <w:sz w:val="22"/>
                <w:szCs w:val="22"/>
              </w:rPr>
              <w:t>Hiển thị loại giấy tờ</w:t>
            </w:r>
            <w:r w:rsidR="00657933" w:rsidRPr="00070528">
              <w:rPr>
                <w:rFonts w:cs="Tahoma"/>
                <w:sz w:val="22"/>
                <w:szCs w:val="22"/>
              </w:rPr>
              <w:t xml:space="preserve"> là Cavet</w:t>
            </w:r>
          </w:p>
        </w:tc>
        <w:tc>
          <w:tcPr>
            <w:tcW w:w="3112" w:type="dxa"/>
          </w:tcPr>
          <w:p w14:paraId="6AA15BFD"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6071EF2A" w14:textId="77777777" w:rsidTr="00CB02FA">
        <w:tc>
          <w:tcPr>
            <w:tcW w:w="799" w:type="dxa"/>
          </w:tcPr>
          <w:p w14:paraId="47F24D4E"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58C7790" w14:textId="77777777" w:rsidR="00842577" w:rsidRPr="00070528" w:rsidRDefault="00842577" w:rsidP="00842577">
            <w:pPr>
              <w:spacing w:before="74" w:after="37"/>
              <w:ind w:left="12"/>
              <w:rPr>
                <w:rFonts w:cs="Tahoma"/>
                <w:sz w:val="22"/>
                <w:szCs w:val="22"/>
              </w:rPr>
            </w:pPr>
            <w:r w:rsidRPr="00070528">
              <w:rPr>
                <w:rFonts w:cs="Tahoma"/>
                <w:sz w:val="22"/>
                <w:szCs w:val="22"/>
              </w:rPr>
              <w:t>Tên khách hàng</w:t>
            </w:r>
          </w:p>
        </w:tc>
        <w:tc>
          <w:tcPr>
            <w:tcW w:w="1911" w:type="dxa"/>
          </w:tcPr>
          <w:p w14:paraId="68D39B10"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18F0A728"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6349640C" w14:textId="77777777" w:rsidR="00842577" w:rsidRPr="00070528" w:rsidRDefault="00842577" w:rsidP="00842577">
            <w:pPr>
              <w:spacing w:before="74" w:after="37"/>
              <w:ind w:left="39"/>
              <w:rPr>
                <w:rFonts w:cs="Tahoma"/>
                <w:sz w:val="22"/>
                <w:szCs w:val="22"/>
              </w:rPr>
            </w:pPr>
            <w:r w:rsidRPr="00070528">
              <w:rPr>
                <w:rFonts w:cs="Tahoma"/>
                <w:sz w:val="22"/>
                <w:szCs w:val="22"/>
              </w:rPr>
              <w:t>Hiển thị tên của khách hàng</w:t>
            </w:r>
          </w:p>
        </w:tc>
        <w:tc>
          <w:tcPr>
            <w:tcW w:w="3112" w:type="dxa"/>
          </w:tcPr>
          <w:p w14:paraId="11901B3F"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03BB6D3C" w14:textId="77777777" w:rsidTr="00CB02FA">
        <w:tc>
          <w:tcPr>
            <w:tcW w:w="799" w:type="dxa"/>
          </w:tcPr>
          <w:p w14:paraId="0DF10FB4"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73F42003" w14:textId="77777777" w:rsidR="00842577" w:rsidRPr="00070528" w:rsidRDefault="00842577" w:rsidP="00842577">
            <w:pPr>
              <w:spacing w:before="74" w:after="37"/>
              <w:ind w:left="12"/>
              <w:rPr>
                <w:rFonts w:cs="Tahoma"/>
                <w:sz w:val="22"/>
                <w:szCs w:val="22"/>
              </w:rPr>
            </w:pPr>
            <w:r w:rsidRPr="00070528">
              <w:rPr>
                <w:rFonts w:cs="Tahoma"/>
                <w:sz w:val="22"/>
                <w:szCs w:val="22"/>
              </w:rPr>
              <w:t>Luồng</w:t>
            </w:r>
          </w:p>
        </w:tc>
        <w:tc>
          <w:tcPr>
            <w:tcW w:w="1911" w:type="dxa"/>
          </w:tcPr>
          <w:p w14:paraId="777D190F"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15374BF6"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0569EB6C" w14:textId="77777777" w:rsidR="00842577" w:rsidRPr="00070528" w:rsidRDefault="00842577" w:rsidP="00842577">
            <w:pPr>
              <w:spacing w:before="74" w:after="37"/>
              <w:ind w:left="39"/>
              <w:rPr>
                <w:rFonts w:cs="Tahoma"/>
                <w:sz w:val="22"/>
                <w:szCs w:val="22"/>
              </w:rPr>
            </w:pPr>
            <w:r w:rsidRPr="00070528">
              <w:rPr>
                <w:rFonts w:cs="Tahoma"/>
                <w:sz w:val="22"/>
                <w:szCs w:val="22"/>
              </w:rPr>
              <w:t>Hiển thị luồng cho vay của hợp đồng</w:t>
            </w:r>
          </w:p>
        </w:tc>
        <w:tc>
          <w:tcPr>
            <w:tcW w:w="3112" w:type="dxa"/>
          </w:tcPr>
          <w:p w14:paraId="4B79338C"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1A6F0019" w14:textId="77777777" w:rsidTr="00CB02FA">
        <w:tc>
          <w:tcPr>
            <w:tcW w:w="799" w:type="dxa"/>
          </w:tcPr>
          <w:p w14:paraId="485A5570"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4C8C7DD5" w14:textId="77777777" w:rsidR="00842577" w:rsidRPr="00070528" w:rsidRDefault="00842577" w:rsidP="00842577">
            <w:pPr>
              <w:spacing w:before="74" w:after="37"/>
              <w:ind w:left="12"/>
              <w:rPr>
                <w:rFonts w:cs="Tahoma"/>
                <w:sz w:val="22"/>
                <w:szCs w:val="22"/>
              </w:rPr>
            </w:pPr>
            <w:r w:rsidRPr="00070528">
              <w:rPr>
                <w:rFonts w:cs="Tahoma"/>
                <w:sz w:val="22"/>
                <w:szCs w:val="22"/>
              </w:rPr>
              <w:t>Mã POS/HUB</w:t>
            </w:r>
          </w:p>
        </w:tc>
        <w:tc>
          <w:tcPr>
            <w:tcW w:w="1911" w:type="dxa"/>
          </w:tcPr>
          <w:p w14:paraId="44C42D8B"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35140D2E"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5D4A75D3" w14:textId="77777777" w:rsidR="00842577" w:rsidRPr="00070528" w:rsidRDefault="00842577" w:rsidP="00842577">
            <w:pPr>
              <w:spacing w:before="74" w:after="37"/>
              <w:ind w:left="39"/>
              <w:rPr>
                <w:rFonts w:cs="Tahoma"/>
                <w:sz w:val="22"/>
                <w:szCs w:val="22"/>
              </w:rPr>
            </w:pPr>
            <w:r w:rsidRPr="00070528">
              <w:rPr>
                <w:rFonts w:cs="Tahoma"/>
                <w:sz w:val="22"/>
                <w:szCs w:val="22"/>
              </w:rPr>
              <w:t>Hiển thị mã POS/HUB tương ứng với hợp đồng</w:t>
            </w:r>
          </w:p>
        </w:tc>
        <w:tc>
          <w:tcPr>
            <w:tcW w:w="3112" w:type="dxa"/>
          </w:tcPr>
          <w:p w14:paraId="0C9710DF"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4812E15F" w14:textId="77777777" w:rsidTr="00CB02FA">
        <w:tc>
          <w:tcPr>
            <w:tcW w:w="799" w:type="dxa"/>
          </w:tcPr>
          <w:p w14:paraId="2F6384B1"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17E64A54" w14:textId="77777777" w:rsidR="00842577" w:rsidRPr="00070528" w:rsidRDefault="00842577" w:rsidP="00842577">
            <w:pPr>
              <w:spacing w:before="74" w:after="37"/>
              <w:ind w:left="12"/>
              <w:rPr>
                <w:rFonts w:cs="Tahoma"/>
                <w:sz w:val="22"/>
                <w:szCs w:val="22"/>
              </w:rPr>
            </w:pPr>
            <w:r w:rsidRPr="00070528">
              <w:rPr>
                <w:rFonts w:cs="Tahoma"/>
                <w:sz w:val="22"/>
                <w:szCs w:val="22"/>
              </w:rPr>
              <w:t>Tên NVKD</w:t>
            </w:r>
          </w:p>
        </w:tc>
        <w:tc>
          <w:tcPr>
            <w:tcW w:w="1911" w:type="dxa"/>
          </w:tcPr>
          <w:p w14:paraId="78BE2BB0"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329F0177"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1907F5E5" w14:textId="77777777" w:rsidR="00842577" w:rsidRPr="00070528" w:rsidRDefault="00842577" w:rsidP="00842577">
            <w:pPr>
              <w:spacing w:before="74" w:after="37"/>
              <w:ind w:left="39"/>
              <w:rPr>
                <w:rFonts w:cs="Tahoma"/>
                <w:sz w:val="22"/>
                <w:szCs w:val="22"/>
              </w:rPr>
            </w:pPr>
            <w:r w:rsidRPr="00070528">
              <w:rPr>
                <w:rFonts w:cs="Tahoma"/>
                <w:sz w:val="22"/>
                <w:szCs w:val="22"/>
              </w:rPr>
              <w:t>Hiển thị tên NVKD tương ứng với hợp đồng</w:t>
            </w:r>
          </w:p>
        </w:tc>
        <w:tc>
          <w:tcPr>
            <w:tcW w:w="3112" w:type="dxa"/>
          </w:tcPr>
          <w:p w14:paraId="6171067D"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4FCDD4E9" w14:textId="77777777" w:rsidTr="00CB02FA">
        <w:tc>
          <w:tcPr>
            <w:tcW w:w="799" w:type="dxa"/>
          </w:tcPr>
          <w:p w14:paraId="175CCBF0"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E08622B" w14:textId="77777777" w:rsidR="00842577" w:rsidRPr="00070528" w:rsidRDefault="00842577" w:rsidP="00842577">
            <w:pPr>
              <w:spacing w:before="74" w:after="37"/>
              <w:ind w:left="12"/>
              <w:rPr>
                <w:rFonts w:cs="Tahoma"/>
                <w:sz w:val="22"/>
                <w:szCs w:val="22"/>
              </w:rPr>
            </w:pPr>
            <w:r w:rsidRPr="00070528">
              <w:rPr>
                <w:rFonts w:cs="Tahoma"/>
                <w:sz w:val="22"/>
                <w:szCs w:val="22"/>
              </w:rPr>
              <w:t>Số điện thoại NVKD</w:t>
            </w:r>
          </w:p>
        </w:tc>
        <w:tc>
          <w:tcPr>
            <w:tcW w:w="1911" w:type="dxa"/>
          </w:tcPr>
          <w:p w14:paraId="02AAFD5E"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74C6A848"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0432C7A6" w14:textId="77777777" w:rsidR="00842577" w:rsidRPr="00070528" w:rsidRDefault="00842577" w:rsidP="00842577">
            <w:pPr>
              <w:spacing w:before="74" w:after="37"/>
              <w:ind w:left="39"/>
              <w:rPr>
                <w:rFonts w:cs="Tahoma"/>
                <w:sz w:val="22"/>
                <w:szCs w:val="22"/>
              </w:rPr>
            </w:pPr>
            <w:r w:rsidRPr="00070528">
              <w:rPr>
                <w:rFonts w:cs="Tahoma"/>
                <w:sz w:val="22"/>
                <w:szCs w:val="22"/>
              </w:rPr>
              <w:t>Hiển thị số điện thoại của NVKD tương ứng với hợp đồng</w:t>
            </w:r>
          </w:p>
        </w:tc>
        <w:tc>
          <w:tcPr>
            <w:tcW w:w="3112" w:type="dxa"/>
          </w:tcPr>
          <w:p w14:paraId="2B21EEAB"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5753C146" w14:textId="77777777" w:rsidTr="00CB02FA">
        <w:tc>
          <w:tcPr>
            <w:tcW w:w="799" w:type="dxa"/>
          </w:tcPr>
          <w:p w14:paraId="266DD0BA"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DED407E" w14:textId="77777777" w:rsidR="00842577" w:rsidRPr="00070528" w:rsidRDefault="00842577" w:rsidP="00842577">
            <w:pPr>
              <w:spacing w:before="74" w:after="37"/>
              <w:ind w:left="12"/>
              <w:rPr>
                <w:rFonts w:cs="Tahoma"/>
                <w:sz w:val="22"/>
                <w:szCs w:val="22"/>
              </w:rPr>
            </w:pPr>
            <w:r w:rsidRPr="00070528">
              <w:rPr>
                <w:rFonts w:cs="Tahoma"/>
                <w:sz w:val="22"/>
                <w:szCs w:val="22"/>
              </w:rPr>
              <w:t>Email NVKD</w:t>
            </w:r>
          </w:p>
        </w:tc>
        <w:tc>
          <w:tcPr>
            <w:tcW w:w="1911" w:type="dxa"/>
          </w:tcPr>
          <w:p w14:paraId="71D00234"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53F17C53"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723B6AAB" w14:textId="77777777" w:rsidR="00842577" w:rsidRPr="00070528" w:rsidRDefault="00842577" w:rsidP="00842577">
            <w:pPr>
              <w:spacing w:before="74" w:after="37"/>
              <w:ind w:left="39"/>
              <w:rPr>
                <w:rFonts w:cs="Tahoma"/>
                <w:sz w:val="22"/>
                <w:szCs w:val="22"/>
              </w:rPr>
            </w:pPr>
            <w:r w:rsidRPr="00070528">
              <w:rPr>
                <w:rFonts w:cs="Tahoma"/>
                <w:sz w:val="22"/>
                <w:szCs w:val="22"/>
              </w:rPr>
              <w:t>Hiển thị email của NVKD tương ứng với hợp đồng</w:t>
            </w:r>
          </w:p>
        </w:tc>
        <w:tc>
          <w:tcPr>
            <w:tcW w:w="3112" w:type="dxa"/>
          </w:tcPr>
          <w:p w14:paraId="6C781F40"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28BCAEEA" w14:textId="77777777" w:rsidTr="00CB02FA">
        <w:tc>
          <w:tcPr>
            <w:tcW w:w="799" w:type="dxa"/>
          </w:tcPr>
          <w:p w14:paraId="432A9157"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3169A8F" w14:textId="77777777" w:rsidR="00842577" w:rsidRPr="00070528" w:rsidRDefault="00842577" w:rsidP="00842577">
            <w:pPr>
              <w:spacing w:before="74" w:after="37"/>
              <w:ind w:left="12"/>
              <w:rPr>
                <w:rFonts w:cs="Tahoma"/>
                <w:sz w:val="22"/>
                <w:szCs w:val="22"/>
              </w:rPr>
            </w:pPr>
            <w:r w:rsidRPr="00070528">
              <w:rPr>
                <w:rFonts w:cs="Tahoma"/>
                <w:sz w:val="22"/>
                <w:szCs w:val="22"/>
              </w:rPr>
              <w:t xml:space="preserve">Email BDS </w:t>
            </w:r>
          </w:p>
        </w:tc>
        <w:tc>
          <w:tcPr>
            <w:tcW w:w="1911" w:type="dxa"/>
          </w:tcPr>
          <w:p w14:paraId="253445A1"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615FF79F"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39AB6933" w14:textId="77777777" w:rsidR="00842577" w:rsidRPr="00070528" w:rsidRDefault="00842577" w:rsidP="00842577">
            <w:pPr>
              <w:spacing w:before="74" w:after="37"/>
              <w:ind w:left="39"/>
              <w:rPr>
                <w:rFonts w:cs="Tahoma"/>
                <w:sz w:val="22"/>
                <w:szCs w:val="22"/>
              </w:rPr>
            </w:pPr>
            <w:r w:rsidRPr="00070528">
              <w:rPr>
                <w:rFonts w:cs="Tahoma"/>
                <w:sz w:val="22"/>
                <w:szCs w:val="22"/>
              </w:rPr>
              <w:t>Hiển thị email của nhân viên BDS tương ứng với NVKD của hợp đồng</w:t>
            </w:r>
          </w:p>
        </w:tc>
        <w:tc>
          <w:tcPr>
            <w:tcW w:w="3112" w:type="dxa"/>
          </w:tcPr>
          <w:p w14:paraId="7FEFAC94"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72FFDBB2" w14:textId="77777777" w:rsidTr="00CB02FA">
        <w:tc>
          <w:tcPr>
            <w:tcW w:w="799" w:type="dxa"/>
          </w:tcPr>
          <w:p w14:paraId="698F184E"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1A44540" w14:textId="77777777" w:rsidR="00842577" w:rsidRPr="00070528" w:rsidRDefault="00842577" w:rsidP="00842577">
            <w:pPr>
              <w:spacing w:before="74" w:after="37"/>
              <w:ind w:left="12"/>
              <w:rPr>
                <w:rFonts w:cs="Tahoma"/>
                <w:sz w:val="22"/>
                <w:szCs w:val="22"/>
              </w:rPr>
            </w:pPr>
            <w:r w:rsidRPr="00070528">
              <w:rPr>
                <w:rFonts w:cs="Tahoma"/>
                <w:sz w:val="22"/>
                <w:szCs w:val="22"/>
              </w:rPr>
              <w:t>Tên hàng hóa</w:t>
            </w:r>
          </w:p>
        </w:tc>
        <w:tc>
          <w:tcPr>
            <w:tcW w:w="1911" w:type="dxa"/>
          </w:tcPr>
          <w:p w14:paraId="060164B9"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7E81B0B8" w14:textId="77777777" w:rsidR="00842577" w:rsidRPr="00070528" w:rsidRDefault="00842577" w:rsidP="00842577">
            <w:pPr>
              <w:spacing w:before="74" w:after="37"/>
              <w:ind w:left="337"/>
              <w:rPr>
                <w:rFonts w:cs="Tahoma"/>
                <w:sz w:val="22"/>
                <w:szCs w:val="22"/>
              </w:rPr>
            </w:pPr>
            <w:r w:rsidRPr="00070528">
              <w:rPr>
                <w:rFonts w:cs="Tahoma"/>
                <w:sz w:val="22"/>
                <w:szCs w:val="22"/>
              </w:rPr>
              <w:t xml:space="preserve">X </w:t>
            </w:r>
          </w:p>
        </w:tc>
        <w:tc>
          <w:tcPr>
            <w:tcW w:w="5200" w:type="dxa"/>
          </w:tcPr>
          <w:p w14:paraId="506586CB" w14:textId="77777777" w:rsidR="00842577" w:rsidRPr="00070528" w:rsidRDefault="00842577" w:rsidP="00842577">
            <w:pPr>
              <w:spacing w:before="74" w:after="37"/>
              <w:ind w:left="39"/>
              <w:rPr>
                <w:rFonts w:cs="Tahoma"/>
                <w:sz w:val="22"/>
                <w:szCs w:val="22"/>
              </w:rPr>
            </w:pPr>
            <w:r w:rsidRPr="00070528">
              <w:rPr>
                <w:rFonts w:cs="Tahoma"/>
                <w:sz w:val="22"/>
                <w:szCs w:val="22"/>
              </w:rPr>
              <w:t>Hiển thị tên hàng hóa trên HĐ</w:t>
            </w:r>
          </w:p>
        </w:tc>
        <w:tc>
          <w:tcPr>
            <w:tcW w:w="3112" w:type="dxa"/>
          </w:tcPr>
          <w:p w14:paraId="61F0EEA3"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344C2A6B" w14:textId="77777777" w:rsidTr="00CB02FA">
        <w:tc>
          <w:tcPr>
            <w:tcW w:w="799" w:type="dxa"/>
          </w:tcPr>
          <w:p w14:paraId="5C9C3EDD"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71248038" w14:textId="77777777" w:rsidR="00842577" w:rsidRPr="00070528" w:rsidRDefault="00842577" w:rsidP="00842577">
            <w:pPr>
              <w:spacing w:before="74" w:after="37"/>
              <w:ind w:left="12"/>
              <w:rPr>
                <w:rFonts w:cs="Tahoma"/>
                <w:sz w:val="22"/>
                <w:szCs w:val="22"/>
              </w:rPr>
            </w:pPr>
            <w:r w:rsidRPr="00070528">
              <w:rPr>
                <w:rFonts w:cs="Tahoma"/>
                <w:sz w:val="22"/>
                <w:szCs w:val="22"/>
              </w:rPr>
              <w:t>Nhãn hiệu trên Cavet</w:t>
            </w:r>
          </w:p>
        </w:tc>
        <w:tc>
          <w:tcPr>
            <w:tcW w:w="1911" w:type="dxa"/>
          </w:tcPr>
          <w:p w14:paraId="2057DFAE"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662CC916"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5F2B37A4" w14:textId="77777777" w:rsidR="00842577" w:rsidRPr="00070528" w:rsidRDefault="00842577" w:rsidP="00842577">
            <w:pPr>
              <w:spacing w:before="74" w:after="37"/>
              <w:ind w:left="39"/>
              <w:rPr>
                <w:rFonts w:cs="Tahoma"/>
                <w:sz w:val="22"/>
                <w:szCs w:val="22"/>
              </w:rPr>
            </w:pPr>
            <w:r w:rsidRPr="00070528">
              <w:rPr>
                <w:rFonts w:cs="Tahoma"/>
                <w:sz w:val="22"/>
                <w:szCs w:val="22"/>
              </w:rPr>
              <w:t>Hiển thị nhãn hiệu xe trên hợp đồng</w:t>
            </w:r>
          </w:p>
        </w:tc>
        <w:tc>
          <w:tcPr>
            <w:tcW w:w="3112" w:type="dxa"/>
          </w:tcPr>
          <w:p w14:paraId="180288F0"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1F594BFA" w14:textId="77777777" w:rsidTr="00CB02FA">
        <w:tc>
          <w:tcPr>
            <w:tcW w:w="799" w:type="dxa"/>
          </w:tcPr>
          <w:p w14:paraId="69040C6E"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B5DD5B0" w14:textId="77777777" w:rsidR="00842577" w:rsidRPr="00070528" w:rsidRDefault="00842577" w:rsidP="00842577">
            <w:pPr>
              <w:spacing w:before="74" w:after="37"/>
              <w:ind w:left="12"/>
              <w:rPr>
                <w:rFonts w:cs="Tahoma"/>
                <w:sz w:val="22"/>
                <w:szCs w:val="22"/>
              </w:rPr>
            </w:pPr>
            <w:r w:rsidRPr="00070528">
              <w:rPr>
                <w:rFonts w:cs="Tahoma"/>
                <w:sz w:val="22"/>
                <w:szCs w:val="22"/>
              </w:rPr>
              <w:t>Số loại trên Cavet</w:t>
            </w:r>
          </w:p>
        </w:tc>
        <w:tc>
          <w:tcPr>
            <w:tcW w:w="1911" w:type="dxa"/>
          </w:tcPr>
          <w:p w14:paraId="39DBB933"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3D5CA176"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25AAEDBB" w14:textId="77777777" w:rsidR="00842577" w:rsidRPr="00070528" w:rsidRDefault="00842577" w:rsidP="00842577">
            <w:pPr>
              <w:spacing w:before="74" w:after="37"/>
              <w:ind w:left="39"/>
              <w:rPr>
                <w:rFonts w:cs="Tahoma"/>
                <w:sz w:val="22"/>
                <w:szCs w:val="22"/>
              </w:rPr>
            </w:pPr>
            <w:r w:rsidRPr="00070528">
              <w:rPr>
                <w:rFonts w:cs="Tahoma"/>
                <w:sz w:val="22"/>
                <w:szCs w:val="22"/>
              </w:rPr>
              <w:t>Hiển thị mẫu mã của xe trên hợp đồng</w:t>
            </w:r>
          </w:p>
        </w:tc>
        <w:tc>
          <w:tcPr>
            <w:tcW w:w="3112" w:type="dxa"/>
          </w:tcPr>
          <w:p w14:paraId="296EEBD0"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25639E55" w14:textId="77777777" w:rsidTr="00CB02FA">
        <w:tc>
          <w:tcPr>
            <w:tcW w:w="799" w:type="dxa"/>
          </w:tcPr>
          <w:p w14:paraId="3FC47F40"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70529463" w14:textId="77777777" w:rsidR="00842577" w:rsidRPr="00070528" w:rsidRDefault="00842577" w:rsidP="00842577">
            <w:pPr>
              <w:spacing w:before="74" w:after="37"/>
              <w:ind w:left="12"/>
              <w:rPr>
                <w:rFonts w:cs="Tahoma"/>
                <w:sz w:val="22"/>
                <w:szCs w:val="22"/>
              </w:rPr>
            </w:pPr>
            <w:r w:rsidRPr="00070528">
              <w:rPr>
                <w:rFonts w:cs="Tahoma"/>
                <w:sz w:val="22"/>
                <w:szCs w:val="22"/>
              </w:rPr>
              <w:t>Màu xe trên Cavet</w:t>
            </w:r>
          </w:p>
        </w:tc>
        <w:tc>
          <w:tcPr>
            <w:tcW w:w="1911" w:type="dxa"/>
          </w:tcPr>
          <w:p w14:paraId="2B138783"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274275A6"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3BA8189A" w14:textId="77777777" w:rsidR="00842577" w:rsidRPr="00070528" w:rsidRDefault="00842577" w:rsidP="00842577">
            <w:pPr>
              <w:spacing w:before="74" w:after="37"/>
              <w:ind w:left="39"/>
              <w:rPr>
                <w:rFonts w:cs="Tahoma"/>
                <w:sz w:val="22"/>
                <w:szCs w:val="22"/>
              </w:rPr>
            </w:pPr>
            <w:r w:rsidRPr="00070528">
              <w:rPr>
                <w:rFonts w:cs="Tahoma"/>
                <w:sz w:val="22"/>
                <w:szCs w:val="22"/>
              </w:rPr>
              <w:t>Hiển thị màu xe trên Cavet</w:t>
            </w:r>
          </w:p>
        </w:tc>
        <w:tc>
          <w:tcPr>
            <w:tcW w:w="3112" w:type="dxa"/>
          </w:tcPr>
          <w:p w14:paraId="3AC4A7BC"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502AA551" w14:textId="77777777" w:rsidTr="00CB02FA">
        <w:tc>
          <w:tcPr>
            <w:tcW w:w="799" w:type="dxa"/>
          </w:tcPr>
          <w:p w14:paraId="79BDDDD8"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03F4A5CD" w14:textId="77777777" w:rsidR="00842577" w:rsidRPr="00070528" w:rsidRDefault="00842577" w:rsidP="00842577">
            <w:pPr>
              <w:spacing w:before="74" w:after="37"/>
              <w:ind w:left="12"/>
              <w:rPr>
                <w:rFonts w:cs="Tahoma"/>
                <w:sz w:val="22"/>
                <w:szCs w:val="22"/>
              </w:rPr>
            </w:pPr>
            <w:r w:rsidRPr="00070528">
              <w:rPr>
                <w:rFonts w:cs="Tahoma"/>
                <w:sz w:val="22"/>
                <w:szCs w:val="22"/>
              </w:rPr>
              <w:t>Số khung trên Cavet</w:t>
            </w:r>
          </w:p>
        </w:tc>
        <w:tc>
          <w:tcPr>
            <w:tcW w:w="1911" w:type="dxa"/>
          </w:tcPr>
          <w:p w14:paraId="5B89668A"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412F9765"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59CFE0AC" w14:textId="77777777" w:rsidR="00842577" w:rsidRPr="00070528" w:rsidRDefault="00842577" w:rsidP="00842577">
            <w:pPr>
              <w:spacing w:before="74" w:after="37"/>
              <w:ind w:left="39"/>
              <w:rPr>
                <w:rFonts w:cs="Tahoma"/>
                <w:sz w:val="22"/>
                <w:szCs w:val="22"/>
              </w:rPr>
            </w:pPr>
            <w:r w:rsidRPr="00070528">
              <w:rPr>
                <w:rFonts w:cs="Tahoma"/>
                <w:sz w:val="22"/>
                <w:szCs w:val="22"/>
              </w:rPr>
              <w:t>Hiển thị số khung của xe máy theo Cavet</w:t>
            </w:r>
          </w:p>
        </w:tc>
        <w:tc>
          <w:tcPr>
            <w:tcW w:w="3112" w:type="dxa"/>
          </w:tcPr>
          <w:p w14:paraId="16EAFE4E"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382AC415" w14:textId="77777777" w:rsidTr="00CB02FA">
        <w:tc>
          <w:tcPr>
            <w:tcW w:w="799" w:type="dxa"/>
          </w:tcPr>
          <w:p w14:paraId="0F14E9FF"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0619FBF" w14:textId="77777777" w:rsidR="00842577" w:rsidRPr="00070528" w:rsidRDefault="00842577" w:rsidP="00842577">
            <w:pPr>
              <w:spacing w:before="74" w:after="37"/>
              <w:ind w:left="12"/>
              <w:rPr>
                <w:rFonts w:cs="Tahoma"/>
                <w:sz w:val="22"/>
                <w:szCs w:val="22"/>
              </w:rPr>
            </w:pPr>
            <w:r w:rsidRPr="00070528">
              <w:rPr>
                <w:rFonts w:cs="Tahoma"/>
                <w:sz w:val="22"/>
                <w:szCs w:val="22"/>
              </w:rPr>
              <w:t>Số máy trên Cavet</w:t>
            </w:r>
          </w:p>
        </w:tc>
        <w:tc>
          <w:tcPr>
            <w:tcW w:w="1911" w:type="dxa"/>
          </w:tcPr>
          <w:p w14:paraId="2C3A4080"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51C9275F"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2CF83C2F" w14:textId="77777777" w:rsidR="00842577" w:rsidRPr="00070528" w:rsidRDefault="00842577" w:rsidP="00842577">
            <w:pPr>
              <w:spacing w:before="74" w:after="37"/>
              <w:ind w:left="39"/>
              <w:rPr>
                <w:rFonts w:cs="Tahoma"/>
                <w:sz w:val="22"/>
                <w:szCs w:val="22"/>
              </w:rPr>
            </w:pPr>
            <w:r w:rsidRPr="00070528">
              <w:rPr>
                <w:rFonts w:cs="Tahoma"/>
                <w:sz w:val="22"/>
                <w:szCs w:val="22"/>
              </w:rPr>
              <w:t>Hiển thị số máy của xe theo Cavet</w:t>
            </w:r>
          </w:p>
        </w:tc>
        <w:tc>
          <w:tcPr>
            <w:tcW w:w="3112" w:type="dxa"/>
          </w:tcPr>
          <w:p w14:paraId="4A29944A"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3C4390D2" w14:textId="77777777" w:rsidTr="00CB02FA">
        <w:tc>
          <w:tcPr>
            <w:tcW w:w="799" w:type="dxa"/>
          </w:tcPr>
          <w:p w14:paraId="5BB1345E"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832D2B7" w14:textId="77777777" w:rsidR="00842577" w:rsidRPr="00070528" w:rsidRDefault="00842577" w:rsidP="00842577">
            <w:pPr>
              <w:spacing w:before="74" w:after="37"/>
              <w:ind w:left="12"/>
              <w:rPr>
                <w:rFonts w:cs="Tahoma"/>
                <w:sz w:val="22"/>
                <w:szCs w:val="22"/>
              </w:rPr>
            </w:pPr>
            <w:r w:rsidRPr="00070528">
              <w:rPr>
                <w:rFonts w:cs="Tahoma"/>
                <w:sz w:val="22"/>
                <w:szCs w:val="22"/>
              </w:rPr>
              <w:t>Biển số trên cavet</w:t>
            </w:r>
          </w:p>
        </w:tc>
        <w:tc>
          <w:tcPr>
            <w:tcW w:w="1911" w:type="dxa"/>
          </w:tcPr>
          <w:p w14:paraId="10CA84C9"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4454BF61" w14:textId="77777777" w:rsidR="00842577" w:rsidRPr="00070528" w:rsidRDefault="00842577" w:rsidP="00842577">
            <w:pPr>
              <w:spacing w:before="74" w:after="37"/>
              <w:ind w:left="337"/>
              <w:rPr>
                <w:rFonts w:cs="Tahoma"/>
                <w:sz w:val="22"/>
                <w:szCs w:val="22"/>
              </w:rPr>
            </w:pPr>
            <w:r w:rsidRPr="00070528">
              <w:rPr>
                <w:rFonts w:cs="Tahoma"/>
                <w:sz w:val="22"/>
                <w:szCs w:val="22"/>
              </w:rPr>
              <w:t xml:space="preserve">X </w:t>
            </w:r>
          </w:p>
        </w:tc>
        <w:tc>
          <w:tcPr>
            <w:tcW w:w="5200" w:type="dxa"/>
          </w:tcPr>
          <w:p w14:paraId="023EB419" w14:textId="77777777" w:rsidR="00842577" w:rsidRPr="00070528" w:rsidRDefault="00842577" w:rsidP="00842577">
            <w:pPr>
              <w:spacing w:before="74" w:after="37"/>
              <w:ind w:left="39"/>
              <w:rPr>
                <w:rFonts w:cs="Tahoma"/>
                <w:sz w:val="22"/>
                <w:szCs w:val="22"/>
              </w:rPr>
            </w:pPr>
            <w:r w:rsidRPr="00070528">
              <w:rPr>
                <w:rFonts w:cs="Tahoma"/>
                <w:sz w:val="22"/>
                <w:szCs w:val="22"/>
              </w:rPr>
              <w:t>Hiển thị biển số xe theo Cavet</w:t>
            </w:r>
          </w:p>
        </w:tc>
        <w:tc>
          <w:tcPr>
            <w:tcW w:w="3112" w:type="dxa"/>
          </w:tcPr>
          <w:p w14:paraId="3A8FDDFA"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0E0FA9C4" w14:textId="77777777" w:rsidTr="00CB02FA">
        <w:tc>
          <w:tcPr>
            <w:tcW w:w="799" w:type="dxa"/>
          </w:tcPr>
          <w:p w14:paraId="0717A055"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06EA0C4" w14:textId="77777777" w:rsidR="00842577" w:rsidRPr="00070528" w:rsidRDefault="00842577" w:rsidP="00842577">
            <w:pPr>
              <w:spacing w:before="74" w:after="37"/>
              <w:ind w:left="12"/>
              <w:rPr>
                <w:rFonts w:cs="Tahoma"/>
                <w:sz w:val="22"/>
                <w:szCs w:val="22"/>
              </w:rPr>
            </w:pPr>
            <w:r w:rsidRPr="00070528">
              <w:rPr>
                <w:rFonts w:cs="Tahoma"/>
                <w:sz w:val="22"/>
                <w:szCs w:val="22"/>
              </w:rPr>
              <w:t>Số Cavet trên Cavet</w:t>
            </w:r>
          </w:p>
        </w:tc>
        <w:tc>
          <w:tcPr>
            <w:tcW w:w="1911" w:type="dxa"/>
          </w:tcPr>
          <w:p w14:paraId="1F1A4869"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4E58A961" w14:textId="77777777" w:rsidR="00842577" w:rsidRPr="00070528" w:rsidRDefault="00842577" w:rsidP="00842577">
            <w:pPr>
              <w:spacing w:before="74" w:after="37"/>
              <w:ind w:left="337"/>
              <w:rPr>
                <w:rFonts w:cs="Tahoma"/>
                <w:sz w:val="22"/>
                <w:szCs w:val="22"/>
              </w:rPr>
            </w:pPr>
            <w:r w:rsidRPr="00070528">
              <w:rPr>
                <w:rFonts w:cs="Tahoma"/>
                <w:sz w:val="22"/>
                <w:szCs w:val="22"/>
              </w:rPr>
              <w:t xml:space="preserve">X </w:t>
            </w:r>
          </w:p>
        </w:tc>
        <w:tc>
          <w:tcPr>
            <w:tcW w:w="5200" w:type="dxa"/>
          </w:tcPr>
          <w:p w14:paraId="3A66C1C9" w14:textId="77777777" w:rsidR="00842577" w:rsidRPr="00070528" w:rsidRDefault="00842577" w:rsidP="00842577">
            <w:pPr>
              <w:spacing w:before="74" w:after="37"/>
              <w:ind w:left="39"/>
              <w:rPr>
                <w:rFonts w:cs="Tahoma"/>
                <w:sz w:val="22"/>
                <w:szCs w:val="22"/>
              </w:rPr>
            </w:pPr>
            <w:r w:rsidRPr="00070528">
              <w:rPr>
                <w:rFonts w:cs="Tahoma"/>
                <w:sz w:val="22"/>
                <w:szCs w:val="22"/>
              </w:rPr>
              <w:t>Hiển thị số cavet theo Cavet</w:t>
            </w:r>
          </w:p>
        </w:tc>
        <w:tc>
          <w:tcPr>
            <w:tcW w:w="3112" w:type="dxa"/>
          </w:tcPr>
          <w:p w14:paraId="132503CE"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1BC00266" w14:textId="77777777" w:rsidTr="00CB02FA">
        <w:tc>
          <w:tcPr>
            <w:tcW w:w="799" w:type="dxa"/>
          </w:tcPr>
          <w:p w14:paraId="09F072F6"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68770807" w14:textId="77777777" w:rsidR="00842577" w:rsidRPr="00070528" w:rsidRDefault="00842577" w:rsidP="00842577">
            <w:pPr>
              <w:spacing w:before="74" w:after="37"/>
              <w:ind w:left="12"/>
              <w:rPr>
                <w:rFonts w:cs="Tahoma"/>
                <w:sz w:val="22"/>
                <w:szCs w:val="22"/>
              </w:rPr>
            </w:pPr>
            <w:r w:rsidRPr="00070528">
              <w:rPr>
                <w:rFonts w:cs="Tahoma"/>
                <w:sz w:val="22"/>
                <w:szCs w:val="22"/>
              </w:rPr>
              <w:t>Mã lỗi</w:t>
            </w:r>
          </w:p>
        </w:tc>
        <w:tc>
          <w:tcPr>
            <w:tcW w:w="1911" w:type="dxa"/>
          </w:tcPr>
          <w:p w14:paraId="397BEB61"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6201C539" w14:textId="77777777" w:rsidR="00842577" w:rsidRPr="00070528" w:rsidRDefault="00842577" w:rsidP="00842577">
            <w:pPr>
              <w:spacing w:before="74" w:after="37"/>
              <w:ind w:left="337"/>
              <w:rPr>
                <w:rFonts w:cs="Tahoma"/>
                <w:sz w:val="22"/>
                <w:szCs w:val="22"/>
              </w:rPr>
            </w:pPr>
          </w:p>
        </w:tc>
        <w:tc>
          <w:tcPr>
            <w:tcW w:w="5200" w:type="dxa"/>
          </w:tcPr>
          <w:p w14:paraId="78F80581" w14:textId="77777777" w:rsidR="00842577" w:rsidRPr="00070528" w:rsidRDefault="00842577" w:rsidP="00842577">
            <w:pPr>
              <w:spacing w:before="74" w:after="37"/>
              <w:ind w:left="39"/>
              <w:rPr>
                <w:rFonts w:cs="Tahoma"/>
                <w:sz w:val="22"/>
                <w:szCs w:val="22"/>
              </w:rPr>
            </w:pPr>
            <w:r w:rsidRPr="00070528">
              <w:rPr>
                <w:rFonts w:cs="Tahoma"/>
                <w:sz w:val="22"/>
                <w:szCs w:val="22"/>
              </w:rPr>
              <w:t>Hiển thị mã lỗi của Cavet (nếu có)</w:t>
            </w:r>
          </w:p>
        </w:tc>
        <w:tc>
          <w:tcPr>
            <w:tcW w:w="3112" w:type="dxa"/>
          </w:tcPr>
          <w:p w14:paraId="5DF811FC" w14:textId="77777777" w:rsidR="00842577" w:rsidRPr="00070528" w:rsidRDefault="00842577" w:rsidP="00842577">
            <w:pPr>
              <w:spacing w:before="74" w:after="37"/>
              <w:ind w:left="0"/>
              <w:rPr>
                <w:rFonts w:cs="Tahoma"/>
                <w:sz w:val="22"/>
                <w:szCs w:val="22"/>
              </w:rPr>
            </w:pPr>
            <w:r w:rsidRPr="00070528">
              <w:rPr>
                <w:rFonts w:cs="Tahoma"/>
                <w:sz w:val="22"/>
                <w:szCs w:val="22"/>
              </w:rPr>
              <w:t>Lấy từ trường mã lỗi ở màn hình SC07</w:t>
            </w:r>
          </w:p>
          <w:p w14:paraId="10D6CE96"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4EBFA9B7" w14:textId="77777777" w:rsidTr="00CB02FA">
        <w:tc>
          <w:tcPr>
            <w:tcW w:w="799" w:type="dxa"/>
          </w:tcPr>
          <w:p w14:paraId="3028B57C"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24C712E4" w14:textId="77777777" w:rsidR="00842577" w:rsidRPr="00070528" w:rsidRDefault="00842577" w:rsidP="00842577">
            <w:pPr>
              <w:spacing w:before="74" w:after="37"/>
              <w:ind w:left="12"/>
              <w:rPr>
                <w:rFonts w:cs="Tahoma"/>
                <w:sz w:val="22"/>
                <w:szCs w:val="22"/>
              </w:rPr>
            </w:pPr>
            <w:r w:rsidRPr="00070528">
              <w:rPr>
                <w:rFonts w:cs="Tahoma"/>
                <w:sz w:val="22"/>
                <w:szCs w:val="22"/>
              </w:rPr>
              <w:t>Ghi chú lỗi</w:t>
            </w:r>
          </w:p>
        </w:tc>
        <w:tc>
          <w:tcPr>
            <w:tcW w:w="1911" w:type="dxa"/>
          </w:tcPr>
          <w:p w14:paraId="042C7B31"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397EA96B" w14:textId="77777777" w:rsidR="00842577" w:rsidRPr="00070528" w:rsidRDefault="00842577" w:rsidP="00842577">
            <w:pPr>
              <w:spacing w:before="74" w:after="37"/>
              <w:ind w:left="337"/>
              <w:rPr>
                <w:rFonts w:cs="Tahoma"/>
                <w:sz w:val="22"/>
                <w:szCs w:val="22"/>
              </w:rPr>
            </w:pPr>
          </w:p>
        </w:tc>
        <w:tc>
          <w:tcPr>
            <w:tcW w:w="5200" w:type="dxa"/>
          </w:tcPr>
          <w:p w14:paraId="4B364490" w14:textId="77777777" w:rsidR="00842577" w:rsidRPr="00070528" w:rsidRDefault="00842577" w:rsidP="00842577">
            <w:pPr>
              <w:spacing w:before="74" w:after="37"/>
              <w:ind w:left="39"/>
              <w:rPr>
                <w:rFonts w:cs="Tahoma"/>
                <w:sz w:val="22"/>
                <w:szCs w:val="22"/>
              </w:rPr>
            </w:pPr>
            <w:r w:rsidRPr="00070528">
              <w:rPr>
                <w:rFonts w:cs="Tahoma"/>
                <w:sz w:val="22"/>
                <w:szCs w:val="22"/>
              </w:rPr>
              <w:t>Hiển thị Ghi chú lỗi của Cavet (nếu có)</w:t>
            </w:r>
          </w:p>
        </w:tc>
        <w:tc>
          <w:tcPr>
            <w:tcW w:w="3112" w:type="dxa"/>
          </w:tcPr>
          <w:p w14:paraId="7BF12838" w14:textId="77777777" w:rsidR="00842577" w:rsidRPr="00070528" w:rsidRDefault="00842577" w:rsidP="00842577">
            <w:pPr>
              <w:spacing w:before="74" w:after="37"/>
              <w:ind w:left="0"/>
              <w:rPr>
                <w:rFonts w:cs="Tahoma"/>
                <w:sz w:val="22"/>
                <w:szCs w:val="22"/>
              </w:rPr>
            </w:pPr>
            <w:r w:rsidRPr="00070528">
              <w:rPr>
                <w:rFonts w:cs="Tahoma"/>
                <w:sz w:val="22"/>
                <w:szCs w:val="22"/>
              </w:rPr>
              <w:t>Lấy từ trường ghi chú lỗi ở màn hình SC07</w:t>
            </w:r>
          </w:p>
          <w:p w14:paraId="6DA0D95D"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41C3292D" w14:textId="77777777" w:rsidTr="00CB02FA">
        <w:tc>
          <w:tcPr>
            <w:tcW w:w="799" w:type="dxa"/>
          </w:tcPr>
          <w:p w14:paraId="29DE9EBC"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5C7C5030" w14:textId="77777777" w:rsidR="00842577" w:rsidRPr="00070528" w:rsidRDefault="00842577" w:rsidP="00842577">
            <w:pPr>
              <w:spacing w:before="74" w:after="37"/>
              <w:ind w:left="12"/>
              <w:rPr>
                <w:rFonts w:cs="Tahoma"/>
                <w:sz w:val="22"/>
                <w:szCs w:val="22"/>
              </w:rPr>
            </w:pPr>
            <w:r w:rsidRPr="00070528">
              <w:rPr>
                <w:rFonts w:cs="Tahoma"/>
                <w:sz w:val="22"/>
                <w:szCs w:val="22"/>
              </w:rPr>
              <w:t>Trạng thái lưu kho</w:t>
            </w:r>
          </w:p>
        </w:tc>
        <w:tc>
          <w:tcPr>
            <w:tcW w:w="1911" w:type="dxa"/>
          </w:tcPr>
          <w:p w14:paraId="281D1CA1"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7FE00222" w14:textId="77777777" w:rsidR="00842577" w:rsidRPr="00070528" w:rsidRDefault="00842577" w:rsidP="00842577">
            <w:pPr>
              <w:spacing w:before="74" w:after="37"/>
              <w:ind w:left="337"/>
              <w:rPr>
                <w:rFonts w:cs="Tahoma"/>
                <w:sz w:val="22"/>
                <w:szCs w:val="22"/>
              </w:rPr>
            </w:pPr>
            <w:r w:rsidRPr="00070528">
              <w:rPr>
                <w:rFonts w:cs="Tahoma"/>
                <w:sz w:val="22"/>
                <w:szCs w:val="22"/>
              </w:rPr>
              <w:t>X</w:t>
            </w:r>
          </w:p>
        </w:tc>
        <w:tc>
          <w:tcPr>
            <w:tcW w:w="5200" w:type="dxa"/>
          </w:tcPr>
          <w:p w14:paraId="4FBED4A7" w14:textId="77777777" w:rsidR="00842577" w:rsidRPr="00070528" w:rsidRDefault="00842577" w:rsidP="00842577">
            <w:pPr>
              <w:spacing w:before="74" w:after="37"/>
              <w:ind w:left="39"/>
              <w:rPr>
                <w:rFonts w:cs="Tahoma"/>
                <w:sz w:val="22"/>
                <w:szCs w:val="22"/>
              </w:rPr>
            </w:pPr>
            <w:r w:rsidRPr="00070528">
              <w:rPr>
                <w:rFonts w:cs="Tahoma"/>
                <w:sz w:val="22"/>
                <w:szCs w:val="22"/>
              </w:rPr>
              <w:t>Hiển thị trạng thái lưu kho của cavet</w:t>
            </w:r>
          </w:p>
        </w:tc>
        <w:tc>
          <w:tcPr>
            <w:tcW w:w="3112" w:type="dxa"/>
          </w:tcPr>
          <w:p w14:paraId="66F0DFB6"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60DD8B0D" w14:textId="77777777" w:rsidTr="00CB02FA">
        <w:tc>
          <w:tcPr>
            <w:tcW w:w="799" w:type="dxa"/>
          </w:tcPr>
          <w:p w14:paraId="770F77F0"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2779352A" w14:textId="77777777" w:rsidR="00842577" w:rsidRPr="00070528" w:rsidRDefault="00842577" w:rsidP="00842577">
            <w:pPr>
              <w:spacing w:before="74" w:after="37"/>
              <w:ind w:left="12"/>
              <w:rPr>
                <w:rFonts w:cs="Tahoma"/>
                <w:sz w:val="22"/>
                <w:szCs w:val="22"/>
              </w:rPr>
            </w:pPr>
            <w:r w:rsidRPr="00070528">
              <w:rPr>
                <w:rFonts w:cs="Tahoma"/>
                <w:sz w:val="22"/>
                <w:szCs w:val="22"/>
              </w:rPr>
              <w:t>Mã lưu kho</w:t>
            </w:r>
          </w:p>
        </w:tc>
        <w:tc>
          <w:tcPr>
            <w:tcW w:w="1911" w:type="dxa"/>
          </w:tcPr>
          <w:p w14:paraId="6FF95336"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4AFA3F58" w14:textId="77777777" w:rsidR="00842577" w:rsidRPr="00070528" w:rsidRDefault="00842577" w:rsidP="00842577">
            <w:pPr>
              <w:spacing w:before="74" w:after="37"/>
              <w:ind w:left="337"/>
              <w:rPr>
                <w:rFonts w:cs="Tahoma"/>
                <w:sz w:val="22"/>
                <w:szCs w:val="22"/>
              </w:rPr>
            </w:pPr>
          </w:p>
        </w:tc>
        <w:tc>
          <w:tcPr>
            <w:tcW w:w="5200" w:type="dxa"/>
          </w:tcPr>
          <w:p w14:paraId="7D5CEF34" w14:textId="77777777" w:rsidR="00842577" w:rsidRPr="00070528" w:rsidRDefault="00842577" w:rsidP="00842577">
            <w:pPr>
              <w:spacing w:before="74" w:after="37"/>
              <w:ind w:left="39"/>
              <w:rPr>
                <w:rFonts w:cs="Tahoma"/>
                <w:sz w:val="22"/>
                <w:szCs w:val="22"/>
              </w:rPr>
            </w:pPr>
            <w:r w:rsidRPr="00070528">
              <w:rPr>
                <w:rFonts w:cs="Tahoma"/>
                <w:sz w:val="22"/>
                <w:szCs w:val="22"/>
              </w:rPr>
              <w:t>Hiển thị mã lưu kho của Cavet (nếu có)</w:t>
            </w:r>
          </w:p>
        </w:tc>
        <w:tc>
          <w:tcPr>
            <w:tcW w:w="3112" w:type="dxa"/>
          </w:tcPr>
          <w:p w14:paraId="71518EBB"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79EE7FED" w14:textId="77777777" w:rsidTr="00CB02FA">
        <w:tc>
          <w:tcPr>
            <w:tcW w:w="799" w:type="dxa"/>
          </w:tcPr>
          <w:p w14:paraId="6E54E45C"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49C99814" w14:textId="0F7353FF" w:rsidR="00842577" w:rsidRPr="00070528" w:rsidRDefault="00842577" w:rsidP="00842577">
            <w:pPr>
              <w:spacing w:before="74" w:after="37"/>
              <w:ind w:left="12"/>
              <w:rPr>
                <w:rFonts w:cs="Tahoma"/>
                <w:sz w:val="22"/>
                <w:szCs w:val="22"/>
              </w:rPr>
            </w:pPr>
            <w:r w:rsidRPr="00070528">
              <w:rPr>
                <w:rFonts w:cs="Tahoma"/>
                <w:sz w:val="22"/>
                <w:szCs w:val="22"/>
              </w:rPr>
              <w:t>Trạng thái phê duyệ</w:t>
            </w:r>
            <w:r w:rsidR="0046664B" w:rsidRPr="00070528">
              <w:rPr>
                <w:rFonts w:cs="Tahoma"/>
                <w:sz w:val="22"/>
                <w:szCs w:val="22"/>
              </w:rPr>
              <w:t xml:space="preserve">t </w:t>
            </w:r>
            <w:r w:rsidRPr="00070528">
              <w:rPr>
                <w:rFonts w:cs="Tahoma"/>
                <w:sz w:val="22"/>
                <w:szCs w:val="22"/>
              </w:rPr>
              <w:t>xuất trả</w:t>
            </w:r>
          </w:p>
        </w:tc>
        <w:tc>
          <w:tcPr>
            <w:tcW w:w="1911" w:type="dxa"/>
          </w:tcPr>
          <w:p w14:paraId="55DC1E71" w14:textId="77777777" w:rsidR="00842577" w:rsidRPr="00070528" w:rsidRDefault="00842577" w:rsidP="00842577">
            <w:pPr>
              <w:spacing w:before="74" w:after="37"/>
              <w:ind w:left="60"/>
              <w:rPr>
                <w:rFonts w:cs="Tahoma"/>
                <w:sz w:val="22"/>
                <w:szCs w:val="22"/>
              </w:rPr>
            </w:pPr>
            <w:r w:rsidRPr="00070528">
              <w:rPr>
                <w:rFonts w:cs="Tahoma"/>
                <w:sz w:val="22"/>
                <w:szCs w:val="22"/>
              </w:rPr>
              <w:t>Text</w:t>
            </w:r>
          </w:p>
        </w:tc>
        <w:tc>
          <w:tcPr>
            <w:tcW w:w="1401" w:type="dxa"/>
          </w:tcPr>
          <w:p w14:paraId="7888B375" w14:textId="77777777" w:rsidR="00842577" w:rsidRPr="00070528" w:rsidRDefault="00842577" w:rsidP="00842577">
            <w:pPr>
              <w:spacing w:before="74" w:after="37"/>
              <w:ind w:left="337"/>
              <w:rPr>
                <w:rFonts w:cs="Tahoma"/>
                <w:sz w:val="22"/>
                <w:szCs w:val="22"/>
              </w:rPr>
            </w:pPr>
          </w:p>
        </w:tc>
        <w:tc>
          <w:tcPr>
            <w:tcW w:w="5200" w:type="dxa"/>
          </w:tcPr>
          <w:p w14:paraId="2F598A9D" w14:textId="6453263B" w:rsidR="00842577" w:rsidRPr="00070528" w:rsidRDefault="00842577">
            <w:pPr>
              <w:spacing w:before="74" w:after="37"/>
              <w:ind w:left="39"/>
              <w:rPr>
                <w:rFonts w:cs="Tahoma"/>
                <w:sz w:val="22"/>
                <w:szCs w:val="22"/>
              </w:rPr>
            </w:pPr>
            <w:r w:rsidRPr="00070528">
              <w:rPr>
                <w:rFonts w:cs="Tahoma"/>
                <w:sz w:val="22"/>
                <w:szCs w:val="22"/>
              </w:rPr>
              <w:t xml:space="preserve">Hiển thị trạng thái phê duyệt </w:t>
            </w:r>
            <w:r w:rsidR="0046664B" w:rsidRPr="00070528">
              <w:rPr>
                <w:rFonts w:cs="Tahoma"/>
                <w:sz w:val="22"/>
                <w:szCs w:val="22"/>
              </w:rPr>
              <w:t>xuất trả</w:t>
            </w:r>
            <w:r w:rsidRPr="00070528">
              <w:rPr>
                <w:rFonts w:cs="Tahoma"/>
                <w:sz w:val="22"/>
                <w:szCs w:val="22"/>
              </w:rPr>
              <w:t xml:space="preserve"> của cavet</w:t>
            </w:r>
          </w:p>
        </w:tc>
        <w:tc>
          <w:tcPr>
            <w:tcW w:w="3112" w:type="dxa"/>
          </w:tcPr>
          <w:p w14:paraId="19276D4C" w14:textId="62D4B07E" w:rsidR="00842577" w:rsidRPr="00070528" w:rsidRDefault="00842577" w:rsidP="00842577">
            <w:pPr>
              <w:spacing w:before="74" w:after="37"/>
              <w:ind w:left="0"/>
              <w:rPr>
                <w:rFonts w:cs="Tahoma"/>
                <w:sz w:val="22"/>
                <w:szCs w:val="22"/>
              </w:rPr>
            </w:pPr>
            <w:r w:rsidRPr="00070528">
              <w:rPr>
                <w:rFonts w:cs="Tahoma"/>
                <w:sz w:val="22"/>
                <w:szCs w:val="22"/>
              </w:rPr>
              <w:t xml:space="preserve">Gồm </w:t>
            </w:r>
            <w:r w:rsidR="00726D92" w:rsidRPr="00070528">
              <w:rPr>
                <w:rFonts w:cs="Tahoma"/>
                <w:sz w:val="22"/>
                <w:szCs w:val="22"/>
              </w:rPr>
              <w:t>các</w:t>
            </w:r>
            <w:r w:rsidRPr="00070528">
              <w:rPr>
                <w:rFonts w:cs="Tahoma"/>
                <w:sz w:val="22"/>
                <w:szCs w:val="22"/>
              </w:rPr>
              <w:t xml:space="preserve"> giá trị: </w:t>
            </w:r>
          </w:p>
          <w:p w14:paraId="664BFD4D"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Chờ phê duyệt xuất trả</w:t>
            </w:r>
          </w:p>
          <w:p w14:paraId="0C415954" w14:textId="77777777" w:rsidR="00842577" w:rsidRPr="00070528" w:rsidRDefault="00842577" w:rsidP="00842577">
            <w:pPr>
              <w:pStyle w:val="ListParagraph"/>
              <w:numPr>
                <w:ilvl w:val="0"/>
                <w:numId w:val="17"/>
              </w:numPr>
              <w:spacing w:before="74" w:after="37"/>
              <w:ind w:left="446" w:hanging="223"/>
              <w:rPr>
                <w:rFonts w:cs="Tahoma"/>
                <w:sz w:val="22"/>
                <w:szCs w:val="22"/>
              </w:rPr>
            </w:pPr>
            <w:r w:rsidRPr="00070528">
              <w:rPr>
                <w:rFonts w:cs="Tahoma"/>
                <w:sz w:val="22"/>
                <w:szCs w:val="22"/>
              </w:rPr>
              <w:t>Đã phê duyệt xuất trả</w:t>
            </w:r>
          </w:p>
          <w:p w14:paraId="420CA3A3" w14:textId="7C290851" w:rsidR="00842577" w:rsidRPr="00070528" w:rsidRDefault="00842577">
            <w:pPr>
              <w:pStyle w:val="ListParagraph"/>
              <w:numPr>
                <w:ilvl w:val="0"/>
                <w:numId w:val="17"/>
              </w:numPr>
              <w:spacing w:before="74" w:after="37"/>
              <w:ind w:left="446" w:hanging="223"/>
              <w:rPr>
                <w:rFonts w:cs="Tahoma"/>
                <w:sz w:val="22"/>
                <w:szCs w:val="22"/>
              </w:rPr>
            </w:pPr>
            <w:r w:rsidRPr="00070528">
              <w:rPr>
                <w:rFonts w:cs="Tahoma"/>
                <w:sz w:val="22"/>
                <w:szCs w:val="22"/>
              </w:rPr>
              <w:t xml:space="preserve">Đã </w:t>
            </w:r>
            <w:r w:rsidR="0046664B" w:rsidRPr="00070528">
              <w:rPr>
                <w:rFonts w:cs="Tahoma"/>
                <w:sz w:val="22"/>
                <w:szCs w:val="22"/>
              </w:rPr>
              <w:t>từ chối</w:t>
            </w:r>
            <w:r w:rsidRPr="00070528">
              <w:rPr>
                <w:rFonts w:cs="Tahoma"/>
                <w:sz w:val="22"/>
                <w:szCs w:val="22"/>
              </w:rPr>
              <w:t xml:space="preserve"> xuất trả</w:t>
            </w:r>
          </w:p>
        </w:tc>
      </w:tr>
      <w:tr w:rsidR="00842577" w:rsidRPr="00070528" w14:paraId="38690C54" w14:textId="77777777" w:rsidTr="00CB02FA">
        <w:tc>
          <w:tcPr>
            <w:tcW w:w="799" w:type="dxa"/>
          </w:tcPr>
          <w:p w14:paraId="4DAE8D86"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3C783335" w14:textId="77777777" w:rsidR="00842577" w:rsidRPr="00070528" w:rsidRDefault="00842577" w:rsidP="00842577">
            <w:pPr>
              <w:spacing w:before="74" w:after="37"/>
              <w:ind w:left="12"/>
              <w:rPr>
                <w:rFonts w:cs="Tahoma"/>
                <w:sz w:val="22"/>
                <w:szCs w:val="22"/>
              </w:rPr>
            </w:pPr>
            <w:r w:rsidRPr="00070528">
              <w:rPr>
                <w:rFonts w:cs="Tahoma"/>
                <w:sz w:val="22"/>
                <w:szCs w:val="22"/>
              </w:rPr>
              <w:t>Ngày phê duyệt</w:t>
            </w:r>
          </w:p>
        </w:tc>
        <w:tc>
          <w:tcPr>
            <w:tcW w:w="1911" w:type="dxa"/>
          </w:tcPr>
          <w:p w14:paraId="6A5156D0" w14:textId="77777777" w:rsidR="00842577" w:rsidRPr="00070528" w:rsidRDefault="00842577" w:rsidP="00842577">
            <w:pPr>
              <w:spacing w:before="74" w:after="37"/>
              <w:ind w:left="60"/>
              <w:rPr>
                <w:rFonts w:cs="Tahoma"/>
                <w:sz w:val="22"/>
                <w:szCs w:val="22"/>
              </w:rPr>
            </w:pPr>
            <w:r w:rsidRPr="00070528">
              <w:rPr>
                <w:rFonts w:cs="Tahoma"/>
                <w:sz w:val="22"/>
                <w:szCs w:val="22"/>
              </w:rPr>
              <w:t>Date</w:t>
            </w:r>
          </w:p>
        </w:tc>
        <w:tc>
          <w:tcPr>
            <w:tcW w:w="1401" w:type="dxa"/>
          </w:tcPr>
          <w:p w14:paraId="4D7C4C3E" w14:textId="77777777" w:rsidR="00842577" w:rsidRPr="00070528" w:rsidRDefault="00842577" w:rsidP="00842577">
            <w:pPr>
              <w:spacing w:before="74" w:after="37"/>
              <w:ind w:left="337"/>
              <w:rPr>
                <w:rFonts w:cs="Tahoma"/>
                <w:sz w:val="22"/>
                <w:szCs w:val="22"/>
              </w:rPr>
            </w:pPr>
          </w:p>
        </w:tc>
        <w:tc>
          <w:tcPr>
            <w:tcW w:w="5200" w:type="dxa"/>
          </w:tcPr>
          <w:p w14:paraId="3485C8D5" w14:textId="77777777" w:rsidR="00842577" w:rsidRPr="00070528" w:rsidRDefault="00842577" w:rsidP="00842577">
            <w:pPr>
              <w:spacing w:before="74" w:after="37"/>
              <w:ind w:left="39"/>
              <w:rPr>
                <w:rFonts w:cs="Tahoma"/>
                <w:sz w:val="22"/>
                <w:szCs w:val="22"/>
              </w:rPr>
            </w:pPr>
            <w:r w:rsidRPr="00070528">
              <w:rPr>
                <w:rFonts w:cs="Tahoma"/>
                <w:sz w:val="22"/>
                <w:szCs w:val="22"/>
              </w:rPr>
              <w:t>Hiển thị ngày được phê duyệt cho mượn/xuất trả</w:t>
            </w:r>
          </w:p>
        </w:tc>
        <w:tc>
          <w:tcPr>
            <w:tcW w:w="3112" w:type="dxa"/>
          </w:tcPr>
          <w:p w14:paraId="0B7652D9" w14:textId="77777777" w:rsidR="00842577" w:rsidRPr="00070528" w:rsidRDefault="00842577" w:rsidP="00842577">
            <w:pPr>
              <w:spacing w:before="74" w:after="37"/>
              <w:ind w:left="0"/>
              <w:rPr>
                <w:rFonts w:cs="Tahoma"/>
                <w:sz w:val="22"/>
                <w:szCs w:val="22"/>
              </w:rPr>
            </w:pPr>
            <w:r w:rsidRPr="00070528">
              <w:rPr>
                <w:rFonts w:cs="Tahoma"/>
                <w:sz w:val="22"/>
                <w:szCs w:val="22"/>
              </w:rPr>
              <w:t>Chỉ hiển thị với những giấy tờ được phê duyệt</w:t>
            </w:r>
          </w:p>
          <w:p w14:paraId="5554FC8A" w14:textId="77777777" w:rsidR="00842577" w:rsidRPr="00070528" w:rsidRDefault="00842577" w:rsidP="00842577">
            <w:pPr>
              <w:spacing w:before="74" w:after="37"/>
              <w:ind w:left="0"/>
              <w:rPr>
                <w:rFonts w:cs="Tahoma"/>
                <w:sz w:val="22"/>
                <w:szCs w:val="22"/>
              </w:rPr>
            </w:pPr>
            <w:r w:rsidRPr="00070528">
              <w:rPr>
                <w:rFonts w:cs="Tahoma"/>
                <w:sz w:val="22"/>
                <w:szCs w:val="22"/>
              </w:rPr>
              <w:t>Không cho sửa</w:t>
            </w:r>
          </w:p>
        </w:tc>
      </w:tr>
      <w:tr w:rsidR="00842577" w:rsidRPr="00070528" w14:paraId="5CF9C1AC" w14:textId="77777777" w:rsidTr="00CB02FA">
        <w:tc>
          <w:tcPr>
            <w:tcW w:w="799" w:type="dxa"/>
          </w:tcPr>
          <w:p w14:paraId="310AD652" w14:textId="77777777" w:rsidR="00842577" w:rsidRPr="00070528" w:rsidRDefault="00842577" w:rsidP="00CB02FA">
            <w:pPr>
              <w:pStyle w:val="ListParagraph"/>
              <w:numPr>
                <w:ilvl w:val="0"/>
                <w:numId w:val="82"/>
              </w:numPr>
              <w:tabs>
                <w:tab w:val="left" w:pos="223"/>
              </w:tabs>
              <w:spacing w:before="74" w:after="37"/>
              <w:ind w:left="264" w:hanging="223"/>
              <w:rPr>
                <w:rFonts w:cs="Tahoma"/>
                <w:sz w:val="22"/>
                <w:szCs w:val="22"/>
              </w:rPr>
            </w:pPr>
          </w:p>
        </w:tc>
        <w:tc>
          <w:tcPr>
            <w:tcW w:w="2268" w:type="dxa"/>
          </w:tcPr>
          <w:p w14:paraId="07CCDF89" w14:textId="77777777" w:rsidR="00842577" w:rsidRPr="00070528" w:rsidRDefault="00842577" w:rsidP="00842577">
            <w:pPr>
              <w:spacing w:before="74" w:after="37"/>
              <w:ind w:left="12"/>
              <w:rPr>
                <w:rFonts w:cs="Tahoma"/>
                <w:sz w:val="22"/>
                <w:szCs w:val="22"/>
              </w:rPr>
            </w:pPr>
            <w:r w:rsidRPr="00070528">
              <w:rPr>
                <w:rFonts w:cs="Tahoma"/>
                <w:sz w:val="22"/>
                <w:szCs w:val="22"/>
              </w:rPr>
              <w:t>Lý do từ chối</w:t>
            </w:r>
          </w:p>
        </w:tc>
        <w:tc>
          <w:tcPr>
            <w:tcW w:w="1911" w:type="dxa"/>
          </w:tcPr>
          <w:p w14:paraId="59A832C8" w14:textId="77777777" w:rsidR="00842577" w:rsidRPr="00070528" w:rsidRDefault="00842577" w:rsidP="00842577">
            <w:pPr>
              <w:spacing w:before="74" w:after="37"/>
              <w:ind w:left="60"/>
              <w:rPr>
                <w:rFonts w:cs="Tahoma"/>
                <w:sz w:val="22"/>
                <w:szCs w:val="22"/>
              </w:rPr>
            </w:pPr>
            <w:r w:rsidRPr="00070528">
              <w:rPr>
                <w:rFonts w:cs="Tahoma"/>
                <w:sz w:val="22"/>
                <w:szCs w:val="22"/>
              </w:rPr>
              <w:t>Ký tự</w:t>
            </w:r>
          </w:p>
        </w:tc>
        <w:tc>
          <w:tcPr>
            <w:tcW w:w="1401" w:type="dxa"/>
          </w:tcPr>
          <w:p w14:paraId="24B0FC59" w14:textId="77777777" w:rsidR="00842577" w:rsidRPr="00070528" w:rsidRDefault="00842577" w:rsidP="00842577">
            <w:pPr>
              <w:spacing w:before="74" w:after="37"/>
              <w:ind w:left="337"/>
              <w:rPr>
                <w:rFonts w:cs="Tahoma"/>
                <w:sz w:val="22"/>
                <w:szCs w:val="22"/>
              </w:rPr>
            </w:pPr>
          </w:p>
        </w:tc>
        <w:tc>
          <w:tcPr>
            <w:tcW w:w="5200" w:type="dxa"/>
          </w:tcPr>
          <w:p w14:paraId="34CDA611" w14:textId="77777777" w:rsidR="00842577" w:rsidRPr="00070528" w:rsidRDefault="00842577" w:rsidP="00842577">
            <w:pPr>
              <w:spacing w:before="74" w:after="37"/>
              <w:ind w:left="39"/>
              <w:rPr>
                <w:rFonts w:cs="Tahoma"/>
                <w:sz w:val="22"/>
                <w:szCs w:val="22"/>
              </w:rPr>
            </w:pPr>
            <w:r w:rsidRPr="00070528">
              <w:rPr>
                <w:rFonts w:cs="Tahoma"/>
                <w:sz w:val="22"/>
                <w:szCs w:val="22"/>
              </w:rPr>
              <w:t>Hiển thị lý do từ chối cho mượn/xuất trả</w:t>
            </w:r>
          </w:p>
        </w:tc>
        <w:tc>
          <w:tcPr>
            <w:tcW w:w="3112" w:type="dxa"/>
          </w:tcPr>
          <w:p w14:paraId="5068BBCF" w14:textId="77777777" w:rsidR="00842577" w:rsidRPr="00070528" w:rsidRDefault="00842577" w:rsidP="00842577">
            <w:pPr>
              <w:spacing w:before="74" w:after="37"/>
              <w:ind w:left="0"/>
              <w:rPr>
                <w:rFonts w:cs="Tahoma"/>
                <w:sz w:val="22"/>
                <w:szCs w:val="22"/>
              </w:rPr>
            </w:pPr>
            <w:r w:rsidRPr="00070528">
              <w:rPr>
                <w:rFonts w:cs="Tahoma"/>
                <w:sz w:val="22"/>
                <w:szCs w:val="22"/>
              </w:rPr>
              <w:t>Chỉ hiển thị với những case bị từ chối cho mượn/xuất trả</w:t>
            </w:r>
          </w:p>
        </w:tc>
      </w:tr>
      <w:tr w:rsidR="00726D92" w:rsidRPr="00070528" w14:paraId="1AF1AF77" w14:textId="77777777" w:rsidTr="00E17240">
        <w:tc>
          <w:tcPr>
            <w:tcW w:w="799" w:type="dxa"/>
          </w:tcPr>
          <w:p w14:paraId="44109C9A" w14:textId="77777777" w:rsidR="00726D92" w:rsidRPr="00070528" w:rsidRDefault="00726D92">
            <w:pPr>
              <w:pStyle w:val="ListParagraph"/>
              <w:numPr>
                <w:ilvl w:val="0"/>
                <w:numId w:val="82"/>
              </w:numPr>
              <w:tabs>
                <w:tab w:val="left" w:pos="223"/>
              </w:tabs>
              <w:spacing w:before="74" w:after="37"/>
              <w:ind w:left="264" w:hanging="223"/>
              <w:rPr>
                <w:rFonts w:cs="Tahoma"/>
                <w:sz w:val="22"/>
                <w:szCs w:val="22"/>
              </w:rPr>
            </w:pPr>
          </w:p>
        </w:tc>
        <w:tc>
          <w:tcPr>
            <w:tcW w:w="2268" w:type="dxa"/>
          </w:tcPr>
          <w:p w14:paraId="4C54A7CC" w14:textId="31F67458" w:rsidR="00726D92" w:rsidRPr="00070528" w:rsidRDefault="00726D92" w:rsidP="00842577">
            <w:pPr>
              <w:spacing w:before="74" w:after="37"/>
              <w:ind w:left="12"/>
              <w:rPr>
                <w:rFonts w:cs="Tahoma"/>
                <w:sz w:val="22"/>
                <w:szCs w:val="22"/>
              </w:rPr>
            </w:pPr>
            <w:r w:rsidRPr="00070528">
              <w:rPr>
                <w:rFonts w:cs="Tahoma"/>
                <w:sz w:val="22"/>
                <w:szCs w:val="22"/>
              </w:rPr>
              <w:t>Ngày xuất trả</w:t>
            </w:r>
          </w:p>
        </w:tc>
        <w:tc>
          <w:tcPr>
            <w:tcW w:w="1911" w:type="dxa"/>
          </w:tcPr>
          <w:p w14:paraId="66B60D81" w14:textId="6264B5C6" w:rsidR="00726D92" w:rsidRPr="00070528" w:rsidRDefault="00726D92" w:rsidP="00842577">
            <w:pPr>
              <w:spacing w:before="74" w:after="37"/>
              <w:ind w:left="60"/>
              <w:rPr>
                <w:rFonts w:cs="Tahoma"/>
                <w:sz w:val="22"/>
                <w:szCs w:val="22"/>
              </w:rPr>
            </w:pPr>
            <w:r w:rsidRPr="00070528">
              <w:rPr>
                <w:rFonts w:cs="Tahoma"/>
                <w:sz w:val="22"/>
                <w:szCs w:val="22"/>
              </w:rPr>
              <w:t>Date</w:t>
            </w:r>
          </w:p>
        </w:tc>
        <w:tc>
          <w:tcPr>
            <w:tcW w:w="1401" w:type="dxa"/>
          </w:tcPr>
          <w:p w14:paraId="71310A3E" w14:textId="77777777" w:rsidR="00726D92" w:rsidRPr="00070528" w:rsidRDefault="00726D92" w:rsidP="00842577">
            <w:pPr>
              <w:spacing w:before="74" w:after="37"/>
              <w:ind w:left="337"/>
              <w:rPr>
                <w:rFonts w:cs="Tahoma"/>
                <w:sz w:val="22"/>
                <w:szCs w:val="22"/>
              </w:rPr>
            </w:pPr>
          </w:p>
        </w:tc>
        <w:tc>
          <w:tcPr>
            <w:tcW w:w="5200" w:type="dxa"/>
          </w:tcPr>
          <w:p w14:paraId="0162DA73" w14:textId="7A2D3719" w:rsidR="00726D92" w:rsidRPr="00070528" w:rsidRDefault="005E4F20" w:rsidP="00842577">
            <w:pPr>
              <w:spacing w:before="74" w:after="37"/>
              <w:ind w:left="39"/>
              <w:rPr>
                <w:rFonts w:cs="Tahoma"/>
                <w:sz w:val="22"/>
                <w:szCs w:val="22"/>
              </w:rPr>
            </w:pPr>
            <w:r w:rsidRPr="00070528">
              <w:rPr>
                <w:rFonts w:cs="Tahoma"/>
                <w:sz w:val="22"/>
                <w:szCs w:val="22"/>
              </w:rPr>
              <w:t>Hiển thị ngày xuất trả của Cavet</w:t>
            </w:r>
          </w:p>
        </w:tc>
        <w:tc>
          <w:tcPr>
            <w:tcW w:w="3112" w:type="dxa"/>
          </w:tcPr>
          <w:p w14:paraId="48630CDF" w14:textId="5D95F856" w:rsidR="00726D92" w:rsidRPr="00070528" w:rsidRDefault="005E4F20" w:rsidP="00842577">
            <w:pPr>
              <w:spacing w:before="74" w:after="37"/>
              <w:ind w:left="0"/>
              <w:rPr>
                <w:rFonts w:cs="Tahoma"/>
                <w:sz w:val="22"/>
                <w:szCs w:val="22"/>
              </w:rPr>
            </w:pPr>
            <w:r w:rsidRPr="00070528">
              <w:rPr>
                <w:rFonts w:cs="Tahoma"/>
                <w:sz w:val="22"/>
                <w:szCs w:val="22"/>
              </w:rPr>
              <w:t>Chỉ hiển thị với những case đã xuất trả</w:t>
            </w:r>
          </w:p>
        </w:tc>
      </w:tr>
    </w:tbl>
    <w:p w14:paraId="1B2AC282" w14:textId="77777777" w:rsidR="0046664B" w:rsidRPr="00070528" w:rsidRDefault="0046664B" w:rsidP="0046664B">
      <w:pPr>
        <w:pStyle w:val="BodyText"/>
        <w:numPr>
          <w:ilvl w:val="3"/>
          <w:numId w:val="68"/>
        </w:numPr>
        <w:ind w:left="1701" w:hanging="283"/>
        <w:outlineLvl w:val="3"/>
        <w:rPr>
          <w:sz w:val="22"/>
          <w:szCs w:val="20"/>
          <w:lang w:val="en-US" w:eastAsia="en-AU"/>
        </w:rPr>
      </w:pPr>
      <w:bookmarkStart w:id="85" w:name="_Toc522717002"/>
      <w:r w:rsidRPr="00070528">
        <w:rPr>
          <w:sz w:val="22"/>
          <w:szCs w:val="20"/>
          <w:lang w:val="en-US" w:eastAsia="en-AU"/>
        </w:rPr>
        <w:t>Luồng xử lý</w:t>
      </w:r>
      <w:bookmarkEnd w:id="85"/>
    </w:p>
    <w:tbl>
      <w:tblPr>
        <w:tblStyle w:val="TableGrid"/>
        <w:tblW w:w="14735" w:type="dxa"/>
        <w:tblInd w:w="-147" w:type="dxa"/>
        <w:tblLook w:val="04A0" w:firstRow="1" w:lastRow="0" w:firstColumn="1" w:lastColumn="0" w:noHBand="0" w:noVBand="1"/>
      </w:tblPr>
      <w:tblGrid>
        <w:gridCol w:w="811"/>
        <w:gridCol w:w="3300"/>
        <w:gridCol w:w="10624"/>
      </w:tblGrid>
      <w:tr w:rsidR="0076722A" w:rsidRPr="00070528" w14:paraId="105D757B" w14:textId="77777777" w:rsidTr="00CB02FA">
        <w:trPr>
          <w:tblHeader/>
        </w:trPr>
        <w:tc>
          <w:tcPr>
            <w:tcW w:w="811" w:type="dxa"/>
            <w:shd w:val="clear" w:color="auto" w:fill="D9D9D9" w:themeFill="background1" w:themeFillShade="D9"/>
          </w:tcPr>
          <w:p w14:paraId="5274A3FB" w14:textId="77777777" w:rsidR="0076722A" w:rsidRPr="00070528" w:rsidRDefault="0076722A" w:rsidP="00564D97">
            <w:pPr>
              <w:spacing w:before="74" w:after="37"/>
              <w:ind w:left="0"/>
              <w:jc w:val="center"/>
              <w:rPr>
                <w:rFonts w:cs="Tahoma"/>
                <w:b/>
                <w:sz w:val="22"/>
                <w:szCs w:val="22"/>
              </w:rPr>
            </w:pPr>
            <w:r w:rsidRPr="00070528">
              <w:rPr>
                <w:rFonts w:cs="Tahoma"/>
                <w:b/>
                <w:sz w:val="22"/>
                <w:szCs w:val="22"/>
              </w:rPr>
              <w:t>Bước</w:t>
            </w:r>
          </w:p>
        </w:tc>
        <w:tc>
          <w:tcPr>
            <w:tcW w:w="3300" w:type="dxa"/>
            <w:shd w:val="clear" w:color="auto" w:fill="D9D9D9" w:themeFill="background1" w:themeFillShade="D9"/>
          </w:tcPr>
          <w:p w14:paraId="5FC3BB35" w14:textId="77777777" w:rsidR="0076722A" w:rsidRPr="00070528" w:rsidRDefault="0076722A" w:rsidP="00564D97">
            <w:pPr>
              <w:spacing w:before="74" w:after="37"/>
              <w:ind w:left="0"/>
              <w:jc w:val="center"/>
              <w:rPr>
                <w:rFonts w:cs="Tahoma"/>
                <w:b/>
                <w:sz w:val="22"/>
                <w:szCs w:val="22"/>
              </w:rPr>
            </w:pPr>
            <w:r w:rsidRPr="00070528">
              <w:rPr>
                <w:rFonts w:cs="Tahoma"/>
                <w:b/>
                <w:sz w:val="22"/>
                <w:szCs w:val="22"/>
              </w:rPr>
              <w:t>Thao tác</w:t>
            </w:r>
          </w:p>
        </w:tc>
        <w:tc>
          <w:tcPr>
            <w:tcW w:w="10624" w:type="dxa"/>
            <w:shd w:val="clear" w:color="auto" w:fill="D9D9D9" w:themeFill="background1" w:themeFillShade="D9"/>
          </w:tcPr>
          <w:p w14:paraId="42D56A57" w14:textId="734128DC" w:rsidR="0076722A" w:rsidRPr="00070528" w:rsidRDefault="0076722A" w:rsidP="00564D97">
            <w:pPr>
              <w:spacing w:before="74" w:after="37"/>
              <w:ind w:left="0"/>
              <w:jc w:val="center"/>
              <w:rPr>
                <w:rFonts w:cs="Tahoma"/>
                <w:b/>
                <w:sz w:val="22"/>
                <w:szCs w:val="22"/>
              </w:rPr>
            </w:pPr>
            <w:r w:rsidRPr="00070528">
              <w:rPr>
                <w:rFonts w:cs="Tahoma"/>
                <w:b/>
                <w:sz w:val="22"/>
                <w:szCs w:val="22"/>
              </w:rPr>
              <w:t>Luồng Cavet</w:t>
            </w:r>
          </w:p>
        </w:tc>
      </w:tr>
      <w:tr w:rsidR="0046664B" w:rsidRPr="00070528" w14:paraId="3F101CC3" w14:textId="77777777" w:rsidTr="00CB02FA">
        <w:tc>
          <w:tcPr>
            <w:tcW w:w="811" w:type="dxa"/>
          </w:tcPr>
          <w:p w14:paraId="6C70BC68" w14:textId="4820A1A3" w:rsidR="0046664B" w:rsidRPr="00070528" w:rsidRDefault="0046664B" w:rsidP="00CB02FA">
            <w:pPr>
              <w:pStyle w:val="ListParagraph"/>
              <w:numPr>
                <w:ilvl w:val="0"/>
                <w:numId w:val="84"/>
              </w:numPr>
              <w:spacing w:before="74" w:after="37"/>
              <w:ind w:left="446" w:hanging="223"/>
              <w:rPr>
                <w:sz w:val="22"/>
              </w:rPr>
            </w:pPr>
          </w:p>
        </w:tc>
        <w:tc>
          <w:tcPr>
            <w:tcW w:w="3300" w:type="dxa"/>
          </w:tcPr>
          <w:p w14:paraId="3BF8E1FC" w14:textId="27119278" w:rsidR="0046664B" w:rsidRPr="00070528" w:rsidRDefault="0046664B" w:rsidP="00564D97">
            <w:pPr>
              <w:spacing w:before="74" w:after="37"/>
              <w:ind w:left="0"/>
              <w:rPr>
                <w:sz w:val="22"/>
              </w:rPr>
            </w:pPr>
            <w:r w:rsidRPr="00070528">
              <w:rPr>
                <w:sz w:val="22"/>
              </w:rPr>
              <w:t>Người dùng mở màn hình SC12</w:t>
            </w:r>
          </w:p>
        </w:tc>
        <w:tc>
          <w:tcPr>
            <w:tcW w:w="10624" w:type="dxa"/>
          </w:tcPr>
          <w:p w14:paraId="44A312AC" w14:textId="212678C5" w:rsidR="0046664B" w:rsidRPr="00070528" w:rsidRDefault="0046664B" w:rsidP="00CB02FA">
            <w:pPr>
              <w:spacing w:before="74" w:after="37"/>
              <w:ind w:left="0"/>
              <w:rPr>
                <w:sz w:val="22"/>
              </w:rPr>
            </w:pPr>
            <w:r w:rsidRPr="00070528">
              <w:rPr>
                <w:sz w:val="22"/>
              </w:rPr>
              <w:t>Hệ thống hiển thị tất cả các Cavet</w:t>
            </w:r>
            <w:r w:rsidR="0076722A" w:rsidRPr="00070528">
              <w:rPr>
                <w:sz w:val="22"/>
              </w:rPr>
              <w:t xml:space="preserve"> có trạng thái “Đã phê duyệt xuất trả” và sắp xếp theo ngày phê duyệt từ xa nhất đến gần nhất.</w:t>
            </w:r>
          </w:p>
        </w:tc>
      </w:tr>
      <w:tr w:rsidR="0046664B" w:rsidRPr="00070528" w14:paraId="123DBE66" w14:textId="77777777" w:rsidTr="00CB02FA">
        <w:tc>
          <w:tcPr>
            <w:tcW w:w="811" w:type="dxa"/>
          </w:tcPr>
          <w:p w14:paraId="682C3B3B" w14:textId="01A68C14" w:rsidR="0046664B" w:rsidRPr="00070528" w:rsidRDefault="0046664B" w:rsidP="00CB02FA">
            <w:pPr>
              <w:pStyle w:val="ListParagraph"/>
              <w:numPr>
                <w:ilvl w:val="0"/>
                <w:numId w:val="84"/>
              </w:numPr>
              <w:spacing w:before="74" w:after="37"/>
              <w:ind w:left="446" w:hanging="223"/>
              <w:rPr>
                <w:sz w:val="22"/>
              </w:rPr>
            </w:pPr>
          </w:p>
        </w:tc>
        <w:tc>
          <w:tcPr>
            <w:tcW w:w="3300" w:type="dxa"/>
          </w:tcPr>
          <w:p w14:paraId="03E930D6" w14:textId="77777777" w:rsidR="0046664B" w:rsidRPr="00070528" w:rsidRDefault="0046664B" w:rsidP="00564D97">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624" w:type="dxa"/>
          </w:tcPr>
          <w:p w14:paraId="24033286" w14:textId="77777777" w:rsidR="0046664B" w:rsidRPr="00070528" w:rsidRDefault="0046664B" w:rsidP="00564D97">
            <w:pPr>
              <w:spacing w:before="74" w:after="37"/>
              <w:ind w:left="0"/>
              <w:rPr>
                <w:sz w:val="22"/>
              </w:rPr>
            </w:pPr>
            <w:r w:rsidRPr="00070528">
              <w:rPr>
                <w:sz w:val="22"/>
              </w:rPr>
              <w:t>Hệ thống kiểm tra các điều kiện tìm kiếm:</w:t>
            </w:r>
          </w:p>
          <w:p w14:paraId="29B5FBAC" w14:textId="2479952D" w:rsidR="0046664B" w:rsidRPr="00070528" w:rsidRDefault="0046664B" w:rsidP="00564D97">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r w:rsidR="00726D92" w:rsidRPr="00070528">
              <w:rPr>
                <w:sz w:val="22"/>
              </w:rPr>
              <w:t xml:space="preserve">. </w:t>
            </w:r>
          </w:p>
          <w:p w14:paraId="4584C9C7" w14:textId="77777777" w:rsidR="0046664B" w:rsidRPr="00070528" w:rsidRDefault="0046664B" w:rsidP="00564D97">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973157" w:rsidRPr="00070528" w14:paraId="39E70029" w14:textId="77777777" w:rsidTr="00CB02FA">
        <w:trPr>
          <w:trHeight w:val="3154"/>
        </w:trPr>
        <w:tc>
          <w:tcPr>
            <w:tcW w:w="811" w:type="dxa"/>
          </w:tcPr>
          <w:p w14:paraId="1A81CA7C" w14:textId="77777777" w:rsidR="00973157" w:rsidRPr="00070528" w:rsidRDefault="00973157" w:rsidP="00564D97">
            <w:pPr>
              <w:pStyle w:val="ListParagraph"/>
              <w:numPr>
                <w:ilvl w:val="0"/>
                <w:numId w:val="84"/>
              </w:numPr>
              <w:spacing w:before="74" w:after="37"/>
              <w:ind w:left="446" w:hanging="223"/>
              <w:rPr>
                <w:sz w:val="22"/>
              </w:rPr>
            </w:pPr>
          </w:p>
        </w:tc>
        <w:tc>
          <w:tcPr>
            <w:tcW w:w="3300" w:type="dxa"/>
          </w:tcPr>
          <w:p w14:paraId="0041BC82" w14:textId="77777777" w:rsidR="00973157" w:rsidRPr="00070528" w:rsidRDefault="00973157" w:rsidP="00564D97">
            <w:pPr>
              <w:spacing w:before="74" w:after="37"/>
              <w:ind w:left="0"/>
              <w:rPr>
                <w:sz w:val="22"/>
              </w:rPr>
            </w:pPr>
            <w:r w:rsidRPr="00070528">
              <w:rPr>
                <w:sz w:val="22"/>
              </w:rPr>
              <w:t>Người dùng chọn Import</w:t>
            </w:r>
          </w:p>
        </w:tc>
        <w:tc>
          <w:tcPr>
            <w:tcW w:w="10624" w:type="dxa"/>
          </w:tcPr>
          <w:p w14:paraId="74E9894F" w14:textId="77777777" w:rsidR="00973157" w:rsidRPr="00070528" w:rsidRDefault="00973157" w:rsidP="00564D97">
            <w:pPr>
              <w:spacing w:before="74" w:after="37"/>
              <w:ind w:left="0"/>
              <w:rPr>
                <w:sz w:val="22"/>
              </w:rPr>
            </w:pPr>
            <w:r w:rsidRPr="00070528">
              <w:rPr>
                <w:sz w:val="22"/>
              </w:rPr>
              <w:t>Hệ thống cho phép chọn file excel từ máy trạm, import file vào hệ thống, đọc danh sách hợp đồng và kiểm tra:</w:t>
            </w:r>
          </w:p>
          <w:p w14:paraId="3E45A3D9" w14:textId="77777777" w:rsidR="00973157" w:rsidRPr="00070528" w:rsidRDefault="00973157" w:rsidP="00564D97">
            <w:pPr>
              <w:pStyle w:val="ListParagraph"/>
              <w:numPr>
                <w:ilvl w:val="0"/>
                <w:numId w:val="17"/>
              </w:numPr>
              <w:spacing w:before="74" w:after="37"/>
              <w:ind w:left="446" w:hanging="223"/>
              <w:rPr>
                <w:sz w:val="22"/>
                <w:szCs w:val="16"/>
                <w:lang w:val="en-GB"/>
              </w:rPr>
            </w:pPr>
            <w:r w:rsidRPr="00070528">
              <w:rPr>
                <w:sz w:val="22"/>
              </w:rPr>
              <w:t>Nếu hợp đồng hợp lệ và có cavet đã được lưu kho hệ thống: hiển thị danh sách hợp đồng cùng các thông tin tương ứng xuống bảng danh sách phía dưới, trạng thái lưu kho của Cavet được hiển thị đầy đủ</w:t>
            </w:r>
          </w:p>
          <w:p w14:paraId="10AB7F58" w14:textId="77777777" w:rsidR="00973157" w:rsidRPr="00070528" w:rsidRDefault="00973157" w:rsidP="00564D97">
            <w:pPr>
              <w:pStyle w:val="ListParagraph"/>
              <w:numPr>
                <w:ilvl w:val="0"/>
                <w:numId w:val="17"/>
              </w:numPr>
              <w:spacing w:before="74" w:after="37"/>
              <w:ind w:left="446" w:hanging="223"/>
              <w:rPr>
                <w:sz w:val="22"/>
                <w:szCs w:val="16"/>
                <w:lang w:val="en-GB"/>
              </w:rPr>
            </w:pPr>
            <w:r w:rsidRPr="00070528">
              <w:rPr>
                <w:sz w:val="22"/>
              </w:rPr>
              <w:t>Nếu hợp đồng không hợp lệ hoặc hợp đồng này không có Cavet: Không hiển thị thông tin</w:t>
            </w:r>
          </w:p>
          <w:p w14:paraId="1E411FB3" w14:textId="77777777" w:rsidR="00973157" w:rsidRPr="00070528" w:rsidRDefault="00973157" w:rsidP="00564D97">
            <w:pPr>
              <w:pStyle w:val="ListParagraph"/>
              <w:numPr>
                <w:ilvl w:val="0"/>
                <w:numId w:val="17"/>
              </w:numPr>
              <w:spacing w:before="74" w:after="37"/>
              <w:ind w:left="446" w:hanging="223"/>
              <w:rPr>
                <w:sz w:val="22"/>
                <w:szCs w:val="16"/>
                <w:lang w:val="en-GB"/>
              </w:rPr>
            </w:pPr>
            <w:r w:rsidRPr="00070528">
              <w:rPr>
                <w:sz w:val="22"/>
              </w:rPr>
              <w:t>Nếu Cavet chưa được lưu kho hệ thống: hiển thị thông tin hợp đồng tương ứng xuống bảng danh sách phía dưới tuy nhiên trạng thái lưu kho, mã lưu kho không hiển thị</w:t>
            </w:r>
          </w:p>
          <w:p w14:paraId="4369C981" w14:textId="77777777" w:rsidR="00973157" w:rsidRPr="00070528" w:rsidRDefault="00973157" w:rsidP="00564D97">
            <w:pPr>
              <w:spacing w:before="74" w:after="37"/>
              <w:ind w:left="0"/>
              <w:rPr>
                <w:sz w:val="22"/>
                <w:szCs w:val="16"/>
                <w:lang w:val="en-GB"/>
              </w:rPr>
            </w:pPr>
            <w:r w:rsidRPr="00070528">
              <w:rPr>
                <w:sz w:val="22"/>
                <w:szCs w:val="16"/>
                <w:lang w:val="en-GB"/>
              </w:rPr>
              <w:t>Sau khi import file, hệ thống thông báo số lượng hợp đồng đọc thành công: “Thành công … hồ sơ”</w:t>
            </w:r>
          </w:p>
          <w:p w14:paraId="4C642B89" w14:textId="77777777" w:rsidR="00973157" w:rsidRPr="00070528" w:rsidRDefault="00973157" w:rsidP="00564D97">
            <w:pPr>
              <w:spacing w:before="74" w:after="37"/>
              <w:ind w:left="0"/>
              <w:rPr>
                <w:sz w:val="22"/>
                <w:szCs w:val="16"/>
                <w:lang w:val="en-GB"/>
              </w:rPr>
            </w:pPr>
            <w:r w:rsidRPr="00070528">
              <w:rPr>
                <w:sz w:val="22"/>
                <w:szCs w:val="16"/>
                <w:lang w:val="en-GB"/>
              </w:rPr>
              <w:t>Sau đó người dùng tiến hành xuất trả như luồng dưới đây.</w:t>
            </w:r>
          </w:p>
        </w:tc>
      </w:tr>
      <w:tr w:rsidR="0076722A" w:rsidRPr="00070528" w14:paraId="017D75E6" w14:textId="77777777" w:rsidTr="00CB02FA">
        <w:tc>
          <w:tcPr>
            <w:tcW w:w="811" w:type="dxa"/>
          </w:tcPr>
          <w:p w14:paraId="65BE0021" w14:textId="77777777" w:rsidR="0076722A" w:rsidRPr="00070528" w:rsidRDefault="0076722A" w:rsidP="00CB02FA">
            <w:pPr>
              <w:pStyle w:val="ListParagraph"/>
              <w:numPr>
                <w:ilvl w:val="0"/>
                <w:numId w:val="84"/>
              </w:numPr>
              <w:spacing w:before="74" w:after="37"/>
              <w:ind w:left="446" w:hanging="223"/>
              <w:rPr>
                <w:sz w:val="22"/>
              </w:rPr>
            </w:pPr>
          </w:p>
        </w:tc>
        <w:tc>
          <w:tcPr>
            <w:tcW w:w="3300" w:type="dxa"/>
          </w:tcPr>
          <w:p w14:paraId="4517F137" w14:textId="20668523" w:rsidR="0076722A" w:rsidRPr="00070528" w:rsidRDefault="0076722A" w:rsidP="00564D97">
            <w:pPr>
              <w:spacing w:before="74" w:after="37"/>
              <w:ind w:left="0"/>
              <w:rPr>
                <w:sz w:val="22"/>
              </w:rPr>
            </w:pPr>
            <w:r w:rsidRPr="00070528">
              <w:rPr>
                <w:sz w:val="22"/>
              </w:rPr>
              <w:t>Người dùng chọn giấy tờ cần xử lý bằng cách chọn checkbox ở đầu dòng, click “Gửi phê duyệt”</w:t>
            </w:r>
          </w:p>
          <w:p w14:paraId="428DB527" w14:textId="77777777" w:rsidR="0076722A" w:rsidRPr="00070528" w:rsidRDefault="0076722A" w:rsidP="00564D97">
            <w:pPr>
              <w:spacing w:before="74" w:after="37"/>
              <w:ind w:left="0"/>
              <w:rPr>
                <w:sz w:val="22"/>
              </w:rPr>
            </w:pPr>
            <w:r w:rsidRPr="00070528">
              <w:rPr>
                <w:sz w:val="22"/>
              </w:rPr>
              <w:t xml:space="preserve">Người dùng cũng có thể chọn tất cả các dòng bằng cách check bào checkbox đầu tiên của bảng </w:t>
            </w:r>
          </w:p>
          <w:p w14:paraId="516B81C4" w14:textId="77777777" w:rsidR="0076722A" w:rsidRPr="00070528" w:rsidRDefault="0076722A" w:rsidP="00564D97">
            <w:pPr>
              <w:spacing w:before="74" w:after="37"/>
              <w:ind w:left="0"/>
              <w:rPr>
                <w:sz w:val="22"/>
              </w:rPr>
            </w:pPr>
            <w:r w:rsidRPr="00070528">
              <w:rPr>
                <w:sz w:val="22"/>
              </w:rPr>
              <w:lastRenderedPageBreak/>
              <w:t>Hoặc dùng phím Shift or Control</w:t>
            </w:r>
          </w:p>
        </w:tc>
        <w:tc>
          <w:tcPr>
            <w:tcW w:w="10624" w:type="dxa"/>
          </w:tcPr>
          <w:p w14:paraId="217532BC" w14:textId="77777777" w:rsidR="00973157" w:rsidRPr="00070528" w:rsidRDefault="00973157" w:rsidP="00CB02FA">
            <w:pPr>
              <w:pStyle w:val="ListParagraph"/>
              <w:numPr>
                <w:ilvl w:val="0"/>
                <w:numId w:val="17"/>
              </w:numPr>
              <w:spacing w:before="74" w:after="37"/>
              <w:ind w:left="446" w:hanging="223"/>
              <w:rPr>
                <w:sz w:val="22"/>
              </w:rPr>
            </w:pPr>
            <w:r w:rsidRPr="00070528">
              <w:rPr>
                <w:sz w:val="22"/>
              </w:rPr>
              <w:lastRenderedPageBreak/>
              <w:t xml:space="preserve">Với các Cavet đã được lưu kho trong hệ thống: </w:t>
            </w:r>
          </w:p>
          <w:p w14:paraId="5B48DCB8" w14:textId="64295A2C" w:rsidR="0076722A" w:rsidRPr="00070528" w:rsidRDefault="0076722A" w:rsidP="00CB02FA">
            <w:pPr>
              <w:pStyle w:val="ListParagraph"/>
              <w:numPr>
                <w:ilvl w:val="0"/>
                <w:numId w:val="85"/>
              </w:numPr>
              <w:spacing w:before="74" w:after="37"/>
              <w:ind w:left="892" w:hanging="223"/>
              <w:rPr>
                <w:sz w:val="22"/>
              </w:rPr>
            </w:pPr>
            <w:r w:rsidRPr="00070528">
              <w:rPr>
                <w:sz w:val="22"/>
              </w:rPr>
              <w:t>Hệ thống hiển thị thông báo “Cavet đã được chuyển phê duyệt xuất trả”</w:t>
            </w:r>
          </w:p>
          <w:p w14:paraId="15485B29" w14:textId="77777777" w:rsidR="0076722A" w:rsidRPr="00070528" w:rsidRDefault="0076722A" w:rsidP="00CB02FA">
            <w:pPr>
              <w:pStyle w:val="ListParagraph"/>
              <w:numPr>
                <w:ilvl w:val="0"/>
                <w:numId w:val="85"/>
              </w:numPr>
              <w:spacing w:before="74" w:after="37"/>
              <w:ind w:left="892" w:hanging="223"/>
              <w:rPr>
                <w:sz w:val="22"/>
              </w:rPr>
            </w:pPr>
            <w:r w:rsidRPr="00070528">
              <w:rPr>
                <w:sz w:val="22"/>
              </w:rPr>
              <w:t>Hệ thống chuyển các cavet đang xuất trả sang màn hình phê duyệt.</w:t>
            </w:r>
          </w:p>
          <w:p w14:paraId="7AF3E20E" w14:textId="77777777" w:rsidR="0076722A" w:rsidRPr="00070528" w:rsidRDefault="0076722A" w:rsidP="00CB02FA">
            <w:pPr>
              <w:pStyle w:val="ListParagraph"/>
              <w:numPr>
                <w:ilvl w:val="0"/>
                <w:numId w:val="85"/>
              </w:numPr>
              <w:spacing w:before="74" w:after="37"/>
              <w:ind w:left="892" w:hanging="223"/>
              <w:rPr>
                <w:sz w:val="22"/>
              </w:rPr>
            </w:pPr>
            <w:r w:rsidRPr="00070528">
              <w:rPr>
                <w:sz w:val="22"/>
              </w:rPr>
              <w:t>Chuyển trạng thái Phê duyệt của các giấy tờ sang “Chờ phê duyệt xuất trả”</w:t>
            </w:r>
          </w:p>
          <w:p w14:paraId="20EC818B" w14:textId="77777777" w:rsidR="00973157" w:rsidRPr="00070528" w:rsidRDefault="00973157" w:rsidP="00CB02FA">
            <w:pPr>
              <w:pStyle w:val="ListParagraph"/>
              <w:numPr>
                <w:ilvl w:val="0"/>
                <w:numId w:val="17"/>
              </w:numPr>
              <w:spacing w:before="74" w:after="37"/>
              <w:ind w:left="446" w:hanging="223"/>
              <w:rPr>
                <w:sz w:val="22"/>
              </w:rPr>
            </w:pPr>
            <w:r w:rsidRPr="00070528">
              <w:rPr>
                <w:sz w:val="22"/>
              </w:rPr>
              <w:t xml:space="preserve">Với các Cavet chưa được lưu kho trong hệ thống: </w:t>
            </w:r>
          </w:p>
          <w:p w14:paraId="28117641" w14:textId="77777777" w:rsidR="00973157" w:rsidRPr="00070528" w:rsidRDefault="00973157" w:rsidP="00CB02FA">
            <w:pPr>
              <w:pStyle w:val="ListParagraph"/>
              <w:numPr>
                <w:ilvl w:val="0"/>
                <w:numId w:val="86"/>
              </w:numPr>
              <w:spacing w:before="74" w:after="37"/>
              <w:ind w:left="669" w:hanging="223"/>
              <w:rPr>
                <w:sz w:val="22"/>
              </w:rPr>
            </w:pPr>
            <w:r w:rsidRPr="00070528">
              <w:rPr>
                <w:sz w:val="22"/>
              </w:rPr>
              <w:t>Hệ thống không chuyển các cavet sang phê duyệt</w:t>
            </w:r>
          </w:p>
          <w:p w14:paraId="67960652" w14:textId="2ECAA8E6" w:rsidR="00973157" w:rsidRPr="00070528" w:rsidRDefault="0026504B" w:rsidP="00CB02FA">
            <w:pPr>
              <w:pStyle w:val="ListParagraph"/>
              <w:numPr>
                <w:ilvl w:val="0"/>
                <w:numId w:val="86"/>
              </w:numPr>
              <w:spacing w:before="74" w:after="37"/>
              <w:ind w:left="669" w:hanging="223"/>
              <w:rPr>
                <w:sz w:val="22"/>
              </w:rPr>
            </w:pPr>
            <w:r w:rsidRPr="00070528">
              <w:rPr>
                <w:sz w:val="22"/>
              </w:rPr>
              <w:t>Hệ thống đánh dấu các hợp đồng này là “Đã tất toán – Cavet chưa về” để phục vụ xuất báo cáo sau này.</w:t>
            </w:r>
          </w:p>
        </w:tc>
      </w:tr>
      <w:tr w:rsidR="0076722A" w:rsidRPr="00070528" w14:paraId="09CD7711" w14:textId="77777777" w:rsidTr="00CB02FA">
        <w:tc>
          <w:tcPr>
            <w:tcW w:w="811" w:type="dxa"/>
          </w:tcPr>
          <w:p w14:paraId="013AAEC1" w14:textId="77777777" w:rsidR="0076722A" w:rsidRPr="00070528" w:rsidRDefault="0076722A" w:rsidP="00CB02FA">
            <w:pPr>
              <w:pStyle w:val="ListParagraph"/>
              <w:numPr>
                <w:ilvl w:val="0"/>
                <w:numId w:val="84"/>
              </w:numPr>
              <w:spacing w:before="74" w:after="37"/>
              <w:ind w:left="446" w:hanging="223"/>
              <w:rPr>
                <w:sz w:val="22"/>
              </w:rPr>
            </w:pPr>
          </w:p>
        </w:tc>
        <w:tc>
          <w:tcPr>
            <w:tcW w:w="3300" w:type="dxa"/>
          </w:tcPr>
          <w:p w14:paraId="434EC807" w14:textId="77777777" w:rsidR="0076722A" w:rsidRPr="00070528" w:rsidRDefault="0076722A" w:rsidP="00564D97">
            <w:pPr>
              <w:spacing w:before="74" w:after="37"/>
              <w:ind w:left="0"/>
              <w:rPr>
                <w:sz w:val="22"/>
              </w:rPr>
            </w:pPr>
            <w:r w:rsidRPr="00070528">
              <w:rPr>
                <w:sz w:val="22"/>
              </w:rPr>
              <w:t>Với các cavet đã được phê duyệt xuất trả, người dùng chọn “Xuất trả”</w:t>
            </w:r>
          </w:p>
        </w:tc>
        <w:tc>
          <w:tcPr>
            <w:tcW w:w="10624" w:type="dxa"/>
          </w:tcPr>
          <w:p w14:paraId="4B2A7336" w14:textId="77777777" w:rsidR="0076722A" w:rsidRPr="00070528" w:rsidRDefault="0076722A">
            <w:pPr>
              <w:spacing w:before="74" w:after="37"/>
              <w:ind w:left="0"/>
              <w:rPr>
                <w:sz w:val="22"/>
              </w:rPr>
            </w:pPr>
            <w:r w:rsidRPr="00070528">
              <w:rPr>
                <w:sz w:val="22"/>
              </w:rPr>
              <w:t>Hệ thống chuyển trạng thái lưu kho sang “</w:t>
            </w:r>
            <w:r w:rsidR="00F425E8" w:rsidRPr="00070528">
              <w:rPr>
                <w:sz w:val="22"/>
              </w:rPr>
              <w:t>Đã lưu kho_Hoàn chỉnh_X</w:t>
            </w:r>
            <w:r w:rsidRPr="00070528">
              <w:rPr>
                <w:sz w:val="22"/>
              </w:rPr>
              <w:t>uất trả</w:t>
            </w:r>
            <w:r w:rsidR="00F425E8" w:rsidRPr="00070528">
              <w:rPr>
                <w:sz w:val="22"/>
              </w:rPr>
              <w:t xml:space="preserve"> KH</w:t>
            </w:r>
            <w:r w:rsidRPr="00070528">
              <w:rPr>
                <w:sz w:val="22"/>
              </w:rPr>
              <w:t>”. Mã lưu kho chuyển về N/A</w:t>
            </w:r>
          </w:p>
          <w:p w14:paraId="394AE8B0" w14:textId="1ED6F8C6" w:rsidR="00726D92" w:rsidRPr="00070528" w:rsidRDefault="00726D92">
            <w:pPr>
              <w:spacing w:before="74" w:after="37"/>
              <w:ind w:left="0"/>
              <w:rPr>
                <w:sz w:val="22"/>
              </w:rPr>
            </w:pPr>
            <w:r w:rsidRPr="00070528">
              <w:rPr>
                <w:sz w:val="22"/>
              </w:rPr>
              <w:t>Lưu lịch sử, ngày xuất trả</w:t>
            </w:r>
          </w:p>
        </w:tc>
      </w:tr>
    </w:tbl>
    <w:p w14:paraId="5378B725" w14:textId="06F8EEE1" w:rsidR="00CA45CB" w:rsidRPr="00070528" w:rsidRDefault="00DD30CC">
      <w:pPr>
        <w:pStyle w:val="BodyText"/>
        <w:numPr>
          <w:ilvl w:val="2"/>
          <w:numId w:val="68"/>
        </w:numPr>
        <w:spacing w:before="240"/>
        <w:ind w:left="1350"/>
        <w:outlineLvl w:val="2"/>
        <w:rPr>
          <w:i/>
          <w:sz w:val="22"/>
          <w:lang w:val="en-US" w:eastAsia="en-AU"/>
        </w:rPr>
      </w:pPr>
      <w:bookmarkStart w:id="86" w:name="_Toc522717003"/>
      <w:r w:rsidRPr="00070528">
        <w:rPr>
          <w:i/>
          <w:sz w:val="22"/>
          <w:lang w:val="en-US" w:eastAsia="en-AU"/>
        </w:rPr>
        <w:t>F13</w:t>
      </w:r>
      <w:r w:rsidR="00E478BD" w:rsidRPr="00070528">
        <w:rPr>
          <w:i/>
          <w:sz w:val="22"/>
          <w:lang w:val="en-US" w:eastAsia="en-AU"/>
        </w:rPr>
        <w:t>: Chức năng phê duyệt cho mượn/xuất trả Cavet</w:t>
      </w:r>
      <w:bookmarkEnd w:id="86"/>
    </w:p>
    <w:p w14:paraId="06AB574C" w14:textId="6988B0E0" w:rsidR="00E478BD" w:rsidRPr="00070528" w:rsidRDefault="00E478BD">
      <w:pPr>
        <w:pStyle w:val="BodyText"/>
        <w:numPr>
          <w:ilvl w:val="3"/>
          <w:numId w:val="68"/>
        </w:numPr>
        <w:ind w:left="1701" w:hanging="283"/>
        <w:outlineLvl w:val="3"/>
        <w:rPr>
          <w:sz w:val="22"/>
          <w:szCs w:val="20"/>
          <w:lang w:val="en-US" w:eastAsia="en-AU"/>
        </w:rPr>
      </w:pPr>
      <w:bookmarkStart w:id="87" w:name="_Toc522717004"/>
      <w:r w:rsidRPr="00070528">
        <w:rPr>
          <w:sz w:val="22"/>
          <w:szCs w:val="20"/>
          <w:lang w:val="en-US" w:eastAsia="en-AU"/>
        </w:rPr>
        <w:t>Giao diện và mô tả giao diện</w:t>
      </w:r>
      <w:bookmarkEnd w:id="87"/>
    </w:p>
    <w:p w14:paraId="340D47D0" w14:textId="1038B8F7" w:rsidR="00E478BD" w:rsidRPr="00070528" w:rsidRDefault="006172B8" w:rsidP="00E478BD">
      <w:pPr>
        <w:pStyle w:val="BodyText"/>
        <w:outlineLvl w:val="3"/>
        <w:rPr>
          <w:b/>
          <w:sz w:val="22"/>
          <w:szCs w:val="20"/>
          <w:lang w:val="en-US" w:eastAsia="en-AU"/>
        </w:rPr>
      </w:pPr>
      <w:bookmarkStart w:id="88" w:name="_Toc522717005"/>
      <w:r w:rsidRPr="00070528">
        <w:rPr>
          <w:b/>
          <w:sz w:val="22"/>
          <w:szCs w:val="20"/>
          <w:lang w:val="en-US" w:eastAsia="en-AU"/>
        </w:rPr>
        <w:t>SC1</w:t>
      </w:r>
      <w:r w:rsidR="0026504B" w:rsidRPr="00070528">
        <w:rPr>
          <w:b/>
          <w:sz w:val="22"/>
          <w:szCs w:val="20"/>
          <w:lang w:val="en-US" w:eastAsia="en-AU"/>
        </w:rPr>
        <w:t>3</w:t>
      </w:r>
      <w:r w:rsidR="00E478BD" w:rsidRPr="00070528">
        <w:rPr>
          <w:b/>
          <w:sz w:val="22"/>
          <w:szCs w:val="20"/>
          <w:lang w:val="en-US" w:eastAsia="en-AU"/>
        </w:rPr>
        <w:t>_Phê duyệt cho mượn/xuất trả</w:t>
      </w:r>
      <w:bookmarkEnd w:id="88"/>
    </w:p>
    <w:p w14:paraId="767A525A" w14:textId="36FB17A8" w:rsidR="00681F9A" w:rsidRPr="00070528" w:rsidRDefault="00681F9A" w:rsidP="00F565CD">
      <w:pPr>
        <w:rPr>
          <w:sz w:val="22"/>
        </w:rPr>
      </w:pPr>
      <w:r w:rsidRPr="00070528">
        <w:rPr>
          <w:sz w:val="22"/>
        </w:rPr>
        <w:t xml:space="preserve">Mục đích: </w:t>
      </w:r>
    </w:p>
    <w:p w14:paraId="59C7683D" w14:textId="4F08FD15" w:rsidR="00681F9A" w:rsidRPr="00070528" w:rsidRDefault="00613EB7" w:rsidP="00F565CD">
      <w:pPr>
        <w:pStyle w:val="ListParagraph"/>
        <w:numPr>
          <w:ilvl w:val="0"/>
          <w:numId w:val="17"/>
        </w:numPr>
        <w:rPr>
          <w:sz w:val="22"/>
        </w:rPr>
      </w:pPr>
      <w:r w:rsidRPr="00070528">
        <w:rPr>
          <w:sz w:val="22"/>
        </w:rPr>
        <w:t>Hiển thị danh sách các cavet được chuyển sang phê duyệt để cho mượn hoặc xuất trả</w:t>
      </w:r>
    </w:p>
    <w:p w14:paraId="12F7275C" w14:textId="4B5C8200" w:rsidR="00613EB7" w:rsidRPr="00070528" w:rsidRDefault="001020C9" w:rsidP="00F565CD">
      <w:pPr>
        <w:pStyle w:val="ListParagraph"/>
        <w:numPr>
          <w:ilvl w:val="0"/>
          <w:numId w:val="17"/>
        </w:numPr>
        <w:rPr>
          <w:sz w:val="22"/>
        </w:rPr>
      </w:pPr>
      <w:r w:rsidRPr="00070528">
        <w:rPr>
          <w:sz w:val="22"/>
        </w:rPr>
        <w:t>Thực hiện phê duyệt/từ chối cho mượn/xuất trả</w:t>
      </w:r>
    </w:p>
    <w:p w14:paraId="36F4132A" w14:textId="1A8DCCDD" w:rsidR="001020C9" w:rsidRPr="00070528" w:rsidRDefault="001020C9" w:rsidP="00F565CD">
      <w:pPr>
        <w:pStyle w:val="ListParagraph"/>
        <w:numPr>
          <w:ilvl w:val="0"/>
          <w:numId w:val="17"/>
        </w:numPr>
        <w:rPr>
          <w:sz w:val="22"/>
        </w:rPr>
      </w:pPr>
      <w:r w:rsidRPr="00070528">
        <w:rPr>
          <w:sz w:val="22"/>
        </w:rPr>
        <w:t>Theo dõi lịch sử phê duyệt/từ chối trong quá khứ</w:t>
      </w:r>
    </w:p>
    <w:p w14:paraId="7C88BCD8" w14:textId="21D6BA8D" w:rsidR="00E478BD" w:rsidRPr="00070528" w:rsidRDefault="00663990" w:rsidP="00E478BD">
      <w:pPr>
        <w:ind w:left="-142"/>
      </w:pPr>
      <w:r w:rsidRPr="00070528">
        <w:rPr>
          <w:noProof/>
        </w:rPr>
        <w:lastRenderedPageBreak/>
        <w:drawing>
          <wp:inline distT="0" distB="0" distL="0" distR="0" wp14:anchorId="0C49557E" wp14:editId="14B11636">
            <wp:extent cx="8877300" cy="3164205"/>
            <wp:effectExtent l="19050" t="19050" r="1905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77300" cy="3164205"/>
                    </a:xfrm>
                    <a:prstGeom prst="rect">
                      <a:avLst/>
                    </a:prstGeom>
                    <a:ln>
                      <a:solidFill>
                        <a:schemeClr val="tx1"/>
                      </a:solidFill>
                    </a:ln>
                  </pic:spPr>
                </pic:pic>
              </a:graphicData>
            </a:graphic>
          </wp:inline>
        </w:drawing>
      </w:r>
    </w:p>
    <w:tbl>
      <w:tblPr>
        <w:tblStyle w:val="TableGrid"/>
        <w:tblW w:w="14108" w:type="dxa"/>
        <w:tblInd w:w="-95" w:type="dxa"/>
        <w:tblLook w:val="04A0" w:firstRow="1" w:lastRow="0" w:firstColumn="1" w:lastColumn="0" w:noHBand="0" w:noVBand="1"/>
      </w:tblPr>
      <w:tblGrid>
        <w:gridCol w:w="630"/>
        <w:gridCol w:w="1784"/>
        <w:gridCol w:w="1911"/>
        <w:gridCol w:w="1401"/>
        <w:gridCol w:w="5200"/>
        <w:gridCol w:w="3182"/>
      </w:tblGrid>
      <w:tr w:rsidR="00E478BD" w:rsidRPr="00070528" w14:paraId="3D69C493" w14:textId="77777777" w:rsidTr="00B30E53">
        <w:trPr>
          <w:tblHeader/>
        </w:trPr>
        <w:tc>
          <w:tcPr>
            <w:tcW w:w="630" w:type="dxa"/>
            <w:shd w:val="clear" w:color="auto" w:fill="BFBFBF" w:themeFill="background1" w:themeFillShade="BF"/>
            <w:vAlign w:val="center"/>
          </w:tcPr>
          <w:p w14:paraId="24C192D9"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w:t>
            </w:r>
          </w:p>
        </w:tc>
        <w:tc>
          <w:tcPr>
            <w:tcW w:w="1784" w:type="dxa"/>
            <w:shd w:val="clear" w:color="auto" w:fill="BFBFBF" w:themeFill="background1" w:themeFillShade="BF"/>
            <w:vAlign w:val="center"/>
          </w:tcPr>
          <w:p w14:paraId="312B435C"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63C3E08F"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6C8ABA5E"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211CA1FC"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Mô tả</w:t>
            </w:r>
          </w:p>
        </w:tc>
        <w:tc>
          <w:tcPr>
            <w:tcW w:w="3182" w:type="dxa"/>
            <w:shd w:val="clear" w:color="auto" w:fill="BFBFBF" w:themeFill="background1" w:themeFillShade="BF"/>
            <w:vAlign w:val="center"/>
          </w:tcPr>
          <w:p w14:paraId="627F0182"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Validation</w:t>
            </w:r>
          </w:p>
        </w:tc>
      </w:tr>
      <w:tr w:rsidR="00E478BD" w:rsidRPr="00070528" w14:paraId="2BE71438" w14:textId="77777777" w:rsidTr="00B30E53">
        <w:tc>
          <w:tcPr>
            <w:tcW w:w="14108" w:type="dxa"/>
            <w:gridSpan w:val="6"/>
          </w:tcPr>
          <w:p w14:paraId="1DA707E8" w14:textId="55D3F892" w:rsidR="00E478BD" w:rsidRPr="00070528" w:rsidRDefault="00E478BD" w:rsidP="00B30E53">
            <w:pPr>
              <w:spacing w:before="74" w:after="37"/>
              <w:ind w:left="0"/>
              <w:rPr>
                <w:rFonts w:cs="Tahoma"/>
                <w:sz w:val="22"/>
                <w:szCs w:val="22"/>
              </w:rPr>
            </w:pPr>
            <w:r w:rsidRPr="00070528">
              <w:rPr>
                <w:rFonts w:cs="Tahoma"/>
                <w:sz w:val="22"/>
                <w:szCs w:val="22"/>
              </w:rPr>
              <w:t>Các thông tin hiển thị giố</w:t>
            </w:r>
            <w:r w:rsidR="006172B8" w:rsidRPr="00070528">
              <w:rPr>
                <w:rFonts w:cs="Tahoma"/>
                <w:sz w:val="22"/>
                <w:szCs w:val="22"/>
              </w:rPr>
              <w:t>ng màn hình SC09</w:t>
            </w:r>
            <w:r w:rsidRPr="00070528">
              <w:rPr>
                <w:rFonts w:cs="Tahoma"/>
                <w:sz w:val="22"/>
                <w:szCs w:val="22"/>
              </w:rPr>
              <w:t>_Lưu kho cavet</w:t>
            </w:r>
          </w:p>
        </w:tc>
      </w:tr>
      <w:tr w:rsidR="00215E42" w:rsidRPr="00070528" w14:paraId="2139A399" w14:textId="77777777" w:rsidTr="00F565CD">
        <w:tc>
          <w:tcPr>
            <w:tcW w:w="14108" w:type="dxa"/>
            <w:gridSpan w:val="6"/>
          </w:tcPr>
          <w:p w14:paraId="5AA5AF0E" w14:textId="3BF6BCD9" w:rsidR="00215E42" w:rsidRPr="00070528" w:rsidRDefault="00215E42" w:rsidP="00B30E53">
            <w:pPr>
              <w:spacing w:before="74" w:after="37"/>
              <w:ind w:left="0"/>
              <w:rPr>
                <w:rFonts w:cs="Tahoma"/>
                <w:sz w:val="22"/>
                <w:szCs w:val="22"/>
              </w:rPr>
            </w:pPr>
            <w:r w:rsidRPr="00070528">
              <w:rPr>
                <w:rFonts w:cs="Tahoma"/>
                <w:sz w:val="22"/>
                <w:szCs w:val="22"/>
              </w:rPr>
              <w:t>Phần kết quả tìm kiếm</w:t>
            </w:r>
          </w:p>
        </w:tc>
      </w:tr>
      <w:tr w:rsidR="00215E42" w:rsidRPr="00070528" w14:paraId="7A6B297E" w14:textId="77777777" w:rsidTr="00B30E53">
        <w:tc>
          <w:tcPr>
            <w:tcW w:w="630" w:type="dxa"/>
          </w:tcPr>
          <w:p w14:paraId="66912EDE" w14:textId="77777777" w:rsidR="00215E42" w:rsidRPr="00070528" w:rsidRDefault="00215E42" w:rsidP="000C1FDD">
            <w:pPr>
              <w:pStyle w:val="ListParagraph"/>
              <w:numPr>
                <w:ilvl w:val="0"/>
                <w:numId w:val="58"/>
              </w:numPr>
              <w:tabs>
                <w:tab w:val="left" w:pos="223"/>
              </w:tabs>
              <w:spacing w:before="74" w:after="37"/>
              <w:ind w:left="267" w:hanging="223"/>
              <w:rPr>
                <w:rFonts w:cs="Tahoma"/>
                <w:sz w:val="22"/>
                <w:szCs w:val="22"/>
              </w:rPr>
            </w:pPr>
          </w:p>
        </w:tc>
        <w:tc>
          <w:tcPr>
            <w:tcW w:w="1784" w:type="dxa"/>
          </w:tcPr>
          <w:p w14:paraId="6ABFE7E4" w14:textId="527CEAA7" w:rsidR="00215E42" w:rsidRPr="00070528" w:rsidRDefault="00215E42" w:rsidP="00B30E53">
            <w:pPr>
              <w:spacing w:before="74" w:after="37"/>
              <w:ind w:left="12"/>
              <w:rPr>
                <w:rFonts w:cs="Tahoma"/>
                <w:sz w:val="22"/>
                <w:szCs w:val="22"/>
              </w:rPr>
            </w:pPr>
            <w:r w:rsidRPr="00070528">
              <w:rPr>
                <w:rFonts w:cs="Tahoma"/>
                <w:sz w:val="22"/>
                <w:szCs w:val="22"/>
              </w:rPr>
              <w:t>Ngày chuyển phê duyệt</w:t>
            </w:r>
          </w:p>
        </w:tc>
        <w:tc>
          <w:tcPr>
            <w:tcW w:w="1911" w:type="dxa"/>
          </w:tcPr>
          <w:p w14:paraId="5F300F96" w14:textId="1461B3C0" w:rsidR="00215E42" w:rsidRPr="00070528" w:rsidRDefault="00215E42" w:rsidP="00B30E53">
            <w:pPr>
              <w:spacing w:before="74" w:after="37"/>
              <w:ind w:left="60"/>
              <w:rPr>
                <w:rFonts w:cs="Tahoma"/>
                <w:sz w:val="22"/>
                <w:szCs w:val="22"/>
              </w:rPr>
            </w:pPr>
            <w:r w:rsidRPr="00070528">
              <w:rPr>
                <w:rFonts w:cs="Tahoma"/>
                <w:sz w:val="22"/>
                <w:szCs w:val="22"/>
              </w:rPr>
              <w:t>Date</w:t>
            </w:r>
          </w:p>
        </w:tc>
        <w:tc>
          <w:tcPr>
            <w:tcW w:w="1401" w:type="dxa"/>
          </w:tcPr>
          <w:p w14:paraId="51D2CDB3" w14:textId="77777777" w:rsidR="00215E42" w:rsidRPr="00070528" w:rsidRDefault="00215E42" w:rsidP="00B30E53">
            <w:pPr>
              <w:spacing w:before="74" w:after="37"/>
              <w:ind w:left="337"/>
              <w:rPr>
                <w:rFonts w:cs="Tahoma"/>
                <w:sz w:val="22"/>
                <w:szCs w:val="22"/>
              </w:rPr>
            </w:pPr>
          </w:p>
        </w:tc>
        <w:tc>
          <w:tcPr>
            <w:tcW w:w="5200" w:type="dxa"/>
          </w:tcPr>
          <w:p w14:paraId="1F2A2E8F" w14:textId="3ED0E656" w:rsidR="00215E42" w:rsidRPr="00070528" w:rsidRDefault="00215E42" w:rsidP="00B30E53">
            <w:pPr>
              <w:spacing w:before="74" w:after="37"/>
              <w:ind w:left="39"/>
              <w:rPr>
                <w:rFonts w:cs="Tahoma"/>
                <w:sz w:val="22"/>
                <w:szCs w:val="22"/>
              </w:rPr>
            </w:pPr>
            <w:r w:rsidRPr="00070528">
              <w:rPr>
                <w:rFonts w:cs="Tahoma"/>
                <w:sz w:val="22"/>
                <w:szCs w:val="22"/>
              </w:rPr>
              <w:t>Hiển thị ngày nhân viên lưu kho chuyển phê duyệt hồ sơ</w:t>
            </w:r>
          </w:p>
        </w:tc>
        <w:tc>
          <w:tcPr>
            <w:tcW w:w="3182" w:type="dxa"/>
          </w:tcPr>
          <w:p w14:paraId="3048F852" w14:textId="7A48AC7E" w:rsidR="00215E42" w:rsidRPr="00070528" w:rsidRDefault="00215E42" w:rsidP="00B30E53">
            <w:pPr>
              <w:spacing w:before="74" w:after="37"/>
              <w:ind w:left="0"/>
              <w:rPr>
                <w:rFonts w:cs="Tahoma"/>
                <w:sz w:val="22"/>
                <w:szCs w:val="22"/>
              </w:rPr>
            </w:pPr>
            <w:r w:rsidRPr="00070528">
              <w:rPr>
                <w:rFonts w:cs="Tahoma"/>
                <w:sz w:val="22"/>
                <w:szCs w:val="22"/>
              </w:rPr>
              <w:t>Không cho sửa</w:t>
            </w:r>
          </w:p>
        </w:tc>
      </w:tr>
      <w:tr w:rsidR="00215E42" w:rsidRPr="00070528" w14:paraId="36BAB230" w14:textId="77777777" w:rsidTr="00B30E53">
        <w:tc>
          <w:tcPr>
            <w:tcW w:w="630" w:type="dxa"/>
          </w:tcPr>
          <w:p w14:paraId="383654F3" w14:textId="77777777" w:rsidR="00215E42" w:rsidRPr="00070528" w:rsidRDefault="00215E42" w:rsidP="000C1FDD">
            <w:pPr>
              <w:pStyle w:val="ListParagraph"/>
              <w:numPr>
                <w:ilvl w:val="0"/>
                <w:numId w:val="58"/>
              </w:numPr>
              <w:tabs>
                <w:tab w:val="left" w:pos="223"/>
              </w:tabs>
              <w:spacing w:before="74" w:after="37"/>
              <w:ind w:left="267" w:hanging="223"/>
              <w:rPr>
                <w:rFonts w:cs="Tahoma"/>
                <w:sz w:val="22"/>
                <w:szCs w:val="22"/>
              </w:rPr>
            </w:pPr>
          </w:p>
        </w:tc>
        <w:tc>
          <w:tcPr>
            <w:tcW w:w="1784" w:type="dxa"/>
          </w:tcPr>
          <w:p w14:paraId="1765C965" w14:textId="116A2142" w:rsidR="00215E42" w:rsidRPr="00070528" w:rsidRDefault="00215E42" w:rsidP="00B30E53">
            <w:pPr>
              <w:spacing w:before="74" w:after="37"/>
              <w:ind w:left="12"/>
              <w:rPr>
                <w:rFonts w:cs="Tahoma"/>
                <w:sz w:val="22"/>
                <w:szCs w:val="22"/>
              </w:rPr>
            </w:pPr>
            <w:r w:rsidRPr="00070528">
              <w:rPr>
                <w:rFonts w:cs="Tahoma"/>
                <w:sz w:val="22"/>
                <w:szCs w:val="22"/>
              </w:rPr>
              <w:t>Ngày phê duyệt</w:t>
            </w:r>
          </w:p>
        </w:tc>
        <w:tc>
          <w:tcPr>
            <w:tcW w:w="1911" w:type="dxa"/>
          </w:tcPr>
          <w:p w14:paraId="36EBD65F" w14:textId="0B5329EA" w:rsidR="00215E42" w:rsidRPr="00070528" w:rsidRDefault="00215E42" w:rsidP="00B30E53">
            <w:pPr>
              <w:spacing w:before="74" w:after="37"/>
              <w:ind w:left="60"/>
              <w:rPr>
                <w:rFonts w:cs="Tahoma"/>
                <w:sz w:val="22"/>
                <w:szCs w:val="22"/>
              </w:rPr>
            </w:pPr>
            <w:r w:rsidRPr="00070528">
              <w:rPr>
                <w:rFonts w:cs="Tahoma"/>
                <w:sz w:val="22"/>
                <w:szCs w:val="22"/>
              </w:rPr>
              <w:t>Date</w:t>
            </w:r>
          </w:p>
        </w:tc>
        <w:tc>
          <w:tcPr>
            <w:tcW w:w="1401" w:type="dxa"/>
          </w:tcPr>
          <w:p w14:paraId="108BDA93" w14:textId="77777777" w:rsidR="00215E42" w:rsidRPr="00070528" w:rsidRDefault="00215E42" w:rsidP="00B30E53">
            <w:pPr>
              <w:spacing w:before="74" w:after="37"/>
              <w:ind w:left="337"/>
              <w:rPr>
                <w:rFonts w:cs="Tahoma"/>
                <w:sz w:val="22"/>
                <w:szCs w:val="22"/>
              </w:rPr>
            </w:pPr>
          </w:p>
        </w:tc>
        <w:tc>
          <w:tcPr>
            <w:tcW w:w="5200" w:type="dxa"/>
          </w:tcPr>
          <w:p w14:paraId="604CE7A2" w14:textId="79966F9B" w:rsidR="00215E42" w:rsidRPr="00070528" w:rsidRDefault="00215E42" w:rsidP="00B30E53">
            <w:pPr>
              <w:spacing w:before="74" w:after="37"/>
              <w:ind w:left="39"/>
              <w:rPr>
                <w:rFonts w:cs="Tahoma"/>
                <w:sz w:val="22"/>
                <w:szCs w:val="22"/>
              </w:rPr>
            </w:pPr>
            <w:r w:rsidRPr="00070528">
              <w:rPr>
                <w:rFonts w:cs="Tahoma"/>
                <w:sz w:val="22"/>
                <w:szCs w:val="22"/>
              </w:rPr>
              <w:t>Hiển thị ngày hồ sơ được phê duyệt</w:t>
            </w:r>
          </w:p>
        </w:tc>
        <w:tc>
          <w:tcPr>
            <w:tcW w:w="3182" w:type="dxa"/>
          </w:tcPr>
          <w:p w14:paraId="7B5E0819" w14:textId="77777777" w:rsidR="00215E42" w:rsidRPr="00070528" w:rsidRDefault="00215E42" w:rsidP="00B30E53">
            <w:pPr>
              <w:spacing w:before="74" w:after="37"/>
              <w:ind w:left="0"/>
              <w:rPr>
                <w:rFonts w:cs="Tahoma"/>
                <w:sz w:val="22"/>
                <w:szCs w:val="22"/>
              </w:rPr>
            </w:pPr>
            <w:r w:rsidRPr="00070528">
              <w:rPr>
                <w:rFonts w:cs="Tahoma"/>
                <w:sz w:val="22"/>
                <w:szCs w:val="22"/>
              </w:rPr>
              <w:t xml:space="preserve">Chỉ hiển thị với những hồ sơ đã được phê duyệt </w:t>
            </w:r>
          </w:p>
          <w:p w14:paraId="015F0E78" w14:textId="60F03DE4" w:rsidR="00215E42" w:rsidRPr="00070528" w:rsidRDefault="00215E42" w:rsidP="00B30E53">
            <w:pPr>
              <w:spacing w:before="74" w:after="37"/>
              <w:ind w:left="0"/>
              <w:rPr>
                <w:rFonts w:cs="Tahoma"/>
                <w:sz w:val="22"/>
                <w:szCs w:val="22"/>
              </w:rPr>
            </w:pPr>
            <w:r w:rsidRPr="00070528">
              <w:rPr>
                <w:rFonts w:cs="Tahoma"/>
                <w:sz w:val="22"/>
                <w:szCs w:val="22"/>
              </w:rPr>
              <w:t>Không cho sửa</w:t>
            </w:r>
          </w:p>
        </w:tc>
      </w:tr>
      <w:tr w:rsidR="0033424F" w:rsidRPr="00070528" w14:paraId="6BCB89F5" w14:textId="77777777" w:rsidTr="00B30E53">
        <w:tc>
          <w:tcPr>
            <w:tcW w:w="630" w:type="dxa"/>
          </w:tcPr>
          <w:p w14:paraId="1F517964" w14:textId="77777777" w:rsidR="0033424F" w:rsidRPr="00070528" w:rsidRDefault="0033424F" w:rsidP="000C1FDD">
            <w:pPr>
              <w:pStyle w:val="ListParagraph"/>
              <w:numPr>
                <w:ilvl w:val="0"/>
                <w:numId w:val="58"/>
              </w:numPr>
              <w:tabs>
                <w:tab w:val="left" w:pos="223"/>
              </w:tabs>
              <w:spacing w:before="74" w:after="37"/>
              <w:ind w:left="267" w:hanging="223"/>
              <w:rPr>
                <w:rFonts w:cs="Tahoma"/>
                <w:sz w:val="22"/>
                <w:szCs w:val="22"/>
              </w:rPr>
            </w:pPr>
          </w:p>
        </w:tc>
        <w:tc>
          <w:tcPr>
            <w:tcW w:w="1784" w:type="dxa"/>
          </w:tcPr>
          <w:p w14:paraId="13AAA302" w14:textId="57F5858A" w:rsidR="0033424F" w:rsidRPr="00070528" w:rsidRDefault="0033424F" w:rsidP="00B30E53">
            <w:pPr>
              <w:spacing w:before="74" w:after="37"/>
              <w:ind w:left="12"/>
              <w:rPr>
                <w:rFonts w:cs="Tahoma"/>
                <w:sz w:val="22"/>
                <w:szCs w:val="22"/>
              </w:rPr>
            </w:pPr>
            <w:r w:rsidRPr="00070528">
              <w:rPr>
                <w:rFonts w:cs="Tahoma"/>
                <w:sz w:val="22"/>
                <w:szCs w:val="22"/>
              </w:rPr>
              <w:t>Lý do từ chối</w:t>
            </w:r>
          </w:p>
        </w:tc>
        <w:tc>
          <w:tcPr>
            <w:tcW w:w="1911" w:type="dxa"/>
          </w:tcPr>
          <w:p w14:paraId="143C479D" w14:textId="757A03AB" w:rsidR="0033424F" w:rsidRPr="00070528" w:rsidRDefault="0033424F" w:rsidP="00B30E53">
            <w:pPr>
              <w:spacing w:before="74" w:after="37"/>
              <w:ind w:left="60"/>
              <w:rPr>
                <w:rFonts w:cs="Tahoma"/>
                <w:sz w:val="22"/>
                <w:szCs w:val="22"/>
              </w:rPr>
            </w:pPr>
            <w:r w:rsidRPr="00070528">
              <w:rPr>
                <w:rFonts w:cs="Tahoma"/>
                <w:sz w:val="22"/>
                <w:szCs w:val="22"/>
              </w:rPr>
              <w:t>Ký tự</w:t>
            </w:r>
          </w:p>
        </w:tc>
        <w:tc>
          <w:tcPr>
            <w:tcW w:w="1401" w:type="dxa"/>
          </w:tcPr>
          <w:p w14:paraId="67941B3D" w14:textId="77777777" w:rsidR="0033424F" w:rsidRPr="00070528" w:rsidRDefault="0033424F" w:rsidP="00B30E53">
            <w:pPr>
              <w:spacing w:before="74" w:after="37"/>
              <w:ind w:left="337"/>
              <w:rPr>
                <w:rFonts w:cs="Tahoma"/>
                <w:sz w:val="22"/>
                <w:szCs w:val="22"/>
              </w:rPr>
            </w:pPr>
          </w:p>
        </w:tc>
        <w:tc>
          <w:tcPr>
            <w:tcW w:w="5200" w:type="dxa"/>
          </w:tcPr>
          <w:p w14:paraId="37E5DEC2" w14:textId="4F3BD893" w:rsidR="0033424F" w:rsidRPr="00070528" w:rsidRDefault="0033424F" w:rsidP="00B30E53">
            <w:pPr>
              <w:spacing w:before="74" w:after="37"/>
              <w:ind w:left="39"/>
              <w:rPr>
                <w:rFonts w:cs="Tahoma"/>
                <w:sz w:val="22"/>
                <w:szCs w:val="22"/>
              </w:rPr>
            </w:pPr>
            <w:r w:rsidRPr="00070528">
              <w:rPr>
                <w:rFonts w:cs="Tahoma"/>
                <w:sz w:val="22"/>
                <w:szCs w:val="22"/>
              </w:rPr>
              <w:t>Hiển thị lý do từ chối với các case bị từ chối cho mượn/xuất trả</w:t>
            </w:r>
          </w:p>
        </w:tc>
        <w:tc>
          <w:tcPr>
            <w:tcW w:w="3182" w:type="dxa"/>
          </w:tcPr>
          <w:p w14:paraId="089F8C06" w14:textId="3BC5B21D" w:rsidR="0033424F" w:rsidRPr="00070528" w:rsidRDefault="00E14CEC" w:rsidP="00B30E53">
            <w:pPr>
              <w:spacing w:before="74" w:after="37"/>
              <w:ind w:left="0"/>
              <w:rPr>
                <w:rFonts w:cs="Tahoma"/>
                <w:sz w:val="22"/>
                <w:szCs w:val="22"/>
              </w:rPr>
            </w:pPr>
            <w:r w:rsidRPr="00070528">
              <w:rPr>
                <w:rFonts w:cs="Tahoma"/>
                <w:sz w:val="22"/>
                <w:szCs w:val="22"/>
              </w:rPr>
              <w:t>Chỉ hiển thị với những case đã bị từ chối cho mượn/xuất trả</w:t>
            </w:r>
          </w:p>
        </w:tc>
      </w:tr>
      <w:tr w:rsidR="008844EE" w:rsidRPr="00070528" w14:paraId="143E74C7" w14:textId="77777777" w:rsidTr="00B30E53">
        <w:tc>
          <w:tcPr>
            <w:tcW w:w="630" w:type="dxa"/>
          </w:tcPr>
          <w:p w14:paraId="655E903B" w14:textId="77777777" w:rsidR="008844EE" w:rsidRPr="00070528" w:rsidRDefault="008844EE" w:rsidP="000C1FDD">
            <w:pPr>
              <w:pStyle w:val="ListParagraph"/>
              <w:numPr>
                <w:ilvl w:val="0"/>
                <w:numId w:val="58"/>
              </w:numPr>
              <w:tabs>
                <w:tab w:val="left" w:pos="223"/>
              </w:tabs>
              <w:spacing w:before="74" w:after="37"/>
              <w:ind w:left="267" w:hanging="223"/>
              <w:rPr>
                <w:rFonts w:cs="Tahoma"/>
                <w:sz w:val="22"/>
                <w:szCs w:val="22"/>
              </w:rPr>
            </w:pPr>
          </w:p>
        </w:tc>
        <w:tc>
          <w:tcPr>
            <w:tcW w:w="1784" w:type="dxa"/>
          </w:tcPr>
          <w:p w14:paraId="77D006AA" w14:textId="09706782" w:rsidR="008844EE" w:rsidRPr="00070528" w:rsidRDefault="008844EE" w:rsidP="00B30E53">
            <w:pPr>
              <w:spacing w:before="74" w:after="37"/>
              <w:ind w:left="12"/>
              <w:rPr>
                <w:rFonts w:cs="Tahoma"/>
                <w:sz w:val="22"/>
                <w:szCs w:val="22"/>
              </w:rPr>
            </w:pPr>
            <w:r w:rsidRPr="00070528">
              <w:rPr>
                <w:rFonts w:cs="Tahoma"/>
                <w:sz w:val="22"/>
                <w:szCs w:val="22"/>
              </w:rPr>
              <w:t>Xuấ</w:t>
            </w:r>
            <w:r w:rsidR="0033424F" w:rsidRPr="00070528">
              <w:rPr>
                <w:rFonts w:cs="Tahoma"/>
                <w:sz w:val="22"/>
                <w:szCs w:val="22"/>
              </w:rPr>
              <w:t>t excel</w:t>
            </w:r>
          </w:p>
        </w:tc>
        <w:tc>
          <w:tcPr>
            <w:tcW w:w="1911" w:type="dxa"/>
          </w:tcPr>
          <w:p w14:paraId="029CA2CB" w14:textId="11126736" w:rsidR="008844EE" w:rsidRPr="00070528" w:rsidRDefault="008844EE" w:rsidP="00B30E53">
            <w:pPr>
              <w:spacing w:before="74" w:after="37"/>
              <w:ind w:left="60"/>
              <w:rPr>
                <w:rFonts w:cs="Tahoma"/>
                <w:sz w:val="22"/>
                <w:szCs w:val="22"/>
              </w:rPr>
            </w:pPr>
            <w:r w:rsidRPr="00070528">
              <w:rPr>
                <w:rFonts w:cs="Tahoma"/>
                <w:sz w:val="22"/>
                <w:szCs w:val="22"/>
              </w:rPr>
              <w:t>Button</w:t>
            </w:r>
          </w:p>
        </w:tc>
        <w:tc>
          <w:tcPr>
            <w:tcW w:w="1401" w:type="dxa"/>
          </w:tcPr>
          <w:p w14:paraId="4E1E031D" w14:textId="77777777" w:rsidR="008844EE" w:rsidRPr="00070528" w:rsidRDefault="008844EE" w:rsidP="00B30E53">
            <w:pPr>
              <w:spacing w:before="74" w:after="37"/>
              <w:ind w:left="337"/>
              <w:rPr>
                <w:rFonts w:cs="Tahoma"/>
                <w:sz w:val="22"/>
                <w:szCs w:val="22"/>
              </w:rPr>
            </w:pPr>
          </w:p>
        </w:tc>
        <w:tc>
          <w:tcPr>
            <w:tcW w:w="5200" w:type="dxa"/>
          </w:tcPr>
          <w:p w14:paraId="706A404F" w14:textId="6280CB45" w:rsidR="008844EE" w:rsidRPr="00070528" w:rsidRDefault="008844EE" w:rsidP="00B30E53">
            <w:pPr>
              <w:spacing w:before="74" w:after="37"/>
              <w:ind w:left="39"/>
              <w:rPr>
                <w:rFonts w:cs="Tahoma"/>
                <w:sz w:val="22"/>
                <w:szCs w:val="22"/>
              </w:rPr>
            </w:pPr>
            <w:r w:rsidRPr="00070528">
              <w:rPr>
                <w:rFonts w:cs="Tahoma"/>
                <w:sz w:val="22"/>
                <w:szCs w:val="22"/>
              </w:rPr>
              <w:t>Cho phép xuất danh sách file tìm được</w:t>
            </w:r>
          </w:p>
        </w:tc>
        <w:tc>
          <w:tcPr>
            <w:tcW w:w="3182" w:type="dxa"/>
          </w:tcPr>
          <w:p w14:paraId="37320033" w14:textId="5E8AC5AE" w:rsidR="008844EE" w:rsidRPr="00070528" w:rsidRDefault="008844EE" w:rsidP="00B30E53">
            <w:pPr>
              <w:spacing w:before="74" w:after="37"/>
              <w:ind w:left="0"/>
              <w:rPr>
                <w:rFonts w:cs="Tahoma"/>
                <w:sz w:val="22"/>
                <w:szCs w:val="22"/>
              </w:rPr>
            </w:pPr>
            <w:r w:rsidRPr="00070528">
              <w:rPr>
                <w:rFonts w:cs="Tahoma"/>
                <w:sz w:val="22"/>
                <w:szCs w:val="22"/>
              </w:rPr>
              <w:t xml:space="preserve">Template của file xuất theo phụ lục </w:t>
            </w:r>
            <w:r w:rsidR="00C94FE3" w:rsidRPr="00070528">
              <w:rPr>
                <w:rFonts w:cs="Tahoma"/>
                <w:sz w:val="22"/>
                <w:szCs w:val="22"/>
              </w:rPr>
              <w:t>11</w:t>
            </w:r>
          </w:p>
        </w:tc>
      </w:tr>
      <w:tr w:rsidR="00E478BD" w:rsidRPr="00070528" w14:paraId="0201A868" w14:textId="77777777" w:rsidTr="00B30E53">
        <w:tc>
          <w:tcPr>
            <w:tcW w:w="630" w:type="dxa"/>
          </w:tcPr>
          <w:p w14:paraId="5AFF6004" w14:textId="77777777" w:rsidR="00E478BD" w:rsidRPr="00070528" w:rsidRDefault="00E478BD" w:rsidP="000C1FDD">
            <w:pPr>
              <w:pStyle w:val="ListParagraph"/>
              <w:numPr>
                <w:ilvl w:val="0"/>
                <w:numId w:val="58"/>
              </w:numPr>
              <w:tabs>
                <w:tab w:val="left" w:pos="223"/>
              </w:tabs>
              <w:spacing w:before="74" w:after="37"/>
              <w:ind w:left="267" w:hanging="223"/>
              <w:rPr>
                <w:rFonts w:cs="Tahoma"/>
                <w:sz w:val="22"/>
                <w:szCs w:val="22"/>
              </w:rPr>
            </w:pPr>
          </w:p>
        </w:tc>
        <w:tc>
          <w:tcPr>
            <w:tcW w:w="1784" w:type="dxa"/>
          </w:tcPr>
          <w:p w14:paraId="121351B9" w14:textId="77777777" w:rsidR="00E478BD" w:rsidRPr="00070528" w:rsidRDefault="00E478BD" w:rsidP="00B30E53">
            <w:pPr>
              <w:spacing w:before="74" w:after="37"/>
              <w:ind w:left="12"/>
              <w:rPr>
                <w:rFonts w:cs="Tahoma"/>
                <w:sz w:val="22"/>
                <w:szCs w:val="22"/>
              </w:rPr>
            </w:pPr>
            <w:r w:rsidRPr="00070528">
              <w:rPr>
                <w:rFonts w:cs="Tahoma"/>
                <w:sz w:val="22"/>
                <w:szCs w:val="22"/>
              </w:rPr>
              <w:t>Phê duyệt</w:t>
            </w:r>
          </w:p>
        </w:tc>
        <w:tc>
          <w:tcPr>
            <w:tcW w:w="1911" w:type="dxa"/>
          </w:tcPr>
          <w:p w14:paraId="0A32D8A3" w14:textId="77777777" w:rsidR="00E478BD" w:rsidRPr="00070528" w:rsidRDefault="00E478BD" w:rsidP="00B30E53">
            <w:pPr>
              <w:spacing w:before="74" w:after="37"/>
              <w:ind w:left="60"/>
              <w:rPr>
                <w:rFonts w:cs="Tahoma"/>
                <w:sz w:val="22"/>
                <w:szCs w:val="22"/>
              </w:rPr>
            </w:pPr>
            <w:r w:rsidRPr="00070528">
              <w:rPr>
                <w:rFonts w:cs="Tahoma"/>
                <w:sz w:val="22"/>
                <w:szCs w:val="22"/>
              </w:rPr>
              <w:t>Button</w:t>
            </w:r>
          </w:p>
        </w:tc>
        <w:tc>
          <w:tcPr>
            <w:tcW w:w="1401" w:type="dxa"/>
          </w:tcPr>
          <w:p w14:paraId="5BADA20E" w14:textId="77777777" w:rsidR="00E478BD" w:rsidRPr="00070528" w:rsidRDefault="00E478BD" w:rsidP="00B30E53">
            <w:pPr>
              <w:spacing w:before="74" w:after="37"/>
              <w:ind w:left="337"/>
              <w:rPr>
                <w:rFonts w:cs="Tahoma"/>
                <w:sz w:val="22"/>
                <w:szCs w:val="22"/>
              </w:rPr>
            </w:pPr>
          </w:p>
        </w:tc>
        <w:tc>
          <w:tcPr>
            <w:tcW w:w="5200" w:type="dxa"/>
          </w:tcPr>
          <w:p w14:paraId="2F2EDFCF" w14:textId="77777777" w:rsidR="00E478BD" w:rsidRPr="00070528" w:rsidRDefault="00E478BD" w:rsidP="00B30E53">
            <w:pPr>
              <w:spacing w:before="74" w:after="37"/>
              <w:ind w:left="39"/>
              <w:rPr>
                <w:rFonts w:cs="Tahoma"/>
                <w:sz w:val="22"/>
                <w:szCs w:val="22"/>
              </w:rPr>
            </w:pPr>
            <w:r w:rsidRPr="00070528">
              <w:rPr>
                <w:rFonts w:cs="Tahoma"/>
                <w:sz w:val="22"/>
                <w:szCs w:val="22"/>
              </w:rPr>
              <w:t>Cho phép phê duyệt cho mượn/xuất trả Cavet</w:t>
            </w:r>
          </w:p>
        </w:tc>
        <w:tc>
          <w:tcPr>
            <w:tcW w:w="3182" w:type="dxa"/>
          </w:tcPr>
          <w:p w14:paraId="344CD12E" w14:textId="77777777" w:rsidR="00E478BD" w:rsidRPr="00070528" w:rsidRDefault="00E478BD" w:rsidP="00B30E53">
            <w:pPr>
              <w:spacing w:before="74" w:after="37"/>
              <w:ind w:left="0"/>
              <w:rPr>
                <w:rFonts w:cs="Tahoma"/>
                <w:sz w:val="22"/>
                <w:szCs w:val="22"/>
              </w:rPr>
            </w:pPr>
          </w:p>
        </w:tc>
      </w:tr>
      <w:tr w:rsidR="00E478BD" w:rsidRPr="00070528" w14:paraId="05D3AA7D" w14:textId="77777777" w:rsidTr="00B30E53">
        <w:tc>
          <w:tcPr>
            <w:tcW w:w="630" w:type="dxa"/>
          </w:tcPr>
          <w:p w14:paraId="14A65754" w14:textId="77777777" w:rsidR="00E478BD" w:rsidRPr="00070528" w:rsidRDefault="00E478BD" w:rsidP="000C1FDD">
            <w:pPr>
              <w:pStyle w:val="ListParagraph"/>
              <w:numPr>
                <w:ilvl w:val="0"/>
                <w:numId w:val="58"/>
              </w:numPr>
              <w:tabs>
                <w:tab w:val="left" w:pos="223"/>
              </w:tabs>
              <w:spacing w:before="74" w:after="37"/>
              <w:ind w:left="264" w:hanging="223"/>
              <w:rPr>
                <w:rFonts w:cs="Tahoma"/>
                <w:sz w:val="22"/>
                <w:szCs w:val="22"/>
              </w:rPr>
            </w:pPr>
          </w:p>
        </w:tc>
        <w:tc>
          <w:tcPr>
            <w:tcW w:w="1784" w:type="dxa"/>
          </w:tcPr>
          <w:p w14:paraId="4C70F82D" w14:textId="77777777" w:rsidR="00E478BD" w:rsidRPr="00070528" w:rsidRDefault="00E478BD" w:rsidP="00B30E53">
            <w:pPr>
              <w:spacing w:before="74" w:after="37"/>
              <w:ind w:left="12"/>
              <w:rPr>
                <w:rFonts w:cs="Tahoma"/>
                <w:sz w:val="22"/>
                <w:szCs w:val="22"/>
              </w:rPr>
            </w:pPr>
            <w:r w:rsidRPr="00070528">
              <w:rPr>
                <w:rFonts w:cs="Tahoma"/>
                <w:sz w:val="22"/>
                <w:szCs w:val="22"/>
              </w:rPr>
              <w:t>Từ chối</w:t>
            </w:r>
          </w:p>
        </w:tc>
        <w:tc>
          <w:tcPr>
            <w:tcW w:w="1911" w:type="dxa"/>
          </w:tcPr>
          <w:p w14:paraId="24EDABD8" w14:textId="77777777" w:rsidR="00E478BD" w:rsidRPr="00070528" w:rsidRDefault="00E478BD" w:rsidP="00B30E53">
            <w:pPr>
              <w:spacing w:before="74" w:after="37"/>
              <w:ind w:left="60"/>
              <w:rPr>
                <w:rFonts w:cs="Tahoma"/>
                <w:sz w:val="22"/>
                <w:szCs w:val="22"/>
              </w:rPr>
            </w:pPr>
            <w:r w:rsidRPr="00070528">
              <w:rPr>
                <w:rFonts w:cs="Tahoma"/>
                <w:sz w:val="22"/>
                <w:szCs w:val="22"/>
              </w:rPr>
              <w:t>Button</w:t>
            </w:r>
          </w:p>
        </w:tc>
        <w:tc>
          <w:tcPr>
            <w:tcW w:w="1401" w:type="dxa"/>
          </w:tcPr>
          <w:p w14:paraId="4CE63A9C" w14:textId="77777777" w:rsidR="00E478BD" w:rsidRPr="00070528" w:rsidRDefault="00E478BD" w:rsidP="00B30E53">
            <w:pPr>
              <w:spacing w:before="74" w:after="37"/>
              <w:ind w:left="337"/>
              <w:rPr>
                <w:rFonts w:cs="Tahoma"/>
                <w:sz w:val="22"/>
                <w:szCs w:val="22"/>
              </w:rPr>
            </w:pPr>
          </w:p>
        </w:tc>
        <w:tc>
          <w:tcPr>
            <w:tcW w:w="5200" w:type="dxa"/>
          </w:tcPr>
          <w:p w14:paraId="376354E7" w14:textId="77777777" w:rsidR="00E478BD" w:rsidRPr="00070528" w:rsidRDefault="00E478BD" w:rsidP="00B30E53">
            <w:pPr>
              <w:spacing w:before="74" w:after="37"/>
              <w:ind w:left="39"/>
              <w:rPr>
                <w:rFonts w:cs="Tahoma"/>
                <w:sz w:val="22"/>
                <w:szCs w:val="22"/>
              </w:rPr>
            </w:pPr>
            <w:r w:rsidRPr="00070528">
              <w:rPr>
                <w:rFonts w:cs="Tahoma"/>
                <w:sz w:val="22"/>
                <w:szCs w:val="22"/>
              </w:rPr>
              <w:t>Cho phép từ chối cho mượn/xuất trả Cavet</w:t>
            </w:r>
          </w:p>
        </w:tc>
        <w:tc>
          <w:tcPr>
            <w:tcW w:w="3182" w:type="dxa"/>
          </w:tcPr>
          <w:p w14:paraId="78BD00C6" w14:textId="77777777" w:rsidR="00E478BD" w:rsidRPr="00070528" w:rsidRDefault="00E478BD" w:rsidP="00B30E53">
            <w:pPr>
              <w:spacing w:before="74" w:after="37"/>
              <w:ind w:left="0"/>
              <w:rPr>
                <w:rFonts w:cs="Tahoma"/>
                <w:sz w:val="22"/>
                <w:szCs w:val="22"/>
              </w:rPr>
            </w:pPr>
          </w:p>
        </w:tc>
      </w:tr>
    </w:tbl>
    <w:p w14:paraId="3D76A978" w14:textId="6E560BF4" w:rsidR="00E478BD" w:rsidRPr="00070528" w:rsidRDefault="00E478BD">
      <w:pPr>
        <w:pStyle w:val="BodyText"/>
        <w:numPr>
          <w:ilvl w:val="3"/>
          <w:numId w:val="68"/>
        </w:numPr>
        <w:ind w:left="1701" w:hanging="283"/>
        <w:outlineLvl w:val="3"/>
        <w:rPr>
          <w:sz w:val="22"/>
          <w:szCs w:val="20"/>
          <w:lang w:val="en-US" w:eastAsia="en-AU"/>
        </w:rPr>
      </w:pPr>
      <w:bookmarkStart w:id="89" w:name="_Toc522717006"/>
      <w:r w:rsidRPr="00070528">
        <w:rPr>
          <w:sz w:val="22"/>
          <w:szCs w:val="20"/>
          <w:lang w:val="en-US" w:eastAsia="en-AU"/>
        </w:rPr>
        <w:t>Luồng xử lý</w:t>
      </w:r>
      <w:bookmarkEnd w:id="89"/>
    </w:p>
    <w:tbl>
      <w:tblPr>
        <w:tblStyle w:val="TableGrid"/>
        <w:tblW w:w="14176" w:type="dxa"/>
        <w:tblInd w:w="-147" w:type="dxa"/>
        <w:tblLook w:val="04A0" w:firstRow="1" w:lastRow="0" w:firstColumn="1" w:lastColumn="0" w:noHBand="0" w:noVBand="1"/>
      </w:tblPr>
      <w:tblGrid>
        <w:gridCol w:w="811"/>
        <w:gridCol w:w="2741"/>
        <w:gridCol w:w="10624"/>
      </w:tblGrid>
      <w:tr w:rsidR="00E478BD" w:rsidRPr="00070528" w14:paraId="6834B067" w14:textId="77777777" w:rsidTr="00B30E53">
        <w:trPr>
          <w:tblHeader/>
        </w:trPr>
        <w:tc>
          <w:tcPr>
            <w:tcW w:w="811" w:type="dxa"/>
            <w:shd w:val="clear" w:color="auto" w:fill="D9D9D9" w:themeFill="background1" w:themeFillShade="D9"/>
          </w:tcPr>
          <w:p w14:paraId="23459BBF"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Bước</w:t>
            </w:r>
          </w:p>
        </w:tc>
        <w:tc>
          <w:tcPr>
            <w:tcW w:w="2741" w:type="dxa"/>
            <w:shd w:val="clear" w:color="auto" w:fill="D9D9D9" w:themeFill="background1" w:themeFillShade="D9"/>
          </w:tcPr>
          <w:p w14:paraId="4074B50B" w14:textId="77777777" w:rsidR="00E478BD" w:rsidRPr="00070528" w:rsidRDefault="00E478BD" w:rsidP="00B30E53">
            <w:pPr>
              <w:spacing w:before="74" w:after="37"/>
              <w:ind w:left="0"/>
              <w:jc w:val="center"/>
              <w:rPr>
                <w:rFonts w:cs="Tahoma"/>
                <w:b/>
                <w:sz w:val="22"/>
                <w:szCs w:val="22"/>
              </w:rPr>
            </w:pPr>
            <w:r w:rsidRPr="00070528">
              <w:rPr>
                <w:rFonts w:cs="Tahoma"/>
                <w:b/>
                <w:sz w:val="22"/>
                <w:szCs w:val="22"/>
              </w:rPr>
              <w:t>Thao tác</w:t>
            </w:r>
          </w:p>
        </w:tc>
        <w:tc>
          <w:tcPr>
            <w:tcW w:w="10624" w:type="dxa"/>
            <w:shd w:val="clear" w:color="auto" w:fill="D9D9D9" w:themeFill="background1" w:themeFillShade="D9"/>
          </w:tcPr>
          <w:p w14:paraId="58524BD9" w14:textId="74B9867B" w:rsidR="00E478BD" w:rsidRPr="00070528" w:rsidRDefault="00E478BD" w:rsidP="00B30E53">
            <w:pPr>
              <w:spacing w:before="74" w:after="37"/>
              <w:ind w:left="0"/>
              <w:jc w:val="center"/>
              <w:rPr>
                <w:rFonts w:cs="Tahoma"/>
                <w:b/>
                <w:sz w:val="22"/>
                <w:szCs w:val="22"/>
              </w:rPr>
            </w:pPr>
            <w:r w:rsidRPr="00070528">
              <w:rPr>
                <w:rFonts w:cs="Tahoma"/>
                <w:b/>
                <w:sz w:val="22"/>
                <w:szCs w:val="22"/>
              </w:rPr>
              <w:t xml:space="preserve">Luồng </w:t>
            </w:r>
            <w:r w:rsidR="00A70A45" w:rsidRPr="00070528">
              <w:rPr>
                <w:rFonts w:cs="Tahoma"/>
                <w:b/>
                <w:sz w:val="22"/>
                <w:szCs w:val="22"/>
              </w:rPr>
              <w:t>HSKV</w:t>
            </w:r>
          </w:p>
        </w:tc>
      </w:tr>
      <w:tr w:rsidR="00E478BD" w:rsidRPr="00070528" w14:paraId="4F219356" w14:textId="77777777" w:rsidTr="00B30E53">
        <w:tc>
          <w:tcPr>
            <w:tcW w:w="811" w:type="dxa"/>
          </w:tcPr>
          <w:p w14:paraId="486040D3" w14:textId="357111CA" w:rsidR="00E478BD" w:rsidRPr="00070528" w:rsidRDefault="00E478BD" w:rsidP="000C1FDD">
            <w:pPr>
              <w:pStyle w:val="ListParagraph"/>
              <w:numPr>
                <w:ilvl w:val="0"/>
                <w:numId w:val="64"/>
              </w:numPr>
              <w:spacing w:before="74" w:after="37"/>
              <w:ind w:left="446" w:hanging="223"/>
              <w:rPr>
                <w:sz w:val="22"/>
              </w:rPr>
            </w:pPr>
          </w:p>
        </w:tc>
        <w:tc>
          <w:tcPr>
            <w:tcW w:w="2741" w:type="dxa"/>
          </w:tcPr>
          <w:p w14:paraId="2FA3BD96" w14:textId="45BF76E2" w:rsidR="00E478BD" w:rsidRPr="00070528" w:rsidRDefault="00E478BD" w:rsidP="00B30E53">
            <w:pPr>
              <w:spacing w:before="74" w:after="37"/>
              <w:ind w:left="0"/>
              <w:rPr>
                <w:sz w:val="22"/>
              </w:rPr>
            </w:pPr>
            <w:r w:rsidRPr="00070528">
              <w:rPr>
                <w:sz w:val="22"/>
              </w:rPr>
              <w:t>Người dùng mở</w:t>
            </w:r>
            <w:r w:rsidR="006172B8" w:rsidRPr="00070528">
              <w:rPr>
                <w:sz w:val="22"/>
              </w:rPr>
              <w:t xml:space="preserve"> màn hình SC1</w:t>
            </w:r>
            <w:r w:rsidR="00E8071F" w:rsidRPr="00070528">
              <w:rPr>
                <w:sz w:val="22"/>
              </w:rPr>
              <w:t>3</w:t>
            </w:r>
          </w:p>
        </w:tc>
        <w:tc>
          <w:tcPr>
            <w:tcW w:w="10624" w:type="dxa"/>
          </w:tcPr>
          <w:p w14:paraId="37AD02A7" w14:textId="39FC7772" w:rsidR="00E478BD" w:rsidRPr="00070528" w:rsidRDefault="00E478BD" w:rsidP="00B30E53">
            <w:pPr>
              <w:spacing w:before="74" w:after="37"/>
              <w:ind w:left="0"/>
              <w:rPr>
                <w:sz w:val="22"/>
              </w:rPr>
            </w:pPr>
            <w:r w:rsidRPr="00070528">
              <w:rPr>
                <w:sz w:val="22"/>
              </w:rPr>
              <w:t>Hệ thống hiển thị tất cả các Cavet được xuất cho mượn/xuất trả mà chưa được phê duyệt. Cụ thể:</w:t>
            </w:r>
          </w:p>
          <w:p w14:paraId="034B8E5F" w14:textId="594D73FE" w:rsidR="00E478BD" w:rsidRPr="00070528" w:rsidRDefault="00E478BD" w:rsidP="00B30E53">
            <w:pPr>
              <w:pStyle w:val="ListParagraph"/>
              <w:numPr>
                <w:ilvl w:val="0"/>
                <w:numId w:val="17"/>
              </w:numPr>
              <w:spacing w:before="74" w:after="37"/>
              <w:ind w:left="446" w:hanging="223"/>
              <w:rPr>
                <w:sz w:val="22"/>
              </w:rPr>
            </w:pPr>
            <w:r w:rsidRPr="00070528">
              <w:rPr>
                <w:sz w:val="22"/>
              </w:rPr>
              <w:t>Hiển thị tất cả các Cavet có trạng thái phê duyệt cho mượn/xuất trả là “Chờ phê duyệt”</w:t>
            </w:r>
          </w:p>
          <w:p w14:paraId="52382649" w14:textId="7FD462CF" w:rsidR="00E478BD" w:rsidRPr="00070528" w:rsidRDefault="00E478BD">
            <w:pPr>
              <w:pStyle w:val="ListParagraph"/>
              <w:numPr>
                <w:ilvl w:val="0"/>
                <w:numId w:val="17"/>
              </w:numPr>
              <w:spacing w:before="74" w:after="37"/>
              <w:ind w:left="446" w:hanging="223"/>
              <w:rPr>
                <w:sz w:val="22"/>
              </w:rPr>
            </w:pPr>
            <w:r w:rsidRPr="00070528">
              <w:rPr>
                <w:sz w:val="22"/>
              </w:rPr>
              <w:t>Các giấy tờ được sắp xếp theo thứ tự chuyển phê duyệt từ xa đến gần</w:t>
            </w:r>
          </w:p>
        </w:tc>
      </w:tr>
      <w:tr w:rsidR="00E478BD" w:rsidRPr="00070528" w14:paraId="73435EE1" w14:textId="77777777" w:rsidTr="00B30E53">
        <w:tc>
          <w:tcPr>
            <w:tcW w:w="811" w:type="dxa"/>
          </w:tcPr>
          <w:p w14:paraId="561E3BC2" w14:textId="77777777" w:rsidR="00E478BD" w:rsidRPr="00070528" w:rsidRDefault="00E478BD" w:rsidP="000C1FDD">
            <w:pPr>
              <w:pStyle w:val="ListParagraph"/>
              <w:numPr>
                <w:ilvl w:val="0"/>
                <w:numId w:val="64"/>
              </w:numPr>
              <w:spacing w:before="74" w:after="37"/>
              <w:ind w:left="446" w:hanging="223"/>
              <w:rPr>
                <w:sz w:val="22"/>
              </w:rPr>
            </w:pPr>
          </w:p>
        </w:tc>
        <w:tc>
          <w:tcPr>
            <w:tcW w:w="2741" w:type="dxa"/>
          </w:tcPr>
          <w:p w14:paraId="60E7626F" w14:textId="77777777" w:rsidR="00E478BD" w:rsidRPr="00070528" w:rsidRDefault="00E478BD" w:rsidP="00B30E53">
            <w:pPr>
              <w:spacing w:before="74" w:after="37"/>
              <w:ind w:left="0"/>
              <w:rPr>
                <w:sz w:val="22"/>
              </w:rPr>
            </w:pPr>
            <w:r w:rsidRPr="00070528">
              <w:rPr>
                <w:sz w:val="22"/>
              </w:rPr>
              <w:t>Người dùng có thể tìm kiếm giấy tờ mong muốn bằng cách nhập các điều kiện tìm kiếm và chọn nút “Tìm kiếm”</w:t>
            </w:r>
          </w:p>
        </w:tc>
        <w:tc>
          <w:tcPr>
            <w:tcW w:w="10624" w:type="dxa"/>
          </w:tcPr>
          <w:p w14:paraId="27B817D0" w14:textId="77777777" w:rsidR="00E478BD" w:rsidRPr="00070528" w:rsidRDefault="00E478BD" w:rsidP="00B30E53">
            <w:pPr>
              <w:spacing w:before="74" w:after="37"/>
              <w:ind w:left="0"/>
              <w:rPr>
                <w:sz w:val="22"/>
              </w:rPr>
            </w:pPr>
            <w:r w:rsidRPr="00070528">
              <w:rPr>
                <w:sz w:val="22"/>
              </w:rPr>
              <w:t>Hệ thống kiểm tra các điều kiện tìm kiếm:</w:t>
            </w:r>
          </w:p>
          <w:p w14:paraId="5C765815" w14:textId="77777777" w:rsidR="00E478BD" w:rsidRPr="00070528" w:rsidRDefault="00E478BD" w:rsidP="00B30E53">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431E0F72" w14:textId="77777777" w:rsidR="00E478BD" w:rsidRPr="00070528" w:rsidRDefault="00E478BD" w:rsidP="00B30E53">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E478BD" w:rsidRPr="00070528" w14:paraId="22E072DC" w14:textId="77777777" w:rsidTr="00B30E53">
        <w:tc>
          <w:tcPr>
            <w:tcW w:w="811" w:type="dxa"/>
          </w:tcPr>
          <w:p w14:paraId="7A9BCF1A" w14:textId="77777777" w:rsidR="00E478BD" w:rsidRPr="00070528" w:rsidRDefault="00E478BD" w:rsidP="000C1FDD">
            <w:pPr>
              <w:pStyle w:val="ListParagraph"/>
              <w:numPr>
                <w:ilvl w:val="0"/>
                <w:numId w:val="64"/>
              </w:numPr>
              <w:spacing w:before="74" w:after="37"/>
              <w:ind w:left="446" w:hanging="223"/>
              <w:rPr>
                <w:sz w:val="22"/>
              </w:rPr>
            </w:pPr>
          </w:p>
        </w:tc>
        <w:tc>
          <w:tcPr>
            <w:tcW w:w="2741" w:type="dxa"/>
          </w:tcPr>
          <w:p w14:paraId="1B831AEC" w14:textId="0B7C4FBD" w:rsidR="00E478BD" w:rsidRPr="00070528" w:rsidRDefault="00E478BD">
            <w:pPr>
              <w:spacing w:before="74" w:after="37"/>
              <w:ind w:left="0"/>
              <w:rPr>
                <w:sz w:val="22"/>
              </w:rPr>
            </w:pPr>
            <w:r w:rsidRPr="00070528">
              <w:rPr>
                <w:sz w:val="22"/>
              </w:rPr>
              <w:t>Người dùng chọn giấy tờ cần xử lý bằng cách chọn checkbox ở đầu dòng, click “</w:t>
            </w:r>
            <w:r w:rsidR="004E59E4" w:rsidRPr="00070528">
              <w:rPr>
                <w:sz w:val="22"/>
              </w:rPr>
              <w:t>Phê duyệt</w:t>
            </w:r>
            <w:r w:rsidRPr="00070528">
              <w:rPr>
                <w:sz w:val="22"/>
              </w:rPr>
              <w:t>”</w:t>
            </w:r>
            <w:r w:rsidR="004E59E4" w:rsidRPr="00070528">
              <w:rPr>
                <w:sz w:val="22"/>
              </w:rPr>
              <w:t xml:space="preserve"> hoặc “Từ chối”</w:t>
            </w:r>
          </w:p>
        </w:tc>
        <w:tc>
          <w:tcPr>
            <w:tcW w:w="10624" w:type="dxa"/>
          </w:tcPr>
          <w:p w14:paraId="30FC7D95" w14:textId="2851E105" w:rsidR="002B7CCA" w:rsidRPr="00070528" w:rsidRDefault="004E59E4" w:rsidP="00B30E53">
            <w:pPr>
              <w:spacing w:before="74" w:after="37"/>
              <w:ind w:left="0"/>
              <w:rPr>
                <w:sz w:val="22"/>
              </w:rPr>
            </w:pPr>
            <w:r w:rsidRPr="00070528">
              <w:rPr>
                <w:sz w:val="22"/>
              </w:rPr>
              <w:t>Nếu phê duyệt, h</w:t>
            </w:r>
            <w:r w:rsidR="00E478BD" w:rsidRPr="00070528">
              <w:rPr>
                <w:sz w:val="22"/>
              </w:rPr>
              <w:t>ệ thống thực hiện:</w:t>
            </w:r>
          </w:p>
          <w:p w14:paraId="6C48D136" w14:textId="49737EE8" w:rsidR="00E478BD" w:rsidRPr="00070528" w:rsidRDefault="00E478BD" w:rsidP="00B30E53">
            <w:pPr>
              <w:pStyle w:val="ListParagraph"/>
              <w:numPr>
                <w:ilvl w:val="0"/>
                <w:numId w:val="17"/>
              </w:numPr>
              <w:spacing w:before="74" w:after="37"/>
              <w:ind w:left="446" w:hanging="223"/>
              <w:rPr>
                <w:sz w:val="22"/>
              </w:rPr>
            </w:pPr>
            <w:r w:rsidRPr="00070528">
              <w:rPr>
                <w:sz w:val="22"/>
              </w:rPr>
              <w:t xml:space="preserve">Update trạng thái </w:t>
            </w:r>
            <w:r w:rsidR="004E59E4" w:rsidRPr="00070528">
              <w:rPr>
                <w:sz w:val="22"/>
              </w:rPr>
              <w:t>phê duyệt</w:t>
            </w:r>
            <w:r w:rsidRPr="00070528">
              <w:rPr>
                <w:sz w:val="22"/>
              </w:rPr>
              <w:t xml:space="preserve"> cho Cavet</w:t>
            </w:r>
            <w:r w:rsidR="004E59E4" w:rsidRPr="00070528">
              <w:rPr>
                <w:sz w:val="22"/>
              </w:rPr>
              <w:t xml:space="preserve"> về “Đã phê duyệt”</w:t>
            </w:r>
            <w:r w:rsidR="008844EE" w:rsidRPr="00070528">
              <w:rPr>
                <w:sz w:val="22"/>
              </w:rPr>
              <w:t xml:space="preserve"> cho cả màn hình phê duyệt và màn hình lưu kho</w:t>
            </w:r>
          </w:p>
          <w:p w14:paraId="5B4CC680" w14:textId="7A9F1A6D" w:rsidR="004E59E4" w:rsidRPr="00070528" w:rsidRDefault="004E59E4" w:rsidP="00B30E53">
            <w:pPr>
              <w:pStyle w:val="ListParagraph"/>
              <w:numPr>
                <w:ilvl w:val="0"/>
                <w:numId w:val="17"/>
              </w:numPr>
              <w:spacing w:before="74" w:after="37"/>
              <w:ind w:left="446" w:hanging="223"/>
              <w:rPr>
                <w:sz w:val="22"/>
              </w:rPr>
            </w:pPr>
            <w:r w:rsidRPr="00070528">
              <w:rPr>
                <w:sz w:val="22"/>
              </w:rPr>
              <w:t>Thông báo “Phê duyệt thành công”</w:t>
            </w:r>
          </w:p>
          <w:p w14:paraId="44C5BE0F" w14:textId="550674E3" w:rsidR="009571A0" w:rsidRPr="00070528" w:rsidRDefault="009571A0" w:rsidP="00B30E53">
            <w:pPr>
              <w:pStyle w:val="ListParagraph"/>
              <w:numPr>
                <w:ilvl w:val="0"/>
                <w:numId w:val="17"/>
              </w:numPr>
              <w:spacing w:before="74" w:after="37"/>
              <w:ind w:left="446" w:hanging="223"/>
              <w:rPr>
                <w:sz w:val="22"/>
              </w:rPr>
            </w:pPr>
            <w:r w:rsidRPr="00070528">
              <w:rPr>
                <w:sz w:val="22"/>
              </w:rPr>
              <w:t>Update ngày phê duyệt, người phê duyệt</w:t>
            </w:r>
          </w:p>
          <w:p w14:paraId="73EB8759" w14:textId="5D95F8D7" w:rsidR="004E59E4" w:rsidRPr="00070528" w:rsidRDefault="004E59E4" w:rsidP="004E59E4">
            <w:pPr>
              <w:spacing w:before="74" w:after="37"/>
              <w:ind w:left="0"/>
              <w:rPr>
                <w:sz w:val="22"/>
              </w:rPr>
            </w:pPr>
            <w:r w:rsidRPr="00070528">
              <w:rPr>
                <w:sz w:val="22"/>
              </w:rPr>
              <w:t>Nếu từ chối, hệ thống thực hiện:</w:t>
            </w:r>
          </w:p>
          <w:p w14:paraId="54F60976" w14:textId="77777777" w:rsidR="00C77F5B" w:rsidRPr="00070528" w:rsidRDefault="00C77F5B" w:rsidP="00C77F5B">
            <w:pPr>
              <w:pStyle w:val="ListParagraph"/>
              <w:numPr>
                <w:ilvl w:val="0"/>
                <w:numId w:val="17"/>
              </w:numPr>
              <w:spacing w:before="74" w:after="37"/>
              <w:ind w:left="446" w:hanging="223"/>
              <w:rPr>
                <w:sz w:val="22"/>
              </w:rPr>
            </w:pPr>
            <w:r w:rsidRPr="00070528">
              <w:rPr>
                <w:sz w:val="22"/>
              </w:rPr>
              <w:t xml:space="preserve">Hiển thị màn hình nhập lý do từ chối. Sau khi nhập lý do từ chối hệ thống thực hiện: </w:t>
            </w:r>
          </w:p>
          <w:p w14:paraId="2DB45D44" w14:textId="51391FF3" w:rsidR="004E59E4" w:rsidRPr="00070528" w:rsidRDefault="004E59E4">
            <w:pPr>
              <w:pStyle w:val="ListParagraph"/>
              <w:numPr>
                <w:ilvl w:val="0"/>
                <w:numId w:val="17"/>
              </w:numPr>
              <w:spacing w:before="74" w:after="37"/>
              <w:ind w:left="446" w:hanging="223"/>
              <w:rPr>
                <w:sz w:val="22"/>
              </w:rPr>
            </w:pPr>
            <w:r w:rsidRPr="00070528">
              <w:rPr>
                <w:sz w:val="22"/>
              </w:rPr>
              <w:t>Update trạng thái phê duyệt cho Cavet về “Đã từ chối”</w:t>
            </w:r>
            <w:r w:rsidR="008844EE" w:rsidRPr="00070528">
              <w:rPr>
                <w:sz w:val="22"/>
              </w:rPr>
              <w:t xml:space="preserve"> cho cả màn hình phê duyệt và màn hình lưu kho</w:t>
            </w:r>
          </w:p>
          <w:p w14:paraId="505A17A4" w14:textId="77777777" w:rsidR="00E478BD" w:rsidRPr="00070528" w:rsidRDefault="004E59E4" w:rsidP="006616C4">
            <w:pPr>
              <w:pStyle w:val="ListParagraph"/>
              <w:numPr>
                <w:ilvl w:val="0"/>
                <w:numId w:val="17"/>
              </w:numPr>
              <w:spacing w:before="74" w:after="37"/>
              <w:ind w:left="446" w:hanging="223"/>
              <w:rPr>
                <w:sz w:val="22"/>
              </w:rPr>
            </w:pPr>
            <w:r w:rsidRPr="00070528">
              <w:rPr>
                <w:sz w:val="22"/>
              </w:rPr>
              <w:t>Thông báo “Từ chối thành công”</w:t>
            </w:r>
          </w:p>
          <w:p w14:paraId="4DDC98D8" w14:textId="0B96F0A4" w:rsidR="009571A0" w:rsidRPr="00070528" w:rsidRDefault="009571A0" w:rsidP="006616C4">
            <w:pPr>
              <w:pStyle w:val="ListParagraph"/>
              <w:numPr>
                <w:ilvl w:val="0"/>
                <w:numId w:val="17"/>
              </w:numPr>
              <w:spacing w:before="74" w:after="37"/>
              <w:ind w:left="446" w:hanging="223"/>
              <w:rPr>
                <w:sz w:val="22"/>
              </w:rPr>
            </w:pPr>
            <w:r w:rsidRPr="00070528">
              <w:rPr>
                <w:sz w:val="22"/>
              </w:rPr>
              <w:t>Update ngày từ chối, người từ chối</w:t>
            </w:r>
          </w:p>
        </w:tc>
      </w:tr>
    </w:tbl>
    <w:p w14:paraId="4CCABC58" w14:textId="17C85A59" w:rsidR="00C80620" w:rsidRPr="00070528" w:rsidRDefault="00C80620" w:rsidP="00CB02FA">
      <w:pPr>
        <w:pStyle w:val="BodyText"/>
        <w:numPr>
          <w:ilvl w:val="2"/>
          <w:numId w:val="68"/>
        </w:numPr>
        <w:spacing w:before="240"/>
        <w:ind w:left="1350"/>
        <w:outlineLvl w:val="2"/>
        <w:rPr>
          <w:i/>
          <w:sz w:val="22"/>
          <w:lang w:eastAsia="en-AU"/>
        </w:rPr>
      </w:pPr>
      <w:bookmarkStart w:id="90" w:name="_Toc522717007"/>
      <w:r w:rsidRPr="00070528">
        <w:rPr>
          <w:i/>
          <w:sz w:val="22"/>
          <w:lang w:val="en-US" w:eastAsia="en-AU"/>
        </w:rPr>
        <w:t>F</w:t>
      </w:r>
      <w:proofErr w:type="gramStart"/>
      <w:r w:rsidRPr="00070528">
        <w:rPr>
          <w:i/>
          <w:sz w:val="22"/>
          <w:lang w:val="en-US" w:eastAsia="en-AU"/>
        </w:rPr>
        <w:t>14 :</w:t>
      </w:r>
      <w:proofErr w:type="gramEnd"/>
      <w:r w:rsidRPr="00070528">
        <w:rPr>
          <w:i/>
          <w:sz w:val="22"/>
          <w:lang w:val="en-US" w:eastAsia="en-AU"/>
        </w:rPr>
        <w:t xml:space="preserve"> Chức năng xuất thư cảm ơn</w:t>
      </w:r>
      <w:bookmarkEnd w:id="90"/>
    </w:p>
    <w:p w14:paraId="76158C8B" w14:textId="176006E3" w:rsidR="00E478BD" w:rsidRPr="00070528" w:rsidRDefault="00627AA2" w:rsidP="00CB02FA">
      <w:pPr>
        <w:pStyle w:val="BodyText"/>
        <w:numPr>
          <w:ilvl w:val="3"/>
          <w:numId w:val="68"/>
        </w:numPr>
        <w:ind w:left="1701" w:hanging="283"/>
        <w:outlineLvl w:val="3"/>
        <w:rPr>
          <w:sz w:val="22"/>
          <w:lang w:eastAsia="en-AU"/>
        </w:rPr>
      </w:pPr>
      <w:bookmarkStart w:id="91" w:name="_Toc522717008"/>
      <w:r w:rsidRPr="00070528">
        <w:rPr>
          <w:sz w:val="22"/>
          <w:szCs w:val="20"/>
          <w:lang w:val="en-US" w:eastAsia="en-AU"/>
        </w:rPr>
        <w:t>Giao diện và mô tả giao diện</w:t>
      </w:r>
      <w:bookmarkEnd w:id="91"/>
    </w:p>
    <w:p w14:paraId="59F4FD04" w14:textId="303A61A1" w:rsidR="00627AA2" w:rsidRPr="00070528" w:rsidRDefault="00627AA2" w:rsidP="00CB02FA">
      <w:pPr>
        <w:pStyle w:val="BodyText"/>
        <w:ind w:left="0"/>
        <w:outlineLvl w:val="3"/>
        <w:rPr>
          <w:b/>
          <w:sz w:val="22"/>
          <w:lang w:eastAsia="en-AU"/>
        </w:rPr>
      </w:pPr>
      <w:bookmarkStart w:id="92" w:name="_Toc522717009"/>
      <w:r w:rsidRPr="00070528">
        <w:rPr>
          <w:b/>
          <w:sz w:val="22"/>
          <w:szCs w:val="20"/>
          <w:lang w:val="en-US" w:eastAsia="en-AU"/>
        </w:rPr>
        <w:t>SC13_Xuất thư cảm ơn</w:t>
      </w:r>
      <w:bookmarkEnd w:id="92"/>
    </w:p>
    <w:p w14:paraId="2CC5B9DA" w14:textId="162AC219" w:rsidR="00627AA2" w:rsidRPr="00070528" w:rsidRDefault="00D05B74" w:rsidP="00CB02FA">
      <w:pPr>
        <w:ind w:left="-142"/>
        <w:rPr>
          <w:sz w:val="22"/>
          <w:lang w:eastAsia="en-AU"/>
        </w:rPr>
      </w:pPr>
      <w:r w:rsidRPr="00070528">
        <w:rPr>
          <w:noProof/>
        </w:rPr>
        <w:lastRenderedPageBreak/>
        <w:drawing>
          <wp:inline distT="0" distB="0" distL="0" distR="0" wp14:anchorId="0164FF5E" wp14:editId="29431E19">
            <wp:extent cx="8829675" cy="356235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829675" cy="3562350"/>
                    </a:xfrm>
                    <a:prstGeom prst="rect">
                      <a:avLst/>
                    </a:prstGeom>
                    <a:ln>
                      <a:solidFill>
                        <a:schemeClr val="tx1"/>
                      </a:solidFill>
                    </a:ln>
                  </pic:spPr>
                </pic:pic>
              </a:graphicData>
            </a:graphic>
          </wp:inline>
        </w:drawing>
      </w:r>
    </w:p>
    <w:p w14:paraId="2B3B2373" w14:textId="77777777" w:rsidR="00627AA2" w:rsidRPr="00070528" w:rsidRDefault="00627AA2" w:rsidP="00CB02FA">
      <w:pPr>
        <w:ind w:left="-142"/>
        <w:rPr>
          <w:sz w:val="22"/>
          <w:lang w:eastAsia="en-AU"/>
        </w:rPr>
      </w:pPr>
    </w:p>
    <w:tbl>
      <w:tblPr>
        <w:tblStyle w:val="TableGrid"/>
        <w:tblW w:w="14135" w:type="dxa"/>
        <w:tblInd w:w="-95" w:type="dxa"/>
        <w:tblLook w:val="04A0" w:firstRow="1" w:lastRow="0" w:firstColumn="1" w:lastColumn="0" w:noHBand="0" w:noVBand="1"/>
      </w:tblPr>
      <w:tblGrid>
        <w:gridCol w:w="657"/>
        <w:gridCol w:w="1784"/>
        <w:gridCol w:w="1911"/>
        <w:gridCol w:w="1401"/>
        <w:gridCol w:w="5200"/>
        <w:gridCol w:w="3182"/>
      </w:tblGrid>
      <w:tr w:rsidR="00627AA2" w:rsidRPr="00070528" w14:paraId="0F73E8B4" w14:textId="77777777" w:rsidTr="00CB02FA">
        <w:trPr>
          <w:tblHeader/>
        </w:trPr>
        <w:tc>
          <w:tcPr>
            <w:tcW w:w="657" w:type="dxa"/>
            <w:shd w:val="clear" w:color="auto" w:fill="BFBFBF" w:themeFill="background1" w:themeFillShade="BF"/>
            <w:vAlign w:val="center"/>
          </w:tcPr>
          <w:p w14:paraId="3E06B095" w14:textId="77777777" w:rsidR="00627AA2" w:rsidRPr="00070528" w:rsidRDefault="00627AA2" w:rsidP="00564D97">
            <w:pPr>
              <w:spacing w:before="74" w:after="37"/>
              <w:ind w:left="0"/>
              <w:jc w:val="center"/>
              <w:rPr>
                <w:rFonts w:cs="Tahoma"/>
                <w:b/>
                <w:sz w:val="22"/>
                <w:szCs w:val="22"/>
              </w:rPr>
            </w:pPr>
            <w:r w:rsidRPr="00070528">
              <w:rPr>
                <w:rFonts w:cs="Tahoma"/>
                <w:b/>
                <w:sz w:val="22"/>
                <w:szCs w:val="22"/>
              </w:rPr>
              <w:t>#</w:t>
            </w:r>
          </w:p>
        </w:tc>
        <w:tc>
          <w:tcPr>
            <w:tcW w:w="1784" w:type="dxa"/>
            <w:shd w:val="clear" w:color="auto" w:fill="BFBFBF" w:themeFill="background1" w:themeFillShade="BF"/>
            <w:vAlign w:val="center"/>
          </w:tcPr>
          <w:p w14:paraId="21B10911" w14:textId="77777777" w:rsidR="00627AA2" w:rsidRPr="00070528" w:rsidRDefault="00627AA2" w:rsidP="00564D97">
            <w:pPr>
              <w:spacing w:before="74" w:after="37"/>
              <w:ind w:left="0"/>
              <w:jc w:val="center"/>
              <w:rPr>
                <w:rFonts w:cs="Tahoma"/>
                <w:b/>
                <w:sz w:val="22"/>
                <w:szCs w:val="22"/>
              </w:rPr>
            </w:pPr>
            <w:r w:rsidRPr="00070528">
              <w:rPr>
                <w:rFonts w:cs="Tahoma"/>
                <w:b/>
                <w:sz w:val="22"/>
                <w:szCs w:val="22"/>
              </w:rPr>
              <w:t>Tên trường</w:t>
            </w:r>
          </w:p>
        </w:tc>
        <w:tc>
          <w:tcPr>
            <w:tcW w:w="1911" w:type="dxa"/>
            <w:shd w:val="clear" w:color="auto" w:fill="BFBFBF" w:themeFill="background1" w:themeFillShade="BF"/>
            <w:vAlign w:val="center"/>
          </w:tcPr>
          <w:p w14:paraId="1FB588DA" w14:textId="77777777" w:rsidR="00627AA2" w:rsidRPr="00070528" w:rsidRDefault="00627AA2" w:rsidP="00564D97">
            <w:pPr>
              <w:spacing w:before="74" w:after="37"/>
              <w:ind w:left="0"/>
              <w:jc w:val="center"/>
              <w:rPr>
                <w:rFonts w:cs="Tahoma"/>
                <w:b/>
                <w:sz w:val="22"/>
                <w:szCs w:val="22"/>
              </w:rPr>
            </w:pPr>
            <w:r w:rsidRPr="00070528">
              <w:rPr>
                <w:rFonts w:cs="Tahoma"/>
                <w:b/>
                <w:sz w:val="22"/>
                <w:szCs w:val="22"/>
              </w:rPr>
              <w:t>Kiểu dữ liệu</w:t>
            </w:r>
          </w:p>
        </w:tc>
        <w:tc>
          <w:tcPr>
            <w:tcW w:w="1401" w:type="dxa"/>
            <w:shd w:val="clear" w:color="auto" w:fill="BFBFBF" w:themeFill="background1" w:themeFillShade="BF"/>
            <w:vAlign w:val="center"/>
          </w:tcPr>
          <w:p w14:paraId="124FC51A" w14:textId="77777777" w:rsidR="00627AA2" w:rsidRPr="00070528" w:rsidRDefault="00627AA2" w:rsidP="00564D97">
            <w:pPr>
              <w:spacing w:before="74" w:after="37"/>
              <w:ind w:left="0"/>
              <w:jc w:val="center"/>
              <w:rPr>
                <w:rFonts w:cs="Tahoma"/>
                <w:b/>
                <w:sz w:val="22"/>
                <w:szCs w:val="22"/>
              </w:rPr>
            </w:pPr>
            <w:r w:rsidRPr="00070528">
              <w:rPr>
                <w:rFonts w:cs="Tahoma"/>
                <w:b/>
                <w:sz w:val="22"/>
                <w:szCs w:val="22"/>
              </w:rPr>
              <w:t>Bắt buộc</w:t>
            </w:r>
          </w:p>
        </w:tc>
        <w:tc>
          <w:tcPr>
            <w:tcW w:w="5200" w:type="dxa"/>
            <w:shd w:val="clear" w:color="auto" w:fill="BFBFBF" w:themeFill="background1" w:themeFillShade="BF"/>
            <w:vAlign w:val="center"/>
          </w:tcPr>
          <w:p w14:paraId="194928E0" w14:textId="77777777" w:rsidR="00627AA2" w:rsidRPr="00070528" w:rsidRDefault="00627AA2" w:rsidP="00564D97">
            <w:pPr>
              <w:spacing w:before="74" w:after="37"/>
              <w:ind w:left="0"/>
              <w:jc w:val="center"/>
              <w:rPr>
                <w:rFonts w:cs="Tahoma"/>
                <w:b/>
                <w:sz w:val="22"/>
                <w:szCs w:val="22"/>
              </w:rPr>
            </w:pPr>
            <w:r w:rsidRPr="00070528">
              <w:rPr>
                <w:rFonts w:cs="Tahoma"/>
                <w:b/>
                <w:sz w:val="22"/>
                <w:szCs w:val="22"/>
              </w:rPr>
              <w:t>Mô tả</w:t>
            </w:r>
          </w:p>
        </w:tc>
        <w:tc>
          <w:tcPr>
            <w:tcW w:w="3182" w:type="dxa"/>
            <w:shd w:val="clear" w:color="auto" w:fill="BFBFBF" w:themeFill="background1" w:themeFillShade="BF"/>
            <w:vAlign w:val="center"/>
          </w:tcPr>
          <w:p w14:paraId="26B1D638" w14:textId="77777777" w:rsidR="00627AA2" w:rsidRPr="00070528" w:rsidRDefault="00627AA2" w:rsidP="00564D97">
            <w:pPr>
              <w:spacing w:before="74" w:after="37"/>
              <w:ind w:left="0"/>
              <w:jc w:val="center"/>
              <w:rPr>
                <w:rFonts w:cs="Tahoma"/>
                <w:b/>
                <w:sz w:val="22"/>
                <w:szCs w:val="22"/>
              </w:rPr>
            </w:pPr>
            <w:r w:rsidRPr="00070528">
              <w:rPr>
                <w:rFonts w:cs="Tahoma"/>
                <w:b/>
                <w:sz w:val="22"/>
                <w:szCs w:val="22"/>
              </w:rPr>
              <w:t>Validation</w:t>
            </w:r>
          </w:p>
        </w:tc>
      </w:tr>
      <w:tr w:rsidR="00627AA2" w:rsidRPr="00070528" w14:paraId="2BA1B535" w14:textId="77777777" w:rsidTr="00CB02FA">
        <w:tc>
          <w:tcPr>
            <w:tcW w:w="14135" w:type="dxa"/>
            <w:gridSpan w:val="6"/>
          </w:tcPr>
          <w:p w14:paraId="6CB30A5E" w14:textId="2A99E2E1" w:rsidR="00627AA2" w:rsidRPr="00070528" w:rsidRDefault="00D05B74" w:rsidP="00564D97">
            <w:pPr>
              <w:spacing w:before="74" w:after="37"/>
              <w:ind w:left="0"/>
              <w:rPr>
                <w:rFonts w:cs="Tahoma"/>
                <w:sz w:val="22"/>
                <w:szCs w:val="22"/>
              </w:rPr>
            </w:pPr>
            <w:r w:rsidRPr="00070528">
              <w:rPr>
                <w:rFonts w:cs="Tahoma"/>
                <w:sz w:val="22"/>
                <w:szCs w:val="22"/>
              </w:rPr>
              <w:t>Thông tin tìm kiếm</w:t>
            </w:r>
          </w:p>
        </w:tc>
      </w:tr>
      <w:tr w:rsidR="00D05B74" w:rsidRPr="00070528" w14:paraId="6668715E" w14:textId="77777777" w:rsidTr="00CB02FA">
        <w:tc>
          <w:tcPr>
            <w:tcW w:w="657" w:type="dxa"/>
          </w:tcPr>
          <w:p w14:paraId="0DA067FC" w14:textId="77777777" w:rsidR="00D05B74" w:rsidRPr="00070528" w:rsidRDefault="00D05B74" w:rsidP="00627AA2">
            <w:pPr>
              <w:pStyle w:val="ListParagraph"/>
              <w:numPr>
                <w:ilvl w:val="0"/>
                <w:numId w:val="88"/>
              </w:numPr>
              <w:tabs>
                <w:tab w:val="left" w:pos="223"/>
              </w:tabs>
              <w:spacing w:before="74" w:after="37"/>
              <w:ind w:left="254" w:hanging="223"/>
              <w:rPr>
                <w:rFonts w:cs="Tahoma"/>
                <w:sz w:val="22"/>
                <w:szCs w:val="22"/>
              </w:rPr>
            </w:pPr>
          </w:p>
        </w:tc>
        <w:tc>
          <w:tcPr>
            <w:tcW w:w="1784" w:type="dxa"/>
          </w:tcPr>
          <w:p w14:paraId="5DC1D55C" w14:textId="4F032C36" w:rsidR="00D05B74" w:rsidRPr="00070528" w:rsidRDefault="00D05B74" w:rsidP="00564D97">
            <w:pPr>
              <w:spacing w:before="74" w:after="37"/>
              <w:ind w:left="12"/>
              <w:rPr>
                <w:rFonts w:cs="Tahoma"/>
                <w:sz w:val="22"/>
                <w:szCs w:val="22"/>
              </w:rPr>
            </w:pPr>
            <w:r w:rsidRPr="00070528">
              <w:rPr>
                <w:rFonts w:cs="Tahoma"/>
                <w:sz w:val="22"/>
                <w:szCs w:val="22"/>
              </w:rPr>
              <w:t>User</w:t>
            </w:r>
          </w:p>
        </w:tc>
        <w:tc>
          <w:tcPr>
            <w:tcW w:w="1911" w:type="dxa"/>
          </w:tcPr>
          <w:p w14:paraId="702307B4" w14:textId="3CE854EA" w:rsidR="00D05B74" w:rsidRPr="00070528" w:rsidRDefault="00D05B74" w:rsidP="00564D97">
            <w:pPr>
              <w:spacing w:before="74" w:after="37"/>
              <w:ind w:left="60"/>
              <w:rPr>
                <w:rFonts w:cs="Tahoma"/>
                <w:sz w:val="22"/>
                <w:szCs w:val="22"/>
              </w:rPr>
            </w:pPr>
            <w:r w:rsidRPr="00070528">
              <w:rPr>
                <w:rFonts w:cs="Tahoma"/>
                <w:sz w:val="22"/>
                <w:szCs w:val="22"/>
              </w:rPr>
              <w:t>Text</w:t>
            </w:r>
          </w:p>
        </w:tc>
        <w:tc>
          <w:tcPr>
            <w:tcW w:w="1401" w:type="dxa"/>
          </w:tcPr>
          <w:p w14:paraId="0AEB8A11" w14:textId="77777777" w:rsidR="00D05B74" w:rsidRPr="00070528" w:rsidRDefault="00D05B74" w:rsidP="00564D97">
            <w:pPr>
              <w:spacing w:before="74" w:after="37"/>
              <w:ind w:left="337"/>
              <w:rPr>
                <w:rFonts w:cs="Tahoma"/>
                <w:sz w:val="22"/>
                <w:szCs w:val="22"/>
              </w:rPr>
            </w:pPr>
          </w:p>
        </w:tc>
        <w:tc>
          <w:tcPr>
            <w:tcW w:w="5200" w:type="dxa"/>
          </w:tcPr>
          <w:p w14:paraId="091C6374" w14:textId="5CC9FE4F" w:rsidR="00D05B74" w:rsidRPr="00070528" w:rsidRDefault="00D05B74" w:rsidP="00564D97">
            <w:pPr>
              <w:spacing w:before="74" w:after="37"/>
              <w:ind w:left="39"/>
              <w:rPr>
                <w:rFonts w:cs="Tahoma"/>
                <w:sz w:val="22"/>
                <w:szCs w:val="22"/>
              </w:rPr>
            </w:pPr>
            <w:r w:rsidRPr="00070528">
              <w:rPr>
                <w:rFonts w:cs="Tahoma"/>
                <w:sz w:val="22"/>
                <w:szCs w:val="22"/>
              </w:rPr>
              <w:t>Hiển thị tên user đang đăng nhập hệ thống</w:t>
            </w:r>
          </w:p>
        </w:tc>
        <w:tc>
          <w:tcPr>
            <w:tcW w:w="3182" w:type="dxa"/>
          </w:tcPr>
          <w:p w14:paraId="2120123D" w14:textId="42080521" w:rsidR="00D05B74" w:rsidRPr="00070528" w:rsidRDefault="00D05B74" w:rsidP="00564D97">
            <w:pPr>
              <w:spacing w:before="74" w:after="37"/>
              <w:ind w:left="0"/>
              <w:rPr>
                <w:rFonts w:cs="Tahoma"/>
                <w:sz w:val="22"/>
                <w:szCs w:val="22"/>
              </w:rPr>
            </w:pPr>
            <w:r w:rsidRPr="00070528">
              <w:rPr>
                <w:rFonts w:cs="Tahoma"/>
                <w:sz w:val="22"/>
                <w:szCs w:val="22"/>
              </w:rPr>
              <w:t>Không cho sửa</w:t>
            </w:r>
          </w:p>
        </w:tc>
      </w:tr>
      <w:tr w:rsidR="00D05B74" w:rsidRPr="00070528" w14:paraId="69EDA9E1" w14:textId="77777777" w:rsidTr="00CB02FA">
        <w:tc>
          <w:tcPr>
            <w:tcW w:w="657" w:type="dxa"/>
          </w:tcPr>
          <w:p w14:paraId="6C1E99D3" w14:textId="77777777" w:rsidR="00D05B74" w:rsidRPr="00070528" w:rsidRDefault="00D05B74" w:rsidP="00627AA2">
            <w:pPr>
              <w:pStyle w:val="ListParagraph"/>
              <w:numPr>
                <w:ilvl w:val="0"/>
                <w:numId w:val="88"/>
              </w:numPr>
              <w:tabs>
                <w:tab w:val="left" w:pos="223"/>
              </w:tabs>
              <w:spacing w:before="74" w:after="37"/>
              <w:ind w:left="254" w:hanging="223"/>
              <w:rPr>
                <w:rFonts w:cs="Tahoma"/>
                <w:sz w:val="22"/>
                <w:szCs w:val="22"/>
              </w:rPr>
            </w:pPr>
          </w:p>
        </w:tc>
        <w:tc>
          <w:tcPr>
            <w:tcW w:w="1784" w:type="dxa"/>
          </w:tcPr>
          <w:p w14:paraId="6D0026E4" w14:textId="4C729C67" w:rsidR="00D05B74" w:rsidRPr="00070528" w:rsidRDefault="00D05B74" w:rsidP="00564D97">
            <w:pPr>
              <w:spacing w:before="74" w:after="37"/>
              <w:ind w:left="12"/>
              <w:rPr>
                <w:rFonts w:cs="Tahoma"/>
                <w:sz w:val="22"/>
                <w:szCs w:val="22"/>
              </w:rPr>
            </w:pPr>
            <w:r w:rsidRPr="00070528">
              <w:rPr>
                <w:rFonts w:cs="Tahoma"/>
                <w:sz w:val="22"/>
                <w:szCs w:val="22"/>
              </w:rPr>
              <w:t xml:space="preserve">Số hợp đồng </w:t>
            </w:r>
          </w:p>
        </w:tc>
        <w:tc>
          <w:tcPr>
            <w:tcW w:w="1911" w:type="dxa"/>
          </w:tcPr>
          <w:p w14:paraId="39E0E0C1" w14:textId="488EB270" w:rsidR="00D05B74" w:rsidRPr="00070528" w:rsidRDefault="00D05B74" w:rsidP="00564D97">
            <w:pPr>
              <w:spacing w:before="74" w:after="37"/>
              <w:ind w:left="60"/>
              <w:rPr>
                <w:rFonts w:cs="Tahoma"/>
                <w:sz w:val="22"/>
                <w:szCs w:val="22"/>
              </w:rPr>
            </w:pPr>
            <w:r w:rsidRPr="00070528">
              <w:rPr>
                <w:rFonts w:cs="Tahoma"/>
                <w:sz w:val="22"/>
                <w:szCs w:val="22"/>
              </w:rPr>
              <w:t>Text</w:t>
            </w:r>
          </w:p>
        </w:tc>
        <w:tc>
          <w:tcPr>
            <w:tcW w:w="1401" w:type="dxa"/>
          </w:tcPr>
          <w:p w14:paraId="031B238F" w14:textId="77777777" w:rsidR="00D05B74" w:rsidRPr="00070528" w:rsidRDefault="00D05B74" w:rsidP="00564D97">
            <w:pPr>
              <w:spacing w:before="74" w:after="37"/>
              <w:ind w:left="337"/>
              <w:rPr>
                <w:rFonts w:cs="Tahoma"/>
                <w:sz w:val="22"/>
                <w:szCs w:val="22"/>
              </w:rPr>
            </w:pPr>
          </w:p>
        </w:tc>
        <w:tc>
          <w:tcPr>
            <w:tcW w:w="5200" w:type="dxa"/>
          </w:tcPr>
          <w:p w14:paraId="432FD773" w14:textId="73EBD07C" w:rsidR="00D05B74" w:rsidRPr="00070528" w:rsidRDefault="00D05B74" w:rsidP="00564D97">
            <w:pPr>
              <w:spacing w:before="74" w:after="37"/>
              <w:ind w:left="39"/>
              <w:rPr>
                <w:rFonts w:cs="Tahoma"/>
                <w:sz w:val="22"/>
                <w:szCs w:val="22"/>
              </w:rPr>
            </w:pPr>
            <w:r w:rsidRPr="00070528">
              <w:rPr>
                <w:rFonts w:cs="Tahoma"/>
                <w:sz w:val="22"/>
                <w:szCs w:val="22"/>
              </w:rPr>
              <w:t>Cho phép nhập số HĐ để tìm kiếm</w:t>
            </w:r>
          </w:p>
        </w:tc>
        <w:tc>
          <w:tcPr>
            <w:tcW w:w="3182" w:type="dxa"/>
          </w:tcPr>
          <w:p w14:paraId="1D6940F5" w14:textId="23A2EA90" w:rsidR="00D05B74" w:rsidRPr="00070528" w:rsidRDefault="00D05B74" w:rsidP="00564D97">
            <w:pPr>
              <w:spacing w:before="74" w:after="37"/>
              <w:ind w:left="0"/>
              <w:rPr>
                <w:rFonts w:cs="Tahoma"/>
                <w:sz w:val="22"/>
                <w:szCs w:val="22"/>
              </w:rPr>
            </w:pPr>
            <w:r w:rsidRPr="00070528">
              <w:rPr>
                <w:rFonts w:cs="Tahoma"/>
                <w:sz w:val="22"/>
                <w:szCs w:val="22"/>
              </w:rPr>
              <w:t>Cho phép sửa</w:t>
            </w:r>
          </w:p>
        </w:tc>
      </w:tr>
      <w:tr w:rsidR="00D05B74" w:rsidRPr="00070528" w14:paraId="4AC06234" w14:textId="77777777" w:rsidTr="00CB02FA">
        <w:tc>
          <w:tcPr>
            <w:tcW w:w="657" w:type="dxa"/>
          </w:tcPr>
          <w:p w14:paraId="12C49720" w14:textId="77777777" w:rsidR="00D05B74" w:rsidRPr="00070528" w:rsidRDefault="00D05B74" w:rsidP="00627AA2">
            <w:pPr>
              <w:pStyle w:val="ListParagraph"/>
              <w:numPr>
                <w:ilvl w:val="0"/>
                <w:numId w:val="88"/>
              </w:numPr>
              <w:tabs>
                <w:tab w:val="left" w:pos="223"/>
              </w:tabs>
              <w:spacing w:before="74" w:after="37"/>
              <w:ind w:left="254" w:hanging="223"/>
              <w:rPr>
                <w:rFonts w:cs="Tahoma"/>
                <w:sz w:val="22"/>
                <w:szCs w:val="22"/>
              </w:rPr>
            </w:pPr>
          </w:p>
        </w:tc>
        <w:tc>
          <w:tcPr>
            <w:tcW w:w="1784" w:type="dxa"/>
          </w:tcPr>
          <w:p w14:paraId="1AE6686A" w14:textId="0E9D9312" w:rsidR="00D05B74" w:rsidRPr="00070528" w:rsidRDefault="00D05B74" w:rsidP="00564D97">
            <w:pPr>
              <w:spacing w:before="74" w:after="37"/>
              <w:ind w:left="12"/>
              <w:rPr>
                <w:rFonts w:cs="Tahoma"/>
                <w:sz w:val="22"/>
                <w:szCs w:val="22"/>
              </w:rPr>
            </w:pPr>
            <w:r w:rsidRPr="00070528">
              <w:rPr>
                <w:rFonts w:cs="Tahoma"/>
                <w:sz w:val="22"/>
                <w:szCs w:val="22"/>
              </w:rPr>
              <w:t>Số CMND</w:t>
            </w:r>
          </w:p>
        </w:tc>
        <w:tc>
          <w:tcPr>
            <w:tcW w:w="1911" w:type="dxa"/>
          </w:tcPr>
          <w:p w14:paraId="1440706B" w14:textId="74F12B93" w:rsidR="00D05B74" w:rsidRPr="00070528" w:rsidRDefault="00D05B74" w:rsidP="00564D97">
            <w:pPr>
              <w:spacing w:before="74" w:after="37"/>
              <w:ind w:left="60"/>
              <w:rPr>
                <w:rFonts w:cs="Tahoma"/>
                <w:sz w:val="22"/>
                <w:szCs w:val="22"/>
              </w:rPr>
            </w:pPr>
            <w:r w:rsidRPr="00070528">
              <w:rPr>
                <w:rFonts w:cs="Tahoma"/>
                <w:sz w:val="22"/>
                <w:szCs w:val="22"/>
              </w:rPr>
              <w:t>Text</w:t>
            </w:r>
          </w:p>
        </w:tc>
        <w:tc>
          <w:tcPr>
            <w:tcW w:w="1401" w:type="dxa"/>
          </w:tcPr>
          <w:p w14:paraId="07257E69" w14:textId="77777777" w:rsidR="00D05B74" w:rsidRPr="00070528" w:rsidRDefault="00D05B74" w:rsidP="00564D97">
            <w:pPr>
              <w:spacing w:before="74" w:after="37"/>
              <w:ind w:left="337"/>
              <w:rPr>
                <w:rFonts w:cs="Tahoma"/>
                <w:sz w:val="22"/>
                <w:szCs w:val="22"/>
              </w:rPr>
            </w:pPr>
          </w:p>
        </w:tc>
        <w:tc>
          <w:tcPr>
            <w:tcW w:w="5200" w:type="dxa"/>
          </w:tcPr>
          <w:p w14:paraId="446F24D6" w14:textId="05AE7220" w:rsidR="00D05B74" w:rsidRPr="00070528" w:rsidRDefault="00D05B74" w:rsidP="00564D97">
            <w:pPr>
              <w:spacing w:before="74" w:after="37"/>
              <w:ind w:left="39"/>
              <w:rPr>
                <w:rFonts w:cs="Tahoma"/>
                <w:sz w:val="22"/>
                <w:szCs w:val="22"/>
              </w:rPr>
            </w:pPr>
            <w:r w:rsidRPr="00070528">
              <w:rPr>
                <w:rFonts w:cs="Tahoma"/>
                <w:sz w:val="22"/>
                <w:szCs w:val="22"/>
              </w:rPr>
              <w:t>Cho phép nhập số CMND/CCCD để tìm kiếm hợp đồng tương ứng</w:t>
            </w:r>
          </w:p>
        </w:tc>
        <w:tc>
          <w:tcPr>
            <w:tcW w:w="3182" w:type="dxa"/>
          </w:tcPr>
          <w:p w14:paraId="76E50366" w14:textId="3B6CD2B2" w:rsidR="00D05B74" w:rsidRPr="00070528" w:rsidRDefault="00D05B74" w:rsidP="00564D97">
            <w:pPr>
              <w:spacing w:before="74" w:after="37"/>
              <w:ind w:left="0"/>
              <w:rPr>
                <w:rFonts w:cs="Tahoma"/>
                <w:sz w:val="22"/>
                <w:szCs w:val="22"/>
              </w:rPr>
            </w:pPr>
            <w:r w:rsidRPr="00070528">
              <w:rPr>
                <w:rFonts w:cs="Tahoma"/>
                <w:sz w:val="22"/>
                <w:szCs w:val="22"/>
              </w:rPr>
              <w:t>Cho phép sửa</w:t>
            </w:r>
          </w:p>
        </w:tc>
      </w:tr>
      <w:tr w:rsidR="00627AA2" w:rsidRPr="00070528" w14:paraId="71362273" w14:textId="77777777" w:rsidTr="00CB02FA">
        <w:tc>
          <w:tcPr>
            <w:tcW w:w="657" w:type="dxa"/>
          </w:tcPr>
          <w:p w14:paraId="164B66BC" w14:textId="77777777" w:rsidR="00627AA2" w:rsidRPr="00070528" w:rsidRDefault="00627AA2" w:rsidP="00627AA2">
            <w:pPr>
              <w:pStyle w:val="ListParagraph"/>
              <w:numPr>
                <w:ilvl w:val="0"/>
                <w:numId w:val="88"/>
              </w:numPr>
              <w:tabs>
                <w:tab w:val="left" w:pos="223"/>
              </w:tabs>
              <w:spacing w:before="74" w:after="37"/>
              <w:ind w:left="254" w:hanging="223"/>
              <w:rPr>
                <w:rFonts w:cs="Tahoma"/>
                <w:sz w:val="22"/>
                <w:szCs w:val="22"/>
              </w:rPr>
            </w:pPr>
          </w:p>
        </w:tc>
        <w:tc>
          <w:tcPr>
            <w:tcW w:w="1784" w:type="dxa"/>
          </w:tcPr>
          <w:p w14:paraId="65B100E1" w14:textId="236BBA5D" w:rsidR="00627AA2" w:rsidRPr="00070528" w:rsidRDefault="00627AA2" w:rsidP="00564D97">
            <w:pPr>
              <w:spacing w:before="74" w:after="37"/>
              <w:ind w:left="12"/>
              <w:rPr>
                <w:rFonts w:cs="Tahoma"/>
                <w:sz w:val="22"/>
                <w:szCs w:val="22"/>
              </w:rPr>
            </w:pPr>
            <w:r w:rsidRPr="00070528">
              <w:rPr>
                <w:rFonts w:cs="Tahoma"/>
                <w:sz w:val="22"/>
                <w:szCs w:val="22"/>
              </w:rPr>
              <w:t>Tìm kiếm</w:t>
            </w:r>
          </w:p>
        </w:tc>
        <w:tc>
          <w:tcPr>
            <w:tcW w:w="1911" w:type="dxa"/>
          </w:tcPr>
          <w:p w14:paraId="527B959F" w14:textId="781650AE" w:rsidR="00627AA2" w:rsidRPr="00070528" w:rsidRDefault="00627AA2" w:rsidP="00564D97">
            <w:pPr>
              <w:spacing w:before="74" w:after="37"/>
              <w:ind w:left="60"/>
              <w:rPr>
                <w:rFonts w:cs="Tahoma"/>
                <w:sz w:val="22"/>
                <w:szCs w:val="22"/>
              </w:rPr>
            </w:pPr>
            <w:r w:rsidRPr="00070528">
              <w:rPr>
                <w:rFonts w:cs="Tahoma"/>
                <w:sz w:val="22"/>
                <w:szCs w:val="22"/>
              </w:rPr>
              <w:t>Button</w:t>
            </w:r>
          </w:p>
        </w:tc>
        <w:tc>
          <w:tcPr>
            <w:tcW w:w="1401" w:type="dxa"/>
          </w:tcPr>
          <w:p w14:paraId="6A27E574" w14:textId="77777777" w:rsidR="00627AA2" w:rsidRPr="00070528" w:rsidRDefault="00627AA2" w:rsidP="00564D97">
            <w:pPr>
              <w:spacing w:before="74" w:after="37"/>
              <w:ind w:left="337"/>
              <w:rPr>
                <w:rFonts w:cs="Tahoma"/>
                <w:sz w:val="22"/>
                <w:szCs w:val="22"/>
              </w:rPr>
            </w:pPr>
          </w:p>
        </w:tc>
        <w:tc>
          <w:tcPr>
            <w:tcW w:w="5200" w:type="dxa"/>
          </w:tcPr>
          <w:p w14:paraId="179A742D" w14:textId="2D8F5789" w:rsidR="00627AA2" w:rsidRPr="00070528" w:rsidRDefault="00627AA2" w:rsidP="00564D97">
            <w:pPr>
              <w:spacing w:before="74" w:after="37"/>
              <w:ind w:left="39"/>
              <w:rPr>
                <w:rFonts w:cs="Tahoma"/>
                <w:sz w:val="22"/>
                <w:szCs w:val="22"/>
              </w:rPr>
            </w:pPr>
            <w:r w:rsidRPr="00070528">
              <w:rPr>
                <w:rFonts w:cs="Tahoma"/>
                <w:sz w:val="22"/>
                <w:szCs w:val="22"/>
              </w:rPr>
              <w:t>Cho phép tìm kiếm hợp đồng theo các điều kiện đã nhập</w:t>
            </w:r>
          </w:p>
        </w:tc>
        <w:tc>
          <w:tcPr>
            <w:tcW w:w="3182" w:type="dxa"/>
          </w:tcPr>
          <w:p w14:paraId="1B679E71" w14:textId="499A16C9" w:rsidR="00627AA2" w:rsidRPr="00070528" w:rsidRDefault="00627AA2" w:rsidP="00564D97">
            <w:pPr>
              <w:spacing w:before="74" w:after="37"/>
              <w:ind w:left="0"/>
              <w:rPr>
                <w:rFonts w:cs="Tahoma"/>
                <w:sz w:val="22"/>
                <w:szCs w:val="22"/>
              </w:rPr>
            </w:pPr>
          </w:p>
        </w:tc>
      </w:tr>
      <w:tr w:rsidR="00627AA2" w:rsidRPr="00070528" w14:paraId="75B59F86" w14:textId="77777777" w:rsidTr="00CB02FA">
        <w:tc>
          <w:tcPr>
            <w:tcW w:w="657" w:type="dxa"/>
          </w:tcPr>
          <w:p w14:paraId="44D487F8" w14:textId="77777777" w:rsidR="00627AA2" w:rsidRPr="00070528" w:rsidRDefault="00627AA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2871080B" w14:textId="3880DC47" w:rsidR="00627AA2" w:rsidRPr="00070528" w:rsidRDefault="00627AA2" w:rsidP="00564D97">
            <w:pPr>
              <w:spacing w:before="74" w:after="37"/>
              <w:ind w:left="12"/>
              <w:rPr>
                <w:rFonts w:cs="Tahoma"/>
                <w:sz w:val="22"/>
                <w:szCs w:val="22"/>
              </w:rPr>
            </w:pPr>
            <w:r w:rsidRPr="00070528">
              <w:rPr>
                <w:rFonts w:cs="Tahoma"/>
                <w:sz w:val="22"/>
                <w:szCs w:val="22"/>
              </w:rPr>
              <w:t>Import danh sách</w:t>
            </w:r>
          </w:p>
        </w:tc>
        <w:tc>
          <w:tcPr>
            <w:tcW w:w="1911" w:type="dxa"/>
          </w:tcPr>
          <w:p w14:paraId="134E4466" w14:textId="5EE0F14D" w:rsidR="00627AA2" w:rsidRPr="00070528" w:rsidRDefault="00627AA2" w:rsidP="00564D97">
            <w:pPr>
              <w:spacing w:before="74" w:after="37"/>
              <w:ind w:left="60"/>
              <w:rPr>
                <w:rFonts w:cs="Tahoma"/>
                <w:sz w:val="22"/>
                <w:szCs w:val="22"/>
              </w:rPr>
            </w:pPr>
            <w:r w:rsidRPr="00070528">
              <w:rPr>
                <w:rFonts w:cs="Tahoma"/>
                <w:sz w:val="22"/>
                <w:szCs w:val="22"/>
              </w:rPr>
              <w:t>Button</w:t>
            </w:r>
          </w:p>
        </w:tc>
        <w:tc>
          <w:tcPr>
            <w:tcW w:w="1401" w:type="dxa"/>
          </w:tcPr>
          <w:p w14:paraId="3CA2AB96" w14:textId="77777777" w:rsidR="00627AA2" w:rsidRPr="00070528" w:rsidRDefault="00627AA2" w:rsidP="00564D97">
            <w:pPr>
              <w:spacing w:before="74" w:after="37"/>
              <w:ind w:left="337"/>
              <w:rPr>
                <w:rFonts w:cs="Tahoma"/>
                <w:sz w:val="22"/>
                <w:szCs w:val="22"/>
              </w:rPr>
            </w:pPr>
          </w:p>
        </w:tc>
        <w:tc>
          <w:tcPr>
            <w:tcW w:w="5200" w:type="dxa"/>
          </w:tcPr>
          <w:p w14:paraId="479D6B9D" w14:textId="262269EC" w:rsidR="00627AA2" w:rsidRPr="00070528" w:rsidRDefault="00E8071F" w:rsidP="00564D97">
            <w:pPr>
              <w:spacing w:before="74" w:after="37"/>
              <w:ind w:left="39"/>
              <w:rPr>
                <w:rFonts w:cs="Tahoma"/>
                <w:sz w:val="22"/>
                <w:szCs w:val="22"/>
              </w:rPr>
            </w:pPr>
            <w:r w:rsidRPr="00070528">
              <w:rPr>
                <w:rFonts w:cs="Tahoma"/>
                <w:sz w:val="22"/>
                <w:szCs w:val="22"/>
              </w:rPr>
              <w:t>Cho phép import danh sách hợp đồng cần xuất thư cảm ơn</w:t>
            </w:r>
          </w:p>
        </w:tc>
        <w:tc>
          <w:tcPr>
            <w:tcW w:w="3182" w:type="dxa"/>
          </w:tcPr>
          <w:p w14:paraId="25B040E0" w14:textId="1517E9A8" w:rsidR="00627AA2" w:rsidRPr="00070528" w:rsidRDefault="00627AA2" w:rsidP="00564D97">
            <w:pPr>
              <w:spacing w:before="74" w:after="37"/>
              <w:ind w:left="0"/>
              <w:rPr>
                <w:rFonts w:cs="Tahoma"/>
                <w:sz w:val="22"/>
                <w:szCs w:val="22"/>
              </w:rPr>
            </w:pPr>
          </w:p>
        </w:tc>
      </w:tr>
      <w:tr w:rsidR="00627AA2" w:rsidRPr="00070528" w14:paraId="5604F835" w14:textId="77777777" w:rsidTr="00CB02FA">
        <w:tc>
          <w:tcPr>
            <w:tcW w:w="657" w:type="dxa"/>
          </w:tcPr>
          <w:p w14:paraId="53B5C2D4" w14:textId="77777777" w:rsidR="00627AA2" w:rsidRPr="00070528" w:rsidRDefault="00627AA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7F000F43" w14:textId="6E410BE4" w:rsidR="00627AA2" w:rsidRPr="00070528" w:rsidRDefault="00E8071F" w:rsidP="00564D97">
            <w:pPr>
              <w:spacing w:before="74" w:after="37"/>
              <w:ind w:left="12"/>
              <w:rPr>
                <w:rFonts w:cs="Tahoma"/>
                <w:sz w:val="22"/>
                <w:szCs w:val="22"/>
              </w:rPr>
            </w:pPr>
            <w:r w:rsidRPr="00070528">
              <w:rPr>
                <w:rFonts w:cs="Tahoma"/>
                <w:sz w:val="22"/>
                <w:szCs w:val="22"/>
              </w:rPr>
              <w:t>Xuất Thư cảm ơn</w:t>
            </w:r>
          </w:p>
        </w:tc>
        <w:tc>
          <w:tcPr>
            <w:tcW w:w="1911" w:type="dxa"/>
          </w:tcPr>
          <w:p w14:paraId="40566BC9" w14:textId="370D913B" w:rsidR="00627AA2" w:rsidRPr="00070528" w:rsidRDefault="00E8071F" w:rsidP="00564D97">
            <w:pPr>
              <w:spacing w:before="74" w:after="37"/>
              <w:ind w:left="60"/>
              <w:rPr>
                <w:rFonts w:cs="Tahoma"/>
                <w:sz w:val="22"/>
                <w:szCs w:val="22"/>
              </w:rPr>
            </w:pPr>
            <w:r w:rsidRPr="00070528">
              <w:rPr>
                <w:rFonts w:cs="Tahoma"/>
                <w:sz w:val="22"/>
                <w:szCs w:val="22"/>
              </w:rPr>
              <w:t>Button</w:t>
            </w:r>
          </w:p>
        </w:tc>
        <w:tc>
          <w:tcPr>
            <w:tcW w:w="1401" w:type="dxa"/>
          </w:tcPr>
          <w:p w14:paraId="4E71CDF8" w14:textId="77777777" w:rsidR="00627AA2" w:rsidRPr="00070528" w:rsidRDefault="00627AA2" w:rsidP="00564D97">
            <w:pPr>
              <w:spacing w:before="74" w:after="37"/>
              <w:ind w:left="337"/>
              <w:rPr>
                <w:rFonts w:cs="Tahoma"/>
                <w:sz w:val="22"/>
                <w:szCs w:val="22"/>
              </w:rPr>
            </w:pPr>
          </w:p>
        </w:tc>
        <w:tc>
          <w:tcPr>
            <w:tcW w:w="5200" w:type="dxa"/>
          </w:tcPr>
          <w:p w14:paraId="7EF775A9" w14:textId="787E76B9" w:rsidR="00627AA2" w:rsidRPr="00070528" w:rsidRDefault="00E8071F" w:rsidP="00564D97">
            <w:pPr>
              <w:spacing w:before="74" w:after="37"/>
              <w:ind w:left="39"/>
              <w:rPr>
                <w:rFonts w:cs="Tahoma"/>
                <w:sz w:val="22"/>
                <w:szCs w:val="22"/>
              </w:rPr>
            </w:pPr>
            <w:r w:rsidRPr="00070528">
              <w:rPr>
                <w:rFonts w:cs="Tahoma"/>
                <w:sz w:val="22"/>
                <w:szCs w:val="22"/>
              </w:rPr>
              <w:t>Cho phép xuất thư cảm ơn cho các hợp đồng đã chọn</w:t>
            </w:r>
          </w:p>
        </w:tc>
        <w:tc>
          <w:tcPr>
            <w:tcW w:w="3182" w:type="dxa"/>
          </w:tcPr>
          <w:p w14:paraId="7669DB0A" w14:textId="66F9AB5B" w:rsidR="00627AA2" w:rsidRPr="00070528" w:rsidRDefault="00E8071F" w:rsidP="00564D97">
            <w:pPr>
              <w:spacing w:before="74" w:after="37"/>
              <w:ind w:left="0"/>
              <w:rPr>
                <w:rFonts w:cs="Tahoma"/>
                <w:sz w:val="22"/>
                <w:szCs w:val="22"/>
              </w:rPr>
            </w:pPr>
            <w:r w:rsidRPr="00070528">
              <w:rPr>
                <w:rFonts w:cs="Tahoma"/>
                <w:sz w:val="22"/>
                <w:szCs w:val="22"/>
              </w:rPr>
              <w:t>Template của thư cảm ơn được quy định tại phụ lục 14</w:t>
            </w:r>
          </w:p>
        </w:tc>
      </w:tr>
      <w:tr w:rsidR="00382A72" w:rsidRPr="00070528" w14:paraId="4835901F" w14:textId="77777777" w:rsidTr="00CB02FA">
        <w:tc>
          <w:tcPr>
            <w:tcW w:w="14135" w:type="dxa"/>
            <w:gridSpan w:val="6"/>
          </w:tcPr>
          <w:p w14:paraId="30A86B9F" w14:textId="0E82A546" w:rsidR="00382A72" w:rsidRPr="00070528" w:rsidRDefault="00382A72" w:rsidP="00564D97">
            <w:pPr>
              <w:spacing w:before="74" w:after="37"/>
              <w:ind w:left="0"/>
              <w:rPr>
                <w:rFonts w:cs="Tahoma"/>
                <w:sz w:val="22"/>
                <w:szCs w:val="22"/>
              </w:rPr>
            </w:pPr>
            <w:r w:rsidRPr="00070528">
              <w:rPr>
                <w:rFonts w:cs="Tahoma"/>
                <w:sz w:val="22"/>
                <w:szCs w:val="22"/>
              </w:rPr>
              <w:t>Phần kết quả tìm kiếm</w:t>
            </w:r>
          </w:p>
        </w:tc>
      </w:tr>
      <w:tr w:rsidR="00382A72" w:rsidRPr="00070528" w14:paraId="6697868C" w14:textId="77777777" w:rsidTr="00382A72">
        <w:tc>
          <w:tcPr>
            <w:tcW w:w="657" w:type="dxa"/>
          </w:tcPr>
          <w:p w14:paraId="3F76CF6A" w14:textId="77777777" w:rsidR="00382A72" w:rsidRPr="00070528" w:rsidRDefault="00382A72" w:rsidP="00CB02FA">
            <w:pPr>
              <w:pStyle w:val="ListParagraph"/>
              <w:numPr>
                <w:ilvl w:val="0"/>
                <w:numId w:val="88"/>
              </w:numPr>
              <w:tabs>
                <w:tab w:val="left" w:pos="223"/>
              </w:tabs>
              <w:spacing w:before="74" w:after="37"/>
              <w:ind w:left="267" w:hanging="223"/>
              <w:rPr>
                <w:rFonts w:cs="Tahoma"/>
                <w:sz w:val="22"/>
                <w:szCs w:val="22"/>
              </w:rPr>
            </w:pPr>
          </w:p>
        </w:tc>
        <w:tc>
          <w:tcPr>
            <w:tcW w:w="1784" w:type="dxa"/>
          </w:tcPr>
          <w:p w14:paraId="4BFFEB3A" w14:textId="77777777" w:rsidR="00382A72" w:rsidRPr="00070528" w:rsidRDefault="00382A72" w:rsidP="00564D97">
            <w:pPr>
              <w:spacing w:before="74" w:after="37"/>
              <w:ind w:left="12"/>
              <w:rPr>
                <w:rFonts w:cs="Tahoma"/>
                <w:sz w:val="22"/>
                <w:szCs w:val="22"/>
              </w:rPr>
            </w:pPr>
            <w:r w:rsidRPr="00070528">
              <w:rPr>
                <w:rFonts w:cs="Tahoma"/>
                <w:sz w:val="22"/>
                <w:szCs w:val="22"/>
              </w:rPr>
              <w:t>Checkbox</w:t>
            </w:r>
          </w:p>
        </w:tc>
        <w:tc>
          <w:tcPr>
            <w:tcW w:w="1911" w:type="dxa"/>
          </w:tcPr>
          <w:p w14:paraId="33EFE21E" w14:textId="77777777" w:rsidR="00382A72" w:rsidRPr="00070528" w:rsidRDefault="00382A72" w:rsidP="00564D97">
            <w:pPr>
              <w:spacing w:before="74" w:after="37"/>
              <w:ind w:left="60"/>
              <w:rPr>
                <w:rFonts w:cs="Tahoma"/>
                <w:sz w:val="22"/>
                <w:szCs w:val="22"/>
              </w:rPr>
            </w:pPr>
            <w:r w:rsidRPr="00070528">
              <w:rPr>
                <w:rFonts w:cs="Tahoma"/>
                <w:sz w:val="22"/>
                <w:szCs w:val="22"/>
              </w:rPr>
              <w:t>Checkbox</w:t>
            </w:r>
          </w:p>
        </w:tc>
        <w:tc>
          <w:tcPr>
            <w:tcW w:w="1401" w:type="dxa"/>
          </w:tcPr>
          <w:p w14:paraId="14C26EC5" w14:textId="77777777" w:rsidR="00382A72" w:rsidRPr="00070528" w:rsidRDefault="00382A72" w:rsidP="00564D97">
            <w:pPr>
              <w:spacing w:before="74" w:after="37"/>
              <w:ind w:left="337"/>
              <w:rPr>
                <w:rFonts w:cs="Tahoma"/>
                <w:sz w:val="22"/>
                <w:szCs w:val="22"/>
              </w:rPr>
            </w:pPr>
          </w:p>
        </w:tc>
        <w:tc>
          <w:tcPr>
            <w:tcW w:w="5200" w:type="dxa"/>
          </w:tcPr>
          <w:p w14:paraId="02203531" w14:textId="77777777" w:rsidR="00382A72" w:rsidRPr="00070528" w:rsidRDefault="00382A72" w:rsidP="00564D97">
            <w:pPr>
              <w:spacing w:before="74" w:after="37"/>
              <w:ind w:left="39"/>
              <w:rPr>
                <w:rFonts w:cs="Tahoma"/>
                <w:sz w:val="22"/>
                <w:szCs w:val="22"/>
              </w:rPr>
            </w:pPr>
            <w:r w:rsidRPr="00070528">
              <w:rPr>
                <w:rFonts w:cs="Tahoma"/>
                <w:sz w:val="22"/>
                <w:szCs w:val="22"/>
              </w:rPr>
              <w:t>Cho phép check vào checkbox để chọn giấy tờ</w:t>
            </w:r>
          </w:p>
        </w:tc>
        <w:tc>
          <w:tcPr>
            <w:tcW w:w="3182" w:type="dxa"/>
          </w:tcPr>
          <w:p w14:paraId="28A54011" w14:textId="77777777" w:rsidR="00382A72" w:rsidRPr="00070528" w:rsidRDefault="00382A72" w:rsidP="00564D97">
            <w:pPr>
              <w:spacing w:before="74" w:after="37"/>
              <w:ind w:left="0"/>
              <w:rPr>
                <w:rFonts w:cs="Tahoma"/>
                <w:sz w:val="22"/>
                <w:szCs w:val="22"/>
              </w:rPr>
            </w:pPr>
            <w:r w:rsidRPr="00070528">
              <w:rPr>
                <w:rFonts w:cs="Tahoma"/>
                <w:sz w:val="22"/>
                <w:szCs w:val="22"/>
              </w:rPr>
              <w:t>Cho phép sửa</w:t>
            </w:r>
          </w:p>
        </w:tc>
      </w:tr>
      <w:tr w:rsidR="00382A72" w:rsidRPr="00070528" w14:paraId="2AC6C373" w14:textId="77777777" w:rsidTr="00382A72">
        <w:tc>
          <w:tcPr>
            <w:tcW w:w="657" w:type="dxa"/>
          </w:tcPr>
          <w:p w14:paraId="5E118671" w14:textId="77777777" w:rsidR="00382A72" w:rsidRPr="00070528" w:rsidRDefault="00382A72" w:rsidP="00CB02FA">
            <w:pPr>
              <w:pStyle w:val="ListParagraph"/>
              <w:numPr>
                <w:ilvl w:val="0"/>
                <w:numId w:val="88"/>
              </w:numPr>
              <w:tabs>
                <w:tab w:val="left" w:pos="223"/>
              </w:tabs>
              <w:spacing w:before="74" w:after="37"/>
              <w:ind w:left="267" w:hanging="223"/>
              <w:rPr>
                <w:rFonts w:cs="Tahoma"/>
                <w:sz w:val="22"/>
                <w:szCs w:val="22"/>
              </w:rPr>
            </w:pPr>
          </w:p>
        </w:tc>
        <w:tc>
          <w:tcPr>
            <w:tcW w:w="1784" w:type="dxa"/>
          </w:tcPr>
          <w:p w14:paraId="615F983B" w14:textId="77777777" w:rsidR="00382A72" w:rsidRPr="00070528" w:rsidRDefault="00382A72" w:rsidP="00564D97">
            <w:pPr>
              <w:spacing w:before="74" w:after="37"/>
              <w:ind w:left="12"/>
              <w:rPr>
                <w:rFonts w:cs="Tahoma"/>
                <w:sz w:val="22"/>
                <w:szCs w:val="22"/>
              </w:rPr>
            </w:pPr>
            <w:r w:rsidRPr="00070528">
              <w:rPr>
                <w:rFonts w:cs="Tahoma"/>
                <w:sz w:val="22"/>
                <w:szCs w:val="22"/>
              </w:rPr>
              <w:t>STT</w:t>
            </w:r>
          </w:p>
        </w:tc>
        <w:tc>
          <w:tcPr>
            <w:tcW w:w="1911" w:type="dxa"/>
          </w:tcPr>
          <w:p w14:paraId="2B6000F4" w14:textId="77777777" w:rsidR="00382A72" w:rsidRPr="00070528" w:rsidRDefault="00382A72" w:rsidP="00564D97">
            <w:pPr>
              <w:spacing w:before="74" w:after="37"/>
              <w:ind w:left="60"/>
              <w:rPr>
                <w:rFonts w:cs="Tahoma"/>
                <w:sz w:val="22"/>
                <w:szCs w:val="22"/>
              </w:rPr>
            </w:pPr>
            <w:r w:rsidRPr="00070528">
              <w:rPr>
                <w:rFonts w:cs="Tahoma"/>
                <w:sz w:val="22"/>
                <w:szCs w:val="22"/>
              </w:rPr>
              <w:t xml:space="preserve">Number </w:t>
            </w:r>
          </w:p>
        </w:tc>
        <w:tc>
          <w:tcPr>
            <w:tcW w:w="1401" w:type="dxa"/>
          </w:tcPr>
          <w:p w14:paraId="1D114B3D" w14:textId="77777777"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3B801849" w14:textId="77777777" w:rsidR="00382A72" w:rsidRPr="00070528" w:rsidRDefault="00382A72" w:rsidP="00564D97">
            <w:pPr>
              <w:spacing w:before="74" w:after="37"/>
              <w:ind w:left="39"/>
              <w:rPr>
                <w:rFonts w:cs="Tahoma"/>
                <w:sz w:val="22"/>
                <w:szCs w:val="22"/>
              </w:rPr>
            </w:pPr>
            <w:r w:rsidRPr="00070528">
              <w:rPr>
                <w:rFonts w:cs="Tahoma"/>
                <w:sz w:val="22"/>
                <w:szCs w:val="22"/>
              </w:rPr>
              <w:t xml:space="preserve">Hiển thị số thứ tự của HĐ </w:t>
            </w:r>
          </w:p>
        </w:tc>
        <w:tc>
          <w:tcPr>
            <w:tcW w:w="3182" w:type="dxa"/>
          </w:tcPr>
          <w:p w14:paraId="3C307A0B" w14:textId="77777777"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1FB13506" w14:textId="77777777" w:rsidTr="00382A72">
        <w:tc>
          <w:tcPr>
            <w:tcW w:w="657" w:type="dxa"/>
          </w:tcPr>
          <w:p w14:paraId="2644E93F" w14:textId="77777777" w:rsidR="00382A72" w:rsidRPr="00070528" w:rsidRDefault="00382A72" w:rsidP="00CB02FA">
            <w:pPr>
              <w:pStyle w:val="ListParagraph"/>
              <w:numPr>
                <w:ilvl w:val="0"/>
                <w:numId w:val="88"/>
              </w:numPr>
              <w:tabs>
                <w:tab w:val="left" w:pos="223"/>
              </w:tabs>
              <w:spacing w:before="74" w:after="37"/>
              <w:ind w:left="267" w:hanging="223"/>
              <w:rPr>
                <w:rFonts w:cs="Tahoma"/>
                <w:sz w:val="22"/>
                <w:szCs w:val="22"/>
              </w:rPr>
            </w:pPr>
          </w:p>
        </w:tc>
        <w:tc>
          <w:tcPr>
            <w:tcW w:w="1784" w:type="dxa"/>
          </w:tcPr>
          <w:p w14:paraId="3CB4E0E4" w14:textId="77777777" w:rsidR="00382A72" w:rsidRPr="00070528" w:rsidRDefault="00382A72" w:rsidP="00564D97">
            <w:pPr>
              <w:spacing w:before="74" w:after="37"/>
              <w:ind w:left="12"/>
              <w:rPr>
                <w:rFonts w:cs="Tahoma"/>
                <w:sz w:val="22"/>
                <w:szCs w:val="22"/>
              </w:rPr>
            </w:pPr>
            <w:r w:rsidRPr="00070528">
              <w:rPr>
                <w:rFonts w:cs="Tahoma"/>
                <w:sz w:val="22"/>
                <w:szCs w:val="22"/>
              </w:rPr>
              <w:t>Số hợp đồng</w:t>
            </w:r>
          </w:p>
        </w:tc>
        <w:tc>
          <w:tcPr>
            <w:tcW w:w="1911" w:type="dxa"/>
          </w:tcPr>
          <w:p w14:paraId="02245DDA" w14:textId="77777777" w:rsidR="00382A72" w:rsidRPr="00070528" w:rsidRDefault="00382A72" w:rsidP="00564D97">
            <w:pPr>
              <w:spacing w:before="74" w:after="37"/>
              <w:ind w:left="60"/>
              <w:rPr>
                <w:rFonts w:cs="Tahoma"/>
                <w:sz w:val="22"/>
                <w:szCs w:val="22"/>
              </w:rPr>
            </w:pPr>
            <w:r w:rsidRPr="00070528">
              <w:rPr>
                <w:rFonts w:cs="Tahoma"/>
                <w:sz w:val="22"/>
                <w:szCs w:val="22"/>
              </w:rPr>
              <w:t>Text</w:t>
            </w:r>
          </w:p>
        </w:tc>
        <w:tc>
          <w:tcPr>
            <w:tcW w:w="1401" w:type="dxa"/>
          </w:tcPr>
          <w:p w14:paraId="48313190" w14:textId="77777777"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22473217" w14:textId="77777777" w:rsidR="00382A72" w:rsidRPr="00070528" w:rsidRDefault="00382A72" w:rsidP="00564D97">
            <w:pPr>
              <w:spacing w:before="74" w:after="37"/>
              <w:ind w:left="39"/>
              <w:rPr>
                <w:rFonts w:cs="Tahoma"/>
                <w:sz w:val="22"/>
                <w:szCs w:val="22"/>
              </w:rPr>
            </w:pPr>
            <w:r w:rsidRPr="00070528">
              <w:rPr>
                <w:rFonts w:cs="Tahoma"/>
                <w:sz w:val="22"/>
                <w:szCs w:val="22"/>
              </w:rPr>
              <w:t xml:space="preserve">Hiển thị số hợp đồng </w:t>
            </w:r>
          </w:p>
        </w:tc>
        <w:tc>
          <w:tcPr>
            <w:tcW w:w="3182" w:type="dxa"/>
          </w:tcPr>
          <w:p w14:paraId="20595F7E" w14:textId="77777777"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49D2484E" w14:textId="77777777" w:rsidTr="00CB02FA">
        <w:tc>
          <w:tcPr>
            <w:tcW w:w="657" w:type="dxa"/>
          </w:tcPr>
          <w:p w14:paraId="71FDA005"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29F0E6B0" w14:textId="7F0B0F9F" w:rsidR="00382A72" w:rsidRPr="00070528" w:rsidRDefault="00382A72" w:rsidP="00CB02FA">
            <w:pPr>
              <w:spacing w:before="74" w:after="37"/>
              <w:ind w:left="0"/>
              <w:rPr>
                <w:rFonts w:cs="Tahoma"/>
                <w:sz w:val="22"/>
                <w:szCs w:val="22"/>
              </w:rPr>
            </w:pPr>
            <w:r w:rsidRPr="00070528">
              <w:rPr>
                <w:rFonts w:cs="Tahoma"/>
                <w:sz w:val="22"/>
                <w:szCs w:val="22"/>
              </w:rPr>
              <w:t>Ngày ký HĐ</w:t>
            </w:r>
          </w:p>
        </w:tc>
        <w:tc>
          <w:tcPr>
            <w:tcW w:w="1911" w:type="dxa"/>
          </w:tcPr>
          <w:p w14:paraId="19CEC5FB" w14:textId="342D2E8E" w:rsidR="00382A72" w:rsidRPr="00070528" w:rsidRDefault="00382A72" w:rsidP="00564D97">
            <w:pPr>
              <w:spacing w:before="74" w:after="37"/>
              <w:ind w:left="60"/>
              <w:rPr>
                <w:rFonts w:cs="Tahoma"/>
                <w:sz w:val="22"/>
                <w:szCs w:val="22"/>
              </w:rPr>
            </w:pPr>
            <w:r w:rsidRPr="00070528">
              <w:rPr>
                <w:rFonts w:cs="Tahoma"/>
                <w:sz w:val="22"/>
                <w:szCs w:val="22"/>
              </w:rPr>
              <w:t>Date</w:t>
            </w:r>
          </w:p>
        </w:tc>
        <w:tc>
          <w:tcPr>
            <w:tcW w:w="1401" w:type="dxa"/>
          </w:tcPr>
          <w:p w14:paraId="2C8DF212" w14:textId="2853815A"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5C8C65BE" w14:textId="6636B51F" w:rsidR="00382A72" w:rsidRPr="00070528" w:rsidRDefault="00382A72" w:rsidP="00564D97">
            <w:pPr>
              <w:spacing w:before="74" w:after="37"/>
              <w:ind w:left="39"/>
              <w:rPr>
                <w:rFonts w:cs="Tahoma"/>
                <w:sz w:val="22"/>
                <w:szCs w:val="22"/>
              </w:rPr>
            </w:pPr>
            <w:r w:rsidRPr="00070528">
              <w:rPr>
                <w:rFonts w:cs="Tahoma"/>
                <w:sz w:val="22"/>
                <w:szCs w:val="22"/>
              </w:rPr>
              <w:t>Hiển thị ngày ký hợp đồng</w:t>
            </w:r>
          </w:p>
        </w:tc>
        <w:tc>
          <w:tcPr>
            <w:tcW w:w="3182" w:type="dxa"/>
          </w:tcPr>
          <w:p w14:paraId="112815A0" w14:textId="16ED1121"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7D4927E1" w14:textId="77777777" w:rsidTr="00CB02FA">
        <w:tc>
          <w:tcPr>
            <w:tcW w:w="657" w:type="dxa"/>
          </w:tcPr>
          <w:p w14:paraId="4401AFCE"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0FC23F17" w14:textId="71C5162B" w:rsidR="00382A72" w:rsidRPr="00070528" w:rsidRDefault="00382A72" w:rsidP="00564D97">
            <w:pPr>
              <w:spacing w:before="74" w:after="37"/>
              <w:ind w:left="12"/>
              <w:rPr>
                <w:rFonts w:cs="Tahoma"/>
                <w:sz w:val="22"/>
                <w:szCs w:val="22"/>
              </w:rPr>
            </w:pPr>
            <w:r w:rsidRPr="00070528">
              <w:rPr>
                <w:rFonts w:cs="Tahoma"/>
                <w:sz w:val="22"/>
                <w:szCs w:val="22"/>
              </w:rPr>
              <w:t>Ngày kết thúc HĐ</w:t>
            </w:r>
          </w:p>
        </w:tc>
        <w:tc>
          <w:tcPr>
            <w:tcW w:w="1911" w:type="dxa"/>
          </w:tcPr>
          <w:p w14:paraId="29FB133F" w14:textId="6DFA4701" w:rsidR="00382A72" w:rsidRPr="00070528" w:rsidRDefault="00382A72" w:rsidP="00564D97">
            <w:pPr>
              <w:spacing w:before="74" w:after="37"/>
              <w:ind w:left="60"/>
              <w:rPr>
                <w:rFonts w:cs="Tahoma"/>
                <w:sz w:val="22"/>
                <w:szCs w:val="22"/>
              </w:rPr>
            </w:pPr>
            <w:r w:rsidRPr="00070528">
              <w:rPr>
                <w:rFonts w:cs="Tahoma"/>
                <w:sz w:val="22"/>
                <w:szCs w:val="22"/>
              </w:rPr>
              <w:t>Date</w:t>
            </w:r>
          </w:p>
        </w:tc>
        <w:tc>
          <w:tcPr>
            <w:tcW w:w="1401" w:type="dxa"/>
          </w:tcPr>
          <w:p w14:paraId="201E3314" w14:textId="0A3148BA"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419A3BEA" w14:textId="6902050C" w:rsidR="00382A72" w:rsidRPr="00070528" w:rsidRDefault="00382A72" w:rsidP="00564D97">
            <w:pPr>
              <w:spacing w:before="74" w:after="37"/>
              <w:ind w:left="39"/>
              <w:rPr>
                <w:rFonts w:cs="Tahoma"/>
                <w:sz w:val="22"/>
                <w:szCs w:val="22"/>
              </w:rPr>
            </w:pPr>
            <w:r w:rsidRPr="00070528">
              <w:rPr>
                <w:rFonts w:cs="Tahoma"/>
                <w:sz w:val="22"/>
                <w:szCs w:val="22"/>
              </w:rPr>
              <w:t>Hiển thị ngày kết thúc hợp đồng</w:t>
            </w:r>
          </w:p>
        </w:tc>
        <w:tc>
          <w:tcPr>
            <w:tcW w:w="3182" w:type="dxa"/>
          </w:tcPr>
          <w:p w14:paraId="54F95BF2" w14:textId="53F3B43E"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5B79C492" w14:textId="77777777" w:rsidTr="00382A72">
        <w:tc>
          <w:tcPr>
            <w:tcW w:w="657" w:type="dxa"/>
          </w:tcPr>
          <w:p w14:paraId="51FD9BCC"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094EBE79" w14:textId="4E2AFF0E" w:rsidR="00382A72" w:rsidRPr="00070528" w:rsidRDefault="00382A72" w:rsidP="00564D97">
            <w:pPr>
              <w:spacing w:before="74" w:after="37"/>
              <w:ind w:left="12"/>
              <w:rPr>
                <w:rFonts w:cs="Tahoma"/>
                <w:sz w:val="22"/>
                <w:szCs w:val="22"/>
              </w:rPr>
            </w:pPr>
            <w:r w:rsidRPr="00070528">
              <w:rPr>
                <w:rFonts w:cs="Tahoma"/>
                <w:sz w:val="22"/>
                <w:szCs w:val="22"/>
              </w:rPr>
              <w:t>Tên khách hàng</w:t>
            </w:r>
          </w:p>
        </w:tc>
        <w:tc>
          <w:tcPr>
            <w:tcW w:w="1911" w:type="dxa"/>
          </w:tcPr>
          <w:p w14:paraId="2CEDE7DF" w14:textId="2F5EEB80" w:rsidR="00382A72" w:rsidRPr="00070528" w:rsidRDefault="00382A72" w:rsidP="00564D97">
            <w:pPr>
              <w:spacing w:before="74" w:after="37"/>
              <w:ind w:left="60"/>
              <w:rPr>
                <w:rFonts w:cs="Tahoma"/>
                <w:sz w:val="22"/>
                <w:szCs w:val="22"/>
              </w:rPr>
            </w:pPr>
            <w:r w:rsidRPr="00070528">
              <w:rPr>
                <w:rFonts w:cs="Tahoma"/>
                <w:sz w:val="22"/>
                <w:szCs w:val="22"/>
              </w:rPr>
              <w:t>Text</w:t>
            </w:r>
          </w:p>
        </w:tc>
        <w:tc>
          <w:tcPr>
            <w:tcW w:w="1401" w:type="dxa"/>
          </w:tcPr>
          <w:p w14:paraId="3DE52D87" w14:textId="71533B8C"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1C1073E1" w14:textId="08B4C2BB" w:rsidR="00382A72" w:rsidRPr="00070528" w:rsidRDefault="00382A72" w:rsidP="00564D97">
            <w:pPr>
              <w:spacing w:before="74" w:after="37"/>
              <w:ind w:left="39"/>
              <w:rPr>
                <w:rFonts w:cs="Tahoma"/>
                <w:sz w:val="22"/>
                <w:szCs w:val="22"/>
              </w:rPr>
            </w:pPr>
            <w:r w:rsidRPr="00070528">
              <w:rPr>
                <w:rFonts w:cs="Tahoma"/>
                <w:sz w:val="22"/>
                <w:szCs w:val="22"/>
              </w:rPr>
              <w:t>Hiển thị tên khách hàng theo HĐ</w:t>
            </w:r>
          </w:p>
        </w:tc>
        <w:tc>
          <w:tcPr>
            <w:tcW w:w="3182" w:type="dxa"/>
          </w:tcPr>
          <w:p w14:paraId="3E3A3E6E" w14:textId="11611764"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0B5B2A77" w14:textId="77777777" w:rsidTr="00382A72">
        <w:tc>
          <w:tcPr>
            <w:tcW w:w="657" w:type="dxa"/>
          </w:tcPr>
          <w:p w14:paraId="7253DA05"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15DFE270" w14:textId="2D935201" w:rsidR="00382A72" w:rsidRPr="00070528" w:rsidRDefault="00382A72" w:rsidP="00564D97">
            <w:pPr>
              <w:spacing w:before="74" w:after="37"/>
              <w:ind w:left="12"/>
              <w:rPr>
                <w:rFonts w:cs="Tahoma"/>
                <w:sz w:val="22"/>
                <w:szCs w:val="22"/>
              </w:rPr>
            </w:pPr>
            <w:r w:rsidRPr="00070528">
              <w:rPr>
                <w:rFonts w:cs="Tahoma"/>
                <w:sz w:val="22"/>
                <w:szCs w:val="22"/>
              </w:rPr>
              <w:t>Số CMND</w:t>
            </w:r>
          </w:p>
        </w:tc>
        <w:tc>
          <w:tcPr>
            <w:tcW w:w="1911" w:type="dxa"/>
          </w:tcPr>
          <w:p w14:paraId="48FE9676" w14:textId="7434545F" w:rsidR="00382A72" w:rsidRPr="00070528" w:rsidRDefault="00382A72" w:rsidP="00564D97">
            <w:pPr>
              <w:spacing w:before="74" w:after="37"/>
              <w:ind w:left="60"/>
              <w:rPr>
                <w:rFonts w:cs="Tahoma"/>
                <w:sz w:val="22"/>
                <w:szCs w:val="22"/>
              </w:rPr>
            </w:pPr>
            <w:r w:rsidRPr="00070528">
              <w:rPr>
                <w:rFonts w:cs="Tahoma"/>
                <w:sz w:val="22"/>
                <w:szCs w:val="22"/>
              </w:rPr>
              <w:t>Text</w:t>
            </w:r>
          </w:p>
        </w:tc>
        <w:tc>
          <w:tcPr>
            <w:tcW w:w="1401" w:type="dxa"/>
          </w:tcPr>
          <w:p w14:paraId="69DF1A69" w14:textId="66C3E538"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2F051D6A" w14:textId="49561089" w:rsidR="00382A72" w:rsidRPr="00070528" w:rsidRDefault="00382A72" w:rsidP="00564D97">
            <w:pPr>
              <w:spacing w:before="74" w:after="37"/>
              <w:ind w:left="39"/>
              <w:rPr>
                <w:rFonts w:cs="Tahoma"/>
                <w:sz w:val="22"/>
                <w:szCs w:val="22"/>
              </w:rPr>
            </w:pPr>
            <w:r w:rsidRPr="00070528">
              <w:rPr>
                <w:rFonts w:cs="Tahoma"/>
                <w:sz w:val="22"/>
                <w:szCs w:val="22"/>
              </w:rPr>
              <w:t>Hiển thị số CMND của khách hàng theo HĐ</w:t>
            </w:r>
          </w:p>
        </w:tc>
        <w:tc>
          <w:tcPr>
            <w:tcW w:w="3182" w:type="dxa"/>
          </w:tcPr>
          <w:p w14:paraId="72463B3B" w14:textId="2BF4283B"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61A1C780" w14:textId="77777777" w:rsidTr="00382A72">
        <w:tc>
          <w:tcPr>
            <w:tcW w:w="657" w:type="dxa"/>
          </w:tcPr>
          <w:p w14:paraId="14E4DB07"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2AB367BF" w14:textId="1FF9B49C" w:rsidR="00382A72" w:rsidRPr="00070528" w:rsidRDefault="00382A72" w:rsidP="00564D97">
            <w:pPr>
              <w:spacing w:before="74" w:after="37"/>
              <w:ind w:left="12"/>
              <w:rPr>
                <w:rFonts w:cs="Tahoma"/>
                <w:sz w:val="22"/>
                <w:szCs w:val="22"/>
              </w:rPr>
            </w:pPr>
            <w:r w:rsidRPr="00070528">
              <w:rPr>
                <w:rFonts w:cs="Tahoma"/>
                <w:sz w:val="22"/>
                <w:szCs w:val="22"/>
              </w:rPr>
              <w:t>Ngày cấp CMND</w:t>
            </w:r>
          </w:p>
        </w:tc>
        <w:tc>
          <w:tcPr>
            <w:tcW w:w="1911" w:type="dxa"/>
          </w:tcPr>
          <w:p w14:paraId="3F9FD9D0" w14:textId="355BEC72" w:rsidR="00382A72" w:rsidRPr="00070528" w:rsidRDefault="00382A72" w:rsidP="00564D97">
            <w:pPr>
              <w:spacing w:before="74" w:after="37"/>
              <w:ind w:left="60"/>
              <w:rPr>
                <w:rFonts w:cs="Tahoma"/>
                <w:sz w:val="22"/>
                <w:szCs w:val="22"/>
              </w:rPr>
            </w:pPr>
            <w:r w:rsidRPr="00070528">
              <w:rPr>
                <w:rFonts w:cs="Tahoma"/>
                <w:sz w:val="22"/>
                <w:szCs w:val="22"/>
              </w:rPr>
              <w:t xml:space="preserve">Date </w:t>
            </w:r>
          </w:p>
        </w:tc>
        <w:tc>
          <w:tcPr>
            <w:tcW w:w="1401" w:type="dxa"/>
          </w:tcPr>
          <w:p w14:paraId="7273C8B7" w14:textId="7207E218"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5EE8119C" w14:textId="5B02CC1B" w:rsidR="00382A72" w:rsidRPr="00070528" w:rsidRDefault="00382A72" w:rsidP="00564D97">
            <w:pPr>
              <w:spacing w:before="74" w:after="37"/>
              <w:ind w:left="39"/>
              <w:rPr>
                <w:rFonts w:cs="Tahoma"/>
                <w:sz w:val="22"/>
                <w:szCs w:val="22"/>
              </w:rPr>
            </w:pPr>
            <w:r w:rsidRPr="00070528">
              <w:rPr>
                <w:rFonts w:cs="Tahoma"/>
                <w:sz w:val="22"/>
                <w:szCs w:val="22"/>
              </w:rPr>
              <w:t>Hiển thị ngày cấp CMND của khách hàng theo HĐ</w:t>
            </w:r>
          </w:p>
        </w:tc>
        <w:tc>
          <w:tcPr>
            <w:tcW w:w="3182" w:type="dxa"/>
          </w:tcPr>
          <w:p w14:paraId="07F874B4" w14:textId="7248B5D5"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6CBA1BE0" w14:textId="77777777" w:rsidTr="00382A72">
        <w:tc>
          <w:tcPr>
            <w:tcW w:w="657" w:type="dxa"/>
          </w:tcPr>
          <w:p w14:paraId="7144DFA3"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7A4454FD" w14:textId="644DC755" w:rsidR="00382A72" w:rsidRPr="00070528" w:rsidRDefault="00382A72" w:rsidP="00564D97">
            <w:pPr>
              <w:spacing w:before="74" w:after="37"/>
              <w:ind w:left="12"/>
              <w:rPr>
                <w:rFonts w:cs="Tahoma"/>
                <w:sz w:val="22"/>
                <w:szCs w:val="22"/>
              </w:rPr>
            </w:pPr>
            <w:r w:rsidRPr="00070528">
              <w:rPr>
                <w:rFonts w:cs="Tahoma"/>
                <w:sz w:val="22"/>
                <w:szCs w:val="22"/>
              </w:rPr>
              <w:t>Nơi cấp CMND</w:t>
            </w:r>
          </w:p>
        </w:tc>
        <w:tc>
          <w:tcPr>
            <w:tcW w:w="1911" w:type="dxa"/>
          </w:tcPr>
          <w:p w14:paraId="2A7D79F4" w14:textId="4605DAE6" w:rsidR="00382A72" w:rsidRPr="00070528" w:rsidRDefault="00382A72" w:rsidP="00564D97">
            <w:pPr>
              <w:spacing w:before="74" w:after="37"/>
              <w:ind w:left="60"/>
              <w:rPr>
                <w:rFonts w:cs="Tahoma"/>
                <w:sz w:val="22"/>
                <w:szCs w:val="22"/>
              </w:rPr>
            </w:pPr>
            <w:r w:rsidRPr="00070528">
              <w:rPr>
                <w:rFonts w:cs="Tahoma"/>
                <w:sz w:val="22"/>
                <w:szCs w:val="22"/>
              </w:rPr>
              <w:t>Text</w:t>
            </w:r>
          </w:p>
        </w:tc>
        <w:tc>
          <w:tcPr>
            <w:tcW w:w="1401" w:type="dxa"/>
          </w:tcPr>
          <w:p w14:paraId="2ABC4BDA" w14:textId="6B0AED9D"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14B6A53E" w14:textId="10D9CF3F" w:rsidR="00382A72" w:rsidRPr="00070528" w:rsidRDefault="00382A72" w:rsidP="00564D97">
            <w:pPr>
              <w:spacing w:before="74" w:after="37"/>
              <w:ind w:left="39"/>
              <w:rPr>
                <w:rFonts w:cs="Tahoma"/>
                <w:sz w:val="22"/>
                <w:szCs w:val="22"/>
              </w:rPr>
            </w:pPr>
            <w:r w:rsidRPr="00070528">
              <w:rPr>
                <w:rFonts w:cs="Tahoma"/>
                <w:sz w:val="22"/>
                <w:szCs w:val="22"/>
              </w:rPr>
              <w:t>Hiển thị nơi cấp CMND của khách hàng theo HĐ</w:t>
            </w:r>
          </w:p>
        </w:tc>
        <w:tc>
          <w:tcPr>
            <w:tcW w:w="3182" w:type="dxa"/>
          </w:tcPr>
          <w:p w14:paraId="3DEDF418" w14:textId="74FDF215"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3C24B423" w14:textId="77777777" w:rsidTr="00382A72">
        <w:tc>
          <w:tcPr>
            <w:tcW w:w="657" w:type="dxa"/>
          </w:tcPr>
          <w:p w14:paraId="136631DB"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529368BD" w14:textId="7012C960" w:rsidR="00382A72" w:rsidRPr="00070528" w:rsidRDefault="00382A72" w:rsidP="00564D97">
            <w:pPr>
              <w:spacing w:before="74" w:after="37"/>
              <w:ind w:left="12"/>
              <w:rPr>
                <w:rFonts w:cs="Tahoma"/>
                <w:sz w:val="22"/>
                <w:szCs w:val="22"/>
              </w:rPr>
            </w:pPr>
            <w:r w:rsidRPr="00070528">
              <w:rPr>
                <w:rFonts w:cs="Tahoma"/>
                <w:sz w:val="22"/>
                <w:szCs w:val="22"/>
              </w:rPr>
              <w:t>Địa chỉ thường trú của KH</w:t>
            </w:r>
          </w:p>
        </w:tc>
        <w:tc>
          <w:tcPr>
            <w:tcW w:w="1911" w:type="dxa"/>
          </w:tcPr>
          <w:p w14:paraId="7C25EDC1" w14:textId="2DEC11FB" w:rsidR="00382A72" w:rsidRPr="00070528" w:rsidRDefault="00382A72" w:rsidP="00564D97">
            <w:pPr>
              <w:spacing w:before="74" w:after="37"/>
              <w:ind w:left="60"/>
              <w:rPr>
                <w:rFonts w:cs="Tahoma"/>
                <w:sz w:val="22"/>
                <w:szCs w:val="22"/>
              </w:rPr>
            </w:pPr>
            <w:r w:rsidRPr="00070528">
              <w:rPr>
                <w:rFonts w:cs="Tahoma"/>
                <w:sz w:val="22"/>
                <w:szCs w:val="22"/>
              </w:rPr>
              <w:t>Text</w:t>
            </w:r>
          </w:p>
        </w:tc>
        <w:tc>
          <w:tcPr>
            <w:tcW w:w="1401" w:type="dxa"/>
          </w:tcPr>
          <w:p w14:paraId="561EEFCF" w14:textId="6B4BA9E5"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7BE2CB36" w14:textId="2A281849" w:rsidR="00382A72" w:rsidRPr="00070528" w:rsidRDefault="00382A72" w:rsidP="00564D97">
            <w:pPr>
              <w:spacing w:before="74" w:after="37"/>
              <w:ind w:left="39"/>
              <w:rPr>
                <w:rFonts w:cs="Tahoma"/>
                <w:sz w:val="22"/>
                <w:szCs w:val="22"/>
              </w:rPr>
            </w:pPr>
            <w:r w:rsidRPr="00070528">
              <w:rPr>
                <w:rFonts w:cs="Tahoma"/>
                <w:sz w:val="22"/>
                <w:szCs w:val="22"/>
              </w:rPr>
              <w:t>Hiển thị địa chỉ thường trú của KH theo HĐ</w:t>
            </w:r>
          </w:p>
        </w:tc>
        <w:tc>
          <w:tcPr>
            <w:tcW w:w="3182" w:type="dxa"/>
          </w:tcPr>
          <w:p w14:paraId="469ACFDA" w14:textId="1B4AF866"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r w:rsidR="00382A72" w:rsidRPr="00070528" w14:paraId="0E0C01A1" w14:textId="77777777" w:rsidTr="00382A72">
        <w:tc>
          <w:tcPr>
            <w:tcW w:w="657" w:type="dxa"/>
          </w:tcPr>
          <w:p w14:paraId="371C83AE" w14:textId="77777777" w:rsidR="00382A72" w:rsidRPr="00070528" w:rsidRDefault="00382A72" w:rsidP="00627AA2">
            <w:pPr>
              <w:pStyle w:val="ListParagraph"/>
              <w:numPr>
                <w:ilvl w:val="0"/>
                <w:numId w:val="88"/>
              </w:numPr>
              <w:tabs>
                <w:tab w:val="left" w:pos="223"/>
              </w:tabs>
              <w:spacing w:before="74" w:after="37"/>
              <w:ind w:left="267" w:hanging="223"/>
              <w:rPr>
                <w:rFonts w:cs="Tahoma"/>
                <w:sz w:val="22"/>
                <w:szCs w:val="22"/>
              </w:rPr>
            </w:pPr>
          </w:p>
        </w:tc>
        <w:tc>
          <w:tcPr>
            <w:tcW w:w="1784" w:type="dxa"/>
          </w:tcPr>
          <w:p w14:paraId="5BF4809B" w14:textId="29E3795E" w:rsidR="00382A72" w:rsidRPr="00070528" w:rsidRDefault="00382A72" w:rsidP="00564D97">
            <w:pPr>
              <w:spacing w:before="74" w:after="37"/>
              <w:ind w:left="12"/>
              <w:rPr>
                <w:rFonts w:cs="Tahoma"/>
                <w:sz w:val="22"/>
                <w:szCs w:val="22"/>
              </w:rPr>
            </w:pPr>
            <w:r w:rsidRPr="00070528">
              <w:rPr>
                <w:rFonts w:cs="Tahoma"/>
                <w:sz w:val="22"/>
                <w:szCs w:val="22"/>
              </w:rPr>
              <w:t>Số điện thoại của KH</w:t>
            </w:r>
          </w:p>
        </w:tc>
        <w:tc>
          <w:tcPr>
            <w:tcW w:w="1911" w:type="dxa"/>
          </w:tcPr>
          <w:p w14:paraId="4DF69559" w14:textId="7607ABF5" w:rsidR="00382A72" w:rsidRPr="00070528" w:rsidRDefault="00382A72" w:rsidP="00564D97">
            <w:pPr>
              <w:spacing w:before="74" w:after="37"/>
              <w:ind w:left="60"/>
              <w:rPr>
                <w:rFonts w:cs="Tahoma"/>
                <w:sz w:val="22"/>
                <w:szCs w:val="22"/>
              </w:rPr>
            </w:pPr>
            <w:r w:rsidRPr="00070528">
              <w:rPr>
                <w:rFonts w:cs="Tahoma"/>
                <w:sz w:val="22"/>
                <w:szCs w:val="22"/>
              </w:rPr>
              <w:t>Text</w:t>
            </w:r>
          </w:p>
        </w:tc>
        <w:tc>
          <w:tcPr>
            <w:tcW w:w="1401" w:type="dxa"/>
          </w:tcPr>
          <w:p w14:paraId="07CC4569" w14:textId="27A496A7" w:rsidR="00382A72" w:rsidRPr="00070528" w:rsidRDefault="00382A72" w:rsidP="00564D97">
            <w:pPr>
              <w:spacing w:before="74" w:after="37"/>
              <w:ind w:left="337"/>
              <w:rPr>
                <w:rFonts w:cs="Tahoma"/>
                <w:sz w:val="22"/>
                <w:szCs w:val="22"/>
              </w:rPr>
            </w:pPr>
            <w:r w:rsidRPr="00070528">
              <w:rPr>
                <w:rFonts w:cs="Tahoma"/>
                <w:sz w:val="22"/>
                <w:szCs w:val="22"/>
              </w:rPr>
              <w:t>X</w:t>
            </w:r>
          </w:p>
        </w:tc>
        <w:tc>
          <w:tcPr>
            <w:tcW w:w="5200" w:type="dxa"/>
          </w:tcPr>
          <w:p w14:paraId="428F8AF6" w14:textId="4891D205" w:rsidR="00382A72" w:rsidRPr="00070528" w:rsidRDefault="00382A72" w:rsidP="00564D97">
            <w:pPr>
              <w:spacing w:before="74" w:after="37"/>
              <w:ind w:left="39"/>
              <w:rPr>
                <w:rFonts w:cs="Tahoma"/>
                <w:sz w:val="22"/>
                <w:szCs w:val="22"/>
              </w:rPr>
            </w:pPr>
            <w:r w:rsidRPr="00070528">
              <w:rPr>
                <w:rFonts w:cs="Tahoma"/>
                <w:sz w:val="22"/>
                <w:szCs w:val="22"/>
              </w:rPr>
              <w:t>Hiển thị số điện thoại của KH theo HĐ</w:t>
            </w:r>
          </w:p>
        </w:tc>
        <w:tc>
          <w:tcPr>
            <w:tcW w:w="3182" w:type="dxa"/>
          </w:tcPr>
          <w:p w14:paraId="17D2D397" w14:textId="3B48E9F7" w:rsidR="00382A72" w:rsidRPr="00070528" w:rsidRDefault="00382A72" w:rsidP="00564D97">
            <w:pPr>
              <w:spacing w:before="74" w:after="37"/>
              <w:ind w:left="0"/>
              <w:rPr>
                <w:rFonts w:cs="Tahoma"/>
                <w:sz w:val="22"/>
                <w:szCs w:val="22"/>
              </w:rPr>
            </w:pPr>
            <w:r w:rsidRPr="00070528">
              <w:rPr>
                <w:rFonts w:cs="Tahoma"/>
                <w:sz w:val="22"/>
                <w:szCs w:val="22"/>
              </w:rPr>
              <w:t>Không cho sửa</w:t>
            </w:r>
          </w:p>
        </w:tc>
      </w:tr>
    </w:tbl>
    <w:p w14:paraId="173233E9" w14:textId="35DA8792" w:rsidR="00627AA2" w:rsidRPr="00070528" w:rsidRDefault="0027612C" w:rsidP="00CB02FA">
      <w:pPr>
        <w:pStyle w:val="BodyText"/>
        <w:numPr>
          <w:ilvl w:val="3"/>
          <w:numId w:val="68"/>
        </w:numPr>
        <w:ind w:left="1701" w:hanging="283"/>
        <w:outlineLvl w:val="3"/>
        <w:rPr>
          <w:sz w:val="22"/>
          <w:lang w:eastAsia="en-AU"/>
        </w:rPr>
      </w:pPr>
      <w:bookmarkStart w:id="93" w:name="_Toc522717010"/>
      <w:r w:rsidRPr="00070528">
        <w:rPr>
          <w:sz w:val="22"/>
          <w:szCs w:val="20"/>
          <w:lang w:val="en-US" w:eastAsia="en-AU"/>
        </w:rPr>
        <w:t>Luồng xử lý</w:t>
      </w:r>
      <w:bookmarkEnd w:id="93"/>
    </w:p>
    <w:tbl>
      <w:tblPr>
        <w:tblStyle w:val="TableGrid"/>
        <w:tblW w:w="14176" w:type="dxa"/>
        <w:tblInd w:w="-147" w:type="dxa"/>
        <w:tblLook w:val="04A0" w:firstRow="1" w:lastRow="0" w:firstColumn="1" w:lastColumn="0" w:noHBand="0" w:noVBand="1"/>
      </w:tblPr>
      <w:tblGrid>
        <w:gridCol w:w="811"/>
        <w:gridCol w:w="2741"/>
        <w:gridCol w:w="10624"/>
      </w:tblGrid>
      <w:tr w:rsidR="00E8071F" w:rsidRPr="00070528" w14:paraId="5EFC37E0" w14:textId="77777777" w:rsidTr="00564D97">
        <w:trPr>
          <w:tblHeader/>
        </w:trPr>
        <w:tc>
          <w:tcPr>
            <w:tcW w:w="811" w:type="dxa"/>
            <w:shd w:val="clear" w:color="auto" w:fill="D9D9D9" w:themeFill="background1" w:themeFillShade="D9"/>
          </w:tcPr>
          <w:p w14:paraId="5B29448E" w14:textId="77777777" w:rsidR="00E8071F" w:rsidRPr="00070528" w:rsidRDefault="00E8071F" w:rsidP="00564D97">
            <w:pPr>
              <w:spacing w:before="74" w:after="37"/>
              <w:ind w:left="0"/>
              <w:jc w:val="center"/>
              <w:rPr>
                <w:rFonts w:cs="Tahoma"/>
                <w:b/>
                <w:sz w:val="22"/>
                <w:szCs w:val="22"/>
              </w:rPr>
            </w:pPr>
            <w:r w:rsidRPr="00070528">
              <w:rPr>
                <w:rFonts w:cs="Tahoma"/>
                <w:b/>
                <w:sz w:val="22"/>
                <w:szCs w:val="22"/>
              </w:rPr>
              <w:t>Bước</w:t>
            </w:r>
          </w:p>
        </w:tc>
        <w:tc>
          <w:tcPr>
            <w:tcW w:w="2741" w:type="dxa"/>
            <w:shd w:val="clear" w:color="auto" w:fill="D9D9D9" w:themeFill="background1" w:themeFillShade="D9"/>
          </w:tcPr>
          <w:p w14:paraId="5937D473" w14:textId="77777777" w:rsidR="00E8071F" w:rsidRPr="00070528" w:rsidRDefault="00E8071F" w:rsidP="00564D97">
            <w:pPr>
              <w:spacing w:before="74" w:after="37"/>
              <w:ind w:left="0"/>
              <w:jc w:val="center"/>
              <w:rPr>
                <w:rFonts w:cs="Tahoma"/>
                <w:b/>
                <w:sz w:val="22"/>
                <w:szCs w:val="22"/>
              </w:rPr>
            </w:pPr>
            <w:r w:rsidRPr="00070528">
              <w:rPr>
                <w:rFonts w:cs="Tahoma"/>
                <w:b/>
                <w:sz w:val="22"/>
                <w:szCs w:val="22"/>
              </w:rPr>
              <w:t>Thao tác</w:t>
            </w:r>
          </w:p>
        </w:tc>
        <w:tc>
          <w:tcPr>
            <w:tcW w:w="10624" w:type="dxa"/>
            <w:shd w:val="clear" w:color="auto" w:fill="D9D9D9" w:themeFill="background1" w:themeFillShade="D9"/>
          </w:tcPr>
          <w:p w14:paraId="4DDE29F3" w14:textId="77777777" w:rsidR="00E8071F" w:rsidRPr="00070528" w:rsidRDefault="00E8071F" w:rsidP="00564D97">
            <w:pPr>
              <w:spacing w:before="74" w:after="37"/>
              <w:ind w:left="0"/>
              <w:jc w:val="center"/>
              <w:rPr>
                <w:rFonts w:cs="Tahoma"/>
                <w:b/>
                <w:sz w:val="22"/>
                <w:szCs w:val="22"/>
              </w:rPr>
            </w:pPr>
            <w:r w:rsidRPr="00070528">
              <w:rPr>
                <w:rFonts w:cs="Tahoma"/>
                <w:b/>
                <w:sz w:val="22"/>
                <w:szCs w:val="22"/>
              </w:rPr>
              <w:t>Luồng Cavet</w:t>
            </w:r>
          </w:p>
        </w:tc>
      </w:tr>
      <w:tr w:rsidR="00E8071F" w:rsidRPr="00070528" w14:paraId="3D42ADE2" w14:textId="77777777" w:rsidTr="00564D97">
        <w:tc>
          <w:tcPr>
            <w:tcW w:w="811" w:type="dxa"/>
          </w:tcPr>
          <w:p w14:paraId="0CF87C19" w14:textId="014673E3" w:rsidR="00E8071F" w:rsidRPr="00070528" w:rsidRDefault="00E8071F" w:rsidP="00CB02FA">
            <w:pPr>
              <w:pStyle w:val="ListParagraph"/>
              <w:numPr>
                <w:ilvl w:val="0"/>
                <w:numId w:val="89"/>
              </w:numPr>
              <w:spacing w:before="74" w:after="37"/>
              <w:ind w:left="446" w:hanging="223"/>
              <w:rPr>
                <w:sz w:val="22"/>
              </w:rPr>
            </w:pPr>
          </w:p>
        </w:tc>
        <w:tc>
          <w:tcPr>
            <w:tcW w:w="2741" w:type="dxa"/>
          </w:tcPr>
          <w:p w14:paraId="33BD77E4" w14:textId="77777777" w:rsidR="00E8071F" w:rsidRPr="00070528" w:rsidRDefault="00E8071F" w:rsidP="00564D97">
            <w:pPr>
              <w:spacing w:before="74" w:after="37"/>
              <w:ind w:left="0"/>
              <w:rPr>
                <w:sz w:val="22"/>
              </w:rPr>
            </w:pPr>
            <w:r w:rsidRPr="00070528">
              <w:rPr>
                <w:sz w:val="22"/>
              </w:rPr>
              <w:t>Người dùng mở màn hình SC12</w:t>
            </w:r>
          </w:p>
        </w:tc>
        <w:tc>
          <w:tcPr>
            <w:tcW w:w="10624" w:type="dxa"/>
          </w:tcPr>
          <w:p w14:paraId="06AD3123" w14:textId="3A92F937" w:rsidR="00E8071F" w:rsidRPr="00070528" w:rsidRDefault="00E8071F">
            <w:pPr>
              <w:spacing w:before="74" w:after="37"/>
              <w:ind w:left="0"/>
              <w:rPr>
                <w:sz w:val="22"/>
              </w:rPr>
            </w:pPr>
            <w:r w:rsidRPr="00070528">
              <w:rPr>
                <w:sz w:val="22"/>
              </w:rPr>
              <w:t>Hệ thống hiển thị màn hình SC12, các thông tin tìm kiếm và kết quả tìm kiếm để trống.</w:t>
            </w:r>
          </w:p>
        </w:tc>
      </w:tr>
      <w:tr w:rsidR="00E8071F" w:rsidRPr="00070528" w14:paraId="336B205A" w14:textId="77777777" w:rsidTr="00564D97">
        <w:tc>
          <w:tcPr>
            <w:tcW w:w="811" w:type="dxa"/>
          </w:tcPr>
          <w:p w14:paraId="42158A59" w14:textId="77777777" w:rsidR="00E8071F" w:rsidRPr="00070528" w:rsidRDefault="00E8071F" w:rsidP="00CB02FA">
            <w:pPr>
              <w:pStyle w:val="ListParagraph"/>
              <w:numPr>
                <w:ilvl w:val="0"/>
                <w:numId w:val="89"/>
              </w:numPr>
              <w:spacing w:before="74" w:after="37"/>
              <w:ind w:left="446" w:hanging="223"/>
              <w:rPr>
                <w:sz w:val="22"/>
              </w:rPr>
            </w:pPr>
          </w:p>
        </w:tc>
        <w:tc>
          <w:tcPr>
            <w:tcW w:w="2741" w:type="dxa"/>
          </w:tcPr>
          <w:p w14:paraId="4F694A9A" w14:textId="77777777" w:rsidR="00E8071F" w:rsidRPr="00070528" w:rsidRDefault="00E8071F" w:rsidP="00564D97">
            <w:pPr>
              <w:spacing w:before="74" w:after="37"/>
              <w:ind w:left="0"/>
              <w:rPr>
                <w:sz w:val="22"/>
              </w:rPr>
            </w:pPr>
            <w:r w:rsidRPr="00070528">
              <w:rPr>
                <w:sz w:val="22"/>
              </w:rPr>
              <w:t xml:space="preserve">Người dùng có thể tìm kiếm giấy tờ mong muốn bằng cách nhập các điều </w:t>
            </w:r>
            <w:r w:rsidRPr="00070528">
              <w:rPr>
                <w:sz w:val="22"/>
              </w:rPr>
              <w:lastRenderedPageBreak/>
              <w:t>kiện tìm kiếm và chọn nút “Tìm kiếm”</w:t>
            </w:r>
          </w:p>
        </w:tc>
        <w:tc>
          <w:tcPr>
            <w:tcW w:w="10624" w:type="dxa"/>
          </w:tcPr>
          <w:p w14:paraId="155FE0B9" w14:textId="77777777" w:rsidR="00E8071F" w:rsidRPr="00070528" w:rsidRDefault="00E8071F" w:rsidP="00564D97">
            <w:pPr>
              <w:spacing w:before="74" w:after="37"/>
              <w:ind w:left="0"/>
              <w:rPr>
                <w:sz w:val="22"/>
              </w:rPr>
            </w:pPr>
            <w:r w:rsidRPr="00070528">
              <w:rPr>
                <w:sz w:val="22"/>
              </w:rPr>
              <w:lastRenderedPageBreak/>
              <w:t>Hệ thống kiểm tra các điều kiện tìm kiếm:</w:t>
            </w:r>
          </w:p>
          <w:p w14:paraId="1A3CC677" w14:textId="77777777" w:rsidR="00E8071F" w:rsidRPr="00070528" w:rsidRDefault="00E8071F" w:rsidP="00564D97">
            <w:pPr>
              <w:pStyle w:val="ListParagraph"/>
              <w:numPr>
                <w:ilvl w:val="0"/>
                <w:numId w:val="17"/>
              </w:numPr>
              <w:spacing w:before="74" w:after="37"/>
              <w:ind w:left="446" w:hanging="223"/>
              <w:rPr>
                <w:sz w:val="22"/>
              </w:rPr>
            </w:pPr>
            <w:r w:rsidRPr="00070528">
              <w:rPr>
                <w:sz w:val="22"/>
              </w:rPr>
              <w:t>Nếu điều kiện tìm kiếm hợp lệ: trả kết quả tìm kiếm tại bảng kết quả tìm kiếm</w:t>
            </w:r>
          </w:p>
          <w:p w14:paraId="289691FB" w14:textId="77777777" w:rsidR="00E8071F" w:rsidRPr="00070528" w:rsidRDefault="00E8071F" w:rsidP="00564D97">
            <w:pPr>
              <w:pStyle w:val="ListParagraph"/>
              <w:numPr>
                <w:ilvl w:val="0"/>
                <w:numId w:val="17"/>
              </w:numPr>
              <w:spacing w:before="74" w:after="37"/>
              <w:ind w:left="446" w:hanging="223"/>
              <w:rPr>
                <w:sz w:val="22"/>
              </w:rPr>
            </w:pPr>
            <w:r w:rsidRPr="00070528">
              <w:rPr>
                <w:sz w:val="22"/>
              </w:rPr>
              <w:t>Nếu điều kiện tìm kiếm không hợp lệ: thông báo “Không tìm thấy dữ liệu”</w:t>
            </w:r>
          </w:p>
        </w:tc>
      </w:tr>
      <w:tr w:rsidR="00E8071F" w:rsidRPr="00070528" w14:paraId="7082584F" w14:textId="77777777" w:rsidTr="00CB02FA">
        <w:trPr>
          <w:trHeight w:val="1988"/>
        </w:trPr>
        <w:tc>
          <w:tcPr>
            <w:tcW w:w="811" w:type="dxa"/>
          </w:tcPr>
          <w:p w14:paraId="2FC4F231" w14:textId="77777777" w:rsidR="00E8071F" w:rsidRPr="00070528" w:rsidRDefault="00E8071F" w:rsidP="00CB02FA">
            <w:pPr>
              <w:pStyle w:val="ListParagraph"/>
              <w:numPr>
                <w:ilvl w:val="0"/>
                <w:numId w:val="89"/>
              </w:numPr>
              <w:spacing w:before="74" w:after="37"/>
              <w:ind w:left="446" w:hanging="223"/>
              <w:rPr>
                <w:sz w:val="22"/>
              </w:rPr>
            </w:pPr>
          </w:p>
        </w:tc>
        <w:tc>
          <w:tcPr>
            <w:tcW w:w="2741" w:type="dxa"/>
          </w:tcPr>
          <w:p w14:paraId="318BFEF2" w14:textId="77777777" w:rsidR="00E8071F" w:rsidRPr="00070528" w:rsidRDefault="00E8071F" w:rsidP="00564D97">
            <w:pPr>
              <w:spacing w:before="74" w:after="37"/>
              <w:ind w:left="0"/>
              <w:rPr>
                <w:sz w:val="22"/>
              </w:rPr>
            </w:pPr>
            <w:r w:rsidRPr="00070528">
              <w:rPr>
                <w:sz w:val="22"/>
              </w:rPr>
              <w:t>Người dùng chọn Import</w:t>
            </w:r>
          </w:p>
        </w:tc>
        <w:tc>
          <w:tcPr>
            <w:tcW w:w="10624" w:type="dxa"/>
          </w:tcPr>
          <w:p w14:paraId="62C045C8" w14:textId="77777777" w:rsidR="00E8071F" w:rsidRPr="00070528" w:rsidRDefault="00E8071F" w:rsidP="00564D97">
            <w:pPr>
              <w:spacing w:before="74" w:after="37"/>
              <w:ind w:left="0"/>
              <w:rPr>
                <w:sz w:val="22"/>
              </w:rPr>
            </w:pPr>
            <w:r w:rsidRPr="00070528">
              <w:rPr>
                <w:sz w:val="22"/>
              </w:rPr>
              <w:t>Hệ thống cho phép chọn file excel từ máy trạm, import file vào hệ thống, đọc danh sách hợp đồng và kiểm tra:</w:t>
            </w:r>
          </w:p>
          <w:p w14:paraId="0541E885" w14:textId="68A1A0A0" w:rsidR="00E8071F" w:rsidRPr="00070528" w:rsidRDefault="00E8071F" w:rsidP="00564D97">
            <w:pPr>
              <w:pStyle w:val="ListParagraph"/>
              <w:numPr>
                <w:ilvl w:val="0"/>
                <w:numId w:val="17"/>
              </w:numPr>
              <w:spacing w:before="74" w:after="37"/>
              <w:ind w:left="446" w:hanging="223"/>
              <w:rPr>
                <w:sz w:val="22"/>
                <w:szCs w:val="16"/>
                <w:lang w:val="en-GB"/>
              </w:rPr>
            </w:pPr>
            <w:r w:rsidRPr="00070528">
              <w:rPr>
                <w:sz w:val="22"/>
              </w:rPr>
              <w:t xml:space="preserve">Nếu hợp đồng hợp lệ và </w:t>
            </w:r>
            <w:r w:rsidR="00E944D6" w:rsidRPr="00070528">
              <w:rPr>
                <w:sz w:val="22"/>
              </w:rPr>
              <w:t xml:space="preserve">không </w:t>
            </w:r>
            <w:r w:rsidRPr="00070528">
              <w:rPr>
                <w:sz w:val="22"/>
              </w:rPr>
              <w:t>có</w:t>
            </w:r>
            <w:r w:rsidR="00E944D6" w:rsidRPr="00070528">
              <w:rPr>
                <w:sz w:val="22"/>
              </w:rPr>
              <w:t xml:space="preserve"> trạng thái hủy:</w:t>
            </w:r>
            <w:r w:rsidRPr="00070528">
              <w:rPr>
                <w:sz w:val="22"/>
              </w:rPr>
              <w:t xml:space="preserve"> hiển thị danh sách hợp đồng cùng các thông tin tương ứng xuống bảng danh sách phía dưới</w:t>
            </w:r>
          </w:p>
          <w:p w14:paraId="4C81E825" w14:textId="5CF20EE7" w:rsidR="00E8071F" w:rsidRPr="00070528" w:rsidRDefault="00E8071F" w:rsidP="00564D97">
            <w:pPr>
              <w:pStyle w:val="ListParagraph"/>
              <w:numPr>
                <w:ilvl w:val="0"/>
                <w:numId w:val="17"/>
              </w:numPr>
              <w:spacing w:before="74" w:after="37"/>
              <w:ind w:left="446" w:hanging="223"/>
              <w:rPr>
                <w:sz w:val="22"/>
                <w:szCs w:val="16"/>
                <w:lang w:val="en-GB"/>
              </w:rPr>
            </w:pPr>
            <w:r w:rsidRPr="00070528">
              <w:rPr>
                <w:sz w:val="22"/>
              </w:rPr>
              <w:t>Nếu hợp đồng không hợp lệ</w:t>
            </w:r>
            <w:r w:rsidR="00FE0D96" w:rsidRPr="00070528">
              <w:rPr>
                <w:sz w:val="22"/>
              </w:rPr>
              <w:t xml:space="preserve"> hoặc có trạng thái hủy</w:t>
            </w:r>
            <w:r w:rsidRPr="00070528">
              <w:rPr>
                <w:sz w:val="22"/>
              </w:rPr>
              <w:t>: Không hiển thị thông tin</w:t>
            </w:r>
          </w:p>
          <w:p w14:paraId="411F801B" w14:textId="079C6108" w:rsidR="00E8071F" w:rsidRPr="00070528" w:rsidRDefault="00E8071F" w:rsidP="00564D97">
            <w:pPr>
              <w:spacing w:before="74" w:after="37"/>
              <w:ind w:left="0"/>
              <w:rPr>
                <w:sz w:val="22"/>
                <w:szCs w:val="16"/>
                <w:lang w:val="en-GB"/>
              </w:rPr>
            </w:pPr>
            <w:r w:rsidRPr="00070528">
              <w:rPr>
                <w:sz w:val="22"/>
                <w:szCs w:val="16"/>
                <w:lang w:val="en-GB"/>
              </w:rPr>
              <w:t>Sau khi import file, hệ thống thông báo số lượng hợp đồng đọc thành công: “Thành công … hồ sơ”</w:t>
            </w:r>
          </w:p>
        </w:tc>
      </w:tr>
      <w:tr w:rsidR="00E8071F" w:rsidRPr="00070528" w14:paraId="4AF41038" w14:textId="77777777" w:rsidTr="00564D97">
        <w:tc>
          <w:tcPr>
            <w:tcW w:w="811" w:type="dxa"/>
          </w:tcPr>
          <w:p w14:paraId="5382B9FF" w14:textId="77777777" w:rsidR="00E8071F" w:rsidRPr="00070528" w:rsidRDefault="00E8071F" w:rsidP="00CB02FA">
            <w:pPr>
              <w:pStyle w:val="ListParagraph"/>
              <w:numPr>
                <w:ilvl w:val="0"/>
                <w:numId w:val="89"/>
              </w:numPr>
              <w:spacing w:before="74" w:after="37"/>
              <w:ind w:left="446" w:hanging="223"/>
              <w:rPr>
                <w:sz w:val="22"/>
              </w:rPr>
            </w:pPr>
          </w:p>
        </w:tc>
        <w:tc>
          <w:tcPr>
            <w:tcW w:w="2741" w:type="dxa"/>
          </w:tcPr>
          <w:p w14:paraId="592649AC" w14:textId="2482D98E" w:rsidR="00E8071F" w:rsidRPr="00070528" w:rsidRDefault="00E8071F" w:rsidP="00564D97">
            <w:pPr>
              <w:spacing w:before="74" w:after="37"/>
              <w:ind w:left="0"/>
              <w:rPr>
                <w:sz w:val="22"/>
              </w:rPr>
            </w:pPr>
            <w:r w:rsidRPr="00070528">
              <w:rPr>
                <w:sz w:val="22"/>
              </w:rPr>
              <w:t>Người dùng chọn giấy tờ cần xử lý bằng cách chọn checkbox ở đầu dòng, click “</w:t>
            </w:r>
            <w:r w:rsidR="00FE0D96" w:rsidRPr="00070528">
              <w:rPr>
                <w:sz w:val="22"/>
              </w:rPr>
              <w:t>Xuất thư cảm ơn</w:t>
            </w:r>
            <w:r w:rsidRPr="00070528">
              <w:rPr>
                <w:sz w:val="22"/>
              </w:rPr>
              <w:t>”</w:t>
            </w:r>
          </w:p>
          <w:p w14:paraId="2CE523C0" w14:textId="77777777" w:rsidR="00E8071F" w:rsidRPr="00070528" w:rsidRDefault="00E8071F" w:rsidP="00564D97">
            <w:pPr>
              <w:spacing w:before="74" w:after="37"/>
              <w:ind w:left="0"/>
              <w:rPr>
                <w:sz w:val="22"/>
              </w:rPr>
            </w:pPr>
            <w:r w:rsidRPr="00070528">
              <w:rPr>
                <w:sz w:val="22"/>
              </w:rPr>
              <w:t xml:space="preserve">Người dùng cũng có thể chọn tất cả các dòng bằng cách check bào checkbox đầu tiên của bảng </w:t>
            </w:r>
          </w:p>
          <w:p w14:paraId="6D99558A" w14:textId="77777777" w:rsidR="00E8071F" w:rsidRPr="00070528" w:rsidRDefault="00E8071F" w:rsidP="00564D97">
            <w:pPr>
              <w:spacing w:before="74" w:after="37"/>
              <w:ind w:left="0"/>
              <w:rPr>
                <w:sz w:val="22"/>
              </w:rPr>
            </w:pPr>
            <w:r w:rsidRPr="00070528">
              <w:rPr>
                <w:sz w:val="22"/>
              </w:rPr>
              <w:t>Hoặc dùng phím Shift or Control</w:t>
            </w:r>
          </w:p>
        </w:tc>
        <w:tc>
          <w:tcPr>
            <w:tcW w:w="10624" w:type="dxa"/>
          </w:tcPr>
          <w:p w14:paraId="47CB4333" w14:textId="77777777" w:rsidR="00E8071F" w:rsidRPr="00070528" w:rsidRDefault="00FE0D96" w:rsidP="00CB02FA">
            <w:pPr>
              <w:spacing w:before="74" w:after="37"/>
              <w:ind w:left="0"/>
              <w:rPr>
                <w:sz w:val="22"/>
              </w:rPr>
            </w:pPr>
            <w:r w:rsidRPr="00070528">
              <w:rPr>
                <w:sz w:val="22"/>
              </w:rPr>
              <w:t xml:space="preserve">Hệ thống thực hiện xuất thư cảm ơn theo template quy định ở phụ lục số 14. </w:t>
            </w:r>
          </w:p>
          <w:p w14:paraId="5E9C3D27" w14:textId="77777777" w:rsidR="00FE0D96" w:rsidRPr="00070528" w:rsidRDefault="00FE0D96" w:rsidP="00CB02FA">
            <w:pPr>
              <w:spacing w:before="74" w:after="37"/>
              <w:ind w:left="0"/>
              <w:rPr>
                <w:sz w:val="22"/>
              </w:rPr>
            </w:pPr>
            <w:r w:rsidRPr="00070528">
              <w:rPr>
                <w:sz w:val="22"/>
              </w:rPr>
              <w:t>Cho phép người dùng download thư cảm ơn về, lưu vào máy trạm</w:t>
            </w:r>
          </w:p>
          <w:p w14:paraId="08E16BDF" w14:textId="45A7CE99" w:rsidR="00FE0D96" w:rsidRPr="00070528" w:rsidRDefault="00FE0D96" w:rsidP="00CB02FA">
            <w:pPr>
              <w:spacing w:before="74" w:after="37"/>
              <w:ind w:left="0"/>
              <w:rPr>
                <w:sz w:val="22"/>
              </w:rPr>
            </w:pPr>
            <w:r w:rsidRPr="00070528">
              <w:rPr>
                <w:sz w:val="22"/>
              </w:rPr>
              <w:t>Ghi log lịch sửa xuất thư cảm ơn</w:t>
            </w:r>
          </w:p>
        </w:tc>
      </w:tr>
    </w:tbl>
    <w:p w14:paraId="0C4086FC" w14:textId="77777777" w:rsidR="00E8071F" w:rsidRPr="00070528" w:rsidRDefault="00E8071F"/>
    <w:p w14:paraId="0587D933" w14:textId="6D545F48" w:rsidR="001071FF" w:rsidRPr="00070528" w:rsidRDefault="00FC32DE" w:rsidP="00CB02FA">
      <w:pPr>
        <w:pStyle w:val="Heading1"/>
      </w:pPr>
      <w:bookmarkStart w:id="94" w:name="_Toc522717011"/>
      <w:r w:rsidRPr="00070528">
        <w:t>Business rules</w:t>
      </w:r>
      <w:bookmarkEnd w:id="2"/>
      <w:bookmarkEnd w:id="3"/>
      <w:bookmarkEnd w:id="4"/>
      <w:bookmarkEnd w:id="5"/>
      <w:bookmarkEnd w:id="94"/>
    </w:p>
    <w:tbl>
      <w:tblPr>
        <w:tblStyle w:val="TableGrid"/>
        <w:tblW w:w="14176" w:type="dxa"/>
        <w:tblInd w:w="-147" w:type="dxa"/>
        <w:tblLook w:val="04A0" w:firstRow="1" w:lastRow="0" w:firstColumn="1" w:lastColumn="0" w:noHBand="0" w:noVBand="1"/>
      </w:tblPr>
      <w:tblGrid>
        <w:gridCol w:w="1129"/>
        <w:gridCol w:w="7518"/>
        <w:gridCol w:w="5529"/>
      </w:tblGrid>
      <w:tr w:rsidR="00BF479E" w:rsidRPr="00070528" w14:paraId="3DA8CA8C" w14:textId="77777777" w:rsidTr="00D42C4A">
        <w:trPr>
          <w:tblHeader/>
        </w:trPr>
        <w:tc>
          <w:tcPr>
            <w:tcW w:w="1129" w:type="dxa"/>
            <w:shd w:val="clear" w:color="auto" w:fill="D9D9D9" w:themeFill="background1" w:themeFillShade="D9"/>
          </w:tcPr>
          <w:p w14:paraId="3EA474DA" w14:textId="77777777" w:rsidR="00BF479E" w:rsidRPr="00070528" w:rsidRDefault="00BF479E" w:rsidP="00BF479E">
            <w:pPr>
              <w:spacing w:before="74" w:after="37"/>
              <w:ind w:left="0"/>
              <w:jc w:val="center"/>
              <w:rPr>
                <w:rFonts w:cs="Tahoma"/>
                <w:b/>
                <w:sz w:val="22"/>
                <w:szCs w:val="22"/>
              </w:rPr>
            </w:pPr>
            <w:r w:rsidRPr="00070528">
              <w:rPr>
                <w:rFonts w:cs="Tahoma"/>
                <w:b/>
                <w:sz w:val="22"/>
                <w:szCs w:val="22"/>
              </w:rPr>
              <w:t>STT</w:t>
            </w:r>
          </w:p>
        </w:tc>
        <w:tc>
          <w:tcPr>
            <w:tcW w:w="7518" w:type="dxa"/>
            <w:shd w:val="clear" w:color="auto" w:fill="D9D9D9" w:themeFill="background1" w:themeFillShade="D9"/>
          </w:tcPr>
          <w:p w14:paraId="4623A1C4" w14:textId="77777777" w:rsidR="00BF479E" w:rsidRPr="00070528" w:rsidRDefault="00BF479E" w:rsidP="00BF479E">
            <w:pPr>
              <w:spacing w:before="74" w:after="37"/>
              <w:ind w:left="0"/>
              <w:jc w:val="center"/>
              <w:rPr>
                <w:rFonts w:cs="Tahoma"/>
                <w:b/>
                <w:sz w:val="22"/>
                <w:szCs w:val="22"/>
              </w:rPr>
            </w:pPr>
            <w:r w:rsidRPr="00070528">
              <w:rPr>
                <w:rFonts w:cs="Tahoma"/>
                <w:b/>
                <w:sz w:val="22"/>
                <w:szCs w:val="22"/>
              </w:rPr>
              <w:t>Phụ lục</w:t>
            </w:r>
          </w:p>
        </w:tc>
        <w:tc>
          <w:tcPr>
            <w:tcW w:w="5529" w:type="dxa"/>
            <w:shd w:val="clear" w:color="auto" w:fill="D9D9D9" w:themeFill="background1" w:themeFillShade="D9"/>
          </w:tcPr>
          <w:p w14:paraId="6001BC7C" w14:textId="77777777" w:rsidR="00BF479E" w:rsidRPr="00070528" w:rsidRDefault="00BF479E" w:rsidP="00BF479E">
            <w:pPr>
              <w:spacing w:before="74" w:after="37"/>
              <w:ind w:left="0"/>
              <w:jc w:val="center"/>
              <w:rPr>
                <w:rFonts w:cs="Tahoma"/>
                <w:b/>
                <w:sz w:val="22"/>
                <w:szCs w:val="22"/>
              </w:rPr>
            </w:pPr>
            <w:r w:rsidRPr="00070528">
              <w:rPr>
                <w:rFonts w:cs="Tahoma"/>
                <w:b/>
                <w:sz w:val="22"/>
                <w:szCs w:val="22"/>
              </w:rPr>
              <w:t xml:space="preserve">File </w:t>
            </w:r>
          </w:p>
        </w:tc>
      </w:tr>
      <w:tr w:rsidR="00C26020" w:rsidRPr="00070528" w14:paraId="4653C680" w14:textId="77777777" w:rsidTr="00D42C4A">
        <w:tc>
          <w:tcPr>
            <w:tcW w:w="1129" w:type="dxa"/>
          </w:tcPr>
          <w:p w14:paraId="1EE3489E" w14:textId="77777777" w:rsidR="00C26020" w:rsidRPr="00070528" w:rsidRDefault="00C26020" w:rsidP="000C1FDD">
            <w:pPr>
              <w:pStyle w:val="ListParagraph"/>
              <w:numPr>
                <w:ilvl w:val="0"/>
                <w:numId w:val="60"/>
              </w:numPr>
              <w:spacing w:before="74" w:after="37"/>
              <w:ind w:left="446" w:hanging="223"/>
              <w:rPr>
                <w:sz w:val="22"/>
              </w:rPr>
            </w:pPr>
          </w:p>
        </w:tc>
        <w:tc>
          <w:tcPr>
            <w:tcW w:w="7518" w:type="dxa"/>
          </w:tcPr>
          <w:p w14:paraId="106587AE" w14:textId="4F7C03E1" w:rsidR="00C26020" w:rsidRPr="00070528" w:rsidRDefault="00C26020" w:rsidP="00C94FE3">
            <w:pPr>
              <w:pStyle w:val="BodyText"/>
              <w:spacing w:after="74"/>
              <w:ind w:left="0"/>
              <w:rPr>
                <w:sz w:val="22"/>
                <w:lang w:val="en-US" w:eastAsia="en-AU"/>
              </w:rPr>
            </w:pPr>
            <w:r w:rsidRPr="00070528">
              <w:rPr>
                <w:sz w:val="22"/>
                <w:lang w:val="en-US" w:eastAsia="en-AU"/>
              </w:rPr>
              <w:t xml:space="preserve">Phụ lục 1: Template file in mã lưu kho </w:t>
            </w:r>
          </w:p>
        </w:tc>
        <w:tc>
          <w:tcPr>
            <w:tcW w:w="5529" w:type="dxa"/>
          </w:tcPr>
          <w:p w14:paraId="2212CD1E" w14:textId="597D4D1A" w:rsidR="00C26020" w:rsidRPr="00070528" w:rsidRDefault="00C26020" w:rsidP="00C94FE3">
            <w:pPr>
              <w:pStyle w:val="BodyText"/>
              <w:spacing w:after="74"/>
              <w:ind w:left="0"/>
              <w:jc w:val="center"/>
              <w:rPr>
                <w:sz w:val="22"/>
                <w:lang w:val="en-US" w:eastAsia="en-AU"/>
              </w:rPr>
            </w:pPr>
            <w:r w:rsidRPr="00070528">
              <w:rPr>
                <w:sz w:val="22"/>
                <w:lang w:val="en-US" w:eastAsia="en-AU"/>
              </w:rPr>
              <w:object w:dxaOrig="1543" w:dyaOrig="996" w14:anchorId="3703C446">
                <v:shape id="_x0000_i1027" type="#_x0000_t75" style="width:77.25pt;height:49.5pt" o:ole="">
                  <v:imagedata r:id="rId53" o:title=""/>
                </v:shape>
                <o:OLEObject Type="Embed" ProgID="Excel.Sheet.12" ShapeID="_x0000_i1027" DrawAspect="Icon" ObjectID="_1596459151" r:id="rId54"/>
              </w:object>
            </w:r>
          </w:p>
        </w:tc>
      </w:tr>
      <w:tr w:rsidR="00C94FE3" w:rsidRPr="00070528" w14:paraId="6228755F" w14:textId="77777777" w:rsidTr="00D42C4A">
        <w:tc>
          <w:tcPr>
            <w:tcW w:w="1129" w:type="dxa"/>
          </w:tcPr>
          <w:p w14:paraId="7BEB4CE0" w14:textId="78F1BC2B" w:rsidR="00C94FE3" w:rsidRPr="00070528" w:rsidRDefault="00C94FE3" w:rsidP="000C1FDD">
            <w:pPr>
              <w:pStyle w:val="ListParagraph"/>
              <w:numPr>
                <w:ilvl w:val="0"/>
                <w:numId w:val="60"/>
              </w:numPr>
              <w:spacing w:before="74" w:after="37"/>
              <w:ind w:left="446" w:hanging="223"/>
              <w:rPr>
                <w:sz w:val="22"/>
              </w:rPr>
            </w:pPr>
          </w:p>
        </w:tc>
        <w:tc>
          <w:tcPr>
            <w:tcW w:w="7518" w:type="dxa"/>
          </w:tcPr>
          <w:p w14:paraId="0CF1154E" w14:textId="73E5DC9D" w:rsidR="00C94FE3" w:rsidRPr="00070528" w:rsidRDefault="00C94FE3" w:rsidP="00C94FE3">
            <w:pPr>
              <w:pStyle w:val="BodyText"/>
              <w:spacing w:after="74"/>
              <w:ind w:left="0"/>
              <w:rPr>
                <w:sz w:val="22"/>
                <w:lang w:val="en-US" w:eastAsia="en-AU"/>
              </w:rPr>
            </w:pPr>
            <w:r w:rsidRPr="00070528">
              <w:rPr>
                <w:sz w:val="22"/>
                <w:lang w:val="en-US" w:eastAsia="en-AU"/>
              </w:rPr>
              <w:t>Phụ lục 3: Biên bản bàn giao Vận hành 2</w:t>
            </w:r>
          </w:p>
        </w:tc>
        <w:bookmarkStart w:id="95" w:name="_MON_1592980814"/>
        <w:bookmarkEnd w:id="95"/>
        <w:tc>
          <w:tcPr>
            <w:tcW w:w="5529" w:type="dxa"/>
          </w:tcPr>
          <w:p w14:paraId="17CB026B" w14:textId="5EBA6D2B" w:rsidR="00C94FE3" w:rsidRPr="00070528" w:rsidRDefault="00B93BE1" w:rsidP="00C94FE3">
            <w:pPr>
              <w:pStyle w:val="BodyText"/>
              <w:spacing w:after="74"/>
              <w:ind w:left="0"/>
              <w:jc w:val="center"/>
              <w:rPr>
                <w:sz w:val="22"/>
                <w:lang w:val="en-US" w:eastAsia="en-AU"/>
              </w:rPr>
            </w:pPr>
            <w:r w:rsidRPr="00070528">
              <w:rPr>
                <w:sz w:val="22"/>
                <w:lang w:val="en-US" w:eastAsia="en-AU"/>
              </w:rPr>
              <w:object w:dxaOrig="1543" w:dyaOrig="996" w14:anchorId="3DA81900">
                <v:shape id="_x0000_i1028" type="#_x0000_t75" style="width:77.25pt;height:49.5pt" o:ole="">
                  <v:imagedata r:id="rId55" o:title=""/>
                </v:shape>
                <o:OLEObject Type="Embed" ProgID="Word.Document.12" ShapeID="_x0000_i1028" DrawAspect="Icon" ObjectID="_1596459152" r:id="rId56">
                  <o:FieldCodes>\s</o:FieldCodes>
                </o:OLEObject>
              </w:object>
            </w:r>
          </w:p>
        </w:tc>
      </w:tr>
      <w:tr w:rsidR="00C94FE3" w:rsidRPr="00070528" w14:paraId="6AF9F073" w14:textId="77777777" w:rsidTr="00D42C4A">
        <w:tc>
          <w:tcPr>
            <w:tcW w:w="1129" w:type="dxa"/>
          </w:tcPr>
          <w:p w14:paraId="73747D85" w14:textId="2D61EA1B" w:rsidR="00C94FE3" w:rsidRPr="00070528" w:rsidRDefault="00C94FE3" w:rsidP="000C1FDD">
            <w:pPr>
              <w:pStyle w:val="ListParagraph"/>
              <w:numPr>
                <w:ilvl w:val="0"/>
                <w:numId w:val="60"/>
              </w:numPr>
              <w:spacing w:before="74" w:after="37"/>
              <w:ind w:left="446" w:hanging="223"/>
              <w:rPr>
                <w:sz w:val="22"/>
              </w:rPr>
            </w:pPr>
          </w:p>
        </w:tc>
        <w:tc>
          <w:tcPr>
            <w:tcW w:w="7518" w:type="dxa"/>
          </w:tcPr>
          <w:p w14:paraId="5700435D" w14:textId="7CE83FF0" w:rsidR="00C94FE3" w:rsidRPr="00070528" w:rsidRDefault="00C94FE3" w:rsidP="00C94FE3">
            <w:pPr>
              <w:pStyle w:val="BodyText"/>
              <w:spacing w:after="74"/>
              <w:ind w:left="0"/>
              <w:rPr>
                <w:sz w:val="22"/>
                <w:lang w:val="en-US" w:eastAsia="en-AU"/>
              </w:rPr>
            </w:pPr>
            <w:r w:rsidRPr="00070528">
              <w:rPr>
                <w:sz w:val="22"/>
                <w:lang w:val="en-US" w:eastAsia="en-AU"/>
              </w:rPr>
              <w:t>Phụ lục 5: Mẫu giấy biên nhận</w:t>
            </w:r>
          </w:p>
        </w:tc>
        <w:bookmarkStart w:id="96" w:name="_MON_1592981240"/>
        <w:bookmarkEnd w:id="96"/>
        <w:tc>
          <w:tcPr>
            <w:tcW w:w="5529" w:type="dxa"/>
          </w:tcPr>
          <w:p w14:paraId="40251DED" w14:textId="7ED88683" w:rsidR="00C94FE3" w:rsidRPr="00070528" w:rsidRDefault="00A954DF" w:rsidP="00F565CD">
            <w:pPr>
              <w:pStyle w:val="BodyText"/>
              <w:spacing w:after="74"/>
              <w:ind w:left="0"/>
              <w:jc w:val="center"/>
              <w:rPr>
                <w:sz w:val="22"/>
                <w:lang w:val="en-US" w:eastAsia="en-AU"/>
              </w:rPr>
            </w:pPr>
            <w:r w:rsidRPr="00070528">
              <w:rPr>
                <w:sz w:val="22"/>
                <w:lang w:val="en-US" w:eastAsia="en-AU"/>
              </w:rPr>
              <w:object w:dxaOrig="1543" w:dyaOrig="996" w14:anchorId="3FF8EB51">
                <v:shape id="_x0000_i1029" type="#_x0000_t75" style="width:77.25pt;height:49.5pt" o:ole="">
                  <v:imagedata r:id="rId57" o:title=""/>
                </v:shape>
                <o:OLEObject Type="Embed" ProgID="Word.Document.12" ShapeID="_x0000_i1029" DrawAspect="Icon" ObjectID="_1596459153" r:id="rId58">
                  <o:FieldCodes>\s</o:FieldCodes>
                </o:OLEObject>
              </w:object>
            </w:r>
          </w:p>
        </w:tc>
      </w:tr>
      <w:tr w:rsidR="00C94FE3" w:rsidRPr="00070528" w14:paraId="1055AA64" w14:textId="77777777" w:rsidTr="00D42C4A">
        <w:tc>
          <w:tcPr>
            <w:tcW w:w="1129" w:type="dxa"/>
          </w:tcPr>
          <w:p w14:paraId="118A6670" w14:textId="3E8D7B0A" w:rsidR="00C94FE3" w:rsidRPr="00070528" w:rsidRDefault="00C94FE3" w:rsidP="000C1FDD">
            <w:pPr>
              <w:pStyle w:val="ListParagraph"/>
              <w:numPr>
                <w:ilvl w:val="0"/>
                <w:numId w:val="60"/>
              </w:numPr>
              <w:spacing w:before="74" w:after="37"/>
              <w:ind w:left="446" w:hanging="223"/>
              <w:rPr>
                <w:sz w:val="22"/>
              </w:rPr>
            </w:pPr>
          </w:p>
        </w:tc>
        <w:tc>
          <w:tcPr>
            <w:tcW w:w="7518" w:type="dxa"/>
          </w:tcPr>
          <w:p w14:paraId="05889781" w14:textId="6CCA083A" w:rsidR="00C94FE3" w:rsidRPr="00070528" w:rsidRDefault="00C94FE3" w:rsidP="00C94FE3">
            <w:pPr>
              <w:pStyle w:val="BodyText"/>
              <w:spacing w:after="74"/>
              <w:ind w:left="0"/>
              <w:rPr>
                <w:sz w:val="22"/>
                <w:lang w:val="en-US" w:eastAsia="en-AU"/>
              </w:rPr>
            </w:pPr>
            <w:r w:rsidRPr="00070528">
              <w:rPr>
                <w:sz w:val="22"/>
                <w:lang w:val="en-US" w:eastAsia="en-AU"/>
              </w:rPr>
              <w:t>Phụ lục 6: Danh sách mã lỗi</w:t>
            </w:r>
          </w:p>
        </w:tc>
        <w:bookmarkStart w:id="97" w:name="_MON_1593418529"/>
        <w:bookmarkEnd w:id="97"/>
        <w:tc>
          <w:tcPr>
            <w:tcW w:w="5529" w:type="dxa"/>
          </w:tcPr>
          <w:p w14:paraId="6428E7E8" w14:textId="4FB6A349" w:rsidR="00C94FE3" w:rsidRPr="00070528" w:rsidRDefault="0064422B" w:rsidP="00F565CD">
            <w:pPr>
              <w:pStyle w:val="BodyText"/>
              <w:spacing w:after="74"/>
              <w:ind w:left="0"/>
              <w:jc w:val="center"/>
              <w:rPr>
                <w:sz w:val="22"/>
                <w:lang w:val="en-US" w:eastAsia="en-AU"/>
              </w:rPr>
            </w:pPr>
            <w:r w:rsidRPr="00070528">
              <w:rPr>
                <w:sz w:val="22"/>
                <w:lang w:val="en-US" w:eastAsia="en-AU"/>
              </w:rPr>
              <w:object w:dxaOrig="1543" w:dyaOrig="996" w14:anchorId="4B6851ED">
                <v:shape id="_x0000_i1030" type="#_x0000_t75" style="width:77.25pt;height:49.5pt" o:ole="">
                  <v:imagedata r:id="rId59" o:title=""/>
                </v:shape>
                <o:OLEObject Type="Embed" ProgID="Excel.Sheet.12" ShapeID="_x0000_i1030" DrawAspect="Icon" ObjectID="_1596459154" r:id="rId60"/>
              </w:object>
            </w:r>
          </w:p>
        </w:tc>
      </w:tr>
      <w:tr w:rsidR="00D016EE" w:rsidRPr="00070528" w14:paraId="40AC212C" w14:textId="77777777" w:rsidTr="00D42C4A">
        <w:tc>
          <w:tcPr>
            <w:tcW w:w="1129" w:type="dxa"/>
          </w:tcPr>
          <w:p w14:paraId="502BA77A" w14:textId="77777777" w:rsidR="00D016EE" w:rsidRPr="00070528" w:rsidRDefault="00D016EE" w:rsidP="000C1FDD">
            <w:pPr>
              <w:pStyle w:val="ListParagraph"/>
              <w:numPr>
                <w:ilvl w:val="0"/>
                <w:numId w:val="60"/>
              </w:numPr>
              <w:spacing w:before="74" w:after="37"/>
              <w:ind w:left="446" w:hanging="223"/>
              <w:rPr>
                <w:sz w:val="22"/>
              </w:rPr>
            </w:pPr>
          </w:p>
        </w:tc>
        <w:tc>
          <w:tcPr>
            <w:tcW w:w="7518" w:type="dxa"/>
          </w:tcPr>
          <w:p w14:paraId="35C4E463" w14:textId="77777777" w:rsidR="00D016EE" w:rsidRPr="00070528" w:rsidRDefault="00D016EE" w:rsidP="006616C4">
            <w:pPr>
              <w:pStyle w:val="BodyText"/>
              <w:spacing w:after="74"/>
              <w:ind w:left="0"/>
              <w:rPr>
                <w:sz w:val="22"/>
                <w:lang w:val="en-US" w:eastAsia="en-AU"/>
              </w:rPr>
            </w:pPr>
            <w:r w:rsidRPr="00070528">
              <w:rPr>
                <w:sz w:val="22"/>
                <w:lang w:val="en-US" w:eastAsia="en-AU"/>
              </w:rPr>
              <w:t>Phụ lục 7: Quy tắc sinh mã lưu kho</w:t>
            </w:r>
          </w:p>
        </w:tc>
        <w:bookmarkStart w:id="98" w:name="_MON_1592981270"/>
        <w:bookmarkEnd w:id="98"/>
        <w:tc>
          <w:tcPr>
            <w:tcW w:w="5529" w:type="dxa"/>
          </w:tcPr>
          <w:p w14:paraId="5D7A8779" w14:textId="253DA77B" w:rsidR="00D016EE" w:rsidRPr="00070528" w:rsidRDefault="0097459C" w:rsidP="00182CFD">
            <w:pPr>
              <w:pStyle w:val="BodyText"/>
              <w:spacing w:after="74"/>
              <w:ind w:left="0"/>
              <w:jc w:val="center"/>
              <w:rPr>
                <w:sz w:val="22"/>
                <w:lang w:val="en-US" w:eastAsia="en-AU"/>
              </w:rPr>
            </w:pPr>
            <w:r w:rsidRPr="00070528">
              <w:rPr>
                <w:sz w:val="22"/>
                <w:lang w:val="en-US" w:eastAsia="en-AU"/>
              </w:rPr>
              <w:object w:dxaOrig="1530" w:dyaOrig="990" w14:anchorId="10E8DB24">
                <v:shape id="_x0000_i1031" type="#_x0000_t75" style="width:76.5pt;height:49.5pt" o:ole="">
                  <v:imagedata r:id="rId61" o:title=""/>
                </v:shape>
                <o:OLEObject Type="Embed" ProgID="Excel.Sheet.12" ShapeID="_x0000_i1031" DrawAspect="Icon" ObjectID="_1596459155" r:id="rId62"/>
              </w:object>
            </w:r>
          </w:p>
        </w:tc>
      </w:tr>
      <w:tr w:rsidR="00C94FE3" w:rsidRPr="00070528" w14:paraId="79BC5CB0" w14:textId="77777777" w:rsidTr="00D42C4A">
        <w:tc>
          <w:tcPr>
            <w:tcW w:w="1129" w:type="dxa"/>
          </w:tcPr>
          <w:p w14:paraId="421197E1" w14:textId="77777777" w:rsidR="00C94FE3" w:rsidRPr="00070528" w:rsidRDefault="00C94FE3" w:rsidP="000C1FDD">
            <w:pPr>
              <w:pStyle w:val="ListParagraph"/>
              <w:numPr>
                <w:ilvl w:val="0"/>
                <w:numId w:val="60"/>
              </w:numPr>
              <w:spacing w:before="74" w:after="37"/>
              <w:ind w:left="446" w:hanging="223"/>
              <w:rPr>
                <w:sz w:val="22"/>
              </w:rPr>
            </w:pPr>
          </w:p>
        </w:tc>
        <w:tc>
          <w:tcPr>
            <w:tcW w:w="7518" w:type="dxa"/>
          </w:tcPr>
          <w:p w14:paraId="37FC73B2" w14:textId="0812EC48" w:rsidR="00C94FE3" w:rsidRPr="00070528" w:rsidRDefault="00C94FE3" w:rsidP="00C94FE3">
            <w:pPr>
              <w:pStyle w:val="BodyText"/>
              <w:spacing w:after="74"/>
              <w:ind w:left="0"/>
              <w:rPr>
                <w:sz w:val="22"/>
                <w:lang w:val="en-US" w:eastAsia="en-AU"/>
              </w:rPr>
            </w:pPr>
            <w:r w:rsidRPr="00070528">
              <w:rPr>
                <w:sz w:val="22"/>
                <w:lang w:val="en-US" w:eastAsia="en-AU"/>
              </w:rPr>
              <w:t>Phụ lục 10: Import danh sách Cavet cần xuất trả</w:t>
            </w:r>
            <w:r w:rsidR="00E96962" w:rsidRPr="00070528">
              <w:rPr>
                <w:sz w:val="22"/>
                <w:lang w:val="en-US" w:eastAsia="en-AU"/>
              </w:rPr>
              <w:t>/xuất thư cảm ơn</w:t>
            </w:r>
          </w:p>
        </w:tc>
        <w:bookmarkStart w:id="99" w:name="_MON_1593437986"/>
        <w:bookmarkEnd w:id="99"/>
        <w:tc>
          <w:tcPr>
            <w:tcW w:w="5529" w:type="dxa"/>
          </w:tcPr>
          <w:p w14:paraId="6AEF4F26" w14:textId="5B18E54A" w:rsidR="00C94FE3" w:rsidRPr="00070528" w:rsidRDefault="00141B19" w:rsidP="00F565CD">
            <w:pPr>
              <w:pStyle w:val="BodyText"/>
              <w:spacing w:after="74"/>
              <w:ind w:left="0"/>
              <w:jc w:val="center"/>
              <w:rPr>
                <w:sz w:val="22"/>
                <w:lang w:val="en-US" w:eastAsia="en-AU"/>
              </w:rPr>
            </w:pPr>
            <w:r w:rsidRPr="00070528">
              <w:rPr>
                <w:sz w:val="22"/>
                <w:lang w:val="en-US" w:eastAsia="en-AU"/>
              </w:rPr>
              <w:object w:dxaOrig="1543" w:dyaOrig="996" w14:anchorId="1DFFED0E">
                <v:shape id="_x0000_i1032" type="#_x0000_t75" style="width:77.25pt;height:49.5pt" o:ole="">
                  <v:imagedata r:id="rId63" o:title=""/>
                </v:shape>
                <o:OLEObject Type="Embed" ProgID="Excel.Sheet.12" ShapeID="_x0000_i1032" DrawAspect="Icon" ObjectID="_1596459156" r:id="rId64"/>
              </w:object>
            </w:r>
          </w:p>
        </w:tc>
      </w:tr>
      <w:tr w:rsidR="00C94FE3" w:rsidRPr="00070528" w14:paraId="5ED24C4A" w14:textId="77777777" w:rsidTr="00D42C4A">
        <w:tc>
          <w:tcPr>
            <w:tcW w:w="1129" w:type="dxa"/>
          </w:tcPr>
          <w:p w14:paraId="71D9EEB5" w14:textId="77777777" w:rsidR="00C94FE3" w:rsidRPr="00070528" w:rsidRDefault="00C94FE3" w:rsidP="000C1FDD">
            <w:pPr>
              <w:pStyle w:val="ListParagraph"/>
              <w:numPr>
                <w:ilvl w:val="0"/>
                <w:numId w:val="60"/>
              </w:numPr>
              <w:spacing w:before="74" w:after="37"/>
              <w:ind w:left="446" w:hanging="223"/>
              <w:rPr>
                <w:sz w:val="22"/>
              </w:rPr>
            </w:pPr>
          </w:p>
        </w:tc>
        <w:tc>
          <w:tcPr>
            <w:tcW w:w="7518" w:type="dxa"/>
          </w:tcPr>
          <w:p w14:paraId="50A78FA9" w14:textId="44C5AA3E" w:rsidR="00C94FE3" w:rsidRPr="00070528" w:rsidRDefault="00C94FE3" w:rsidP="00C94FE3">
            <w:pPr>
              <w:pStyle w:val="BodyText"/>
              <w:spacing w:after="74"/>
              <w:ind w:left="0"/>
              <w:rPr>
                <w:sz w:val="22"/>
                <w:lang w:val="en-US" w:eastAsia="en-AU"/>
              </w:rPr>
            </w:pPr>
            <w:r w:rsidRPr="00070528">
              <w:rPr>
                <w:sz w:val="22"/>
                <w:lang w:val="en-US" w:eastAsia="en-AU"/>
              </w:rPr>
              <w:t>Phụ lục 12: Mẫu email gửi cho nhân viên kinh doanh</w:t>
            </w:r>
          </w:p>
        </w:tc>
        <w:bookmarkStart w:id="100" w:name="_MON_1593435521"/>
        <w:bookmarkEnd w:id="100"/>
        <w:tc>
          <w:tcPr>
            <w:tcW w:w="5529" w:type="dxa"/>
          </w:tcPr>
          <w:p w14:paraId="473F349D" w14:textId="23E25F4B" w:rsidR="00C94FE3" w:rsidRPr="00070528" w:rsidRDefault="001C72EB" w:rsidP="00C94FE3">
            <w:pPr>
              <w:pStyle w:val="BodyText"/>
              <w:spacing w:after="74"/>
              <w:ind w:left="0"/>
              <w:rPr>
                <w:sz w:val="22"/>
                <w:lang w:val="en-US" w:eastAsia="en-AU"/>
              </w:rPr>
            </w:pPr>
            <w:r w:rsidRPr="00070528">
              <w:rPr>
                <w:sz w:val="22"/>
                <w:lang w:val="en-US" w:eastAsia="en-AU"/>
              </w:rPr>
              <w:object w:dxaOrig="1543" w:dyaOrig="996" w14:anchorId="14D6F528">
                <v:shape id="_x0000_i1033" type="#_x0000_t75" style="width:77.25pt;height:49.5pt" o:ole="">
                  <v:imagedata r:id="rId65" o:title=""/>
                </v:shape>
                <o:OLEObject Type="Embed" ProgID="Word.Document.12" ShapeID="_x0000_i1033" DrawAspect="Icon" ObjectID="_1596459157" r:id="rId66">
                  <o:FieldCodes>\s</o:FieldCodes>
                </o:OLEObject>
              </w:object>
            </w:r>
            <w:bookmarkStart w:id="101" w:name="_MON_1593436207"/>
            <w:bookmarkEnd w:id="101"/>
            <w:r w:rsidRPr="00070528">
              <w:rPr>
                <w:sz w:val="22"/>
                <w:lang w:val="en-US" w:eastAsia="en-AU"/>
              </w:rPr>
              <w:object w:dxaOrig="1543" w:dyaOrig="996" w14:anchorId="202EB23D">
                <v:shape id="_x0000_i1034" type="#_x0000_t75" style="width:77.25pt;height:49.5pt" o:ole="">
                  <v:imagedata r:id="rId67" o:title=""/>
                </v:shape>
                <o:OLEObject Type="Embed" ProgID="Word.Document.12" ShapeID="_x0000_i1034" DrawAspect="Icon" ObjectID="_1596459158" r:id="rId68">
                  <o:FieldCodes>\s</o:FieldCodes>
                </o:OLEObject>
              </w:object>
            </w:r>
            <w:bookmarkStart w:id="102" w:name="_MON_1595232489"/>
            <w:bookmarkEnd w:id="102"/>
            <w:r w:rsidR="00D42C4A" w:rsidRPr="00070528">
              <w:rPr>
                <w:sz w:val="22"/>
                <w:lang w:val="en-US" w:eastAsia="en-AU"/>
              </w:rPr>
              <w:object w:dxaOrig="1543" w:dyaOrig="996" w14:anchorId="3E6E773E">
                <v:shape id="_x0000_i1035" type="#_x0000_t75" style="width:77.25pt;height:49.5pt" o:ole="">
                  <v:imagedata r:id="rId69" o:title=""/>
                </v:shape>
                <o:OLEObject Type="Embed" ProgID="Word.Document.12" ShapeID="_x0000_i1035" DrawAspect="Icon" ObjectID="_1596459159" r:id="rId70">
                  <o:FieldCodes>\s</o:FieldCodes>
                </o:OLEObject>
              </w:object>
            </w:r>
          </w:p>
        </w:tc>
      </w:tr>
      <w:tr w:rsidR="005C4511" w:rsidRPr="00070528" w14:paraId="2EE03242" w14:textId="77777777" w:rsidTr="00D42C4A">
        <w:tc>
          <w:tcPr>
            <w:tcW w:w="1129" w:type="dxa"/>
          </w:tcPr>
          <w:p w14:paraId="3C172706" w14:textId="77777777" w:rsidR="005C4511" w:rsidRPr="00070528" w:rsidRDefault="005C4511" w:rsidP="000C1FDD">
            <w:pPr>
              <w:pStyle w:val="ListParagraph"/>
              <w:numPr>
                <w:ilvl w:val="0"/>
                <w:numId w:val="60"/>
              </w:numPr>
              <w:spacing w:before="74" w:after="37"/>
              <w:ind w:left="446" w:hanging="223"/>
              <w:rPr>
                <w:sz w:val="22"/>
              </w:rPr>
            </w:pPr>
          </w:p>
        </w:tc>
        <w:tc>
          <w:tcPr>
            <w:tcW w:w="7518" w:type="dxa"/>
          </w:tcPr>
          <w:p w14:paraId="5F40D417" w14:textId="1683A8D3" w:rsidR="005C4511" w:rsidRPr="00070528" w:rsidRDefault="005C4511" w:rsidP="00C94FE3">
            <w:pPr>
              <w:pStyle w:val="BodyText"/>
              <w:spacing w:after="74"/>
              <w:ind w:left="0"/>
              <w:rPr>
                <w:sz w:val="22"/>
                <w:lang w:val="en-US" w:eastAsia="en-AU"/>
              </w:rPr>
            </w:pPr>
            <w:r w:rsidRPr="00070528">
              <w:rPr>
                <w:sz w:val="22"/>
                <w:lang w:val="en-US" w:eastAsia="en-AU"/>
              </w:rPr>
              <w:t xml:space="preserve">Phụ lục 13: Danh sách trạng thái của các loại giấy tờ </w:t>
            </w:r>
          </w:p>
        </w:tc>
        <w:bookmarkStart w:id="103" w:name="_MON_1595852991"/>
        <w:bookmarkEnd w:id="103"/>
        <w:tc>
          <w:tcPr>
            <w:tcW w:w="5529" w:type="dxa"/>
          </w:tcPr>
          <w:p w14:paraId="55155810" w14:textId="226C7F95" w:rsidR="005C4511" w:rsidRPr="00070528" w:rsidRDefault="00C01E3B" w:rsidP="006616C4">
            <w:pPr>
              <w:pStyle w:val="BodyText"/>
              <w:spacing w:after="74"/>
              <w:ind w:left="0"/>
              <w:jc w:val="center"/>
              <w:rPr>
                <w:sz w:val="22"/>
                <w:lang w:val="en-US" w:eastAsia="en-AU"/>
              </w:rPr>
            </w:pPr>
            <w:r w:rsidRPr="00070528">
              <w:rPr>
                <w:sz w:val="22"/>
                <w:lang w:val="en-US" w:eastAsia="en-AU"/>
              </w:rPr>
              <w:object w:dxaOrig="1530" w:dyaOrig="990" w14:anchorId="0BC4E5BE">
                <v:shape id="_x0000_i1036" type="#_x0000_t75" style="width:76.5pt;height:49.5pt" o:ole="">
                  <v:imagedata r:id="rId71" o:title=""/>
                </v:shape>
                <o:OLEObject Type="Embed" ProgID="Excel.Sheet.12" ShapeID="_x0000_i1036" DrawAspect="Icon" ObjectID="_1596459160" r:id="rId72"/>
              </w:object>
            </w:r>
          </w:p>
        </w:tc>
      </w:tr>
      <w:tr w:rsidR="0097459C" w14:paraId="4465FFC3" w14:textId="77777777" w:rsidTr="00D42C4A">
        <w:tc>
          <w:tcPr>
            <w:tcW w:w="1129" w:type="dxa"/>
          </w:tcPr>
          <w:p w14:paraId="2CA0D039" w14:textId="77777777" w:rsidR="0097459C" w:rsidRPr="00070528" w:rsidRDefault="0097459C" w:rsidP="000C1FDD">
            <w:pPr>
              <w:pStyle w:val="ListParagraph"/>
              <w:numPr>
                <w:ilvl w:val="0"/>
                <w:numId w:val="60"/>
              </w:numPr>
              <w:spacing w:before="74" w:after="37"/>
              <w:ind w:left="446" w:hanging="223"/>
              <w:rPr>
                <w:sz w:val="22"/>
              </w:rPr>
            </w:pPr>
          </w:p>
        </w:tc>
        <w:tc>
          <w:tcPr>
            <w:tcW w:w="7518" w:type="dxa"/>
          </w:tcPr>
          <w:p w14:paraId="3060EE67" w14:textId="71AE310C" w:rsidR="0097459C" w:rsidRPr="00070528" w:rsidRDefault="00141B19" w:rsidP="00C94FE3">
            <w:pPr>
              <w:pStyle w:val="BodyText"/>
              <w:spacing w:after="74"/>
              <w:ind w:left="0"/>
              <w:rPr>
                <w:sz w:val="22"/>
                <w:lang w:val="en-US" w:eastAsia="en-AU"/>
              </w:rPr>
            </w:pPr>
            <w:r w:rsidRPr="00070528">
              <w:rPr>
                <w:sz w:val="22"/>
                <w:lang w:val="en-US" w:eastAsia="en-AU"/>
              </w:rPr>
              <w:t>Phụ lục 14: Thư cảm ơn</w:t>
            </w:r>
          </w:p>
        </w:tc>
        <w:bookmarkStart w:id="104" w:name="_MON_1593437950"/>
        <w:bookmarkEnd w:id="104"/>
        <w:tc>
          <w:tcPr>
            <w:tcW w:w="5529" w:type="dxa"/>
          </w:tcPr>
          <w:p w14:paraId="11A6BB24" w14:textId="59CD7A78" w:rsidR="0097459C" w:rsidRDefault="00141B19" w:rsidP="006616C4">
            <w:pPr>
              <w:pStyle w:val="BodyText"/>
              <w:spacing w:after="74"/>
              <w:ind w:left="0"/>
              <w:jc w:val="center"/>
              <w:rPr>
                <w:sz w:val="22"/>
                <w:lang w:val="en-US" w:eastAsia="en-AU"/>
              </w:rPr>
            </w:pPr>
            <w:r w:rsidRPr="00070528">
              <w:rPr>
                <w:sz w:val="22"/>
                <w:lang w:val="en-US" w:eastAsia="en-AU"/>
              </w:rPr>
              <w:object w:dxaOrig="1543" w:dyaOrig="996" w14:anchorId="3AE0367E">
                <v:shape id="_x0000_i1037" type="#_x0000_t75" style="width:77.25pt;height:49.5pt" o:ole="">
                  <v:imagedata r:id="rId73" o:title=""/>
                </v:shape>
                <o:OLEObject Type="Embed" ProgID="Word.Document.12" ShapeID="_x0000_i1037" DrawAspect="Icon" ObjectID="_1596459161" r:id="rId74">
                  <o:FieldCodes>\s</o:FieldCodes>
                </o:OLEObject>
              </w:object>
            </w:r>
            <w:bookmarkStart w:id="105" w:name="_GoBack"/>
            <w:bookmarkEnd w:id="105"/>
          </w:p>
        </w:tc>
      </w:tr>
    </w:tbl>
    <w:p w14:paraId="1874D4B8" w14:textId="77777777" w:rsidR="00BF479E" w:rsidRPr="00BF479E" w:rsidRDefault="00BF479E" w:rsidP="00BF479E">
      <w:pPr>
        <w:pStyle w:val="BodyText"/>
        <w:ind w:left="0"/>
        <w:rPr>
          <w:lang w:val="en-US" w:eastAsia="en-AU"/>
        </w:rPr>
      </w:pPr>
    </w:p>
    <w:sectPr w:rsidR="00BF479E" w:rsidRPr="00BF479E" w:rsidSect="00F425E8">
      <w:headerReference w:type="default" r:id="rId75"/>
      <w:footerReference w:type="default" r:id="rId76"/>
      <w:pgSz w:w="16838" w:h="11906" w:orient="landscape" w:code="9"/>
      <w:pgMar w:top="1077" w:right="1440" w:bottom="1134" w:left="1418" w:header="284" w:footer="284"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8DB40" w14:textId="77777777" w:rsidR="0034439B" w:rsidRDefault="0034439B" w:rsidP="00EA7900">
      <w:r>
        <w:separator/>
      </w:r>
    </w:p>
  </w:endnote>
  <w:endnote w:type="continuationSeparator" w:id="0">
    <w:p w14:paraId="50A6BA63" w14:textId="77777777" w:rsidR="0034439B" w:rsidRDefault="0034439B" w:rsidP="00EA7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7" w:usb1="00000000" w:usb2="00000000" w:usb3="00000000" w:csb0="00000011" w:csb1="00000000"/>
  </w:font>
  <w:font w:name="Helvetica">
    <w:panose1 w:val="020B0604020202020204"/>
    <w:charset w:val="00"/>
    <w:family w:val="swiss"/>
    <w:pitch w:val="variable"/>
    <w:sig w:usb0="00000003" w:usb1="00000000" w:usb2="00000000" w:usb3="00000000" w:csb0="00000001" w:csb1="00000000"/>
  </w:font>
  <w:font w:name=".VnArialH">
    <w:altName w:val="Arial"/>
    <w:charset w:val="00"/>
    <w:family w:val="swiss"/>
    <w:pitch w:val="variable"/>
    <w:sig w:usb0="00000001" w:usb1="00000000" w:usb2="00000000" w:usb3="00000000" w:csb0="00000003" w:csb1="00000000"/>
  </w:font>
  <w:font w:name="CG Times">
    <w:altName w:val="Times New Roman"/>
    <w:panose1 w:val="00000000000000000000"/>
    <w:charset w:val="00"/>
    <w:family w:val="roman"/>
    <w:notTrueType/>
    <w:pitch w:val="variable"/>
    <w:sig w:usb0="00000003" w:usb1="00000000" w:usb2="00000000" w:usb3="00000000" w:csb0="00000001" w:csb1="00000000"/>
  </w:font>
  <w:font w:name="Swis721 BlkEx BT">
    <w:altName w:val="Tahoma"/>
    <w:charset w:val="00"/>
    <w:family w:val="swiss"/>
    <w:pitch w:val="variable"/>
    <w:sig w:usb0="00000007" w:usb1="00000000" w:usb2="00000000" w:usb3="00000000" w:csb0="00000011"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88142" w14:textId="00CEF7E3" w:rsidR="00677684" w:rsidRDefault="00677684" w:rsidP="00817A98">
    <w:pPr>
      <w:pStyle w:val="Footer"/>
    </w:pPr>
    <w:r>
      <w:t>MFinance</w:t>
    </w:r>
    <w:r>
      <w:tab/>
    </w:r>
    <w:r>
      <w:tab/>
    </w:r>
    <w:r>
      <w:rPr>
        <w:rStyle w:val="PageNumber"/>
      </w:rPr>
      <w:fldChar w:fldCharType="begin"/>
    </w:r>
    <w:r>
      <w:rPr>
        <w:rStyle w:val="PageNumber"/>
      </w:rPr>
      <w:instrText xml:space="preserve"> PAGE </w:instrText>
    </w:r>
    <w:r>
      <w:rPr>
        <w:rStyle w:val="PageNumber"/>
      </w:rPr>
      <w:fldChar w:fldCharType="separate"/>
    </w:r>
    <w:r w:rsidR="00070528">
      <w:rPr>
        <w:rStyle w:val="PageNumber"/>
        <w:noProof/>
      </w:rPr>
      <w:t>6</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070528">
      <w:rPr>
        <w:rStyle w:val="PageNumber"/>
        <w:noProof/>
      </w:rPr>
      <w:t>103</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00D81" w14:textId="35FF5E6A" w:rsidR="00677684" w:rsidRDefault="00677684" w:rsidP="00817A98">
    <w:pPr>
      <w:pStyle w:val="Footer"/>
    </w:pPr>
    <w:r>
      <w:t>MFinance</w:t>
    </w:r>
    <w:r>
      <w:tab/>
    </w:r>
    <w:r>
      <w:tab/>
    </w:r>
    <w:r>
      <w:rPr>
        <w:rStyle w:val="PageNumber"/>
      </w:rPr>
      <w:fldChar w:fldCharType="begin"/>
    </w:r>
    <w:r>
      <w:rPr>
        <w:rStyle w:val="PageNumber"/>
      </w:rPr>
      <w:instrText xml:space="preserve"> PAGE </w:instrText>
    </w:r>
    <w:r>
      <w:rPr>
        <w:rStyle w:val="PageNumber"/>
      </w:rPr>
      <w:fldChar w:fldCharType="separate"/>
    </w:r>
    <w:r w:rsidR="00070528">
      <w:rPr>
        <w:rStyle w:val="PageNumber"/>
        <w:noProof/>
      </w:rPr>
      <w:t>13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070528">
      <w:rPr>
        <w:rStyle w:val="PageNumber"/>
        <w:noProof/>
      </w:rPr>
      <w:t>103</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C8E95" w14:textId="52EE04F4" w:rsidR="00677684" w:rsidRDefault="00677684" w:rsidP="003119D2">
    <w:pPr>
      <w:pStyle w:val="Footer"/>
      <w:tabs>
        <w:tab w:val="clear" w:pos="8931"/>
        <w:tab w:val="left" w:pos="720"/>
        <w:tab w:val="left" w:pos="1440"/>
        <w:tab w:val="left" w:pos="2160"/>
        <w:tab w:val="left" w:pos="2880"/>
        <w:tab w:val="right" w:pos="13980"/>
      </w:tabs>
    </w:pPr>
    <w:r>
      <w:t>MFinance</w:t>
    </w:r>
    <w:r>
      <w:tab/>
    </w:r>
    <w:r>
      <w:tab/>
    </w:r>
    <w:r w:rsidR="00817A98">
      <w:t xml:space="preserve">         </w:t>
    </w:r>
    <w:r w:rsidR="003119D2">
      <w:rPr>
        <w:rStyle w:val="PageNumber"/>
      </w:rPr>
      <w:tab/>
    </w:r>
    <w:r w:rsidR="003119D2">
      <w:rPr>
        <w:rStyle w:val="PageNumber"/>
      </w:rPr>
      <w:tab/>
    </w:r>
    <w:r w:rsidR="003119D2">
      <w:rPr>
        <w:rStyle w:val="PageNumber"/>
      </w:rPr>
      <w:fldChar w:fldCharType="begin"/>
    </w:r>
    <w:r w:rsidR="003119D2">
      <w:rPr>
        <w:rStyle w:val="PageNumber"/>
      </w:rPr>
      <w:instrText xml:space="preserve"> PAGE </w:instrText>
    </w:r>
    <w:r w:rsidR="003119D2">
      <w:rPr>
        <w:rStyle w:val="PageNumber"/>
      </w:rPr>
      <w:fldChar w:fldCharType="separate"/>
    </w:r>
    <w:r w:rsidR="00070528">
      <w:rPr>
        <w:rStyle w:val="PageNumber"/>
        <w:noProof/>
      </w:rPr>
      <w:t>80</w:t>
    </w:r>
    <w:r w:rsidR="003119D2">
      <w:rPr>
        <w:rStyle w:val="PageNumber"/>
      </w:rPr>
      <w:fldChar w:fldCharType="end"/>
    </w:r>
    <w:r w:rsidR="003119D2">
      <w:rPr>
        <w:rStyle w:val="PageNumber"/>
      </w:rPr>
      <w:t>/</w:t>
    </w:r>
    <w:r w:rsidR="003119D2">
      <w:rPr>
        <w:rStyle w:val="PageNumber"/>
      </w:rPr>
      <w:fldChar w:fldCharType="begin"/>
    </w:r>
    <w:r w:rsidR="003119D2">
      <w:rPr>
        <w:rStyle w:val="PageNumber"/>
      </w:rPr>
      <w:instrText xml:space="preserve"> NUMPAGES </w:instrText>
    </w:r>
    <w:r w:rsidR="003119D2">
      <w:rPr>
        <w:rStyle w:val="PageNumber"/>
      </w:rPr>
      <w:fldChar w:fldCharType="separate"/>
    </w:r>
    <w:r w:rsidR="00070528">
      <w:rPr>
        <w:rStyle w:val="PageNumber"/>
        <w:noProof/>
      </w:rPr>
      <w:t>103</w:t>
    </w:r>
    <w:r w:rsidR="003119D2">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4CE836" w14:textId="77777777" w:rsidR="0034439B" w:rsidRDefault="0034439B" w:rsidP="00EA7900">
      <w:r>
        <w:separator/>
      </w:r>
    </w:p>
  </w:footnote>
  <w:footnote w:type="continuationSeparator" w:id="0">
    <w:p w14:paraId="0E492B3A" w14:textId="77777777" w:rsidR="0034439B" w:rsidRDefault="0034439B" w:rsidP="00EA790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99E01" w14:textId="6760EAD7" w:rsidR="00817A98" w:rsidRDefault="003119D2" w:rsidP="00817A98">
    <w:pPr>
      <w:pStyle w:val="Header"/>
    </w:pPr>
    <w:r>
      <w:t>BRD_RQ52_LưuKhoTTVH_v1.0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A48BC" w14:textId="45C8A0C4" w:rsidR="00817A98" w:rsidRPr="000046A8" w:rsidRDefault="00817A98" w:rsidP="00817A98">
    <w:pPr>
      <w:pStyle w:val="Header"/>
    </w:pPr>
    <w:r>
      <w:t>BRD_RQ52_LưuKhoTTVH</w:t>
    </w:r>
    <w:r w:rsidR="003119D2">
      <w:t>_v1.0</w:t>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FECD" w14:textId="0D8F8DE2" w:rsidR="00817A98" w:rsidRPr="000046A8" w:rsidRDefault="00817A98" w:rsidP="00817A98">
    <w:pPr>
      <w:pStyle w:val="Header"/>
    </w:pPr>
    <w:r>
      <w:t>BRD_RQ52_LưuKhoTTVH_v1.0</w:t>
    </w:r>
    <w:r>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F58"/>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802E2"/>
    <w:multiLevelType w:val="multilevel"/>
    <w:tmpl w:val="E45AEABE"/>
    <w:name w:val="InternalNumbers7923313"/>
    <w:lvl w:ilvl="0">
      <w:start w:val="1"/>
      <w:numFmt w:val="decimal"/>
      <w:lvlRestart w:val="0"/>
      <w:pStyle w:val="ListNumber1"/>
      <w:lvlText w:val="%1."/>
      <w:lvlJc w:val="left"/>
      <w:pPr>
        <w:tabs>
          <w:tab w:val="num" w:pos="2520"/>
        </w:tabs>
        <w:ind w:left="2520" w:hanging="360"/>
      </w:pPr>
      <w:rPr>
        <w:rFonts w:hint="default"/>
      </w:rPr>
    </w:lvl>
    <w:lvl w:ilvl="1">
      <w:start w:val="1"/>
      <w:numFmt w:val="lowerLetter"/>
      <w:pStyle w:val="ListNumber2"/>
      <w:lvlText w:val="%2."/>
      <w:lvlJc w:val="left"/>
      <w:pPr>
        <w:tabs>
          <w:tab w:val="num" w:pos="2880"/>
        </w:tabs>
        <w:ind w:left="2880" w:hanging="360"/>
      </w:pPr>
      <w:rPr>
        <w:rFonts w:hint="default"/>
      </w:rPr>
    </w:lvl>
    <w:lvl w:ilvl="2">
      <w:start w:val="1"/>
      <w:numFmt w:val="lowerRoman"/>
      <w:pStyle w:val="ListNumber3"/>
      <w:lvlText w:val="%3)"/>
      <w:lvlJc w:val="left"/>
      <w:pPr>
        <w:tabs>
          <w:tab w:val="num" w:pos="3240"/>
        </w:tabs>
        <w:ind w:left="3240" w:hanging="360"/>
      </w:pPr>
      <w:rPr>
        <w:rFonts w:hint="default"/>
      </w:rPr>
    </w:lvl>
    <w:lvl w:ilvl="3">
      <w:start w:val="1"/>
      <w:numFmt w:val="none"/>
      <w:suff w:val="nothing"/>
      <w:lvlText w:val=""/>
      <w:lvlJc w:val="left"/>
      <w:pPr>
        <w:ind w:left="720" w:firstLine="0"/>
      </w:pPr>
      <w:rPr>
        <w:rFonts w:hint="default"/>
      </w:rPr>
    </w:lvl>
    <w:lvl w:ilvl="4">
      <w:start w:val="1"/>
      <w:numFmt w:val="none"/>
      <w:suff w:val="nothing"/>
      <w:lvlText w:val=""/>
      <w:lvlJc w:val="left"/>
      <w:pPr>
        <w:ind w:left="2520" w:firstLine="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2" w15:restartNumberingAfterBreak="0">
    <w:nsid w:val="0209332A"/>
    <w:multiLevelType w:val="multilevel"/>
    <w:tmpl w:val="F9B06D20"/>
    <w:lvl w:ilvl="0">
      <w:start w:val="1"/>
      <w:numFmt w:val="decimal"/>
      <w:lvlText w:val="%1."/>
      <w:lvlJc w:val="left"/>
      <w:pPr>
        <w:ind w:left="644" w:hanging="360"/>
      </w:pPr>
      <w:rPr>
        <w:rFonts w:hint="default"/>
      </w:rPr>
    </w:lvl>
    <w:lvl w:ilvl="1">
      <w:start w:val="2"/>
      <w:numFmt w:val="decimal"/>
      <w:isLgl/>
      <w:lvlText w:val="%1.%2."/>
      <w:lvlJc w:val="left"/>
      <w:pPr>
        <w:ind w:left="1004" w:hanging="72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15:restartNumberingAfterBreak="0">
    <w:nsid w:val="058C7E29"/>
    <w:multiLevelType w:val="hybridMultilevel"/>
    <w:tmpl w:val="61A2EF7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6552BB4"/>
    <w:multiLevelType w:val="hybridMultilevel"/>
    <w:tmpl w:val="9E802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70146A"/>
    <w:multiLevelType w:val="singleLevel"/>
    <w:tmpl w:val="A2B453D0"/>
    <w:name w:val="InternalNumbers28822"/>
    <w:lvl w:ilvl="0">
      <w:start w:val="1"/>
      <w:numFmt w:val="decimal"/>
      <w:lvlText w:val="%1."/>
      <w:lvlJc w:val="left"/>
      <w:pPr>
        <w:tabs>
          <w:tab w:val="num" w:pos="360"/>
        </w:tabs>
        <w:ind w:left="216" w:hanging="216"/>
      </w:pPr>
    </w:lvl>
  </w:abstractNum>
  <w:abstractNum w:abstractNumId="6" w15:restartNumberingAfterBreak="0">
    <w:nsid w:val="06D83AEB"/>
    <w:multiLevelType w:val="hybridMultilevel"/>
    <w:tmpl w:val="82B87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480713"/>
    <w:multiLevelType w:val="hybridMultilevel"/>
    <w:tmpl w:val="5C00F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5E5705"/>
    <w:multiLevelType w:val="hybridMultilevel"/>
    <w:tmpl w:val="2F2646C0"/>
    <w:name w:val="InternalTabBull2"/>
    <w:lvl w:ilvl="0" w:tplc="3F4CA7F6">
      <w:start w:val="1"/>
      <w:numFmt w:val="lowerLetter"/>
      <w:lvlText w:val="%1."/>
      <w:lvlJc w:val="left"/>
      <w:pPr>
        <w:ind w:left="1571" w:hanging="360"/>
      </w:pPr>
    </w:lvl>
    <w:lvl w:ilvl="1" w:tplc="04090003" w:tentative="1">
      <w:start w:val="1"/>
      <w:numFmt w:val="lowerLetter"/>
      <w:lvlText w:val="%2."/>
      <w:lvlJc w:val="left"/>
      <w:pPr>
        <w:ind w:left="2291" w:hanging="360"/>
      </w:pPr>
    </w:lvl>
    <w:lvl w:ilvl="2" w:tplc="04090005" w:tentative="1">
      <w:start w:val="1"/>
      <w:numFmt w:val="lowerRoman"/>
      <w:lvlText w:val="%3."/>
      <w:lvlJc w:val="right"/>
      <w:pPr>
        <w:ind w:left="3011" w:hanging="180"/>
      </w:pPr>
    </w:lvl>
    <w:lvl w:ilvl="3" w:tplc="04090001" w:tentative="1">
      <w:start w:val="1"/>
      <w:numFmt w:val="decimal"/>
      <w:lvlText w:val="%4."/>
      <w:lvlJc w:val="left"/>
      <w:pPr>
        <w:ind w:left="3731" w:hanging="360"/>
      </w:pPr>
    </w:lvl>
    <w:lvl w:ilvl="4" w:tplc="04090003" w:tentative="1">
      <w:start w:val="1"/>
      <w:numFmt w:val="lowerLetter"/>
      <w:lvlText w:val="%5."/>
      <w:lvlJc w:val="left"/>
      <w:pPr>
        <w:ind w:left="4451" w:hanging="360"/>
      </w:pPr>
    </w:lvl>
    <w:lvl w:ilvl="5" w:tplc="04090005" w:tentative="1">
      <w:start w:val="1"/>
      <w:numFmt w:val="lowerRoman"/>
      <w:lvlText w:val="%6."/>
      <w:lvlJc w:val="right"/>
      <w:pPr>
        <w:ind w:left="5171" w:hanging="180"/>
      </w:pPr>
    </w:lvl>
    <w:lvl w:ilvl="6" w:tplc="04090001" w:tentative="1">
      <w:start w:val="1"/>
      <w:numFmt w:val="decimal"/>
      <w:lvlText w:val="%7."/>
      <w:lvlJc w:val="left"/>
      <w:pPr>
        <w:ind w:left="5891" w:hanging="360"/>
      </w:pPr>
    </w:lvl>
    <w:lvl w:ilvl="7" w:tplc="04090003" w:tentative="1">
      <w:start w:val="1"/>
      <w:numFmt w:val="lowerLetter"/>
      <w:lvlText w:val="%8."/>
      <w:lvlJc w:val="left"/>
      <w:pPr>
        <w:ind w:left="6611" w:hanging="360"/>
      </w:pPr>
    </w:lvl>
    <w:lvl w:ilvl="8" w:tplc="04090005" w:tentative="1">
      <w:start w:val="1"/>
      <w:numFmt w:val="lowerRoman"/>
      <w:lvlText w:val="%9."/>
      <w:lvlJc w:val="right"/>
      <w:pPr>
        <w:ind w:left="7331" w:hanging="180"/>
      </w:pPr>
    </w:lvl>
  </w:abstractNum>
  <w:abstractNum w:abstractNumId="9" w15:restartNumberingAfterBreak="0">
    <w:nsid w:val="07806E19"/>
    <w:multiLevelType w:val="hybridMultilevel"/>
    <w:tmpl w:val="F1ACE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081944"/>
    <w:multiLevelType w:val="singleLevel"/>
    <w:tmpl w:val="E94C8798"/>
    <w:name w:val="522222222222222"/>
    <w:lvl w:ilvl="0">
      <w:start w:val="1"/>
      <w:numFmt w:val="decimal"/>
      <w:lvlText w:val="%1."/>
      <w:lvlJc w:val="left"/>
      <w:pPr>
        <w:tabs>
          <w:tab w:val="num" w:pos="360"/>
        </w:tabs>
        <w:ind w:left="360" w:hanging="360"/>
      </w:pPr>
      <w:rPr>
        <w:rFonts w:ascii=".VnTime" w:hAnsi=".VnTime" w:cs="Times New Roman" w:hint="default"/>
      </w:rPr>
    </w:lvl>
  </w:abstractNum>
  <w:abstractNum w:abstractNumId="11" w15:restartNumberingAfterBreak="0">
    <w:nsid w:val="0ACA06E7"/>
    <w:multiLevelType w:val="hybridMultilevel"/>
    <w:tmpl w:val="7CE4B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6C766E"/>
    <w:multiLevelType w:val="hybridMultilevel"/>
    <w:tmpl w:val="0980DD98"/>
    <w:lvl w:ilvl="0" w:tplc="609A7564">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3" w15:restartNumberingAfterBreak="0">
    <w:nsid w:val="0EA87648"/>
    <w:multiLevelType w:val="hybridMultilevel"/>
    <w:tmpl w:val="44A4CBC2"/>
    <w:name w:val="5222222"/>
    <w:lvl w:ilvl="0" w:tplc="1E8C47A6">
      <w:numFmt w:val="bullet"/>
      <w:lvlText w:val="-"/>
      <w:lvlJc w:val="left"/>
      <w:pPr>
        <w:ind w:left="1211" w:hanging="360"/>
      </w:pPr>
      <w:rPr>
        <w:rFonts w:ascii="Tahoma" w:eastAsia="MS Mincho" w:hAnsi="Tahoma" w:cs="Tahoma" w:hint="default"/>
      </w:rPr>
    </w:lvl>
    <w:lvl w:ilvl="1" w:tplc="3B5E0CAA">
      <w:start w:val="1"/>
      <w:numFmt w:val="bullet"/>
      <w:lvlText w:val="o"/>
      <w:lvlJc w:val="left"/>
      <w:pPr>
        <w:ind w:left="1931" w:hanging="360"/>
      </w:pPr>
      <w:rPr>
        <w:rFonts w:ascii="Courier New" w:hAnsi="Courier New" w:cs="Courier New" w:hint="default"/>
      </w:rPr>
    </w:lvl>
    <w:lvl w:ilvl="2" w:tplc="54606A68" w:tentative="1">
      <w:start w:val="1"/>
      <w:numFmt w:val="bullet"/>
      <w:lvlText w:val=""/>
      <w:lvlJc w:val="left"/>
      <w:pPr>
        <w:ind w:left="2651" w:hanging="360"/>
      </w:pPr>
      <w:rPr>
        <w:rFonts w:ascii="Wingdings" w:hAnsi="Wingdings" w:hint="default"/>
      </w:rPr>
    </w:lvl>
    <w:lvl w:ilvl="3" w:tplc="956A8952" w:tentative="1">
      <w:start w:val="1"/>
      <w:numFmt w:val="bullet"/>
      <w:lvlText w:val=""/>
      <w:lvlJc w:val="left"/>
      <w:pPr>
        <w:ind w:left="3371" w:hanging="360"/>
      </w:pPr>
      <w:rPr>
        <w:rFonts w:ascii="Symbol" w:hAnsi="Symbol" w:hint="default"/>
      </w:rPr>
    </w:lvl>
    <w:lvl w:ilvl="4" w:tplc="99C6E9F4" w:tentative="1">
      <w:start w:val="1"/>
      <w:numFmt w:val="bullet"/>
      <w:lvlText w:val="o"/>
      <w:lvlJc w:val="left"/>
      <w:pPr>
        <w:ind w:left="4091" w:hanging="360"/>
      </w:pPr>
      <w:rPr>
        <w:rFonts w:ascii="Courier New" w:hAnsi="Courier New" w:cs="Courier New" w:hint="default"/>
      </w:rPr>
    </w:lvl>
    <w:lvl w:ilvl="5" w:tplc="D26AEBB2" w:tentative="1">
      <w:start w:val="1"/>
      <w:numFmt w:val="bullet"/>
      <w:lvlText w:val=""/>
      <w:lvlJc w:val="left"/>
      <w:pPr>
        <w:ind w:left="4811" w:hanging="360"/>
      </w:pPr>
      <w:rPr>
        <w:rFonts w:ascii="Wingdings" w:hAnsi="Wingdings" w:hint="default"/>
      </w:rPr>
    </w:lvl>
    <w:lvl w:ilvl="6" w:tplc="B4BE852A" w:tentative="1">
      <w:start w:val="1"/>
      <w:numFmt w:val="bullet"/>
      <w:lvlText w:val=""/>
      <w:lvlJc w:val="left"/>
      <w:pPr>
        <w:ind w:left="5531" w:hanging="360"/>
      </w:pPr>
      <w:rPr>
        <w:rFonts w:ascii="Symbol" w:hAnsi="Symbol" w:hint="default"/>
      </w:rPr>
    </w:lvl>
    <w:lvl w:ilvl="7" w:tplc="081087D6" w:tentative="1">
      <w:start w:val="1"/>
      <w:numFmt w:val="bullet"/>
      <w:lvlText w:val="o"/>
      <w:lvlJc w:val="left"/>
      <w:pPr>
        <w:ind w:left="6251" w:hanging="360"/>
      </w:pPr>
      <w:rPr>
        <w:rFonts w:ascii="Courier New" w:hAnsi="Courier New" w:cs="Courier New" w:hint="default"/>
      </w:rPr>
    </w:lvl>
    <w:lvl w:ilvl="8" w:tplc="854E731E" w:tentative="1">
      <w:start w:val="1"/>
      <w:numFmt w:val="bullet"/>
      <w:lvlText w:val=""/>
      <w:lvlJc w:val="left"/>
      <w:pPr>
        <w:ind w:left="6971" w:hanging="360"/>
      </w:pPr>
      <w:rPr>
        <w:rFonts w:ascii="Wingdings" w:hAnsi="Wingdings" w:hint="default"/>
      </w:rPr>
    </w:lvl>
  </w:abstractNum>
  <w:abstractNum w:abstractNumId="14" w15:restartNumberingAfterBreak="0">
    <w:nsid w:val="0F96139C"/>
    <w:multiLevelType w:val="hybridMultilevel"/>
    <w:tmpl w:val="61A2EF7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100F4CFD"/>
    <w:multiLevelType w:val="hybridMultilevel"/>
    <w:tmpl w:val="9E9EB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05F3807"/>
    <w:multiLevelType w:val="hybridMultilevel"/>
    <w:tmpl w:val="93C8EEDC"/>
    <w:lvl w:ilvl="0" w:tplc="655CEE68">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7" w15:restartNumberingAfterBreak="0">
    <w:nsid w:val="129348B8"/>
    <w:multiLevelType w:val="hybridMultilevel"/>
    <w:tmpl w:val="13E81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2A034D2"/>
    <w:multiLevelType w:val="hybridMultilevel"/>
    <w:tmpl w:val="447004C4"/>
    <w:name w:val="InternalNumbers"/>
    <w:lvl w:ilvl="0" w:tplc="0B82E70A">
      <w:numFmt w:val="bullet"/>
      <w:lvlText w:val=""/>
      <w:lvlJc w:val="left"/>
      <w:pPr>
        <w:tabs>
          <w:tab w:val="num" w:pos="1571"/>
        </w:tabs>
        <w:ind w:left="1571" w:hanging="360"/>
      </w:pPr>
      <w:rPr>
        <w:rFonts w:ascii="Symbol" w:eastAsia="Times New Roman" w:hAnsi="Symbol" w:cs="Times New Roman" w:hint="default"/>
      </w:rPr>
    </w:lvl>
    <w:lvl w:ilvl="1" w:tplc="2EF00B14">
      <w:start w:val="1"/>
      <w:numFmt w:val="bullet"/>
      <w:lvlText w:val="o"/>
      <w:lvlJc w:val="left"/>
      <w:pPr>
        <w:tabs>
          <w:tab w:val="num" w:pos="949"/>
        </w:tabs>
        <w:ind w:left="949" w:hanging="360"/>
      </w:pPr>
      <w:rPr>
        <w:rFonts w:ascii="Courier New" w:hAnsi="Courier New" w:cs="Courier New" w:hint="default"/>
      </w:rPr>
    </w:lvl>
    <w:lvl w:ilvl="2" w:tplc="8312E710" w:tentative="1">
      <w:start w:val="1"/>
      <w:numFmt w:val="bullet"/>
      <w:lvlText w:val=""/>
      <w:lvlJc w:val="left"/>
      <w:pPr>
        <w:tabs>
          <w:tab w:val="num" w:pos="1669"/>
        </w:tabs>
        <w:ind w:left="1669" w:hanging="360"/>
      </w:pPr>
      <w:rPr>
        <w:rFonts w:ascii="Wingdings" w:hAnsi="Wingdings" w:hint="default"/>
      </w:rPr>
    </w:lvl>
    <w:lvl w:ilvl="3" w:tplc="E59C3B5A" w:tentative="1">
      <w:start w:val="1"/>
      <w:numFmt w:val="bullet"/>
      <w:lvlText w:val=""/>
      <w:lvlJc w:val="left"/>
      <w:pPr>
        <w:tabs>
          <w:tab w:val="num" w:pos="2389"/>
        </w:tabs>
        <w:ind w:left="2389" w:hanging="360"/>
      </w:pPr>
      <w:rPr>
        <w:rFonts w:ascii="Symbol" w:hAnsi="Symbol" w:hint="default"/>
      </w:rPr>
    </w:lvl>
    <w:lvl w:ilvl="4" w:tplc="4FB8B20E" w:tentative="1">
      <w:start w:val="1"/>
      <w:numFmt w:val="bullet"/>
      <w:lvlText w:val="o"/>
      <w:lvlJc w:val="left"/>
      <w:pPr>
        <w:tabs>
          <w:tab w:val="num" w:pos="3109"/>
        </w:tabs>
        <w:ind w:left="3109" w:hanging="360"/>
      </w:pPr>
      <w:rPr>
        <w:rFonts w:ascii="Courier New" w:hAnsi="Courier New" w:cs="Courier New" w:hint="default"/>
      </w:rPr>
    </w:lvl>
    <w:lvl w:ilvl="5" w:tplc="4588BDBE" w:tentative="1">
      <w:start w:val="1"/>
      <w:numFmt w:val="bullet"/>
      <w:lvlText w:val=""/>
      <w:lvlJc w:val="left"/>
      <w:pPr>
        <w:tabs>
          <w:tab w:val="num" w:pos="3829"/>
        </w:tabs>
        <w:ind w:left="3829" w:hanging="360"/>
      </w:pPr>
      <w:rPr>
        <w:rFonts w:ascii="Wingdings" w:hAnsi="Wingdings" w:hint="default"/>
      </w:rPr>
    </w:lvl>
    <w:lvl w:ilvl="6" w:tplc="C80ABAF0" w:tentative="1">
      <w:start w:val="1"/>
      <w:numFmt w:val="bullet"/>
      <w:lvlText w:val=""/>
      <w:lvlJc w:val="left"/>
      <w:pPr>
        <w:tabs>
          <w:tab w:val="num" w:pos="4549"/>
        </w:tabs>
        <w:ind w:left="4549" w:hanging="360"/>
      </w:pPr>
      <w:rPr>
        <w:rFonts w:ascii="Symbol" w:hAnsi="Symbol" w:hint="default"/>
      </w:rPr>
    </w:lvl>
    <w:lvl w:ilvl="7" w:tplc="163A17A6" w:tentative="1">
      <w:start w:val="1"/>
      <w:numFmt w:val="bullet"/>
      <w:lvlText w:val="o"/>
      <w:lvlJc w:val="left"/>
      <w:pPr>
        <w:tabs>
          <w:tab w:val="num" w:pos="5269"/>
        </w:tabs>
        <w:ind w:left="5269" w:hanging="360"/>
      </w:pPr>
      <w:rPr>
        <w:rFonts w:ascii="Courier New" w:hAnsi="Courier New" w:cs="Courier New" w:hint="default"/>
      </w:rPr>
    </w:lvl>
    <w:lvl w:ilvl="8" w:tplc="B2B8DB7E" w:tentative="1">
      <w:start w:val="1"/>
      <w:numFmt w:val="bullet"/>
      <w:lvlText w:val=""/>
      <w:lvlJc w:val="left"/>
      <w:pPr>
        <w:tabs>
          <w:tab w:val="num" w:pos="5989"/>
        </w:tabs>
        <w:ind w:left="5989" w:hanging="360"/>
      </w:pPr>
      <w:rPr>
        <w:rFonts w:ascii="Wingdings" w:hAnsi="Wingdings" w:hint="default"/>
      </w:rPr>
    </w:lvl>
  </w:abstractNum>
  <w:abstractNum w:abstractNumId="19" w15:restartNumberingAfterBreak="0">
    <w:nsid w:val="14F06DD3"/>
    <w:multiLevelType w:val="hybridMultilevel"/>
    <w:tmpl w:val="BE8A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17598F"/>
    <w:multiLevelType w:val="hybridMultilevel"/>
    <w:tmpl w:val="C9B4A84E"/>
    <w:name w:val="InternalTabBull222222222"/>
    <w:lvl w:ilvl="0" w:tplc="592EC4B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40522A"/>
    <w:multiLevelType w:val="hybridMultilevel"/>
    <w:tmpl w:val="74B60B16"/>
    <w:name w:val="52222222222222222222"/>
    <w:lvl w:ilvl="0" w:tplc="BD4A6854">
      <w:start w:val="1"/>
      <w:numFmt w:val="decimal"/>
      <w:lvlText w:val="%1."/>
      <w:lvlJc w:val="left"/>
      <w:pPr>
        <w:tabs>
          <w:tab w:val="num" w:pos="720"/>
        </w:tabs>
        <w:ind w:left="720" w:hanging="360"/>
      </w:pPr>
      <w:rPr>
        <w:rFonts w:ascii="Tahoma" w:hAnsi="Tahoma" w:cs="Tahoma" w:hint="default"/>
        <w:sz w:val="20"/>
        <w:szCs w:val="20"/>
      </w:rPr>
    </w:lvl>
    <w:lvl w:ilvl="1" w:tplc="B81CB506" w:tentative="1">
      <w:start w:val="1"/>
      <w:numFmt w:val="lowerLetter"/>
      <w:lvlText w:val="%2."/>
      <w:lvlJc w:val="left"/>
      <w:pPr>
        <w:tabs>
          <w:tab w:val="num" w:pos="1440"/>
        </w:tabs>
        <w:ind w:left="1440" w:hanging="360"/>
      </w:pPr>
    </w:lvl>
    <w:lvl w:ilvl="2" w:tplc="4038396E" w:tentative="1">
      <w:start w:val="1"/>
      <w:numFmt w:val="lowerRoman"/>
      <w:lvlText w:val="%3."/>
      <w:lvlJc w:val="right"/>
      <w:pPr>
        <w:tabs>
          <w:tab w:val="num" w:pos="2160"/>
        </w:tabs>
        <w:ind w:left="2160" w:hanging="180"/>
      </w:pPr>
    </w:lvl>
    <w:lvl w:ilvl="3" w:tplc="9E665F48" w:tentative="1">
      <w:start w:val="1"/>
      <w:numFmt w:val="decimal"/>
      <w:lvlText w:val="%4."/>
      <w:lvlJc w:val="left"/>
      <w:pPr>
        <w:tabs>
          <w:tab w:val="num" w:pos="2880"/>
        </w:tabs>
        <w:ind w:left="2880" w:hanging="360"/>
      </w:pPr>
    </w:lvl>
    <w:lvl w:ilvl="4" w:tplc="B468993E" w:tentative="1">
      <w:start w:val="1"/>
      <w:numFmt w:val="lowerLetter"/>
      <w:lvlText w:val="%5."/>
      <w:lvlJc w:val="left"/>
      <w:pPr>
        <w:tabs>
          <w:tab w:val="num" w:pos="3600"/>
        </w:tabs>
        <w:ind w:left="3600" w:hanging="360"/>
      </w:pPr>
    </w:lvl>
    <w:lvl w:ilvl="5" w:tplc="4FA275C4" w:tentative="1">
      <w:start w:val="1"/>
      <w:numFmt w:val="lowerRoman"/>
      <w:lvlText w:val="%6."/>
      <w:lvlJc w:val="right"/>
      <w:pPr>
        <w:tabs>
          <w:tab w:val="num" w:pos="4320"/>
        </w:tabs>
        <w:ind w:left="4320" w:hanging="180"/>
      </w:pPr>
    </w:lvl>
    <w:lvl w:ilvl="6" w:tplc="651AF0AE" w:tentative="1">
      <w:start w:val="1"/>
      <w:numFmt w:val="decimal"/>
      <w:lvlText w:val="%7."/>
      <w:lvlJc w:val="left"/>
      <w:pPr>
        <w:tabs>
          <w:tab w:val="num" w:pos="5040"/>
        </w:tabs>
        <w:ind w:left="5040" w:hanging="360"/>
      </w:pPr>
    </w:lvl>
    <w:lvl w:ilvl="7" w:tplc="F8BE5856" w:tentative="1">
      <w:start w:val="1"/>
      <w:numFmt w:val="lowerLetter"/>
      <w:lvlText w:val="%8."/>
      <w:lvlJc w:val="left"/>
      <w:pPr>
        <w:tabs>
          <w:tab w:val="num" w:pos="5760"/>
        </w:tabs>
        <w:ind w:left="5760" w:hanging="360"/>
      </w:pPr>
    </w:lvl>
    <w:lvl w:ilvl="8" w:tplc="42344308" w:tentative="1">
      <w:start w:val="1"/>
      <w:numFmt w:val="lowerRoman"/>
      <w:lvlText w:val="%9."/>
      <w:lvlJc w:val="right"/>
      <w:pPr>
        <w:tabs>
          <w:tab w:val="num" w:pos="6480"/>
        </w:tabs>
        <w:ind w:left="6480" w:hanging="180"/>
      </w:pPr>
    </w:lvl>
  </w:abstractNum>
  <w:abstractNum w:abstractNumId="22" w15:restartNumberingAfterBreak="0">
    <w:nsid w:val="18A80C9A"/>
    <w:multiLevelType w:val="multilevel"/>
    <w:tmpl w:val="3286B0C4"/>
    <w:lvl w:ilvl="0">
      <w:start w:val="4"/>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464" w:hanging="2520"/>
      </w:pPr>
      <w:rPr>
        <w:rFonts w:hint="default"/>
      </w:rPr>
    </w:lvl>
  </w:abstractNum>
  <w:abstractNum w:abstractNumId="23" w15:restartNumberingAfterBreak="0">
    <w:nsid w:val="199770EA"/>
    <w:multiLevelType w:val="singleLevel"/>
    <w:tmpl w:val="A2B453D0"/>
    <w:name w:val="InternalTabBull2222222"/>
    <w:lvl w:ilvl="0">
      <w:start w:val="1"/>
      <w:numFmt w:val="decimal"/>
      <w:lvlText w:val="%1."/>
      <w:lvlJc w:val="left"/>
      <w:pPr>
        <w:tabs>
          <w:tab w:val="num" w:pos="360"/>
        </w:tabs>
        <w:ind w:left="216" w:hanging="216"/>
      </w:pPr>
    </w:lvl>
  </w:abstractNum>
  <w:abstractNum w:abstractNumId="24" w15:restartNumberingAfterBreak="0">
    <w:nsid w:val="19A61B0C"/>
    <w:multiLevelType w:val="multilevel"/>
    <w:tmpl w:val="BF4662EE"/>
    <w:name w:val="InternalTabBull22222222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5" w15:restartNumberingAfterBreak="0">
    <w:nsid w:val="1A590AA7"/>
    <w:multiLevelType w:val="multilevel"/>
    <w:tmpl w:val="BF4662EE"/>
    <w:name w:val="InternalNumbers28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6" w15:restartNumberingAfterBreak="0">
    <w:nsid w:val="1AC417EB"/>
    <w:multiLevelType w:val="multilevel"/>
    <w:tmpl w:val="EA86B592"/>
    <w:lvl w:ilvl="0">
      <w:start w:val="1"/>
      <w:numFmt w:val="decimal"/>
      <w:pStyle w:val="Heading1"/>
      <w:lvlText w:val="%1."/>
      <w:lvlJc w:val="left"/>
      <w:pPr>
        <w:tabs>
          <w:tab w:val="num" w:pos="720"/>
        </w:tabs>
        <w:ind w:left="720" w:hanging="720"/>
      </w:pPr>
      <w:rPr>
        <w:rFonts w:hint="default"/>
        <w:color w:val="auto"/>
      </w:rPr>
    </w:lvl>
    <w:lvl w:ilvl="1">
      <w:start w:val="1"/>
      <w:numFmt w:val="decimal"/>
      <w:lvlText w:val="%1.%2"/>
      <w:lvlJc w:val="left"/>
      <w:pPr>
        <w:tabs>
          <w:tab w:val="num" w:pos="720"/>
        </w:tabs>
        <w:ind w:left="720" w:hanging="720"/>
      </w:pPr>
      <w:rPr>
        <w:rFonts w:hint="default"/>
        <w:color w:val="auto"/>
      </w:rPr>
    </w:lvl>
    <w:lvl w:ilvl="2">
      <w:start w:val="1"/>
      <w:numFmt w:val="decimal"/>
      <w:lvlText w:val="%1.%2.%3."/>
      <w:lvlJc w:val="left"/>
      <w:pPr>
        <w:tabs>
          <w:tab w:val="num" w:pos="2847"/>
        </w:tabs>
        <w:ind w:left="2847" w:hanging="720"/>
      </w:pPr>
      <w:rPr>
        <w:rFonts w:hint="default"/>
        <w:color w:val="auto"/>
      </w:rPr>
    </w:lvl>
    <w:lvl w:ilvl="3">
      <w:start w:val="1"/>
      <w:numFmt w:val="decimal"/>
      <w:lvlText w:val="%1.%2.%3.%4."/>
      <w:lvlJc w:val="left"/>
      <w:pPr>
        <w:tabs>
          <w:tab w:val="num" w:pos="2160"/>
        </w:tabs>
        <w:ind w:left="1728" w:hanging="648"/>
      </w:pPr>
      <w:rPr>
        <w:rFonts w:hint="default"/>
        <w:sz w:val="22"/>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1AF30971"/>
    <w:multiLevelType w:val="hybridMultilevel"/>
    <w:tmpl w:val="F95A77D2"/>
    <w:lvl w:ilvl="0" w:tplc="F01623FC">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28" w15:restartNumberingAfterBreak="0">
    <w:nsid w:val="1C5D4921"/>
    <w:multiLevelType w:val="hybridMultilevel"/>
    <w:tmpl w:val="85F8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DC645D"/>
    <w:multiLevelType w:val="multilevel"/>
    <w:tmpl w:val="BF4662EE"/>
    <w:name w:val="InternalNumbers534222222222222107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0" w15:restartNumberingAfterBreak="0">
    <w:nsid w:val="1D655E27"/>
    <w:multiLevelType w:val="hybridMultilevel"/>
    <w:tmpl w:val="07E2E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3930E4"/>
    <w:multiLevelType w:val="hybridMultilevel"/>
    <w:tmpl w:val="9A4605CE"/>
    <w:name w:val="InternalTabBull222222222222"/>
    <w:lvl w:ilvl="0" w:tplc="BEDA3BB4">
      <w:start w:val="1"/>
      <w:numFmt w:val="bullet"/>
      <w:lvlText w:val=""/>
      <w:lvlJc w:val="left"/>
      <w:pPr>
        <w:ind w:left="765" w:hanging="360"/>
      </w:pPr>
      <w:rPr>
        <w:rFonts w:ascii="Symbol" w:hAnsi="Symbol" w:hint="default"/>
      </w:rPr>
    </w:lvl>
    <w:lvl w:ilvl="1" w:tplc="BD0A99FA" w:tentative="1">
      <w:start w:val="1"/>
      <w:numFmt w:val="bullet"/>
      <w:lvlText w:val="o"/>
      <w:lvlJc w:val="left"/>
      <w:pPr>
        <w:ind w:left="1485" w:hanging="360"/>
      </w:pPr>
      <w:rPr>
        <w:rFonts w:ascii="Courier New" w:hAnsi="Courier New" w:cs="Courier New" w:hint="default"/>
      </w:rPr>
    </w:lvl>
    <w:lvl w:ilvl="2" w:tplc="7C7C3CA2" w:tentative="1">
      <w:start w:val="1"/>
      <w:numFmt w:val="bullet"/>
      <w:lvlText w:val=""/>
      <w:lvlJc w:val="left"/>
      <w:pPr>
        <w:ind w:left="2205" w:hanging="360"/>
      </w:pPr>
      <w:rPr>
        <w:rFonts w:ascii="Wingdings" w:hAnsi="Wingdings" w:hint="default"/>
      </w:rPr>
    </w:lvl>
    <w:lvl w:ilvl="3" w:tplc="A0B6E5D2" w:tentative="1">
      <w:start w:val="1"/>
      <w:numFmt w:val="bullet"/>
      <w:lvlText w:val=""/>
      <w:lvlJc w:val="left"/>
      <w:pPr>
        <w:ind w:left="2925" w:hanging="360"/>
      </w:pPr>
      <w:rPr>
        <w:rFonts w:ascii="Symbol" w:hAnsi="Symbol" w:hint="default"/>
      </w:rPr>
    </w:lvl>
    <w:lvl w:ilvl="4" w:tplc="50AC699C" w:tentative="1">
      <w:start w:val="1"/>
      <w:numFmt w:val="bullet"/>
      <w:lvlText w:val="o"/>
      <w:lvlJc w:val="left"/>
      <w:pPr>
        <w:ind w:left="3645" w:hanging="360"/>
      </w:pPr>
      <w:rPr>
        <w:rFonts w:ascii="Courier New" w:hAnsi="Courier New" w:cs="Courier New" w:hint="default"/>
      </w:rPr>
    </w:lvl>
    <w:lvl w:ilvl="5" w:tplc="05AA82BA" w:tentative="1">
      <w:start w:val="1"/>
      <w:numFmt w:val="bullet"/>
      <w:lvlText w:val=""/>
      <w:lvlJc w:val="left"/>
      <w:pPr>
        <w:ind w:left="4365" w:hanging="360"/>
      </w:pPr>
      <w:rPr>
        <w:rFonts w:ascii="Wingdings" w:hAnsi="Wingdings" w:hint="default"/>
      </w:rPr>
    </w:lvl>
    <w:lvl w:ilvl="6" w:tplc="AE30FB6A" w:tentative="1">
      <w:start w:val="1"/>
      <w:numFmt w:val="bullet"/>
      <w:lvlText w:val=""/>
      <w:lvlJc w:val="left"/>
      <w:pPr>
        <w:ind w:left="5085" w:hanging="360"/>
      </w:pPr>
      <w:rPr>
        <w:rFonts w:ascii="Symbol" w:hAnsi="Symbol" w:hint="default"/>
      </w:rPr>
    </w:lvl>
    <w:lvl w:ilvl="7" w:tplc="B10E0062" w:tentative="1">
      <w:start w:val="1"/>
      <w:numFmt w:val="bullet"/>
      <w:lvlText w:val="o"/>
      <w:lvlJc w:val="left"/>
      <w:pPr>
        <w:ind w:left="5805" w:hanging="360"/>
      </w:pPr>
      <w:rPr>
        <w:rFonts w:ascii="Courier New" w:hAnsi="Courier New" w:cs="Courier New" w:hint="default"/>
      </w:rPr>
    </w:lvl>
    <w:lvl w:ilvl="8" w:tplc="0096CCD4" w:tentative="1">
      <w:start w:val="1"/>
      <w:numFmt w:val="bullet"/>
      <w:lvlText w:val=""/>
      <w:lvlJc w:val="left"/>
      <w:pPr>
        <w:ind w:left="6525" w:hanging="360"/>
      </w:pPr>
      <w:rPr>
        <w:rFonts w:ascii="Wingdings" w:hAnsi="Wingdings" w:hint="default"/>
      </w:rPr>
    </w:lvl>
  </w:abstractNum>
  <w:abstractNum w:abstractNumId="32" w15:restartNumberingAfterBreak="0">
    <w:nsid w:val="1FD1565A"/>
    <w:multiLevelType w:val="hybridMultilevel"/>
    <w:tmpl w:val="25E63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0AF1B5F"/>
    <w:multiLevelType w:val="hybridMultilevel"/>
    <w:tmpl w:val="4726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0E226AC"/>
    <w:multiLevelType w:val="hybridMultilevel"/>
    <w:tmpl w:val="E15AD6D8"/>
    <w:name w:val="522222222222222222222"/>
    <w:lvl w:ilvl="0" w:tplc="8A7EA06C">
      <w:start w:val="1"/>
      <w:numFmt w:val="decimal"/>
      <w:lvlText w:val="%1."/>
      <w:lvlJc w:val="left"/>
      <w:pPr>
        <w:tabs>
          <w:tab w:val="num" w:pos="720"/>
        </w:tabs>
        <w:ind w:left="720" w:hanging="360"/>
      </w:pPr>
      <w:rPr>
        <w:rFonts w:ascii="Tahoma" w:hAnsi="Tahoma" w:cs="Tahoma" w:hint="default"/>
        <w:sz w:val="20"/>
        <w:szCs w:val="20"/>
      </w:rPr>
    </w:lvl>
    <w:lvl w:ilvl="1" w:tplc="D78EE362" w:tentative="1">
      <w:start w:val="1"/>
      <w:numFmt w:val="lowerLetter"/>
      <w:lvlText w:val="%2."/>
      <w:lvlJc w:val="left"/>
      <w:pPr>
        <w:tabs>
          <w:tab w:val="num" w:pos="1440"/>
        </w:tabs>
        <w:ind w:left="1440" w:hanging="360"/>
      </w:pPr>
    </w:lvl>
    <w:lvl w:ilvl="2" w:tplc="C106AB92" w:tentative="1">
      <w:start w:val="1"/>
      <w:numFmt w:val="lowerRoman"/>
      <w:lvlText w:val="%3."/>
      <w:lvlJc w:val="right"/>
      <w:pPr>
        <w:tabs>
          <w:tab w:val="num" w:pos="2160"/>
        </w:tabs>
        <w:ind w:left="2160" w:hanging="180"/>
      </w:pPr>
    </w:lvl>
    <w:lvl w:ilvl="3" w:tplc="85A22D02" w:tentative="1">
      <w:start w:val="1"/>
      <w:numFmt w:val="decimal"/>
      <w:lvlText w:val="%4."/>
      <w:lvlJc w:val="left"/>
      <w:pPr>
        <w:tabs>
          <w:tab w:val="num" w:pos="2880"/>
        </w:tabs>
        <w:ind w:left="2880" w:hanging="360"/>
      </w:pPr>
    </w:lvl>
    <w:lvl w:ilvl="4" w:tplc="3000BBE8" w:tentative="1">
      <w:start w:val="1"/>
      <w:numFmt w:val="lowerLetter"/>
      <w:lvlText w:val="%5."/>
      <w:lvlJc w:val="left"/>
      <w:pPr>
        <w:tabs>
          <w:tab w:val="num" w:pos="3600"/>
        </w:tabs>
        <w:ind w:left="3600" w:hanging="360"/>
      </w:pPr>
    </w:lvl>
    <w:lvl w:ilvl="5" w:tplc="65F27C2A" w:tentative="1">
      <w:start w:val="1"/>
      <w:numFmt w:val="lowerRoman"/>
      <w:lvlText w:val="%6."/>
      <w:lvlJc w:val="right"/>
      <w:pPr>
        <w:tabs>
          <w:tab w:val="num" w:pos="4320"/>
        </w:tabs>
        <w:ind w:left="4320" w:hanging="180"/>
      </w:pPr>
    </w:lvl>
    <w:lvl w:ilvl="6" w:tplc="BEB0DC76" w:tentative="1">
      <w:start w:val="1"/>
      <w:numFmt w:val="decimal"/>
      <w:lvlText w:val="%7."/>
      <w:lvlJc w:val="left"/>
      <w:pPr>
        <w:tabs>
          <w:tab w:val="num" w:pos="5040"/>
        </w:tabs>
        <w:ind w:left="5040" w:hanging="360"/>
      </w:pPr>
    </w:lvl>
    <w:lvl w:ilvl="7" w:tplc="25AEC5CE" w:tentative="1">
      <w:start w:val="1"/>
      <w:numFmt w:val="lowerLetter"/>
      <w:lvlText w:val="%8."/>
      <w:lvlJc w:val="left"/>
      <w:pPr>
        <w:tabs>
          <w:tab w:val="num" w:pos="5760"/>
        </w:tabs>
        <w:ind w:left="5760" w:hanging="360"/>
      </w:pPr>
    </w:lvl>
    <w:lvl w:ilvl="8" w:tplc="F39E97EA" w:tentative="1">
      <w:start w:val="1"/>
      <w:numFmt w:val="lowerRoman"/>
      <w:lvlText w:val="%9."/>
      <w:lvlJc w:val="right"/>
      <w:pPr>
        <w:tabs>
          <w:tab w:val="num" w:pos="6480"/>
        </w:tabs>
        <w:ind w:left="6480" w:hanging="180"/>
      </w:pPr>
    </w:lvl>
  </w:abstractNum>
  <w:abstractNum w:abstractNumId="35" w15:restartNumberingAfterBreak="0">
    <w:nsid w:val="21672F1B"/>
    <w:multiLevelType w:val="hybridMultilevel"/>
    <w:tmpl w:val="F8AED22A"/>
    <w:lvl w:ilvl="0" w:tplc="68026B6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23D606CF"/>
    <w:multiLevelType w:val="hybridMultilevel"/>
    <w:tmpl w:val="9E0C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DF63FE"/>
    <w:multiLevelType w:val="singleLevel"/>
    <w:tmpl w:val="A2B453D0"/>
    <w:name w:val="InternalNumbers5342222222222221072"/>
    <w:lvl w:ilvl="0">
      <w:start w:val="1"/>
      <w:numFmt w:val="decimal"/>
      <w:lvlText w:val="%1."/>
      <w:lvlJc w:val="left"/>
      <w:pPr>
        <w:tabs>
          <w:tab w:val="num" w:pos="360"/>
        </w:tabs>
        <w:ind w:left="216" w:hanging="216"/>
      </w:pPr>
    </w:lvl>
  </w:abstractNum>
  <w:abstractNum w:abstractNumId="38" w15:restartNumberingAfterBreak="0">
    <w:nsid w:val="24366DF2"/>
    <w:multiLevelType w:val="hybridMultilevel"/>
    <w:tmpl w:val="D72EB954"/>
    <w:lvl w:ilvl="0" w:tplc="35846BEC">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39" w15:restartNumberingAfterBreak="0">
    <w:nsid w:val="245B763C"/>
    <w:multiLevelType w:val="hybridMultilevel"/>
    <w:tmpl w:val="577A5150"/>
    <w:name w:val="52"/>
    <w:lvl w:ilvl="0" w:tplc="E294000A">
      <w:start w:val="1"/>
      <w:numFmt w:val="decimal"/>
      <w:lvlText w:val="%1."/>
      <w:lvlJc w:val="left"/>
      <w:pPr>
        <w:tabs>
          <w:tab w:val="num" w:pos="720"/>
        </w:tabs>
        <w:ind w:left="720" w:hanging="360"/>
      </w:pPr>
    </w:lvl>
    <w:lvl w:ilvl="1" w:tplc="F4D2BE8E" w:tentative="1">
      <w:start w:val="1"/>
      <w:numFmt w:val="lowerLetter"/>
      <w:lvlText w:val="%2."/>
      <w:lvlJc w:val="left"/>
      <w:pPr>
        <w:tabs>
          <w:tab w:val="num" w:pos="1440"/>
        </w:tabs>
        <w:ind w:left="1440" w:hanging="360"/>
      </w:pPr>
    </w:lvl>
    <w:lvl w:ilvl="2" w:tplc="D1BCB95E" w:tentative="1">
      <w:start w:val="1"/>
      <w:numFmt w:val="lowerRoman"/>
      <w:lvlText w:val="%3."/>
      <w:lvlJc w:val="right"/>
      <w:pPr>
        <w:tabs>
          <w:tab w:val="num" w:pos="2160"/>
        </w:tabs>
        <w:ind w:left="2160" w:hanging="180"/>
      </w:pPr>
    </w:lvl>
    <w:lvl w:ilvl="3" w:tplc="E3E2F430" w:tentative="1">
      <w:start w:val="1"/>
      <w:numFmt w:val="decimal"/>
      <w:lvlText w:val="%4."/>
      <w:lvlJc w:val="left"/>
      <w:pPr>
        <w:tabs>
          <w:tab w:val="num" w:pos="2880"/>
        </w:tabs>
        <w:ind w:left="2880" w:hanging="360"/>
      </w:pPr>
    </w:lvl>
    <w:lvl w:ilvl="4" w:tplc="5CE07EF0" w:tentative="1">
      <w:start w:val="1"/>
      <w:numFmt w:val="lowerLetter"/>
      <w:lvlText w:val="%5."/>
      <w:lvlJc w:val="left"/>
      <w:pPr>
        <w:tabs>
          <w:tab w:val="num" w:pos="3600"/>
        </w:tabs>
        <w:ind w:left="3600" w:hanging="360"/>
      </w:pPr>
    </w:lvl>
    <w:lvl w:ilvl="5" w:tplc="1FA8DDD2" w:tentative="1">
      <w:start w:val="1"/>
      <w:numFmt w:val="lowerRoman"/>
      <w:lvlText w:val="%6."/>
      <w:lvlJc w:val="right"/>
      <w:pPr>
        <w:tabs>
          <w:tab w:val="num" w:pos="4320"/>
        </w:tabs>
        <w:ind w:left="4320" w:hanging="180"/>
      </w:pPr>
    </w:lvl>
    <w:lvl w:ilvl="6" w:tplc="6EE26C68" w:tentative="1">
      <w:start w:val="1"/>
      <w:numFmt w:val="decimal"/>
      <w:lvlText w:val="%7."/>
      <w:lvlJc w:val="left"/>
      <w:pPr>
        <w:tabs>
          <w:tab w:val="num" w:pos="5040"/>
        </w:tabs>
        <w:ind w:left="5040" w:hanging="360"/>
      </w:pPr>
    </w:lvl>
    <w:lvl w:ilvl="7" w:tplc="626E8A92" w:tentative="1">
      <w:start w:val="1"/>
      <w:numFmt w:val="lowerLetter"/>
      <w:lvlText w:val="%8."/>
      <w:lvlJc w:val="left"/>
      <w:pPr>
        <w:tabs>
          <w:tab w:val="num" w:pos="5760"/>
        </w:tabs>
        <w:ind w:left="5760" w:hanging="360"/>
      </w:pPr>
    </w:lvl>
    <w:lvl w:ilvl="8" w:tplc="63064B72" w:tentative="1">
      <w:start w:val="1"/>
      <w:numFmt w:val="lowerRoman"/>
      <w:lvlText w:val="%9."/>
      <w:lvlJc w:val="right"/>
      <w:pPr>
        <w:tabs>
          <w:tab w:val="num" w:pos="6480"/>
        </w:tabs>
        <w:ind w:left="6480" w:hanging="180"/>
      </w:pPr>
    </w:lvl>
  </w:abstractNum>
  <w:abstractNum w:abstractNumId="40" w15:restartNumberingAfterBreak="0">
    <w:nsid w:val="246F6DD7"/>
    <w:multiLevelType w:val="hybridMultilevel"/>
    <w:tmpl w:val="A0928718"/>
    <w:lvl w:ilvl="0" w:tplc="DE60BCD4">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41" w15:restartNumberingAfterBreak="0">
    <w:nsid w:val="254A4F5E"/>
    <w:multiLevelType w:val="singleLevel"/>
    <w:tmpl w:val="9B1ABC72"/>
    <w:name w:val="InternalNumbers552224"/>
    <w:lvl w:ilvl="0">
      <w:numFmt w:val="bullet"/>
      <w:pStyle w:val="Point"/>
      <w:lvlText w:val="-"/>
      <w:lvlJc w:val="left"/>
      <w:pPr>
        <w:tabs>
          <w:tab w:val="num" w:pos="795"/>
        </w:tabs>
        <w:ind w:left="795" w:hanging="360"/>
      </w:pPr>
      <w:rPr>
        <w:rFonts w:hint="default"/>
      </w:rPr>
    </w:lvl>
  </w:abstractNum>
  <w:abstractNum w:abstractNumId="42" w15:restartNumberingAfterBreak="0">
    <w:nsid w:val="25641897"/>
    <w:multiLevelType w:val="hybridMultilevel"/>
    <w:tmpl w:val="AA064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2054FF"/>
    <w:multiLevelType w:val="hybridMultilevel"/>
    <w:tmpl w:val="341A4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3C0DC8"/>
    <w:multiLevelType w:val="hybridMultilevel"/>
    <w:tmpl w:val="BF28E5C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5" w15:restartNumberingAfterBreak="0">
    <w:nsid w:val="26E557AF"/>
    <w:multiLevelType w:val="hybridMultilevel"/>
    <w:tmpl w:val="A89E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7FB7F08"/>
    <w:multiLevelType w:val="multilevel"/>
    <w:tmpl w:val="DCD218F2"/>
    <w:name w:val="InternalTabBull222222"/>
    <w:lvl w:ilvl="0">
      <w:start w:val="1"/>
      <w:numFmt w:val="decimal"/>
      <w:lvlRestart w:val="0"/>
      <w:lvlText w:val="%1."/>
      <w:lvlJc w:val="left"/>
      <w:pPr>
        <w:tabs>
          <w:tab w:val="num" w:pos="1800"/>
        </w:tabs>
        <w:ind w:left="1800" w:hanging="360"/>
      </w:pPr>
    </w:lvl>
    <w:lvl w:ilvl="1">
      <w:start w:val="1"/>
      <w:numFmt w:val="lowerLetter"/>
      <w:lvlText w:val="%2."/>
      <w:lvlJc w:val="left"/>
      <w:pPr>
        <w:tabs>
          <w:tab w:val="num" w:pos="2160"/>
        </w:tabs>
        <w:ind w:left="2160" w:hanging="360"/>
      </w:pPr>
    </w:lvl>
    <w:lvl w:ilvl="2">
      <w:start w:val="1"/>
      <w:numFmt w:val="lowerRoman"/>
      <w:lvlText w:val="%3)"/>
      <w:lvlJc w:val="left"/>
      <w:pPr>
        <w:tabs>
          <w:tab w:val="num" w:pos="2520"/>
        </w:tabs>
        <w:ind w:left="2520" w:hanging="360"/>
      </w:pPr>
    </w:lvl>
    <w:lvl w:ilvl="3">
      <w:start w:val="1"/>
      <w:numFmt w:val="none"/>
      <w:suff w:val="nothing"/>
      <w:lvlText w:val=""/>
      <w:lvlJc w:val="left"/>
      <w:pPr>
        <w:ind w:left="-360" w:firstLine="0"/>
      </w:pPr>
    </w:lvl>
    <w:lvl w:ilvl="4">
      <w:start w:val="1"/>
      <w:numFmt w:val="none"/>
      <w:suff w:val="nothing"/>
      <w:lvlText w:val=""/>
      <w:lvlJc w:val="left"/>
      <w:pPr>
        <w:ind w:left="1440" w:firstLine="0"/>
      </w:pPr>
    </w:lvl>
    <w:lvl w:ilvl="5">
      <w:start w:val="1"/>
      <w:numFmt w:val="lowerRoman"/>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lowerLetter"/>
      <w:lvlText w:val="%8."/>
      <w:lvlJc w:val="left"/>
      <w:pPr>
        <w:tabs>
          <w:tab w:val="num" w:pos="2520"/>
        </w:tabs>
        <w:ind w:left="2520" w:hanging="360"/>
      </w:pPr>
    </w:lvl>
    <w:lvl w:ilvl="8">
      <w:start w:val="1"/>
      <w:numFmt w:val="lowerRoman"/>
      <w:lvlText w:val="%9."/>
      <w:lvlJc w:val="left"/>
      <w:pPr>
        <w:tabs>
          <w:tab w:val="num" w:pos="2880"/>
        </w:tabs>
        <w:ind w:left="2880" w:hanging="360"/>
      </w:pPr>
    </w:lvl>
  </w:abstractNum>
  <w:abstractNum w:abstractNumId="47" w15:restartNumberingAfterBreak="0">
    <w:nsid w:val="2B4249D4"/>
    <w:multiLevelType w:val="hybridMultilevel"/>
    <w:tmpl w:val="7BEED478"/>
    <w:lvl w:ilvl="0" w:tplc="1AD6D0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2B466A78"/>
    <w:multiLevelType w:val="hybridMultilevel"/>
    <w:tmpl w:val="61A2E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B5929C8"/>
    <w:multiLevelType w:val="multilevel"/>
    <w:tmpl w:val="72AA5440"/>
    <w:lvl w:ilvl="0">
      <w:start w:val="3"/>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464" w:hanging="2520"/>
      </w:pPr>
      <w:rPr>
        <w:rFonts w:hint="default"/>
      </w:rPr>
    </w:lvl>
  </w:abstractNum>
  <w:abstractNum w:abstractNumId="50" w15:restartNumberingAfterBreak="0">
    <w:nsid w:val="2BAC2A25"/>
    <w:multiLevelType w:val="multilevel"/>
    <w:tmpl w:val="BF4662EE"/>
    <w:name w:val="InternalNumbers53432223324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1" w15:restartNumberingAfterBreak="0">
    <w:nsid w:val="2CF205B1"/>
    <w:multiLevelType w:val="hybridMultilevel"/>
    <w:tmpl w:val="F0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E03644B"/>
    <w:multiLevelType w:val="hybridMultilevel"/>
    <w:tmpl w:val="E154FD60"/>
    <w:lvl w:ilvl="0" w:tplc="06265C86">
      <w:start w:val="2"/>
      <w:numFmt w:val="bullet"/>
      <w:lvlText w:val=""/>
      <w:lvlJc w:val="left"/>
      <w:pPr>
        <w:ind w:left="720" w:hanging="360"/>
      </w:pPr>
      <w:rPr>
        <w:rFonts w:ascii="Wingdings" w:eastAsia="MS Mincho"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721836"/>
    <w:multiLevelType w:val="hybridMultilevel"/>
    <w:tmpl w:val="F4F6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BB22B0"/>
    <w:multiLevelType w:val="hybridMultilevel"/>
    <w:tmpl w:val="CBC86BB0"/>
    <w:name w:val="52222222222"/>
    <w:lvl w:ilvl="0" w:tplc="BA2A9680">
      <w:start w:val="1"/>
      <w:numFmt w:val="decimal"/>
      <w:lvlText w:val="%1."/>
      <w:lvlJc w:val="left"/>
      <w:pPr>
        <w:tabs>
          <w:tab w:val="num" w:pos="1571"/>
        </w:tabs>
        <w:ind w:left="1571" w:hanging="360"/>
      </w:pPr>
    </w:lvl>
    <w:lvl w:ilvl="1" w:tplc="401CFAE2" w:tentative="1">
      <w:start w:val="1"/>
      <w:numFmt w:val="lowerLetter"/>
      <w:lvlText w:val="%2."/>
      <w:lvlJc w:val="left"/>
      <w:pPr>
        <w:tabs>
          <w:tab w:val="num" w:pos="2291"/>
        </w:tabs>
        <w:ind w:left="2291" w:hanging="360"/>
      </w:pPr>
    </w:lvl>
    <w:lvl w:ilvl="2" w:tplc="5E601422" w:tentative="1">
      <w:start w:val="1"/>
      <w:numFmt w:val="lowerRoman"/>
      <w:lvlText w:val="%3."/>
      <w:lvlJc w:val="right"/>
      <w:pPr>
        <w:tabs>
          <w:tab w:val="num" w:pos="3011"/>
        </w:tabs>
        <w:ind w:left="3011" w:hanging="180"/>
      </w:pPr>
    </w:lvl>
    <w:lvl w:ilvl="3" w:tplc="B40480F2" w:tentative="1">
      <w:start w:val="1"/>
      <w:numFmt w:val="decimal"/>
      <w:lvlText w:val="%4."/>
      <w:lvlJc w:val="left"/>
      <w:pPr>
        <w:tabs>
          <w:tab w:val="num" w:pos="3731"/>
        </w:tabs>
        <w:ind w:left="3731" w:hanging="360"/>
      </w:pPr>
    </w:lvl>
    <w:lvl w:ilvl="4" w:tplc="5002F052" w:tentative="1">
      <w:start w:val="1"/>
      <w:numFmt w:val="lowerLetter"/>
      <w:lvlText w:val="%5."/>
      <w:lvlJc w:val="left"/>
      <w:pPr>
        <w:tabs>
          <w:tab w:val="num" w:pos="4451"/>
        </w:tabs>
        <w:ind w:left="4451" w:hanging="360"/>
      </w:pPr>
    </w:lvl>
    <w:lvl w:ilvl="5" w:tplc="17C89FFC" w:tentative="1">
      <w:start w:val="1"/>
      <w:numFmt w:val="lowerRoman"/>
      <w:lvlText w:val="%6."/>
      <w:lvlJc w:val="right"/>
      <w:pPr>
        <w:tabs>
          <w:tab w:val="num" w:pos="5171"/>
        </w:tabs>
        <w:ind w:left="5171" w:hanging="180"/>
      </w:pPr>
    </w:lvl>
    <w:lvl w:ilvl="6" w:tplc="2C16D642" w:tentative="1">
      <w:start w:val="1"/>
      <w:numFmt w:val="decimal"/>
      <w:lvlText w:val="%7."/>
      <w:lvlJc w:val="left"/>
      <w:pPr>
        <w:tabs>
          <w:tab w:val="num" w:pos="5891"/>
        </w:tabs>
        <w:ind w:left="5891" w:hanging="360"/>
      </w:pPr>
    </w:lvl>
    <w:lvl w:ilvl="7" w:tplc="30DCEB62" w:tentative="1">
      <w:start w:val="1"/>
      <w:numFmt w:val="lowerLetter"/>
      <w:lvlText w:val="%8."/>
      <w:lvlJc w:val="left"/>
      <w:pPr>
        <w:tabs>
          <w:tab w:val="num" w:pos="6611"/>
        </w:tabs>
        <w:ind w:left="6611" w:hanging="360"/>
      </w:pPr>
    </w:lvl>
    <w:lvl w:ilvl="8" w:tplc="BA98E7F0" w:tentative="1">
      <w:start w:val="1"/>
      <w:numFmt w:val="lowerRoman"/>
      <w:lvlText w:val="%9."/>
      <w:lvlJc w:val="right"/>
      <w:pPr>
        <w:tabs>
          <w:tab w:val="num" w:pos="7331"/>
        </w:tabs>
        <w:ind w:left="7331" w:hanging="180"/>
      </w:pPr>
    </w:lvl>
  </w:abstractNum>
  <w:abstractNum w:abstractNumId="55" w15:restartNumberingAfterBreak="0">
    <w:nsid w:val="31AE1B2F"/>
    <w:multiLevelType w:val="hybridMultilevel"/>
    <w:tmpl w:val="0D783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3CB36AA"/>
    <w:multiLevelType w:val="hybridMultilevel"/>
    <w:tmpl w:val="DE2E2574"/>
    <w:lvl w:ilvl="0" w:tplc="353CA378">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57" w15:restartNumberingAfterBreak="0">
    <w:nsid w:val="34903563"/>
    <w:multiLevelType w:val="multilevel"/>
    <w:tmpl w:val="F9B06D20"/>
    <w:lvl w:ilvl="0">
      <w:start w:val="1"/>
      <w:numFmt w:val="decimal"/>
      <w:lvlText w:val="%1."/>
      <w:lvlJc w:val="left"/>
      <w:pPr>
        <w:ind w:left="644" w:hanging="360"/>
      </w:pPr>
      <w:rPr>
        <w:rFonts w:hint="default"/>
      </w:rPr>
    </w:lvl>
    <w:lvl w:ilvl="1">
      <w:start w:val="2"/>
      <w:numFmt w:val="decimal"/>
      <w:isLgl/>
      <w:lvlText w:val="%1.%2."/>
      <w:lvlJc w:val="left"/>
      <w:pPr>
        <w:ind w:left="1004" w:hanging="72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58" w15:restartNumberingAfterBreak="0">
    <w:nsid w:val="34EF7C7C"/>
    <w:multiLevelType w:val="hybridMultilevel"/>
    <w:tmpl w:val="03029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6C42B5C"/>
    <w:multiLevelType w:val="hybridMultilevel"/>
    <w:tmpl w:val="020E4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8514AD5"/>
    <w:multiLevelType w:val="hybridMultilevel"/>
    <w:tmpl w:val="C58C0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6C3BD5"/>
    <w:multiLevelType w:val="multilevel"/>
    <w:tmpl w:val="BF4662EE"/>
    <w:name w:val="5222222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2" w15:restartNumberingAfterBreak="0">
    <w:nsid w:val="39606276"/>
    <w:multiLevelType w:val="hybridMultilevel"/>
    <w:tmpl w:val="69927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B04457E"/>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CA249AB"/>
    <w:multiLevelType w:val="multilevel"/>
    <w:tmpl w:val="CBA4EBF6"/>
    <w:lvl w:ilvl="0">
      <w:start w:val="3"/>
      <w:numFmt w:val="decimal"/>
      <w:lvlText w:val="%1."/>
      <w:lvlJc w:val="left"/>
      <w:pPr>
        <w:ind w:left="420" w:hanging="42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952" w:hanging="108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5184" w:hanging="1440"/>
      </w:pPr>
      <w:rPr>
        <w:rFonts w:hint="default"/>
      </w:rPr>
    </w:lvl>
    <w:lvl w:ilvl="5">
      <w:start w:val="1"/>
      <w:numFmt w:val="decimal"/>
      <w:lvlText w:val="%1.%2.%3.%4.%5.%6."/>
      <w:lvlJc w:val="left"/>
      <w:pPr>
        <w:ind w:left="6480" w:hanging="180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712" w:hanging="2160"/>
      </w:pPr>
      <w:rPr>
        <w:rFonts w:hint="default"/>
      </w:rPr>
    </w:lvl>
    <w:lvl w:ilvl="8">
      <w:start w:val="1"/>
      <w:numFmt w:val="decimal"/>
      <w:lvlText w:val="%1.%2.%3.%4.%5.%6.%7.%8.%9."/>
      <w:lvlJc w:val="left"/>
      <w:pPr>
        <w:ind w:left="10008" w:hanging="2520"/>
      </w:pPr>
      <w:rPr>
        <w:rFonts w:hint="default"/>
      </w:rPr>
    </w:lvl>
  </w:abstractNum>
  <w:abstractNum w:abstractNumId="65" w15:restartNumberingAfterBreak="0">
    <w:nsid w:val="3CD922D9"/>
    <w:multiLevelType w:val="singleLevel"/>
    <w:tmpl w:val="A4283304"/>
    <w:name w:val="InternalNumbers288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66" w15:restartNumberingAfterBreak="0">
    <w:nsid w:val="3D4B39F7"/>
    <w:multiLevelType w:val="singleLevel"/>
    <w:tmpl w:val="A2B453D0"/>
    <w:name w:val="InternalTabBull22222222"/>
    <w:lvl w:ilvl="0">
      <w:start w:val="1"/>
      <w:numFmt w:val="decimal"/>
      <w:lvlText w:val="%1."/>
      <w:lvlJc w:val="left"/>
      <w:pPr>
        <w:tabs>
          <w:tab w:val="num" w:pos="360"/>
        </w:tabs>
        <w:ind w:left="216" w:hanging="216"/>
      </w:pPr>
    </w:lvl>
  </w:abstractNum>
  <w:abstractNum w:abstractNumId="67" w15:restartNumberingAfterBreak="0">
    <w:nsid w:val="3ED65DBB"/>
    <w:multiLevelType w:val="multilevel"/>
    <w:tmpl w:val="D0F4DC88"/>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rPr>
        <w:b/>
      </w:rPr>
    </w:lvl>
    <w:lvl w:ilvl="2">
      <w:start w:val="1"/>
      <w:numFmt w:val="decimal"/>
      <w:pStyle w:val="Heading3"/>
      <w:lvlText w:val="%1.%2.%3"/>
      <w:lvlJc w:val="left"/>
      <w:pPr>
        <w:tabs>
          <w:tab w:val="num" w:pos="1080"/>
        </w:tabs>
        <w:ind w:left="1080" w:hanging="720"/>
      </w:pPr>
      <w:rPr>
        <w:lang w:val="en-AU"/>
      </w:rPr>
    </w:lvl>
    <w:lvl w:ilvl="3">
      <w:start w:val="1"/>
      <w:numFmt w:val="decimal"/>
      <w:pStyle w:val="Heading4"/>
      <w:lvlText w:val="%1.%2.%3.%4"/>
      <w:lvlJc w:val="left"/>
      <w:pPr>
        <w:tabs>
          <w:tab w:val="num" w:pos="1224"/>
        </w:tabs>
        <w:ind w:left="1224" w:hanging="864"/>
      </w:pPr>
    </w:lvl>
    <w:lvl w:ilvl="4">
      <w:start w:val="1"/>
      <w:numFmt w:val="lowerLetter"/>
      <w:pStyle w:val="Heading5"/>
      <w:lvlText w:val="%5."/>
      <w:lvlJc w:val="left"/>
      <w:pPr>
        <w:tabs>
          <w:tab w:val="num" w:pos="1368"/>
        </w:tabs>
        <w:ind w:left="1368" w:hanging="1008"/>
      </w:pPr>
      <w:rPr>
        <w:rFonts w:hint="default"/>
        <w:b/>
      </w:r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68" w15:restartNumberingAfterBreak="0">
    <w:nsid w:val="40245BE1"/>
    <w:multiLevelType w:val="hybridMultilevel"/>
    <w:tmpl w:val="A9526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8732D0"/>
    <w:multiLevelType w:val="hybridMultilevel"/>
    <w:tmpl w:val="543281FC"/>
    <w:lvl w:ilvl="0" w:tplc="A76C8972">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start w:val="1"/>
      <w:numFmt w:val="lowerRoman"/>
      <w:lvlText w:val="%3."/>
      <w:lvlJc w:val="right"/>
      <w:pPr>
        <w:ind w:left="1822" w:hanging="180"/>
      </w:pPr>
    </w:lvl>
    <w:lvl w:ilvl="3" w:tplc="0409000F">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0" w15:restartNumberingAfterBreak="0">
    <w:nsid w:val="43600969"/>
    <w:multiLevelType w:val="hybridMultilevel"/>
    <w:tmpl w:val="50CE5BD4"/>
    <w:name w:val="InternalTabBull22222222222"/>
    <w:lvl w:ilvl="0" w:tplc="FC9ED632">
      <w:start w:val="1"/>
      <w:numFmt w:val="lowerLetter"/>
      <w:lvlText w:val="%1."/>
      <w:lvlJc w:val="left"/>
      <w:pPr>
        <w:ind w:left="720" w:hanging="360"/>
      </w:pPr>
    </w:lvl>
    <w:lvl w:ilvl="1" w:tplc="FDC2AF7E" w:tentative="1">
      <w:start w:val="1"/>
      <w:numFmt w:val="lowerLetter"/>
      <w:lvlText w:val="%2."/>
      <w:lvlJc w:val="left"/>
      <w:pPr>
        <w:ind w:left="1440" w:hanging="360"/>
      </w:pPr>
    </w:lvl>
    <w:lvl w:ilvl="2" w:tplc="283E4FB2" w:tentative="1">
      <w:start w:val="1"/>
      <w:numFmt w:val="lowerRoman"/>
      <w:lvlText w:val="%3."/>
      <w:lvlJc w:val="right"/>
      <w:pPr>
        <w:ind w:left="2160" w:hanging="180"/>
      </w:pPr>
    </w:lvl>
    <w:lvl w:ilvl="3" w:tplc="B99AF620" w:tentative="1">
      <w:start w:val="1"/>
      <w:numFmt w:val="decimal"/>
      <w:lvlText w:val="%4."/>
      <w:lvlJc w:val="left"/>
      <w:pPr>
        <w:ind w:left="2880" w:hanging="360"/>
      </w:pPr>
    </w:lvl>
    <w:lvl w:ilvl="4" w:tplc="AFC81390" w:tentative="1">
      <w:start w:val="1"/>
      <w:numFmt w:val="lowerLetter"/>
      <w:lvlText w:val="%5."/>
      <w:lvlJc w:val="left"/>
      <w:pPr>
        <w:ind w:left="3600" w:hanging="360"/>
      </w:pPr>
    </w:lvl>
    <w:lvl w:ilvl="5" w:tplc="D7AECC42" w:tentative="1">
      <w:start w:val="1"/>
      <w:numFmt w:val="lowerRoman"/>
      <w:lvlText w:val="%6."/>
      <w:lvlJc w:val="right"/>
      <w:pPr>
        <w:ind w:left="4320" w:hanging="180"/>
      </w:pPr>
    </w:lvl>
    <w:lvl w:ilvl="6" w:tplc="A7305B7E" w:tentative="1">
      <w:start w:val="1"/>
      <w:numFmt w:val="decimal"/>
      <w:lvlText w:val="%7."/>
      <w:lvlJc w:val="left"/>
      <w:pPr>
        <w:ind w:left="5040" w:hanging="360"/>
      </w:pPr>
    </w:lvl>
    <w:lvl w:ilvl="7" w:tplc="614AEFF8" w:tentative="1">
      <w:start w:val="1"/>
      <w:numFmt w:val="lowerLetter"/>
      <w:lvlText w:val="%8."/>
      <w:lvlJc w:val="left"/>
      <w:pPr>
        <w:ind w:left="5760" w:hanging="360"/>
      </w:pPr>
    </w:lvl>
    <w:lvl w:ilvl="8" w:tplc="AA3AEF8A" w:tentative="1">
      <w:start w:val="1"/>
      <w:numFmt w:val="lowerRoman"/>
      <w:lvlText w:val="%9."/>
      <w:lvlJc w:val="right"/>
      <w:pPr>
        <w:ind w:left="6480" w:hanging="180"/>
      </w:pPr>
    </w:lvl>
  </w:abstractNum>
  <w:abstractNum w:abstractNumId="71" w15:restartNumberingAfterBreak="0">
    <w:nsid w:val="44441E90"/>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6C7C32"/>
    <w:multiLevelType w:val="hybridMultilevel"/>
    <w:tmpl w:val="87B8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7D0F4E"/>
    <w:multiLevelType w:val="hybridMultilevel"/>
    <w:tmpl w:val="272899D2"/>
    <w:name w:val="InternalTabBull22222"/>
    <w:lvl w:ilvl="0" w:tplc="0409000F">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4" w15:restartNumberingAfterBreak="0">
    <w:nsid w:val="461C5BE1"/>
    <w:multiLevelType w:val="hybridMultilevel"/>
    <w:tmpl w:val="BD3A1260"/>
    <w:lvl w:ilvl="0" w:tplc="C100BD4C">
      <w:start w:val="2"/>
      <w:numFmt w:val="bullet"/>
      <w:lvlText w:val=""/>
      <w:lvlJc w:val="left"/>
      <w:pPr>
        <w:ind w:left="890" w:hanging="360"/>
      </w:pPr>
      <w:rPr>
        <w:rFonts w:ascii="Wingdings" w:eastAsia="MS Mincho" w:hAnsi="Wingdings" w:cs="Aria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75" w15:restartNumberingAfterBreak="0">
    <w:nsid w:val="463C3124"/>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57798A"/>
    <w:multiLevelType w:val="multilevel"/>
    <w:tmpl w:val="DB64454E"/>
    <w:lvl w:ilvl="0">
      <w:start w:val="1"/>
      <w:numFmt w:val="decimal"/>
      <w:lvlRestart w:val="0"/>
      <w:pStyle w:val="TableNumber1"/>
      <w:lvlText w:val="%1."/>
      <w:lvlJc w:val="left"/>
      <w:pPr>
        <w:tabs>
          <w:tab w:val="num" w:pos="431"/>
        </w:tabs>
        <w:ind w:left="431" w:hanging="288"/>
      </w:pPr>
    </w:lvl>
    <w:lvl w:ilvl="1">
      <w:start w:val="1"/>
      <w:numFmt w:val="lowerLetter"/>
      <w:pStyle w:val="TableNumber2"/>
      <w:lvlText w:val="%2."/>
      <w:lvlJc w:val="left"/>
      <w:pPr>
        <w:tabs>
          <w:tab w:val="num" w:pos="576"/>
        </w:tabs>
        <w:ind w:left="576" w:hanging="288"/>
      </w:pPr>
    </w:lvl>
    <w:lvl w:ilvl="2">
      <w:start w:val="1"/>
      <w:numFmt w:val="none"/>
      <w:suff w:val="nothing"/>
      <w:lvlText w:val=""/>
      <w:lvlJc w:val="left"/>
      <w:pPr>
        <w:ind w:left="0" w:firstLine="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7" w15:restartNumberingAfterBreak="0">
    <w:nsid w:val="488F550D"/>
    <w:multiLevelType w:val="hybridMultilevel"/>
    <w:tmpl w:val="9F3EB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A08542F"/>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A9E4EAF"/>
    <w:multiLevelType w:val="multilevel"/>
    <w:tmpl w:val="BF4662EE"/>
    <w:name w:val="52222222222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0" w15:restartNumberingAfterBreak="0">
    <w:nsid w:val="4B721F98"/>
    <w:multiLevelType w:val="hybridMultilevel"/>
    <w:tmpl w:val="7402D24C"/>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81" w15:restartNumberingAfterBreak="0">
    <w:nsid w:val="4B9550F9"/>
    <w:multiLevelType w:val="hybridMultilevel"/>
    <w:tmpl w:val="8050F6B2"/>
    <w:lvl w:ilvl="0" w:tplc="6C3A7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CE23FCD"/>
    <w:multiLevelType w:val="hybridMultilevel"/>
    <w:tmpl w:val="50902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DC37E94"/>
    <w:multiLevelType w:val="hybridMultilevel"/>
    <w:tmpl w:val="BDB8E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E1F5070"/>
    <w:multiLevelType w:val="hybridMultilevel"/>
    <w:tmpl w:val="7BEED478"/>
    <w:lvl w:ilvl="0" w:tplc="1AD6D0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5508638A"/>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71B6868"/>
    <w:multiLevelType w:val="multilevel"/>
    <w:tmpl w:val="3286B0C4"/>
    <w:lvl w:ilvl="0">
      <w:start w:val="4"/>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464" w:hanging="2520"/>
      </w:pPr>
      <w:rPr>
        <w:rFonts w:hint="default"/>
      </w:rPr>
    </w:lvl>
  </w:abstractNum>
  <w:abstractNum w:abstractNumId="87" w15:restartNumberingAfterBreak="0">
    <w:nsid w:val="58711F1C"/>
    <w:multiLevelType w:val="hybridMultilevel"/>
    <w:tmpl w:val="2AC095C6"/>
    <w:name w:val="52222222222222"/>
    <w:lvl w:ilvl="0" w:tplc="26F25B7E">
      <w:start w:val="1"/>
      <w:numFmt w:val="lowerLetter"/>
      <w:lvlText w:val="%1."/>
      <w:lvlJc w:val="left"/>
      <w:pPr>
        <w:ind w:left="1571" w:hanging="360"/>
      </w:pPr>
    </w:lvl>
    <w:lvl w:ilvl="1" w:tplc="708081F0" w:tentative="1">
      <w:start w:val="1"/>
      <w:numFmt w:val="lowerLetter"/>
      <w:lvlText w:val="%2."/>
      <w:lvlJc w:val="left"/>
      <w:pPr>
        <w:ind w:left="2291" w:hanging="360"/>
      </w:pPr>
    </w:lvl>
    <w:lvl w:ilvl="2" w:tplc="4D4A8D08" w:tentative="1">
      <w:start w:val="1"/>
      <w:numFmt w:val="lowerRoman"/>
      <w:lvlText w:val="%3."/>
      <w:lvlJc w:val="right"/>
      <w:pPr>
        <w:ind w:left="3011" w:hanging="180"/>
      </w:pPr>
    </w:lvl>
    <w:lvl w:ilvl="3" w:tplc="F8987C02" w:tentative="1">
      <w:start w:val="1"/>
      <w:numFmt w:val="decimal"/>
      <w:lvlText w:val="%4."/>
      <w:lvlJc w:val="left"/>
      <w:pPr>
        <w:ind w:left="3731" w:hanging="360"/>
      </w:pPr>
    </w:lvl>
    <w:lvl w:ilvl="4" w:tplc="E2F46FB2" w:tentative="1">
      <w:start w:val="1"/>
      <w:numFmt w:val="lowerLetter"/>
      <w:lvlText w:val="%5."/>
      <w:lvlJc w:val="left"/>
      <w:pPr>
        <w:ind w:left="4451" w:hanging="360"/>
      </w:pPr>
    </w:lvl>
    <w:lvl w:ilvl="5" w:tplc="9F96C7A4" w:tentative="1">
      <w:start w:val="1"/>
      <w:numFmt w:val="lowerRoman"/>
      <w:lvlText w:val="%6."/>
      <w:lvlJc w:val="right"/>
      <w:pPr>
        <w:ind w:left="5171" w:hanging="180"/>
      </w:pPr>
    </w:lvl>
    <w:lvl w:ilvl="6" w:tplc="6A42ED04" w:tentative="1">
      <w:start w:val="1"/>
      <w:numFmt w:val="decimal"/>
      <w:lvlText w:val="%7."/>
      <w:lvlJc w:val="left"/>
      <w:pPr>
        <w:ind w:left="5891" w:hanging="360"/>
      </w:pPr>
    </w:lvl>
    <w:lvl w:ilvl="7" w:tplc="3474C692" w:tentative="1">
      <w:start w:val="1"/>
      <w:numFmt w:val="lowerLetter"/>
      <w:lvlText w:val="%8."/>
      <w:lvlJc w:val="left"/>
      <w:pPr>
        <w:ind w:left="6611" w:hanging="360"/>
      </w:pPr>
    </w:lvl>
    <w:lvl w:ilvl="8" w:tplc="7046B6A4" w:tentative="1">
      <w:start w:val="1"/>
      <w:numFmt w:val="lowerRoman"/>
      <w:lvlText w:val="%9."/>
      <w:lvlJc w:val="right"/>
      <w:pPr>
        <w:ind w:left="7331" w:hanging="180"/>
      </w:pPr>
    </w:lvl>
  </w:abstractNum>
  <w:abstractNum w:abstractNumId="88" w15:restartNumberingAfterBreak="0">
    <w:nsid w:val="58F50481"/>
    <w:multiLevelType w:val="hybridMultilevel"/>
    <w:tmpl w:val="BCAA5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A506896"/>
    <w:multiLevelType w:val="hybridMultilevel"/>
    <w:tmpl w:val="8CCCF08C"/>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90" w15:restartNumberingAfterBreak="0">
    <w:nsid w:val="5AF70852"/>
    <w:multiLevelType w:val="hybridMultilevel"/>
    <w:tmpl w:val="C98200EE"/>
    <w:lvl w:ilvl="0" w:tplc="6ED66262">
      <w:numFmt w:val="bullet"/>
      <w:lvlText w:val="-"/>
      <w:lvlJc w:val="left"/>
      <w:pPr>
        <w:ind w:left="1571" w:hanging="360"/>
      </w:pPr>
      <w:rPr>
        <w:rFonts w:ascii="Tahoma" w:eastAsia="MS Mincho" w:hAnsi="Tahoma" w:cs="Tahoma" w:hint="default"/>
        <w:i w:val="0"/>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15:restartNumberingAfterBreak="0">
    <w:nsid w:val="5E0E7DC1"/>
    <w:multiLevelType w:val="hybridMultilevel"/>
    <w:tmpl w:val="F1E43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93" w15:restartNumberingAfterBreak="0">
    <w:nsid w:val="5EA5329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4" w15:restartNumberingAfterBreak="0">
    <w:nsid w:val="6183207A"/>
    <w:multiLevelType w:val="hybridMultilevel"/>
    <w:tmpl w:val="F16667B2"/>
    <w:lvl w:ilvl="0" w:tplc="CA00DEFC">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2A6354D"/>
    <w:multiLevelType w:val="multilevel"/>
    <w:tmpl w:val="BF4662EE"/>
    <w:name w:val="52222222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6" w15:restartNumberingAfterBreak="0">
    <w:nsid w:val="630F0815"/>
    <w:multiLevelType w:val="hybridMultilevel"/>
    <w:tmpl w:val="A1469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3D531BA"/>
    <w:multiLevelType w:val="multilevel"/>
    <w:tmpl w:val="BF4662EE"/>
    <w:name w:val="5222222222222222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8" w15:restartNumberingAfterBreak="0">
    <w:nsid w:val="644D1E8A"/>
    <w:multiLevelType w:val="hybridMultilevel"/>
    <w:tmpl w:val="A9640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47D6221"/>
    <w:multiLevelType w:val="multilevel"/>
    <w:tmpl w:val="477248A4"/>
    <w:lvl w:ilvl="0">
      <w:start w:val="1"/>
      <w:numFmt w:val="decimal"/>
      <w:lvlRestart w:val="0"/>
      <w:pStyle w:val="ListBullet1"/>
      <w:lvlText w:val=""/>
      <w:lvlJc w:val="left"/>
      <w:pPr>
        <w:tabs>
          <w:tab w:val="num" w:pos="1800"/>
        </w:tabs>
        <w:ind w:left="1800" w:hanging="360"/>
      </w:pPr>
      <w:rPr>
        <w:rFonts w:ascii="Symbol" w:hAnsi="Symbol" w:hint="default"/>
      </w:rPr>
    </w:lvl>
    <w:lvl w:ilvl="1">
      <w:start w:val="1"/>
      <w:numFmt w:val="lowerLetter"/>
      <w:pStyle w:val="ListBullet2"/>
      <w:lvlText w:val="-"/>
      <w:lvlJc w:val="left"/>
      <w:pPr>
        <w:tabs>
          <w:tab w:val="num" w:pos="2160"/>
        </w:tabs>
        <w:ind w:left="2160" w:hanging="360"/>
      </w:pPr>
    </w:lvl>
    <w:lvl w:ilvl="2">
      <w:start w:val="1"/>
      <w:numFmt w:val="lowerRoman"/>
      <w:pStyle w:val="ListBullet3"/>
      <w:lvlText w:val=""/>
      <w:lvlJc w:val="left"/>
      <w:pPr>
        <w:tabs>
          <w:tab w:val="num" w:pos="2520"/>
        </w:tabs>
        <w:ind w:left="2520" w:hanging="360"/>
      </w:pPr>
      <w:rPr>
        <w:rFonts w:ascii="Symbol" w:hAnsi="Symbol" w:hint="default"/>
      </w:rPr>
    </w:lvl>
    <w:lvl w:ilvl="3">
      <w:start w:val="1"/>
      <w:numFmt w:val="decimal"/>
      <w:lvlText w:val="(%4)"/>
      <w:lvlJc w:val="left"/>
      <w:pPr>
        <w:tabs>
          <w:tab w:val="num" w:pos="1080"/>
        </w:tabs>
        <w:ind w:left="1080" w:hanging="360"/>
      </w:pPr>
    </w:lvl>
    <w:lvl w:ilvl="4">
      <w:start w:val="1"/>
      <w:numFmt w:val="lowerLetter"/>
      <w:lvlText w:val="(%5)"/>
      <w:lvlJc w:val="left"/>
      <w:pPr>
        <w:tabs>
          <w:tab w:val="num" w:pos="1440"/>
        </w:tabs>
        <w:ind w:left="1440" w:hanging="360"/>
      </w:pPr>
    </w:lvl>
    <w:lvl w:ilvl="5">
      <w:start w:val="1"/>
      <w:numFmt w:val="lowerRoman"/>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lowerLetter"/>
      <w:lvlText w:val="%8."/>
      <w:lvlJc w:val="left"/>
      <w:pPr>
        <w:tabs>
          <w:tab w:val="num" w:pos="2520"/>
        </w:tabs>
        <w:ind w:left="2520" w:hanging="360"/>
      </w:pPr>
    </w:lvl>
    <w:lvl w:ilvl="8">
      <w:start w:val="1"/>
      <w:numFmt w:val="lowerRoman"/>
      <w:lvlText w:val="%9."/>
      <w:lvlJc w:val="left"/>
      <w:pPr>
        <w:tabs>
          <w:tab w:val="num" w:pos="2880"/>
        </w:tabs>
        <w:ind w:left="2880" w:hanging="360"/>
      </w:pPr>
    </w:lvl>
  </w:abstractNum>
  <w:abstractNum w:abstractNumId="100" w15:restartNumberingAfterBreak="0">
    <w:nsid w:val="67A8531B"/>
    <w:multiLevelType w:val="hybridMultilevel"/>
    <w:tmpl w:val="4726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CA0AAD"/>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7FF5ED1"/>
    <w:multiLevelType w:val="hybridMultilevel"/>
    <w:tmpl w:val="B28C44E0"/>
    <w:lvl w:ilvl="0" w:tplc="87C8AB9A">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3" w15:restartNumberingAfterBreak="0">
    <w:nsid w:val="680379BC"/>
    <w:multiLevelType w:val="hybridMultilevel"/>
    <w:tmpl w:val="4BBE1E3E"/>
    <w:lvl w:ilvl="0" w:tplc="369EB0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69361D5B"/>
    <w:multiLevelType w:val="hybridMultilevel"/>
    <w:tmpl w:val="0E58C4E4"/>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105" w15:restartNumberingAfterBreak="0">
    <w:nsid w:val="69BE7CD5"/>
    <w:multiLevelType w:val="hybridMultilevel"/>
    <w:tmpl w:val="9978302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6" w15:restartNumberingAfterBreak="0">
    <w:nsid w:val="6C4B3826"/>
    <w:multiLevelType w:val="hybridMultilevel"/>
    <w:tmpl w:val="F4F6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9A0DF2"/>
    <w:multiLevelType w:val="hybridMultilevel"/>
    <w:tmpl w:val="3F6EB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6CFF2F60"/>
    <w:multiLevelType w:val="multilevel"/>
    <w:tmpl w:val="49C8CC9C"/>
    <w:lvl w:ilvl="0">
      <w:start w:val="4"/>
      <w:numFmt w:val="decimal"/>
      <w:lvlText w:val="%1."/>
      <w:lvlJc w:val="left"/>
      <w:pPr>
        <w:ind w:left="420" w:hanging="420"/>
      </w:pPr>
      <w:rPr>
        <w:rFonts w:hint="default"/>
      </w:rPr>
    </w:lvl>
    <w:lvl w:ilvl="1">
      <w:start w:val="1"/>
      <w:numFmt w:val="decimal"/>
      <w:pStyle w:val="Heading2"/>
      <w:lvlText w:val="%1.%2."/>
      <w:lvlJc w:val="left"/>
      <w:pPr>
        <w:ind w:left="1656" w:hanging="720"/>
      </w:pPr>
      <w:rPr>
        <w:rFonts w:hint="default"/>
      </w:rPr>
    </w:lvl>
    <w:lvl w:ilvl="2">
      <w:start w:val="1"/>
      <w:numFmt w:val="decimal"/>
      <w:lvlText w:val="%1.%2.%3."/>
      <w:lvlJc w:val="left"/>
      <w:pPr>
        <w:ind w:left="2952" w:hanging="108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5184" w:hanging="1440"/>
      </w:pPr>
      <w:rPr>
        <w:rFonts w:hint="default"/>
      </w:rPr>
    </w:lvl>
    <w:lvl w:ilvl="5">
      <w:start w:val="1"/>
      <w:numFmt w:val="decimal"/>
      <w:lvlText w:val="%1.%2.%3.%4.%5.%6."/>
      <w:lvlJc w:val="left"/>
      <w:pPr>
        <w:ind w:left="6480" w:hanging="180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712" w:hanging="2160"/>
      </w:pPr>
      <w:rPr>
        <w:rFonts w:hint="default"/>
      </w:rPr>
    </w:lvl>
    <w:lvl w:ilvl="8">
      <w:start w:val="1"/>
      <w:numFmt w:val="decimal"/>
      <w:lvlText w:val="%1.%2.%3.%4.%5.%6.%7.%8.%9."/>
      <w:lvlJc w:val="left"/>
      <w:pPr>
        <w:ind w:left="10008" w:hanging="2520"/>
      </w:pPr>
      <w:rPr>
        <w:rFonts w:hint="default"/>
      </w:rPr>
    </w:lvl>
  </w:abstractNum>
  <w:abstractNum w:abstractNumId="109" w15:restartNumberingAfterBreak="0">
    <w:nsid w:val="6FD63209"/>
    <w:multiLevelType w:val="hybridMultilevel"/>
    <w:tmpl w:val="8B5E1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70AE0D18"/>
    <w:multiLevelType w:val="hybridMultilevel"/>
    <w:tmpl w:val="2DAC6B98"/>
    <w:name w:val="5222222222222222"/>
    <w:lvl w:ilvl="0" w:tplc="D60ACF60">
      <w:start w:val="1"/>
      <w:numFmt w:val="lowerLetter"/>
      <w:lvlText w:val="%1."/>
      <w:lvlJc w:val="left"/>
      <w:pPr>
        <w:ind w:left="1571" w:hanging="360"/>
      </w:pPr>
    </w:lvl>
    <w:lvl w:ilvl="1" w:tplc="2894FD86" w:tentative="1">
      <w:start w:val="1"/>
      <w:numFmt w:val="lowerLetter"/>
      <w:lvlText w:val="%2."/>
      <w:lvlJc w:val="left"/>
      <w:pPr>
        <w:ind w:left="2291" w:hanging="360"/>
      </w:pPr>
    </w:lvl>
    <w:lvl w:ilvl="2" w:tplc="A6523A32" w:tentative="1">
      <w:start w:val="1"/>
      <w:numFmt w:val="lowerRoman"/>
      <w:lvlText w:val="%3."/>
      <w:lvlJc w:val="right"/>
      <w:pPr>
        <w:ind w:left="3011" w:hanging="180"/>
      </w:pPr>
    </w:lvl>
    <w:lvl w:ilvl="3" w:tplc="F50210DA" w:tentative="1">
      <w:start w:val="1"/>
      <w:numFmt w:val="decimal"/>
      <w:lvlText w:val="%4."/>
      <w:lvlJc w:val="left"/>
      <w:pPr>
        <w:ind w:left="3731" w:hanging="360"/>
      </w:pPr>
    </w:lvl>
    <w:lvl w:ilvl="4" w:tplc="BF86EF1C" w:tentative="1">
      <w:start w:val="1"/>
      <w:numFmt w:val="lowerLetter"/>
      <w:lvlText w:val="%5."/>
      <w:lvlJc w:val="left"/>
      <w:pPr>
        <w:ind w:left="4451" w:hanging="360"/>
      </w:pPr>
    </w:lvl>
    <w:lvl w:ilvl="5" w:tplc="90189640" w:tentative="1">
      <w:start w:val="1"/>
      <w:numFmt w:val="lowerRoman"/>
      <w:lvlText w:val="%6."/>
      <w:lvlJc w:val="right"/>
      <w:pPr>
        <w:ind w:left="5171" w:hanging="180"/>
      </w:pPr>
    </w:lvl>
    <w:lvl w:ilvl="6" w:tplc="C1E61022" w:tentative="1">
      <w:start w:val="1"/>
      <w:numFmt w:val="decimal"/>
      <w:lvlText w:val="%7."/>
      <w:lvlJc w:val="left"/>
      <w:pPr>
        <w:ind w:left="5891" w:hanging="360"/>
      </w:pPr>
    </w:lvl>
    <w:lvl w:ilvl="7" w:tplc="52005A62" w:tentative="1">
      <w:start w:val="1"/>
      <w:numFmt w:val="lowerLetter"/>
      <w:lvlText w:val="%8."/>
      <w:lvlJc w:val="left"/>
      <w:pPr>
        <w:ind w:left="6611" w:hanging="360"/>
      </w:pPr>
    </w:lvl>
    <w:lvl w:ilvl="8" w:tplc="EB4C88F8" w:tentative="1">
      <w:start w:val="1"/>
      <w:numFmt w:val="lowerRoman"/>
      <w:lvlText w:val="%9."/>
      <w:lvlJc w:val="right"/>
      <w:pPr>
        <w:ind w:left="7331" w:hanging="180"/>
      </w:pPr>
    </w:lvl>
  </w:abstractNum>
  <w:abstractNum w:abstractNumId="111"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112" w15:restartNumberingAfterBreak="0">
    <w:nsid w:val="71F63136"/>
    <w:multiLevelType w:val="hybridMultilevel"/>
    <w:tmpl w:val="CEA08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2493245"/>
    <w:multiLevelType w:val="multilevel"/>
    <w:tmpl w:val="0A18B84E"/>
    <w:lvl w:ilvl="0">
      <w:start w:val="1"/>
      <w:numFmt w:val="decimal"/>
      <w:lvlRestart w:val="0"/>
      <w:pStyle w:val="TableBullet1"/>
      <w:lvlText w:val=""/>
      <w:lvlJc w:val="left"/>
      <w:pPr>
        <w:tabs>
          <w:tab w:val="num" w:pos="288"/>
        </w:tabs>
        <w:ind w:left="288" w:hanging="288"/>
      </w:pPr>
      <w:rPr>
        <w:rFonts w:ascii="Symbol" w:hAnsi="Symbol" w:hint="default"/>
      </w:rPr>
    </w:lvl>
    <w:lvl w:ilvl="1">
      <w:start w:val="1"/>
      <w:numFmt w:val="lowerLetter"/>
      <w:pStyle w:val="TableBullet2"/>
      <w:lvlText w:val="-"/>
      <w:lvlJc w:val="left"/>
      <w:pPr>
        <w:tabs>
          <w:tab w:val="num" w:pos="576"/>
        </w:tabs>
        <w:ind w:left="576" w:hanging="288"/>
      </w:pPr>
    </w:lvl>
    <w:lvl w:ilvl="2">
      <w:start w:val="1"/>
      <w:numFmt w:val="none"/>
      <w:suff w:val="nothing"/>
      <w:lvlText w:val=""/>
      <w:lvlJc w:val="left"/>
      <w:pPr>
        <w:ind w:left="0" w:firstLine="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4" w15:restartNumberingAfterBreak="0">
    <w:nsid w:val="726A0AAA"/>
    <w:multiLevelType w:val="hybridMultilevel"/>
    <w:tmpl w:val="F4922164"/>
    <w:lvl w:ilvl="0" w:tplc="38BA7F74">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2EE5EDA"/>
    <w:multiLevelType w:val="hybridMultilevel"/>
    <w:tmpl w:val="329CE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3CE0515"/>
    <w:multiLevelType w:val="hybridMultilevel"/>
    <w:tmpl w:val="384E8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6706E74"/>
    <w:multiLevelType w:val="multilevel"/>
    <w:tmpl w:val="C32C15B2"/>
    <w:lvl w:ilvl="0">
      <w:start w:val="1"/>
      <w:numFmt w:val="decimal"/>
      <w:lvlText w:val="%1."/>
      <w:lvlJc w:val="left"/>
      <w:pPr>
        <w:ind w:left="720" w:hanging="360"/>
      </w:pPr>
    </w:lvl>
    <w:lvl w:ilvl="1">
      <w:start w:val="1"/>
      <w:numFmt w:val="decimal"/>
      <w:isLgl/>
      <w:lvlText w:val="%1.%2."/>
      <w:lvlJc w:val="left"/>
      <w:pPr>
        <w:ind w:left="1656" w:hanging="720"/>
      </w:pPr>
      <w:rPr>
        <w:rFonts w:hint="default"/>
      </w:rPr>
    </w:lvl>
    <w:lvl w:ilvl="2">
      <w:start w:val="1"/>
      <w:numFmt w:val="decimal"/>
      <w:isLgl/>
      <w:lvlText w:val="%1.%2.%3."/>
      <w:lvlJc w:val="left"/>
      <w:pPr>
        <w:ind w:left="2592" w:hanging="108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4104"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616" w:hanging="1800"/>
      </w:pPr>
      <w:rPr>
        <w:rFonts w:hint="default"/>
      </w:rPr>
    </w:lvl>
    <w:lvl w:ilvl="7">
      <w:start w:val="1"/>
      <w:numFmt w:val="decimal"/>
      <w:isLgl/>
      <w:lvlText w:val="%1.%2.%3.%4.%5.%6.%7.%8."/>
      <w:lvlJc w:val="left"/>
      <w:pPr>
        <w:ind w:left="6552" w:hanging="2160"/>
      </w:pPr>
      <w:rPr>
        <w:rFonts w:hint="default"/>
      </w:rPr>
    </w:lvl>
    <w:lvl w:ilvl="8">
      <w:start w:val="1"/>
      <w:numFmt w:val="decimal"/>
      <w:isLgl/>
      <w:lvlText w:val="%1.%2.%3.%4.%5.%6.%7.%8.%9."/>
      <w:lvlJc w:val="left"/>
      <w:pPr>
        <w:ind w:left="7488" w:hanging="2520"/>
      </w:pPr>
      <w:rPr>
        <w:rFonts w:hint="default"/>
      </w:rPr>
    </w:lvl>
  </w:abstractNum>
  <w:abstractNum w:abstractNumId="118" w15:restartNumberingAfterBreak="0">
    <w:nsid w:val="77553AE9"/>
    <w:multiLevelType w:val="multilevel"/>
    <w:tmpl w:val="F9B06D20"/>
    <w:lvl w:ilvl="0">
      <w:start w:val="1"/>
      <w:numFmt w:val="decimal"/>
      <w:lvlText w:val="%1."/>
      <w:lvlJc w:val="left"/>
      <w:pPr>
        <w:ind w:left="644" w:hanging="360"/>
      </w:pPr>
      <w:rPr>
        <w:rFonts w:hint="default"/>
      </w:rPr>
    </w:lvl>
    <w:lvl w:ilvl="1">
      <w:start w:val="2"/>
      <w:numFmt w:val="decimal"/>
      <w:isLgl/>
      <w:lvlText w:val="%1.%2."/>
      <w:lvlJc w:val="left"/>
      <w:pPr>
        <w:ind w:left="1004" w:hanging="72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19" w15:restartNumberingAfterBreak="0">
    <w:nsid w:val="78065863"/>
    <w:multiLevelType w:val="hybridMultilevel"/>
    <w:tmpl w:val="61A2E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121" w15:restartNumberingAfterBreak="0">
    <w:nsid w:val="7C8253CD"/>
    <w:multiLevelType w:val="hybridMultilevel"/>
    <w:tmpl w:val="EF8C5EEE"/>
    <w:name w:val="InternalTabBull222222222222"/>
    <w:lvl w:ilvl="0" w:tplc="8004922C">
      <w:start w:val="1"/>
      <w:numFmt w:val="decimal"/>
      <w:lvlText w:val="%1."/>
      <w:lvlJc w:val="left"/>
      <w:pPr>
        <w:tabs>
          <w:tab w:val="num" w:pos="720"/>
        </w:tabs>
        <w:ind w:left="720" w:hanging="360"/>
      </w:pPr>
      <w:rPr>
        <w:rFonts w:ascii="Tahoma" w:hAnsi="Tahoma" w:cs="Tahoma" w:hint="default"/>
        <w:sz w:val="20"/>
        <w:szCs w:val="20"/>
      </w:rPr>
    </w:lvl>
    <w:lvl w:ilvl="1" w:tplc="22C8D51E" w:tentative="1">
      <w:start w:val="1"/>
      <w:numFmt w:val="lowerLetter"/>
      <w:lvlText w:val="%2."/>
      <w:lvlJc w:val="left"/>
      <w:pPr>
        <w:tabs>
          <w:tab w:val="num" w:pos="1440"/>
        </w:tabs>
        <w:ind w:left="1440" w:hanging="360"/>
      </w:pPr>
    </w:lvl>
    <w:lvl w:ilvl="2" w:tplc="81B2F476" w:tentative="1">
      <w:start w:val="1"/>
      <w:numFmt w:val="lowerRoman"/>
      <w:lvlText w:val="%3."/>
      <w:lvlJc w:val="right"/>
      <w:pPr>
        <w:tabs>
          <w:tab w:val="num" w:pos="2160"/>
        </w:tabs>
        <w:ind w:left="2160" w:hanging="180"/>
      </w:pPr>
    </w:lvl>
    <w:lvl w:ilvl="3" w:tplc="DBF83E62" w:tentative="1">
      <w:start w:val="1"/>
      <w:numFmt w:val="decimal"/>
      <w:lvlText w:val="%4."/>
      <w:lvlJc w:val="left"/>
      <w:pPr>
        <w:tabs>
          <w:tab w:val="num" w:pos="2880"/>
        </w:tabs>
        <w:ind w:left="2880" w:hanging="360"/>
      </w:pPr>
    </w:lvl>
    <w:lvl w:ilvl="4" w:tplc="C0AAAA6A" w:tentative="1">
      <w:start w:val="1"/>
      <w:numFmt w:val="lowerLetter"/>
      <w:lvlText w:val="%5."/>
      <w:lvlJc w:val="left"/>
      <w:pPr>
        <w:tabs>
          <w:tab w:val="num" w:pos="3600"/>
        </w:tabs>
        <w:ind w:left="3600" w:hanging="360"/>
      </w:pPr>
    </w:lvl>
    <w:lvl w:ilvl="5" w:tplc="41E8D6FE" w:tentative="1">
      <w:start w:val="1"/>
      <w:numFmt w:val="lowerRoman"/>
      <w:lvlText w:val="%6."/>
      <w:lvlJc w:val="right"/>
      <w:pPr>
        <w:tabs>
          <w:tab w:val="num" w:pos="4320"/>
        </w:tabs>
        <w:ind w:left="4320" w:hanging="180"/>
      </w:pPr>
    </w:lvl>
    <w:lvl w:ilvl="6" w:tplc="5698A1B0" w:tentative="1">
      <w:start w:val="1"/>
      <w:numFmt w:val="decimal"/>
      <w:lvlText w:val="%7."/>
      <w:lvlJc w:val="left"/>
      <w:pPr>
        <w:tabs>
          <w:tab w:val="num" w:pos="5040"/>
        </w:tabs>
        <w:ind w:left="5040" w:hanging="360"/>
      </w:pPr>
    </w:lvl>
    <w:lvl w:ilvl="7" w:tplc="47A291D4" w:tentative="1">
      <w:start w:val="1"/>
      <w:numFmt w:val="lowerLetter"/>
      <w:lvlText w:val="%8."/>
      <w:lvlJc w:val="left"/>
      <w:pPr>
        <w:tabs>
          <w:tab w:val="num" w:pos="5760"/>
        </w:tabs>
        <w:ind w:left="5760" w:hanging="360"/>
      </w:pPr>
    </w:lvl>
    <w:lvl w:ilvl="8" w:tplc="157A2A3E" w:tentative="1">
      <w:start w:val="1"/>
      <w:numFmt w:val="lowerRoman"/>
      <w:lvlText w:val="%9."/>
      <w:lvlJc w:val="right"/>
      <w:pPr>
        <w:tabs>
          <w:tab w:val="num" w:pos="6480"/>
        </w:tabs>
        <w:ind w:left="6480" w:hanging="180"/>
      </w:pPr>
    </w:lvl>
  </w:abstractNum>
  <w:abstractNum w:abstractNumId="122" w15:restartNumberingAfterBreak="0">
    <w:nsid w:val="7CE41108"/>
    <w:multiLevelType w:val="hybridMultilevel"/>
    <w:tmpl w:val="0CDCA172"/>
    <w:lvl w:ilvl="0" w:tplc="04090001">
      <w:start w:val="1"/>
      <w:numFmt w:val="bullet"/>
      <w:lvlText w:val=""/>
      <w:lvlJc w:val="left"/>
      <w:pPr>
        <w:ind w:left="1048" w:hanging="360"/>
      </w:pPr>
      <w:rPr>
        <w:rFonts w:ascii="Symbol" w:hAnsi="Symbol" w:hint="default"/>
      </w:rPr>
    </w:lvl>
    <w:lvl w:ilvl="1" w:tplc="04090003" w:tentative="1">
      <w:start w:val="1"/>
      <w:numFmt w:val="bullet"/>
      <w:lvlText w:val="o"/>
      <w:lvlJc w:val="left"/>
      <w:pPr>
        <w:ind w:left="1768" w:hanging="360"/>
      </w:pPr>
      <w:rPr>
        <w:rFonts w:ascii="Courier New" w:hAnsi="Courier New" w:cs="Courier New" w:hint="default"/>
      </w:rPr>
    </w:lvl>
    <w:lvl w:ilvl="2" w:tplc="04090005" w:tentative="1">
      <w:start w:val="1"/>
      <w:numFmt w:val="bullet"/>
      <w:lvlText w:val=""/>
      <w:lvlJc w:val="left"/>
      <w:pPr>
        <w:ind w:left="2488" w:hanging="360"/>
      </w:pPr>
      <w:rPr>
        <w:rFonts w:ascii="Wingdings" w:hAnsi="Wingdings" w:hint="default"/>
      </w:rPr>
    </w:lvl>
    <w:lvl w:ilvl="3" w:tplc="04090001" w:tentative="1">
      <w:start w:val="1"/>
      <w:numFmt w:val="bullet"/>
      <w:lvlText w:val=""/>
      <w:lvlJc w:val="left"/>
      <w:pPr>
        <w:ind w:left="3208" w:hanging="360"/>
      </w:pPr>
      <w:rPr>
        <w:rFonts w:ascii="Symbol" w:hAnsi="Symbol" w:hint="default"/>
      </w:rPr>
    </w:lvl>
    <w:lvl w:ilvl="4" w:tplc="04090003" w:tentative="1">
      <w:start w:val="1"/>
      <w:numFmt w:val="bullet"/>
      <w:lvlText w:val="o"/>
      <w:lvlJc w:val="left"/>
      <w:pPr>
        <w:ind w:left="3928" w:hanging="360"/>
      </w:pPr>
      <w:rPr>
        <w:rFonts w:ascii="Courier New" w:hAnsi="Courier New" w:cs="Courier New" w:hint="default"/>
      </w:rPr>
    </w:lvl>
    <w:lvl w:ilvl="5" w:tplc="04090005" w:tentative="1">
      <w:start w:val="1"/>
      <w:numFmt w:val="bullet"/>
      <w:lvlText w:val=""/>
      <w:lvlJc w:val="left"/>
      <w:pPr>
        <w:ind w:left="4648" w:hanging="360"/>
      </w:pPr>
      <w:rPr>
        <w:rFonts w:ascii="Wingdings" w:hAnsi="Wingdings" w:hint="default"/>
      </w:rPr>
    </w:lvl>
    <w:lvl w:ilvl="6" w:tplc="04090001" w:tentative="1">
      <w:start w:val="1"/>
      <w:numFmt w:val="bullet"/>
      <w:lvlText w:val=""/>
      <w:lvlJc w:val="left"/>
      <w:pPr>
        <w:ind w:left="5368" w:hanging="360"/>
      </w:pPr>
      <w:rPr>
        <w:rFonts w:ascii="Symbol" w:hAnsi="Symbol" w:hint="default"/>
      </w:rPr>
    </w:lvl>
    <w:lvl w:ilvl="7" w:tplc="04090003" w:tentative="1">
      <w:start w:val="1"/>
      <w:numFmt w:val="bullet"/>
      <w:lvlText w:val="o"/>
      <w:lvlJc w:val="left"/>
      <w:pPr>
        <w:ind w:left="6088" w:hanging="360"/>
      </w:pPr>
      <w:rPr>
        <w:rFonts w:ascii="Courier New" w:hAnsi="Courier New" w:cs="Courier New" w:hint="default"/>
      </w:rPr>
    </w:lvl>
    <w:lvl w:ilvl="8" w:tplc="04090005" w:tentative="1">
      <w:start w:val="1"/>
      <w:numFmt w:val="bullet"/>
      <w:lvlText w:val=""/>
      <w:lvlJc w:val="left"/>
      <w:pPr>
        <w:ind w:left="6808" w:hanging="360"/>
      </w:pPr>
      <w:rPr>
        <w:rFonts w:ascii="Wingdings" w:hAnsi="Wingdings" w:hint="default"/>
      </w:rPr>
    </w:lvl>
  </w:abstractNum>
  <w:abstractNum w:abstractNumId="123" w15:restartNumberingAfterBreak="0">
    <w:nsid w:val="7D895457"/>
    <w:multiLevelType w:val="hybridMultilevel"/>
    <w:tmpl w:val="3C2E3552"/>
    <w:name w:val="InternalTabBull22"/>
    <w:lvl w:ilvl="0" w:tplc="592EC4B8">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4" w15:restartNumberingAfterBreak="0">
    <w:nsid w:val="7DAD2321"/>
    <w:multiLevelType w:val="hybridMultilevel"/>
    <w:tmpl w:val="86B8E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E2D5DF9"/>
    <w:multiLevelType w:val="hybridMultilevel"/>
    <w:tmpl w:val="2960C852"/>
    <w:lvl w:ilvl="0" w:tplc="76921A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F7510A0"/>
    <w:multiLevelType w:val="multilevel"/>
    <w:tmpl w:val="ED488308"/>
    <w:name w:val="InternalNumbers5343222332422"/>
    <w:lvl w:ilvl="0">
      <w:start w:val="1"/>
      <w:numFmt w:val="decimal"/>
      <w:lvlText w:val="%1."/>
      <w:lvlJc w:val="left"/>
      <w:pPr>
        <w:tabs>
          <w:tab w:val="num" w:pos="720"/>
        </w:tabs>
        <w:ind w:left="720" w:hanging="720"/>
      </w:pPr>
    </w:lvl>
    <w:lvl w:ilvl="1">
      <w:start w:val="1"/>
      <w:numFmt w:val="decimal"/>
      <w:pStyle w:val="Heading30"/>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0"/>
  </w:num>
  <w:num w:numId="2">
    <w:abstractNumId w:val="65"/>
  </w:num>
  <w:num w:numId="3">
    <w:abstractNumId w:val="92"/>
  </w:num>
  <w:num w:numId="4">
    <w:abstractNumId w:val="41"/>
  </w:num>
  <w:num w:numId="5">
    <w:abstractNumId w:val="111"/>
  </w:num>
  <w:num w:numId="6">
    <w:abstractNumId w:val="67"/>
  </w:num>
  <w:num w:numId="7">
    <w:abstractNumId w:val="113"/>
  </w:num>
  <w:num w:numId="8">
    <w:abstractNumId w:val="76"/>
  </w:num>
  <w:num w:numId="9">
    <w:abstractNumId w:val="99"/>
  </w:num>
  <w:num w:numId="10">
    <w:abstractNumId w:val="1"/>
  </w:num>
  <w:num w:numId="11">
    <w:abstractNumId w:val="93"/>
  </w:num>
  <w:num w:numId="12">
    <w:abstractNumId w:val="126"/>
  </w:num>
  <w:num w:numId="13">
    <w:abstractNumId w:val="117"/>
  </w:num>
  <w:num w:numId="14">
    <w:abstractNumId w:val="26"/>
  </w:num>
  <w:num w:numId="15">
    <w:abstractNumId w:val="105"/>
  </w:num>
  <w:num w:numId="16">
    <w:abstractNumId w:val="90"/>
  </w:num>
  <w:num w:numId="17">
    <w:abstractNumId w:val="81"/>
  </w:num>
  <w:num w:numId="18">
    <w:abstractNumId w:val="64"/>
  </w:num>
  <w:num w:numId="19">
    <w:abstractNumId w:val="108"/>
  </w:num>
  <w:num w:numId="20">
    <w:abstractNumId w:val="12"/>
  </w:num>
  <w:num w:numId="21">
    <w:abstractNumId w:val="9"/>
  </w:num>
  <w:num w:numId="22">
    <w:abstractNumId w:val="27"/>
  </w:num>
  <w:num w:numId="23">
    <w:abstractNumId w:val="36"/>
  </w:num>
  <w:num w:numId="24">
    <w:abstractNumId w:val="52"/>
  </w:num>
  <w:num w:numId="25">
    <w:abstractNumId w:val="2"/>
  </w:num>
  <w:num w:numId="26">
    <w:abstractNumId w:val="112"/>
  </w:num>
  <w:num w:numId="27">
    <w:abstractNumId w:val="30"/>
  </w:num>
  <w:num w:numId="28">
    <w:abstractNumId w:val="17"/>
  </w:num>
  <w:num w:numId="29">
    <w:abstractNumId w:val="49"/>
  </w:num>
  <w:num w:numId="30">
    <w:abstractNumId w:val="69"/>
  </w:num>
  <w:num w:numId="31">
    <w:abstractNumId w:val="62"/>
  </w:num>
  <w:num w:numId="32">
    <w:abstractNumId w:val="103"/>
  </w:num>
  <w:num w:numId="33">
    <w:abstractNumId w:val="16"/>
  </w:num>
  <w:num w:numId="34">
    <w:abstractNumId w:val="56"/>
  </w:num>
  <w:num w:numId="35">
    <w:abstractNumId w:val="38"/>
  </w:num>
  <w:num w:numId="36">
    <w:abstractNumId w:val="51"/>
  </w:num>
  <w:num w:numId="37">
    <w:abstractNumId w:val="102"/>
  </w:num>
  <w:num w:numId="38">
    <w:abstractNumId w:val="82"/>
  </w:num>
  <w:num w:numId="39">
    <w:abstractNumId w:val="42"/>
  </w:num>
  <w:num w:numId="40">
    <w:abstractNumId w:val="58"/>
  </w:num>
  <w:num w:numId="41">
    <w:abstractNumId w:val="119"/>
  </w:num>
  <w:num w:numId="42">
    <w:abstractNumId w:val="33"/>
  </w:num>
  <w:num w:numId="43">
    <w:abstractNumId w:val="109"/>
  </w:num>
  <w:num w:numId="44">
    <w:abstractNumId w:val="32"/>
  </w:num>
  <w:num w:numId="45">
    <w:abstractNumId w:val="91"/>
  </w:num>
  <w:num w:numId="46">
    <w:abstractNumId w:val="98"/>
  </w:num>
  <w:num w:numId="47">
    <w:abstractNumId w:val="35"/>
  </w:num>
  <w:num w:numId="48">
    <w:abstractNumId w:val="47"/>
  </w:num>
  <w:num w:numId="49">
    <w:abstractNumId w:val="74"/>
  </w:num>
  <w:num w:numId="50">
    <w:abstractNumId w:val="4"/>
  </w:num>
  <w:num w:numId="51">
    <w:abstractNumId w:val="19"/>
  </w:num>
  <w:num w:numId="52">
    <w:abstractNumId w:val="80"/>
  </w:num>
  <w:num w:numId="53">
    <w:abstractNumId w:val="89"/>
  </w:num>
  <w:num w:numId="54">
    <w:abstractNumId w:val="96"/>
  </w:num>
  <w:num w:numId="55">
    <w:abstractNumId w:val="107"/>
  </w:num>
  <w:num w:numId="56">
    <w:abstractNumId w:val="115"/>
  </w:num>
  <w:num w:numId="57">
    <w:abstractNumId w:val="78"/>
  </w:num>
  <w:num w:numId="58">
    <w:abstractNumId w:val="101"/>
  </w:num>
  <w:num w:numId="59">
    <w:abstractNumId w:val="77"/>
  </w:num>
  <w:num w:numId="60">
    <w:abstractNumId w:val="124"/>
  </w:num>
  <w:num w:numId="61">
    <w:abstractNumId w:val="104"/>
  </w:num>
  <w:num w:numId="62">
    <w:abstractNumId w:val="55"/>
  </w:num>
  <w:num w:numId="63">
    <w:abstractNumId w:val="43"/>
  </w:num>
  <w:num w:numId="64">
    <w:abstractNumId w:val="83"/>
  </w:num>
  <w:num w:numId="65">
    <w:abstractNumId w:val="94"/>
  </w:num>
  <w:num w:numId="66">
    <w:abstractNumId w:val="114"/>
  </w:num>
  <w:num w:numId="67">
    <w:abstractNumId w:val="72"/>
  </w:num>
  <w:num w:numId="68">
    <w:abstractNumId w:val="86"/>
  </w:num>
  <w:num w:numId="69">
    <w:abstractNumId w:val="108"/>
  </w:num>
  <w:num w:numId="70">
    <w:abstractNumId w:val="88"/>
  </w:num>
  <w:num w:numId="71">
    <w:abstractNumId w:val="59"/>
  </w:num>
  <w:num w:numId="72">
    <w:abstractNumId w:val="8"/>
  </w:num>
  <w:num w:numId="73">
    <w:abstractNumId w:val="14"/>
  </w:num>
  <w:num w:numId="74">
    <w:abstractNumId w:val="116"/>
  </w:num>
  <w:num w:numId="75">
    <w:abstractNumId w:val="85"/>
  </w:num>
  <w:num w:numId="76">
    <w:abstractNumId w:val="71"/>
  </w:num>
  <w:num w:numId="77">
    <w:abstractNumId w:val="75"/>
  </w:num>
  <w:num w:numId="78">
    <w:abstractNumId w:val="0"/>
  </w:num>
  <w:num w:numId="79">
    <w:abstractNumId w:val="3"/>
  </w:num>
  <w:num w:numId="80">
    <w:abstractNumId w:val="60"/>
  </w:num>
  <w:num w:numId="81">
    <w:abstractNumId w:val="11"/>
  </w:num>
  <w:num w:numId="82">
    <w:abstractNumId w:val="53"/>
  </w:num>
  <w:num w:numId="83">
    <w:abstractNumId w:val="125"/>
  </w:num>
  <w:num w:numId="84">
    <w:abstractNumId w:val="45"/>
  </w:num>
  <w:num w:numId="85">
    <w:abstractNumId w:val="7"/>
  </w:num>
  <w:num w:numId="86">
    <w:abstractNumId w:val="15"/>
  </w:num>
  <w:num w:numId="87">
    <w:abstractNumId w:val="22"/>
  </w:num>
  <w:num w:numId="88">
    <w:abstractNumId w:val="63"/>
  </w:num>
  <w:num w:numId="89">
    <w:abstractNumId w:val="6"/>
  </w:num>
  <w:num w:numId="90">
    <w:abstractNumId w:val="106"/>
  </w:num>
  <w:num w:numId="91">
    <w:abstractNumId w:val="40"/>
  </w:num>
  <w:num w:numId="92">
    <w:abstractNumId w:val="26"/>
  </w:num>
  <w:num w:numId="93">
    <w:abstractNumId w:val="44"/>
  </w:num>
  <w:num w:numId="94">
    <w:abstractNumId w:val="122"/>
  </w:num>
  <w:num w:numId="95">
    <w:abstractNumId w:val="28"/>
  </w:num>
  <w:num w:numId="96">
    <w:abstractNumId w:val="118"/>
  </w:num>
  <w:num w:numId="97">
    <w:abstractNumId w:val="57"/>
  </w:num>
  <w:num w:numId="98">
    <w:abstractNumId w:val="48"/>
  </w:num>
  <w:num w:numId="99">
    <w:abstractNumId w:val="100"/>
  </w:num>
  <w:num w:numId="100">
    <w:abstractNumId w:val="84"/>
  </w:num>
  <w:num w:numId="101">
    <w:abstractNumId w:val="68"/>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isplayHorizontalDrawingGridEvery w:val="0"/>
  <w:displayVerticalDrawingGridEvery w:val="0"/>
  <w:doNotUseMarginsForDrawingGridOrigin/>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226"/>
    <w:rsid w:val="0000007E"/>
    <w:rsid w:val="00000A22"/>
    <w:rsid w:val="00000F5B"/>
    <w:rsid w:val="00001670"/>
    <w:rsid w:val="00001CB5"/>
    <w:rsid w:val="000020B9"/>
    <w:rsid w:val="000024BB"/>
    <w:rsid w:val="000027FC"/>
    <w:rsid w:val="00002D33"/>
    <w:rsid w:val="00002E20"/>
    <w:rsid w:val="0000318E"/>
    <w:rsid w:val="0000375C"/>
    <w:rsid w:val="00003C61"/>
    <w:rsid w:val="00003F5C"/>
    <w:rsid w:val="000041F2"/>
    <w:rsid w:val="000046A8"/>
    <w:rsid w:val="00004754"/>
    <w:rsid w:val="00004ABC"/>
    <w:rsid w:val="00004DD8"/>
    <w:rsid w:val="000054AE"/>
    <w:rsid w:val="0000574E"/>
    <w:rsid w:val="00005904"/>
    <w:rsid w:val="00005948"/>
    <w:rsid w:val="00005A04"/>
    <w:rsid w:val="00005F90"/>
    <w:rsid w:val="000062A1"/>
    <w:rsid w:val="00006618"/>
    <w:rsid w:val="0000692C"/>
    <w:rsid w:val="00007185"/>
    <w:rsid w:val="00007421"/>
    <w:rsid w:val="00007A62"/>
    <w:rsid w:val="000102C5"/>
    <w:rsid w:val="0001033F"/>
    <w:rsid w:val="000103B1"/>
    <w:rsid w:val="000103DD"/>
    <w:rsid w:val="00010C9C"/>
    <w:rsid w:val="0001122A"/>
    <w:rsid w:val="000115FD"/>
    <w:rsid w:val="00011C9E"/>
    <w:rsid w:val="00012B5E"/>
    <w:rsid w:val="00013145"/>
    <w:rsid w:val="00013C1F"/>
    <w:rsid w:val="00013D9B"/>
    <w:rsid w:val="000148C6"/>
    <w:rsid w:val="00014BD6"/>
    <w:rsid w:val="00014FB7"/>
    <w:rsid w:val="000154E8"/>
    <w:rsid w:val="000158F8"/>
    <w:rsid w:val="00015C0B"/>
    <w:rsid w:val="00015CFF"/>
    <w:rsid w:val="00015DFE"/>
    <w:rsid w:val="0001696A"/>
    <w:rsid w:val="00016B7D"/>
    <w:rsid w:val="00016E4A"/>
    <w:rsid w:val="0001704B"/>
    <w:rsid w:val="000175BB"/>
    <w:rsid w:val="00017988"/>
    <w:rsid w:val="00017DDE"/>
    <w:rsid w:val="0002034A"/>
    <w:rsid w:val="00020B5B"/>
    <w:rsid w:val="00020EDE"/>
    <w:rsid w:val="000210BA"/>
    <w:rsid w:val="000215A7"/>
    <w:rsid w:val="00021CC0"/>
    <w:rsid w:val="00021DA7"/>
    <w:rsid w:val="00022274"/>
    <w:rsid w:val="00022B2D"/>
    <w:rsid w:val="00023353"/>
    <w:rsid w:val="00023932"/>
    <w:rsid w:val="00023A0A"/>
    <w:rsid w:val="000244B9"/>
    <w:rsid w:val="000256CE"/>
    <w:rsid w:val="00025851"/>
    <w:rsid w:val="00026360"/>
    <w:rsid w:val="00026CB1"/>
    <w:rsid w:val="000271D5"/>
    <w:rsid w:val="00027DE2"/>
    <w:rsid w:val="00027EA2"/>
    <w:rsid w:val="00027EC5"/>
    <w:rsid w:val="0003082F"/>
    <w:rsid w:val="00030F14"/>
    <w:rsid w:val="0003240B"/>
    <w:rsid w:val="000327EC"/>
    <w:rsid w:val="0003283D"/>
    <w:rsid w:val="00032E92"/>
    <w:rsid w:val="0003324E"/>
    <w:rsid w:val="00033957"/>
    <w:rsid w:val="00033AE9"/>
    <w:rsid w:val="000341F2"/>
    <w:rsid w:val="00034411"/>
    <w:rsid w:val="00034890"/>
    <w:rsid w:val="000349F0"/>
    <w:rsid w:val="00035CCC"/>
    <w:rsid w:val="00036176"/>
    <w:rsid w:val="00036451"/>
    <w:rsid w:val="0003772E"/>
    <w:rsid w:val="0003775A"/>
    <w:rsid w:val="00037A23"/>
    <w:rsid w:val="00037A26"/>
    <w:rsid w:val="00037D25"/>
    <w:rsid w:val="00040FA3"/>
    <w:rsid w:val="000410EC"/>
    <w:rsid w:val="000416A0"/>
    <w:rsid w:val="000429F7"/>
    <w:rsid w:val="00043244"/>
    <w:rsid w:val="00043A3F"/>
    <w:rsid w:val="00044430"/>
    <w:rsid w:val="000448DF"/>
    <w:rsid w:val="000448E7"/>
    <w:rsid w:val="00044AA4"/>
    <w:rsid w:val="00045290"/>
    <w:rsid w:val="000452A8"/>
    <w:rsid w:val="00045AC9"/>
    <w:rsid w:val="00045C1F"/>
    <w:rsid w:val="0004600D"/>
    <w:rsid w:val="0004610E"/>
    <w:rsid w:val="000463EB"/>
    <w:rsid w:val="000472D9"/>
    <w:rsid w:val="00047337"/>
    <w:rsid w:val="000507BC"/>
    <w:rsid w:val="000513D1"/>
    <w:rsid w:val="000516D2"/>
    <w:rsid w:val="00051BFC"/>
    <w:rsid w:val="00051EA2"/>
    <w:rsid w:val="00052134"/>
    <w:rsid w:val="00052949"/>
    <w:rsid w:val="00052A1C"/>
    <w:rsid w:val="00052C8F"/>
    <w:rsid w:val="00053CDB"/>
    <w:rsid w:val="00053D5E"/>
    <w:rsid w:val="00054853"/>
    <w:rsid w:val="0005572F"/>
    <w:rsid w:val="00055BE5"/>
    <w:rsid w:val="00055EA4"/>
    <w:rsid w:val="000566DB"/>
    <w:rsid w:val="000567C6"/>
    <w:rsid w:val="00057524"/>
    <w:rsid w:val="00057BDC"/>
    <w:rsid w:val="00057F9E"/>
    <w:rsid w:val="0006023C"/>
    <w:rsid w:val="00060489"/>
    <w:rsid w:val="000606EE"/>
    <w:rsid w:val="000607D1"/>
    <w:rsid w:val="00060895"/>
    <w:rsid w:val="00060EE4"/>
    <w:rsid w:val="00060F90"/>
    <w:rsid w:val="00061031"/>
    <w:rsid w:val="000610D6"/>
    <w:rsid w:val="00061593"/>
    <w:rsid w:val="00061B17"/>
    <w:rsid w:val="00062022"/>
    <w:rsid w:val="000621B2"/>
    <w:rsid w:val="0006289D"/>
    <w:rsid w:val="00062B2C"/>
    <w:rsid w:val="00062EF2"/>
    <w:rsid w:val="00062F21"/>
    <w:rsid w:val="00062FAC"/>
    <w:rsid w:val="00063208"/>
    <w:rsid w:val="00063760"/>
    <w:rsid w:val="00063763"/>
    <w:rsid w:val="00063EA9"/>
    <w:rsid w:val="00063FBF"/>
    <w:rsid w:val="00064292"/>
    <w:rsid w:val="000645B2"/>
    <w:rsid w:val="00064EC2"/>
    <w:rsid w:val="00065A0C"/>
    <w:rsid w:val="00066338"/>
    <w:rsid w:val="000664BD"/>
    <w:rsid w:val="00066503"/>
    <w:rsid w:val="000669A5"/>
    <w:rsid w:val="00066C91"/>
    <w:rsid w:val="000678F4"/>
    <w:rsid w:val="00070495"/>
    <w:rsid w:val="0007051E"/>
    <w:rsid w:val="00070528"/>
    <w:rsid w:val="00070687"/>
    <w:rsid w:val="000708BC"/>
    <w:rsid w:val="00070B8A"/>
    <w:rsid w:val="00071C40"/>
    <w:rsid w:val="00071F09"/>
    <w:rsid w:val="000727A7"/>
    <w:rsid w:val="00072BDE"/>
    <w:rsid w:val="00072CE2"/>
    <w:rsid w:val="0007365F"/>
    <w:rsid w:val="00073948"/>
    <w:rsid w:val="000740B3"/>
    <w:rsid w:val="000745DB"/>
    <w:rsid w:val="00074790"/>
    <w:rsid w:val="00074C7A"/>
    <w:rsid w:val="00074CEC"/>
    <w:rsid w:val="000750F3"/>
    <w:rsid w:val="000752F0"/>
    <w:rsid w:val="0007567C"/>
    <w:rsid w:val="00075E79"/>
    <w:rsid w:val="00075F46"/>
    <w:rsid w:val="00076FB0"/>
    <w:rsid w:val="000771D3"/>
    <w:rsid w:val="0007791A"/>
    <w:rsid w:val="00077984"/>
    <w:rsid w:val="00080604"/>
    <w:rsid w:val="00080958"/>
    <w:rsid w:val="00080E8F"/>
    <w:rsid w:val="00081078"/>
    <w:rsid w:val="000816C2"/>
    <w:rsid w:val="00082099"/>
    <w:rsid w:val="00082390"/>
    <w:rsid w:val="00082B40"/>
    <w:rsid w:val="0008408C"/>
    <w:rsid w:val="00084099"/>
    <w:rsid w:val="0008432A"/>
    <w:rsid w:val="00084DEB"/>
    <w:rsid w:val="00085F2F"/>
    <w:rsid w:val="0008613D"/>
    <w:rsid w:val="00086A3D"/>
    <w:rsid w:val="000876D8"/>
    <w:rsid w:val="00087FF3"/>
    <w:rsid w:val="000901E6"/>
    <w:rsid w:val="000905C4"/>
    <w:rsid w:val="0009084B"/>
    <w:rsid w:val="00090D83"/>
    <w:rsid w:val="00090F5C"/>
    <w:rsid w:val="00091EDC"/>
    <w:rsid w:val="00092057"/>
    <w:rsid w:val="0009309E"/>
    <w:rsid w:val="000930CD"/>
    <w:rsid w:val="00093146"/>
    <w:rsid w:val="00093228"/>
    <w:rsid w:val="00093816"/>
    <w:rsid w:val="00093B0C"/>
    <w:rsid w:val="000940DF"/>
    <w:rsid w:val="00094168"/>
    <w:rsid w:val="000945DE"/>
    <w:rsid w:val="00094B44"/>
    <w:rsid w:val="00094F67"/>
    <w:rsid w:val="000950B7"/>
    <w:rsid w:val="000952B5"/>
    <w:rsid w:val="00095723"/>
    <w:rsid w:val="00095778"/>
    <w:rsid w:val="00095F92"/>
    <w:rsid w:val="00096091"/>
    <w:rsid w:val="00096C1E"/>
    <w:rsid w:val="00096CDB"/>
    <w:rsid w:val="00097766"/>
    <w:rsid w:val="000A04E9"/>
    <w:rsid w:val="000A05BE"/>
    <w:rsid w:val="000A0810"/>
    <w:rsid w:val="000A1149"/>
    <w:rsid w:val="000A11A6"/>
    <w:rsid w:val="000A130D"/>
    <w:rsid w:val="000A1EA6"/>
    <w:rsid w:val="000A1F01"/>
    <w:rsid w:val="000A1F92"/>
    <w:rsid w:val="000A2147"/>
    <w:rsid w:val="000A2BDB"/>
    <w:rsid w:val="000A2CB1"/>
    <w:rsid w:val="000A301D"/>
    <w:rsid w:val="000A347B"/>
    <w:rsid w:val="000A35CD"/>
    <w:rsid w:val="000A3BD8"/>
    <w:rsid w:val="000A538C"/>
    <w:rsid w:val="000A5B92"/>
    <w:rsid w:val="000A5BE6"/>
    <w:rsid w:val="000A5BE8"/>
    <w:rsid w:val="000A5CFA"/>
    <w:rsid w:val="000A6331"/>
    <w:rsid w:val="000A67B1"/>
    <w:rsid w:val="000A6CF4"/>
    <w:rsid w:val="000A79AC"/>
    <w:rsid w:val="000A7D39"/>
    <w:rsid w:val="000B006E"/>
    <w:rsid w:val="000B053A"/>
    <w:rsid w:val="000B06D8"/>
    <w:rsid w:val="000B101D"/>
    <w:rsid w:val="000B10A4"/>
    <w:rsid w:val="000B11BB"/>
    <w:rsid w:val="000B132C"/>
    <w:rsid w:val="000B1A8B"/>
    <w:rsid w:val="000B1BDC"/>
    <w:rsid w:val="000B1E51"/>
    <w:rsid w:val="000B2C05"/>
    <w:rsid w:val="000B3105"/>
    <w:rsid w:val="000B31C6"/>
    <w:rsid w:val="000B328E"/>
    <w:rsid w:val="000B3CB4"/>
    <w:rsid w:val="000B3ED3"/>
    <w:rsid w:val="000B41EB"/>
    <w:rsid w:val="000B426D"/>
    <w:rsid w:val="000B4C72"/>
    <w:rsid w:val="000B505A"/>
    <w:rsid w:val="000B5115"/>
    <w:rsid w:val="000B5586"/>
    <w:rsid w:val="000B5F04"/>
    <w:rsid w:val="000B625C"/>
    <w:rsid w:val="000B671B"/>
    <w:rsid w:val="000B6C41"/>
    <w:rsid w:val="000B70BE"/>
    <w:rsid w:val="000B7EDE"/>
    <w:rsid w:val="000C01FB"/>
    <w:rsid w:val="000C0F35"/>
    <w:rsid w:val="000C1221"/>
    <w:rsid w:val="000C138B"/>
    <w:rsid w:val="000C17BC"/>
    <w:rsid w:val="000C1E02"/>
    <w:rsid w:val="000C1FDD"/>
    <w:rsid w:val="000C3107"/>
    <w:rsid w:val="000C3FAA"/>
    <w:rsid w:val="000C411C"/>
    <w:rsid w:val="000C4C4D"/>
    <w:rsid w:val="000C4CB2"/>
    <w:rsid w:val="000C50F0"/>
    <w:rsid w:val="000C53DF"/>
    <w:rsid w:val="000C5737"/>
    <w:rsid w:val="000C58AA"/>
    <w:rsid w:val="000C6582"/>
    <w:rsid w:val="000C65B9"/>
    <w:rsid w:val="000C6825"/>
    <w:rsid w:val="000C6949"/>
    <w:rsid w:val="000C71DE"/>
    <w:rsid w:val="000C74F8"/>
    <w:rsid w:val="000C7E2F"/>
    <w:rsid w:val="000D1F2A"/>
    <w:rsid w:val="000D30F3"/>
    <w:rsid w:val="000D3174"/>
    <w:rsid w:val="000D33B2"/>
    <w:rsid w:val="000D3435"/>
    <w:rsid w:val="000D3C5B"/>
    <w:rsid w:val="000D40CA"/>
    <w:rsid w:val="000D4535"/>
    <w:rsid w:val="000D46B0"/>
    <w:rsid w:val="000D4B30"/>
    <w:rsid w:val="000D4BB2"/>
    <w:rsid w:val="000D56A3"/>
    <w:rsid w:val="000D5809"/>
    <w:rsid w:val="000D5B96"/>
    <w:rsid w:val="000D6462"/>
    <w:rsid w:val="000D6BB0"/>
    <w:rsid w:val="000D7090"/>
    <w:rsid w:val="000D7B18"/>
    <w:rsid w:val="000E0878"/>
    <w:rsid w:val="000E093A"/>
    <w:rsid w:val="000E0B56"/>
    <w:rsid w:val="000E0FF0"/>
    <w:rsid w:val="000E1385"/>
    <w:rsid w:val="000E13FB"/>
    <w:rsid w:val="000E22B4"/>
    <w:rsid w:val="000E2A70"/>
    <w:rsid w:val="000E2E49"/>
    <w:rsid w:val="000E3187"/>
    <w:rsid w:val="000E3194"/>
    <w:rsid w:val="000E3CE9"/>
    <w:rsid w:val="000E3D33"/>
    <w:rsid w:val="000E3FF0"/>
    <w:rsid w:val="000E4AC9"/>
    <w:rsid w:val="000E4CF7"/>
    <w:rsid w:val="000E5A73"/>
    <w:rsid w:val="000E5FD0"/>
    <w:rsid w:val="000E60EE"/>
    <w:rsid w:val="000E6516"/>
    <w:rsid w:val="000E683C"/>
    <w:rsid w:val="000E6D46"/>
    <w:rsid w:val="000E7439"/>
    <w:rsid w:val="000E752F"/>
    <w:rsid w:val="000E7822"/>
    <w:rsid w:val="000F022E"/>
    <w:rsid w:val="000F02E3"/>
    <w:rsid w:val="000F0350"/>
    <w:rsid w:val="000F0965"/>
    <w:rsid w:val="000F0FED"/>
    <w:rsid w:val="000F10E1"/>
    <w:rsid w:val="000F2682"/>
    <w:rsid w:val="000F2FF3"/>
    <w:rsid w:val="000F310A"/>
    <w:rsid w:val="000F3EE1"/>
    <w:rsid w:val="000F42DB"/>
    <w:rsid w:val="000F431F"/>
    <w:rsid w:val="000F5941"/>
    <w:rsid w:val="000F5A17"/>
    <w:rsid w:val="000F5D11"/>
    <w:rsid w:val="000F60B8"/>
    <w:rsid w:val="000F636F"/>
    <w:rsid w:val="000F6A59"/>
    <w:rsid w:val="000F6B06"/>
    <w:rsid w:val="000F6B4B"/>
    <w:rsid w:val="000F6EAC"/>
    <w:rsid w:val="000F6F7A"/>
    <w:rsid w:val="000F7A7A"/>
    <w:rsid w:val="001000A4"/>
    <w:rsid w:val="001006C8"/>
    <w:rsid w:val="00100B33"/>
    <w:rsid w:val="0010121C"/>
    <w:rsid w:val="00101371"/>
    <w:rsid w:val="001013EE"/>
    <w:rsid w:val="001018D6"/>
    <w:rsid w:val="00101A8D"/>
    <w:rsid w:val="00101A98"/>
    <w:rsid w:val="00101B25"/>
    <w:rsid w:val="001020C9"/>
    <w:rsid w:val="001022F4"/>
    <w:rsid w:val="00103FFB"/>
    <w:rsid w:val="00104D62"/>
    <w:rsid w:val="00105059"/>
    <w:rsid w:val="001051E1"/>
    <w:rsid w:val="00105260"/>
    <w:rsid w:val="00105F01"/>
    <w:rsid w:val="00106C67"/>
    <w:rsid w:val="001071FF"/>
    <w:rsid w:val="00107255"/>
    <w:rsid w:val="00107398"/>
    <w:rsid w:val="00107507"/>
    <w:rsid w:val="001076B8"/>
    <w:rsid w:val="001079B4"/>
    <w:rsid w:val="00107A75"/>
    <w:rsid w:val="00107D33"/>
    <w:rsid w:val="0011002F"/>
    <w:rsid w:val="001103DB"/>
    <w:rsid w:val="00110A29"/>
    <w:rsid w:val="00111393"/>
    <w:rsid w:val="001125CC"/>
    <w:rsid w:val="00112851"/>
    <w:rsid w:val="00112879"/>
    <w:rsid w:val="00112E70"/>
    <w:rsid w:val="001130EF"/>
    <w:rsid w:val="001131A6"/>
    <w:rsid w:val="001132E7"/>
    <w:rsid w:val="0011346C"/>
    <w:rsid w:val="00114903"/>
    <w:rsid w:val="00114D87"/>
    <w:rsid w:val="00115577"/>
    <w:rsid w:val="00115617"/>
    <w:rsid w:val="00115630"/>
    <w:rsid w:val="00115CBE"/>
    <w:rsid w:val="0011635D"/>
    <w:rsid w:val="00117192"/>
    <w:rsid w:val="0011732D"/>
    <w:rsid w:val="0011736B"/>
    <w:rsid w:val="00117AF3"/>
    <w:rsid w:val="00117B36"/>
    <w:rsid w:val="00117B6F"/>
    <w:rsid w:val="00117DD2"/>
    <w:rsid w:val="00117E39"/>
    <w:rsid w:val="0012005B"/>
    <w:rsid w:val="00120202"/>
    <w:rsid w:val="001205D4"/>
    <w:rsid w:val="00121143"/>
    <w:rsid w:val="0012125B"/>
    <w:rsid w:val="001215E6"/>
    <w:rsid w:val="00121920"/>
    <w:rsid w:val="00121C4D"/>
    <w:rsid w:val="00121D2B"/>
    <w:rsid w:val="001227F8"/>
    <w:rsid w:val="00122888"/>
    <w:rsid w:val="00122C01"/>
    <w:rsid w:val="00122C2E"/>
    <w:rsid w:val="00122C72"/>
    <w:rsid w:val="00122DD2"/>
    <w:rsid w:val="00122FD5"/>
    <w:rsid w:val="0012487E"/>
    <w:rsid w:val="00125102"/>
    <w:rsid w:val="001255F8"/>
    <w:rsid w:val="00125841"/>
    <w:rsid w:val="00125A8D"/>
    <w:rsid w:val="001262CC"/>
    <w:rsid w:val="00126C98"/>
    <w:rsid w:val="00126FA8"/>
    <w:rsid w:val="00127062"/>
    <w:rsid w:val="00127626"/>
    <w:rsid w:val="001278A4"/>
    <w:rsid w:val="00127E27"/>
    <w:rsid w:val="00131269"/>
    <w:rsid w:val="00131727"/>
    <w:rsid w:val="0013187D"/>
    <w:rsid w:val="001318CC"/>
    <w:rsid w:val="00131C24"/>
    <w:rsid w:val="0013205C"/>
    <w:rsid w:val="001325B6"/>
    <w:rsid w:val="0013262E"/>
    <w:rsid w:val="001327BF"/>
    <w:rsid w:val="00132858"/>
    <w:rsid w:val="00132977"/>
    <w:rsid w:val="0013331A"/>
    <w:rsid w:val="00134CA3"/>
    <w:rsid w:val="00135109"/>
    <w:rsid w:val="00135FC4"/>
    <w:rsid w:val="0013616C"/>
    <w:rsid w:val="00136AA4"/>
    <w:rsid w:val="00136AAE"/>
    <w:rsid w:val="00136C3B"/>
    <w:rsid w:val="001371C7"/>
    <w:rsid w:val="0013724B"/>
    <w:rsid w:val="00137B95"/>
    <w:rsid w:val="00137B9F"/>
    <w:rsid w:val="00140141"/>
    <w:rsid w:val="0014063E"/>
    <w:rsid w:val="00140698"/>
    <w:rsid w:val="00140879"/>
    <w:rsid w:val="0014142D"/>
    <w:rsid w:val="00141B19"/>
    <w:rsid w:val="00141F15"/>
    <w:rsid w:val="00142861"/>
    <w:rsid w:val="00143353"/>
    <w:rsid w:val="00143820"/>
    <w:rsid w:val="00143855"/>
    <w:rsid w:val="00143FCA"/>
    <w:rsid w:val="00144334"/>
    <w:rsid w:val="0014451F"/>
    <w:rsid w:val="00144820"/>
    <w:rsid w:val="0014484F"/>
    <w:rsid w:val="00144A38"/>
    <w:rsid w:val="0014581E"/>
    <w:rsid w:val="0014595B"/>
    <w:rsid w:val="0014603D"/>
    <w:rsid w:val="001467AD"/>
    <w:rsid w:val="00147F53"/>
    <w:rsid w:val="00151415"/>
    <w:rsid w:val="00151FA6"/>
    <w:rsid w:val="0015276C"/>
    <w:rsid w:val="0015394D"/>
    <w:rsid w:val="00154081"/>
    <w:rsid w:val="00154AC4"/>
    <w:rsid w:val="00154C69"/>
    <w:rsid w:val="00154D96"/>
    <w:rsid w:val="00154DEC"/>
    <w:rsid w:val="001557AE"/>
    <w:rsid w:val="001562D6"/>
    <w:rsid w:val="00156307"/>
    <w:rsid w:val="001605EE"/>
    <w:rsid w:val="0016068C"/>
    <w:rsid w:val="00160D4A"/>
    <w:rsid w:val="00160D50"/>
    <w:rsid w:val="00161C62"/>
    <w:rsid w:val="00162060"/>
    <w:rsid w:val="001627D8"/>
    <w:rsid w:val="00162DE9"/>
    <w:rsid w:val="00162E7A"/>
    <w:rsid w:val="00162E8B"/>
    <w:rsid w:val="0016309D"/>
    <w:rsid w:val="00163544"/>
    <w:rsid w:val="00163B7A"/>
    <w:rsid w:val="00163C8C"/>
    <w:rsid w:val="00163D75"/>
    <w:rsid w:val="001640AA"/>
    <w:rsid w:val="00164609"/>
    <w:rsid w:val="00164B84"/>
    <w:rsid w:val="001669F9"/>
    <w:rsid w:val="00166A6D"/>
    <w:rsid w:val="00166CA2"/>
    <w:rsid w:val="00166DB1"/>
    <w:rsid w:val="00166F9B"/>
    <w:rsid w:val="00167172"/>
    <w:rsid w:val="001677B0"/>
    <w:rsid w:val="001678DA"/>
    <w:rsid w:val="00167AC1"/>
    <w:rsid w:val="00167C13"/>
    <w:rsid w:val="00167FE4"/>
    <w:rsid w:val="001707D0"/>
    <w:rsid w:val="001710A2"/>
    <w:rsid w:val="00171281"/>
    <w:rsid w:val="0017149B"/>
    <w:rsid w:val="00171828"/>
    <w:rsid w:val="0017186E"/>
    <w:rsid w:val="00171F07"/>
    <w:rsid w:val="00172B6B"/>
    <w:rsid w:val="0017358E"/>
    <w:rsid w:val="00173B3B"/>
    <w:rsid w:val="00173BF3"/>
    <w:rsid w:val="00174200"/>
    <w:rsid w:val="00174485"/>
    <w:rsid w:val="001751F5"/>
    <w:rsid w:val="0017571B"/>
    <w:rsid w:val="00175B80"/>
    <w:rsid w:val="00175E69"/>
    <w:rsid w:val="001763C0"/>
    <w:rsid w:val="001764C0"/>
    <w:rsid w:val="0017670B"/>
    <w:rsid w:val="001767CD"/>
    <w:rsid w:val="001769AE"/>
    <w:rsid w:val="00176BCF"/>
    <w:rsid w:val="00176D77"/>
    <w:rsid w:val="00177750"/>
    <w:rsid w:val="001778DC"/>
    <w:rsid w:val="001808BB"/>
    <w:rsid w:val="00180920"/>
    <w:rsid w:val="00180D2B"/>
    <w:rsid w:val="00181EE5"/>
    <w:rsid w:val="00182137"/>
    <w:rsid w:val="001824DE"/>
    <w:rsid w:val="00182CFD"/>
    <w:rsid w:val="001832CE"/>
    <w:rsid w:val="001836EA"/>
    <w:rsid w:val="00183E26"/>
    <w:rsid w:val="00183F1A"/>
    <w:rsid w:val="001842CF"/>
    <w:rsid w:val="00184DBA"/>
    <w:rsid w:val="00185272"/>
    <w:rsid w:val="001852F4"/>
    <w:rsid w:val="001859F0"/>
    <w:rsid w:val="0018625E"/>
    <w:rsid w:val="001865A0"/>
    <w:rsid w:val="0018762A"/>
    <w:rsid w:val="00187680"/>
    <w:rsid w:val="001877A6"/>
    <w:rsid w:val="001877BB"/>
    <w:rsid w:val="00187844"/>
    <w:rsid w:val="00187A32"/>
    <w:rsid w:val="00190104"/>
    <w:rsid w:val="0019028B"/>
    <w:rsid w:val="0019057D"/>
    <w:rsid w:val="00190598"/>
    <w:rsid w:val="00190B01"/>
    <w:rsid w:val="00190BFF"/>
    <w:rsid w:val="00191228"/>
    <w:rsid w:val="00191585"/>
    <w:rsid w:val="00191B9C"/>
    <w:rsid w:val="00191E19"/>
    <w:rsid w:val="001923AA"/>
    <w:rsid w:val="00192784"/>
    <w:rsid w:val="00192ECF"/>
    <w:rsid w:val="00192F24"/>
    <w:rsid w:val="001933BE"/>
    <w:rsid w:val="00193ACF"/>
    <w:rsid w:val="00195401"/>
    <w:rsid w:val="0019580A"/>
    <w:rsid w:val="00195D03"/>
    <w:rsid w:val="00195F5D"/>
    <w:rsid w:val="00196784"/>
    <w:rsid w:val="00196AA1"/>
    <w:rsid w:val="00197378"/>
    <w:rsid w:val="001973D0"/>
    <w:rsid w:val="00197412"/>
    <w:rsid w:val="00197C4A"/>
    <w:rsid w:val="001A0A2A"/>
    <w:rsid w:val="001A139A"/>
    <w:rsid w:val="001A1E94"/>
    <w:rsid w:val="001A2016"/>
    <w:rsid w:val="001A21CB"/>
    <w:rsid w:val="001A24E0"/>
    <w:rsid w:val="001A2B1B"/>
    <w:rsid w:val="001A35D6"/>
    <w:rsid w:val="001A3B9B"/>
    <w:rsid w:val="001A43C5"/>
    <w:rsid w:val="001A4FA6"/>
    <w:rsid w:val="001A5BD5"/>
    <w:rsid w:val="001A60C9"/>
    <w:rsid w:val="001A650B"/>
    <w:rsid w:val="001A69DB"/>
    <w:rsid w:val="001B0538"/>
    <w:rsid w:val="001B20B8"/>
    <w:rsid w:val="001B2E15"/>
    <w:rsid w:val="001B30C0"/>
    <w:rsid w:val="001B3364"/>
    <w:rsid w:val="001B3437"/>
    <w:rsid w:val="001B351A"/>
    <w:rsid w:val="001B3F93"/>
    <w:rsid w:val="001B45A7"/>
    <w:rsid w:val="001B481A"/>
    <w:rsid w:val="001B4BD1"/>
    <w:rsid w:val="001B4C08"/>
    <w:rsid w:val="001B4CBE"/>
    <w:rsid w:val="001B540F"/>
    <w:rsid w:val="001B5460"/>
    <w:rsid w:val="001B5611"/>
    <w:rsid w:val="001B5624"/>
    <w:rsid w:val="001B6AC5"/>
    <w:rsid w:val="001B6ED0"/>
    <w:rsid w:val="001B6F8C"/>
    <w:rsid w:val="001B7011"/>
    <w:rsid w:val="001B7456"/>
    <w:rsid w:val="001B75EB"/>
    <w:rsid w:val="001B7811"/>
    <w:rsid w:val="001C015B"/>
    <w:rsid w:val="001C059C"/>
    <w:rsid w:val="001C0F4A"/>
    <w:rsid w:val="001C11A8"/>
    <w:rsid w:val="001C1222"/>
    <w:rsid w:val="001C1D8F"/>
    <w:rsid w:val="001C258C"/>
    <w:rsid w:val="001C2DAE"/>
    <w:rsid w:val="001C2FB4"/>
    <w:rsid w:val="001C341A"/>
    <w:rsid w:val="001C3459"/>
    <w:rsid w:val="001C365D"/>
    <w:rsid w:val="001C3E90"/>
    <w:rsid w:val="001C44F8"/>
    <w:rsid w:val="001C4C2F"/>
    <w:rsid w:val="001C55D2"/>
    <w:rsid w:val="001C5849"/>
    <w:rsid w:val="001C58BC"/>
    <w:rsid w:val="001C5BFE"/>
    <w:rsid w:val="001C5E8B"/>
    <w:rsid w:val="001C5FC2"/>
    <w:rsid w:val="001C6006"/>
    <w:rsid w:val="001C61F9"/>
    <w:rsid w:val="001C6429"/>
    <w:rsid w:val="001C6F23"/>
    <w:rsid w:val="001C706D"/>
    <w:rsid w:val="001C709C"/>
    <w:rsid w:val="001C724C"/>
    <w:rsid w:val="001C72EB"/>
    <w:rsid w:val="001C7D5D"/>
    <w:rsid w:val="001C7D8B"/>
    <w:rsid w:val="001D0BC9"/>
    <w:rsid w:val="001D1F54"/>
    <w:rsid w:val="001D24BB"/>
    <w:rsid w:val="001D3AA7"/>
    <w:rsid w:val="001D3EF6"/>
    <w:rsid w:val="001D40BF"/>
    <w:rsid w:val="001D40C2"/>
    <w:rsid w:val="001D484A"/>
    <w:rsid w:val="001D4B21"/>
    <w:rsid w:val="001D525C"/>
    <w:rsid w:val="001D6883"/>
    <w:rsid w:val="001D6B54"/>
    <w:rsid w:val="001D6BC5"/>
    <w:rsid w:val="001D6C2F"/>
    <w:rsid w:val="001D71B3"/>
    <w:rsid w:val="001E1117"/>
    <w:rsid w:val="001E2603"/>
    <w:rsid w:val="001E27AF"/>
    <w:rsid w:val="001E28A5"/>
    <w:rsid w:val="001E28FC"/>
    <w:rsid w:val="001E2DC1"/>
    <w:rsid w:val="001E3B2F"/>
    <w:rsid w:val="001E4454"/>
    <w:rsid w:val="001E4A43"/>
    <w:rsid w:val="001E5278"/>
    <w:rsid w:val="001E5763"/>
    <w:rsid w:val="001E5A1B"/>
    <w:rsid w:val="001E5A7D"/>
    <w:rsid w:val="001E611A"/>
    <w:rsid w:val="001E65B1"/>
    <w:rsid w:val="001E66FA"/>
    <w:rsid w:val="001E6C75"/>
    <w:rsid w:val="001E7076"/>
    <w:rsid w:val="001E71FF"/>
    <w:rsid w:val="001E7593"/>
    <w:rsid w:val="001E7D24"/>
    <w:rsid w:val="001F0244"/>
    <w:rsid w:val="001F0314"/>
    <w:rsid w:val="001F045C"/>
    <w:rsid w:val="001F06F4"/>
    <w:rsid w:val="001F0F51"/>
    <w:rsid w:val="001F1B73"/>
    <w:rsid w:val="001F1D95"/>
    <w:rsid w:val="001F22F9"/>
    <w:rsid w:val="001F2408"/>
    <w:rsid w:val="001F3043"/>
    <w:rsid w:val="001F313C"/>
    <w:rsid w:val="001F3377"/>
    <w:rsid w:val="001F3537"/>
    <w:rsid w:val="001F3CF1"/>
    <w:rsid w:val="001F4177"/>
    <w:rsid w:val="001F429C"/>
    <w:rsid w:val="001F4980"/>
    <w:rsid w:val="001F4F6E"/>
    <w:rsid w:val="001F5369"/>
    <w:rsid w:val="001F53B6"/>
    <w:rsid w:val="001F5E37"/>
    <w:rsid w:val="001F6021"/>
    <w:rsid w:val="001F62C5"/>
    <w:rsid w:val="001F6666"/>
    <w:rsid w:val="001F6CF1"/>
    <w:rsid w:val="001F6D56"/>
    <w:rsid w:val="001F6F62"/>
    <w:rsid w:val="001F7043"/>
    <w:rsid w:val="001F7850"/>
    <w:rsid w:val="00200016"/>
    <w:rsid w:val="00201B05"/>
    <w:rsid w:val="00201EAD"/>
    <w:rsid w:val="002023B5"/>
    <w:rsid w:val="002029C1"/>
    <w:rsid w:val="00202D1C"/>
    <w:rsid w:val="00203ECA"/>
    <w:rsid w:val="00203FF2"/>
    <w:rsid w:val="00204464"/>
    <w:rsid w:val="00204907"/>
    <w:rsid w:val="00204B3F"/>
    <w:rsid w:val="00204D79"/>
    <w:rsid w:val="00204F0A"/>
    <w:rsid w:val="00204F8D"/>
    <w:rsid w:val="002051E2"/>
    <w:rsid w:val="00205B55"/>
    <w:rsid w:val="0020780B"/>
    <w:rsid w:val="00207A2A"/>
    <w:rsid w:val="00207DBD"/>
    <w:rsid w:val="002102B7"/>
    <w:rsid w:val="002103D0"/>
    <w:rsid w:val="00210816"/>
    <w:rsid w:val="00211437"/>
    <w:rsid w:val="00211627"/>
    <w:rsid w:val="00211970"/>
    <w:rsid w:val="00211E21"/>
    <w:rsid w:val="0021202B"/>
    <w:rsid w:val="00212173"/>
    <w:rsid w:val="0021262A"/>
    <w:rsid w:val="00212882"/>
    <w:rsid w:val="00212B25"/>
    <w:rsid w:val="0021341E"/>
    <w:rsid w:val="002136AF"/>
    <w:rsid w:val="002138AB"/>
    <w:rsid w:val="00214042"/>
    <w:rsid w:val="0021417D"/>
    <w:rsid w:val="00214523"/>
    <w:rsid w:val="00214DC3"/>
    <w:rsid w:val="0021552F"/>
    <w:rsid w:val="00215903"/>
    <w:rsid w:val="002159A2"/>
    <w:rsid w:val="00215AA1"/>
    <w:rsid w:val="00215BB2"/>
    <w:rsid w:val="00215E42"/>
    <w:rsid w:val="002162F2"/>
    <w:rsid w:val="00216353"/>
    <w:rsid w:val="002166A9"/>
    <w:rsid w:val="002166FD"/>
    <w:rsid w:val="00216AA7"/>
    <w:rsid w:val="00216CF6"/>
    <w:rsid w:val="0021716C"/>
    <w:rsid w:val="00217A74"/>
    <w:rsid w:val="00220319"/>
    <w:rsid w:val="00220653"/>
    <w:rsid w:val="00220715"/>
    <w:rsid w:val="00220811"/>
    <w:rsid w:val="00220851"/>
    <w:rsid w:val="00220F59"/>
    <w:rsid w:val="00220FE6"/>
    <w:rsid w:val="00221999"/>
    <w:rsid w:val="00221A6C"/>
    <w:rsid w:val="00221A8E"/>
    <w:rsid w:val="00221EFB"/>
    <w:rsid w:val="00222CAF"/>
    <w:rsid w:val="00223F62"/>
    <w:rsid w:val="0022408F"/>
    <w:rsid w:val="0022425F"/>
    <w:rsid w:val="0022441C"/>
    <w:rsid w:val="00224584"/>
    <w:rsid w:val="002247AC"/>
    <w:rsid w:val="002250C2"/>
    <w:rsid w:val="002251ED"/>
    <w:rsid w:val="00225F4C"/>
    <w:rsid w:val="002263B7"/>
    <w:rsid w:val="002263D2"/>
    <w:rsid w:val="002264F6"/>
    <w:rsid w:val="002266D6"/>
    <w:rsid w:val="00226B6A"/>
    <w:rsid w:val="00226C0A"/>
    <w:rsid w:val="00226E91"/>
    <w:rsid w:val="0022761E"/>
    <w:rsid w:val="0022795F"/>
    <w:rsid w:val="00227C6B"/>
    <w:rsid w:val="00230154"/>
    <w:rsid w:val="002304B1"/>
    <w:rsid w:val="00230B0D"/>
    <w:rsid w:val="00230CFB"/>
    <w:rsid w:val="00231364"/>
    <w:rsid w:val="00231B93"/>
    <w:rsid w:val="00231DA1"/>
    <w:rsid w:val="00233146"/>
    <w:rsid w:val="00233162"/>
    <w:rsid w:val="002336DB"/>
    <w:rsid w:val="00233921"/>
    <w:rsid w:val="00233C38"/>
    <w:rsid w:val="00233F9F"/>
    <w:rsid w:val="0023418D"/>
    <w:rsid w:val="0023480A"/>
    <w:rsid w:val="00234967"/>
    <w:rsid w:val="00234E0C"/>
    <w:rsid w:val="002359FE"/>
    <w:rsid w:val="00235B06"/>
    <w:rsid w:val="00236070"/>
    <w:rsid w:val="002367D4"/>
    <w:rsid w:val="00237022"/>
    <w:rsid w:val="002372DE"/>
    <w:rsid w:val="00237AEB"/>
    <w:rsid w:val="00237BC7"/>
    <w:rsid w:val="002407AB"/>
    <w:rsid w:val="00241148"/>
    <w:rsid w:val="002411CE"/>
    <w:rsid w:val="00242717"/>
    <w:rsid w:val="00242A8E"/>
    <w:rsid w:val="00243331"/>
    <w:rsid w:val="0024366E"/>
    <w:rsid w:val="00243DE9"/>
    <w:rsid w:val="002441E2"/>
    <w:rsid w:val="0024466C"/>
    <w:rsid w:val="00244995"/>
    <w:rsid w:val="00244A5E"/>
    <w:rsid w:val="00245544"/>
    <w:rsid w:val="002456BD"/>
    <w:rsid w:val="00245DFC"/>
    <w:rsid w:val="00246560"/>
    <w:rsid w:val="00246917"/>
    <w:rsid w:val="00246AB9"/>
    <w:rsid w:val="00246D80"/>
    <w:rsid w:val="00247173"/>
    <w:rsid w:val="00247DFE"/>
    <w:rsid w:val="00247F4A"/>
    <w:rsid w:val="002506A3"/>
    <w:rsid w:val="002507AC"/>
    <w:rsid w:val="00250DF6"/>
    <w:rsid w:val="002511BE"/>
    <w:rsid w:val="002511E8"/>
    <w:rsid w:val="002515DE"/>
    <w:rsid w:val="00251B4C"/>
    <w:rsid w:val="00251F1B"/>
    <w:rsid w:val="00252129"/>
    <w:rsid w:val="00252866"/>
    <w:rsid w:val="00252A42"/>
    <w:rsid w:val="00252AB5"/>
    <w:rsid w:val="00253265"/>
    <w:rsid w:val="0025386C"/>
    <w:rsid w:val="0025386E"/>
    <w:rsid w:val="00254754"/>
    <w:rsid w:val="00254B59"/>
    <w:rsid w:val="00255315"/>
    <w:rsid w:val="00255B69"/>
    <w:rsid w:val="00255CBB"/>
    <w:rsid w:val="00255E7B"/>
    <w:rsid w:val="0025627A"/>
    <w:rsid w:val="00256281"/>
    <w:rsid w:val="0025654A"/>
    <w:rsid w:val="0025659B"/>
    <w:rsid w:val="002568A5"/>
    <w:rsid w:val="00256CE2"/>
    <w:rsid w:val="00257026"/>
    <w:rsid w:val="00257453"/>
    <w:rsid w:val="00257936"/>
    <w:rsid w:val="00257BA4"/>
    <w:rsid w:val="00257F5D"/>
    <w:rsid w:val="002601D8"/>
    <w:rsid w:val="002604E9"/>
    <w:rsid w:val="002606CE"/>
    <w:rsid w:val="00260D82"/>
    <w:rsid w:val="002613F0"/>
    <w:rsid w:val="00261909"/>
    <w:rsid w:val="00261992"/>
    <w:rsid w:val="00261C8D"/>
    <w:rsid w:val="00261F3B"/>
    <w:rsid w:val="0026272D"/>
    <w:rsid w:val="0026274D"/>
    <w:rsid w:val="00262B94"/>
    <w:rsid w:val="00262F3C"/>
    <w:rsid w:val="00263A61"/>
    <w:rsid w:val="0026494A"/>
    <w:rsid w:val="0026504B"/>
    <w:rsid w:val="0026545E"/>
    <w:rsid w:val="00265C38"/>
    <w:rsid w:val="0026618F"/>
    <w:rsid w:val="00266F1C"/>
    <w:rsid w:val="00266F3E"/>
    <w:rsid w:val="0026769C"/>
    <w:rsid w:val="00267A49"/>
    <w:rsid w:val="00267C06"/>
    <w:rsid w:val="0027040D"/>
    <w:rsid w:val="00270597"/>
    <w:rsid w:val="00270E5E"/>
    <w:rsid w:val="002712C8"/>
    <w:rsid w:val="00271360"/>
    <w:rsid w:val="00271646"/>
    <w:rsid w:val="002717C2"/>
    <w:rsid w:val="00271ECF"/>
    <w:rsid w:val="00271EEA"/>
    <w:rsid w:val="00272B4C"/>
    <w:rsid w:val="00272C30"/>
    <w:rsid w:val="00272DC9"/>
    <w:rsid w:val="002731A2"/>
    <w:rsid w:val="002736F5"/>
    <w:rsid w:val="00273DE1"/>
    <w:rsid w:val="00274014"/>
    <w:rsid w:val="00274777"/>
    <w:rsid w:val="002751FB"/>
    <w:rsid w:val="0027555D"/>
    <w:rsid w:val="002755A1"/>
    <w:rsid w:val="00275676"/>
    <w:rsid w:val="0027612C"/>
    <w:rsid w:val="0027656A"/>
    <w:rsid w:val="0027772A"/>
    <w:rsid w:val="00277F45"/>
    <w:rsid w:val="00280AA9"/>
    <w:rsid w:val="00280B96"/>
    <w:rsid w:val="00280BAE"/>
    <w:rsid w:val="00280F7C"/>
    <w:rsid w:val="0028113E"/>
    <w:rsid w:val="00282182"/>
    <w:rsid w:val="00282185"/>
    <w:rsid w:val="002827C1"/>
    <w:rsid w:val="00282C77"/>
    <w:rsid w:val="00282CC0"/>
    <w:rsid w:val="00283253"/>
    <w:rsid w:val="00283788"/>
    <w:rsid w:val="00283B3D"/>
    <w:rsid w:val="00283E4E"/>
    <w:rsid w:val="00284463"/>
    <w:rsid w:val="002849BD"/>
    <w:rsid w:val="00284DDF"/>
    <w:rsid w:val="00284E03"/>
    <w:rsid w:val="002851CC"/>
    <w:rsid w:val="00285511"/>
    <w:rsid w:val="0028590A"/>
    <w:rsid w:val="00285932"/>
    <w:rsid w:val="00285CD2"/>
    <w:rsid w:val="00286072"/>
    <w:rsid w:val="00286480"/>
    <w:rsid w:val="0028673F"/>
    <w:rsid w:val="0028793D"/>
    <w:rsid w:val="00287F14"/>
    <w:rsid w:val="00290738"/>
    <w:rsid w:val="00290D54"/>
    <w:rsid w:val="00290F04"/>
    <w:rsid w:val="00291283"/>
    <w:rsid w:val="00291FE0"/>
    <w:rsid w:val="00292472"/>
    <w:rsid w:val="002928D8"/>
    <w:rsid w:val="00292BB3"/>
    <w:rsid w:val="00293E9E"/>
    <w:rsid w:val="002944A6"/>
    <w:rsid w:val="00294724"/>
    <w:rsid w:val="0029498F"/>
    <w:rsid w:val="002949B0"/>
    <w:rsid w:val="00294CF5"/>
    <w:rsid w:val="00294EA2"/>
    <w:rsid w:val="0029564D"/>
    <w:rsid w:val="00295C2F"/>
    <w:rsid w:val="00295E98"/>
    <w:rsid w:val="0029672B"/>
    <w:rsid w:val="002968C2"/>
    <w:rsid w:val="00296BAF"/>
    <w:rsid w:val="00296C15"/>
    <w:rsid w:val="00296DBD"/>
    <w:rsid w:val="002970F9"/>
    <w:rsid w:val="00297165"/>
    <w:rsid w:val="00297662"/>
    <w:rsid w:val="00297922"/>
    <w:rsid w:val="00297B1B"/>
    <w:rsid w:val="00297BE4"/>
    <w:rsid w:val="00297C1A"/>
    <w:rsid w:val="00297C2F"/>
    <w:rsid w:val="002A05FC"/>
    <w:rsid w:val="002A0E78"/>
    <w:rsid w:val="002A12C4"/>
    <w:rsid w:val="002A1B9C"/>
    <w:rsid w:val="002A1BB3"/>
    <w:rsid w:val="002A29D3"/>
    <w:rsid w:val="002A2FC9"/>
    <w:rsid w:val="002A3587"/>
    <w:rsid w:val="002A3BD0"/>
    <w:rsid w:val="002A416F"/>
    <w:rsid w:val="002A45AE"/>
    <w:rsid w:val="002A4A65"/>
    <w:rsid w:val="002A4AD5"/>
    <w:rsid w:val="002A4EFC"/>
    <w:rsid w:val="002A4F24"/>
    <w:rsid w:val="002A5500"/>
    <w:rsid w:val="002A5D85"/>
    <w:rsid w:val="002A6112"/>
    <w:rsid w:val="002A6451"/>
    <w:rsid w:val="002A657D"/>
    <w:rsid w:val="002A68D1"/>
    <w:rsid w:val="002A6A64"/>
    <w:rsid w:val="002A71BF"/>
    <w:rsid w:val="002A7600"/>
    <w:rsid w:val="002A76C3"/>
    <w:rsid w:val="002A7E8F"/>
    <w:rsid w:val="002A7EA1"/>
    <w:rsid w:val="002A7EFF"/>
    <w:rsid w:val="002B0259"/>
    <w:rsid w:val="002B0429"/>
    <w:rsid w:val="002B058C"/>
    <w:rsid w:val="002B09A3"/>
    <w:rsid w:val="002B0FF2"/>
    <w:rsid w:val="002B1179"/>
    <w:rsid w:val="002B13E7"/>
    <w:rsid w:val="002B1671"/>
    <w:rsid w:val="002B1803"/>
    <w:rsid w:val="002B19C5"/>
    <w:rsid w:val="002B1A32"/>
    <w:rsid w:val="002B1C61"/>
    <w:rsid w:val="002B1C94"/>
    <w:rsid w:val="002B1ED8"/>
    <w:rsid w:val="002B1F56"/>
    <w:rsid w:val="002B210B"/>
    <w:rsid w:val="002B217B"/>
    <w:rsid w:val="002B247D"/>
    <w:rsid w:val="002B2B79"/>
    <w:rsid w:val="002B2E30"/>
    <w:rsid w:val="002B2F32"/>
    <w:rsid w:val="002B38CA"/>
    <w:rsid w:val="002B4020"/>
    <w:rsid w:val="002B40D9"/>
    <w:rsid w:val="002B40ED"/>
    <w:rsid w:val="002B4312"/>
    <w:rsid w:val="002B44B1"/>
    <w:rsid w:val="002B4DFF"/>
    <w:rsid w:val="002B6119"/>
    <w:rsid w:val="002B6471"/>
    <w:rsid w:val="002B682B"/>
    <w:rsid w:val="002B6F34"/>
    <w:rsid w:val="002B774B"/>
    <w:rsid w:val="002B7CCA"/>
    <w:rsid w:val="002B7E5F"/>
    <w:rsid w:val="002C01A5"/>
    <w:rsid w:val="002C0BEF"/>
    <w:rsid w:val="002C1C49"/>
    <w:rsid w:val="002C1CAD"/>
    <w:rsid w:val="002C1DD0"/>
    <w:rsid w:val="002C1E29"/>
    <w:rsid w:val="002C1F30"/>
    <w:rsid w:val="002C24BF"/>
    <w:rsid w:val="002C2FE8"/>
    <w:rsid w:val="002C3A60"/>
    <w:rsid w:val="002C3D38"/>
    <w:rsid w:val="002C4DB3"/>
    <w:rsid w:val="002C4DCE"/>
    <w:rsid w:val="002C4EAC"/>
    <w:rsid w:val="002C59BA"/>
    <w:rsid w:val="002C5DB6"/>
    <w:rsid w:val="002C6B7B"/>
    <w:rsid w:val="002C6CBA"/>
    <w:rsid w:val="002C6E4B"/>
    <w:rsid w:val="002C769D"/>
    <w:rsid w:val="002C7ADB"/>
    <w:rsid w:val="002D04E2"/>
    <w:rsid w:val="002D08E7"/>
    <w:rsid w:val="002D0EFE"/>
    <w:rsid w:val="002D1D75"/>
    <w:rsid w:val="002D219C"/>
    <w:rsid w:val="002D2464"/>
    <w:rsid w:val="002D2476"/>
    <w:rsid w:val="002D2552"/>
    <w:rsid w:val="002D2DE2"/>
    <w:rsid w:val="002D33BA"/>
    <w:rsid w:val="002D3828"/>
    <w:rsid w:val="002D3836"/>
    <w:rsid w:val="002D520A"/>
    <w:rsid w:val="002D5291"/>
    <w:rsid w:val="002D54E7"/>
    <w:rsid w:val="002D579A"/>
    <w:rsid w:val="002D58A1"/>
    <w:rsid w:val="002D595B"/>
    <w:rsid w:val="002D6437"/>
    <w:rsid w:val="002D6BDB"/>
    <w:rsid w:val="002D7033"/>
    <w:rsid w:val="002D706B"/>
    <w:rsid w:val="002D74C3"/>
    <w:rsid w:val="002D7757"/>
    <w:rsid w:val="002D7A25"/>
    <w:rsid w:val="002D7A3C"/>
    <w:rsid w:val="002D7BA1"/>
    <w:rsid w:val="002E0623"/>
    <w:rsid w:val="002E1043"/>
    <w:rsid w:val="002E1087"/>
    <w:rsid w:val="002E12E1"/>
    <w:rsid w:val="002E18ED"/>
    <w:rsid w:val="002E1FB1"/>
    <w:rsid w:val="002E2631"/>
    <w:rsid w:val="002E31B6"/>
    <w:rsid w:val="002E36D1"/>
    <w:rsid w:val="002E3AB4"/>
    <w:rsid w:val="002E4C68"/>
    <w:rsid w:val="002E502C"/>
    <w:rsid w:val="002E53EF"/>
    <w:rsid w:val="002E54F8"/>
    <w:rsid w:val="002E5522"/>
    <w:rsid w:val="002E5AF4"/>
    <w:rsid w:val="002E5D8E"/>
    <w:rsid w:val="002E5FC0"/>
    <w:rsid w:val="002E6634"/>
    <w:rsid w:val="002E66AA"/>
    <w:rsid w:val="002E6BB7"/>
    <w:rsid w:val="002E6F15"/>
    <w:rsid w:val="002E73F7"/>
    <w:rsid w:val="002E7A83"/>
    <w:rsid w:val="002E7B5D"/>
    <w:rsid w:val="002E7F7E"/>
    <w:rsid w:val="002F0086"/>
    <w:rsid w:val="002F051D"/>
    <w:rsid w:val="002F0AC3"/>
    <w:rsid w:val="002F0AF2"/>
    <w:rsid w:val="002F16EE"/>
    <w:rsid w:val="002F1CE5"/>
    <w:rsid w:val="002F1F5B"/>
    <w:rsid w:val="002F24ED"/>
    <w:rsid w:val="002F2A57"/>
    <w:rsid w:val="002F2AEC"/>
    <w:rsid w:val="002F2C2E"/>
    <w:rsid w:val="002F2C99"/>
    <w:rsid w:val="002F2F92"/>
    <w:rsid w:val="002F326B"/>
    <w:rsid w:val="002F32D5"/>
    <w:rsid w:val="002F39F6"/>
    <w:rsid w:val="002F3A2B"/>
    <w:rsid w:val="002F4165"/>
    <w:rsid w:val="002F5667"/>
    <w:rsid w:val="002F5FA0"/>
    <w:rsid w:val="002F635A"/>
    <w:rsid w:val="002F6B13"/>
    <w:rsid w:val="002F6C43"/>
    <w:rsid w:val="002F763B"/>
    <w:rsid w:val="0030127D"/>
    <w:rsid w:val="0030179E"/>
    <w:rsid w:val="00301985"/>
    <w:rsid w:val="00302183"/>
    <w:rsid w:val="003024A2"/>
    <w:rsid w:val="003024B7"/>
    <w:rsid w:val="00302770"/>
    <w:rsid w:val="0030290A"/>
    <w:rsid w:val="0030385E"/>
    <w:rsid w:val="003038EF"/>
    <w:rsid w:val="00303B9B"/>
    <w:rsid w:val="00303D01"/>
    <w:rsid w:val="00303E46"/>
    <w:rsid w:val="0030415A"/>
    <w:rsid w:val="00304A37"/>
    <w:rsid w:val="00304D39"/>
    <w:rsid w:val="00304E2A"/>
    <w:rsid w:val="003052AC"/>
    <w:rsid w:val="00305A8D"/>
    <w:rsid w:val="00305E84"/>
    <w:rsid w:val="00306444"/>
    <w:rsid w:val="0030693E"/>
    <w:rsid w:val="00306C49"/>
    <w:rsid w:val="00306EC4"/>
    <w:rsid w:val="00306ECD"/>
    <w:rsid w:val="0030755F"/>
    <w:rsid w:val="00307C10"/>
    <w:rsid w:val="00307D66"/>
    <w:rsid w:val="00310395"/>
    <w:rsid w:val="003103E7"/>
    <w:rsid w:val="00310564"/>
    <w:rsid w:val="003109FE"/>
    <w:rsid w:val="00310E5D"/>
    <w:rsid w:val="00311254"/>
    <w:rsid w:val="0031169C"/>
    <w:rsid w:val="00311777"/>
    <w:rsid w:val="003119D2"/>
    <w:rsid w:val="0031208D"/>
    <w:rsid w:val="0031210B"/>
    <w:rsid w:val="0031222F"/>
    <w:rsid w:val="0031248D"/>
    <w:rsid w:val="00312ADB"/>
    <w:rsid w:val="00312E6F"/>
    <w:rsid w:val="00313F51"/>
    <w:rsid w:val="00314F24"/>
    <w:rsid w:val="00315690"/>
    <w:rsid w:val="003158C2"/>
    <w:rsid w:val="003163A5"/>
    <w:rsid w:val="00316A4F"/>
    <w:rsid w:val="0032009A"/>
    <w:rsid w:val="00320196"/>
    <w:rsid w:val="00320BDA"/>
    <w:rsid w:val="0032247E"/>
    <w:rsid w:val="003229ED"/>
    <w:rsid w:val="00323774"/>
    <w:rsid w:val="00324091"/>
    <w:rsid w:val="00324A68"/>
    <w:rsid w:val="00324FD0"/>
    <w:rsid w:val="0032511F"/>
    <w:rsid w:val="0032534C"/>
    <w:rsid w:val="00325A32"/>
    <w:rsid w:val="00325F61"/>
    <w:rsid w:val="00326203"/>
    <w:rsid w:val="003265E4"/>
    <w:rsid w:val="003265F0"/>
    <w:rsid w:val="00326FE1"/>
    <w:rsid w:val="00327263"/>
    <w:rsid w:val="0032739A"/>
    <w:rsid w:val="00327A62"/>
    <w:rsid w:val="00327E21"/>
    <w:rsid w:val="003314FA"/>
    <w:rsid w:val="00331727"/>
    <w:rsid w:val="0033202F"/>
    <w:rsid w:val="003322A4"/>
    <w:rsid w:val="003323BC"/>
    <w:rsid w:val="00332B51"/>
    <w:rsid w:val="003334C7"/>
    <w:rsid w:val="003335ED"/>
    <w:rsid w:val="00333B19"/>
    <w:rsid w:val="00333D39"/>
    <w:rsid w:val="0033424C"/>
    <w:rsid w:val="0033424F"/>
    <w:rsid w:val="003346CB"/>
    <w:rsid w:val="0033489D"/>
    <w:rsid w:val="00334D6B"/>
    <w:rsid w:val="00334D77"/>
    <w:rsid w:val="0033526F"/>
    <w:rsid w:val="003352A8"/>
    <w:rsid w:val="003366B5"/>
    <w:rsid w:val="00336B3A"/>
    <w:rsid w:val="00336C4F"/>
    <w:rsid w:val="00336FAE"/>
    <w:rsid w:val="00337572"/>
    <w:rsid w:val="00337B7B"/>
    <w:rsid w:val="00337C0B"/>
    <w:rsid w:val="00340040"/>
    <w:rsid w:val="00340915"/>
    <w:rsid w:val="00340F08"/>
    <w:rsid w:val="003421BA"/>
    <w:rsid w:val="003429F1"/>
    <w:rsid w:val="00342B7F"/>
    <w:rsid w:val="00343D5A"/>
    <w:rsid w:val="00344344"/>
    <w:rsid w:val="0034439B"/>
    <w:rsid w:val="00344477"/>
    <w:rsid w:val="003446FF"/>
    <w:rsid w:val="00344CFE"/>
    <w:rsid w:val="00345C58"/>
    <w:rsid w:val="003462AA"/>
    <w:rsid w:val="003468B0"/>
    <w:rsid w:val="00347B03"/>
    <w:rsid w:val="0035027D"/>
    <w:rsid w:val="003503C1"/>
    <w:rsid w:val="003508C6"/>
    <w:rsid w:val="00350D90"/>
    <w:rsid w:val="00350F0C"/>
    <w:rsid w:val="00351BDE"/>
    <w:rsid w:val="00351CA1"/>
    <w:rsid w:val="00351F7D"/>
    <w:rsid w:val="003522E9"/>
    <w:rsid w:val="00352634"/>
    <w:rsid w:val="00352D74"/>
    <w:rsid w:val="00352D95"/>
    <w:rsid w:val="00353F77"/>
    <w:rsid w:val="0035477B"/>
    <w:rsid w:val="00354D03"/>
    <w:rsid w:val="003553BA"/>
    <w:rsid w:val="003555A5"/>
    <w:rsid w:val="003555F5"/>
    <w:rsid w:val="00355738"/>
    <w:rsid w:val="0035598D"/>
    <w:rsid w:val="00356586"/>
    <w:rsid w:val="003567CC"/>
    <w:rsid w:val="003569DC"/>
    <w:rsid w:val="00357330"/>
    <w:rsid w:val="003576CA"/>
    <w:rsid w:val="00360151"/>
    <w:rsid w:val="00360887"/>
    <w:rsid w:val="00361125"/>
    <w:rsid w:val="00361657"/>
    <w:rsid w:val="003617BE"/>
    <w:rsid w:val="00361840"/>
    <w:rsid w:val="0036184A"/>
    <w:rsid w:val="0036246D"/>
    <w:rsid w:val="00363132"/>
    <w:rsid w:val="00363370"/>
    <w:rsid w:val="003633F2"/>
    <w:rsid w:val="00363514"/>
    <w:rsid w:val="0036369C"/>
    <w:rsid w:val="00363A22"/>
    <w:rsid w:val="00363E2E"/>
    <w:rsid w:val="00363E8A"/>
    <w:rsid w:val="00364663"/>
    <w:rsid w:val="003652D3"/>
    <w:rsid w:val="00365F69"/>
    <w:rsid w:val="0036670A"/>
    <w:rsid w:val="00366837"/>
    <w:rsid w:val="003670C0"/>
    <w:rsid w:val="0036761F"/>
    <w:rsid w:val="00367B0F"/>
    <w:rsid w:val="00367DC5"/>
    <w:rsid w:val="00367F59"/>
    <w:rsid w:val="0037080E"/>
    <w:rsid w:val="003712D1"/>
    <w:rsid w:val="003719A5"/>
    <w:rsid w:val="0037214C"/>
    <w:rsid w:val="0037276E"/>
    <w:rsid w:val="003727E7"/>
    <w:rsid w:val="00372B3B"/>
    <w:rsid w:val="00372F67"/>
    <w:rsid w:val="00373373"/>
    <w:rsid w:val="003734D3"/>
    <w:rsid w:val="00373E57"/>
    <w:rsid w:val="00374ECE"/>
    <w:rsid w:val="003751EF"/>
    <w:rsid w:val="00375516"/>
    <w:rsid w:val="00375C6B"/>
    <w:rsid w:val="003762B2"/>
    <w:rsid w:val="003773DD"/>
    <w:rsid w:val="00380050"/>
    <w:rsid w:val="0038021C"/>
    <w:rsid w:val="003803A3"/>
    <w:rsid w:val="003803E0"/>
    <w:rsid w:val="00380784"/>
    <w:rsid w:val="003819D6"/>
    <w:rsid w:val="00381E3A"/>
    <w:rsid w:val="00381F0F"/>
    <w:rsid w:val="00381F16"/>
    <w:rsid w:val="003823CC"/>
    <w:rsid w:val="00382A6F"/>
    <w:rsid w:val="00382A72"/>
    <w:rsid w:val="00382C50"/>
    <w:rsid w:val="00382D22"/>
    <w:rsid w:val="00382F51"/>
    <w:rsid w:val="00383329"/>
    <w:rsid w:val="003839F7"/>
    <w:rsid w:val="0038436F"/>
    <w:rsid w:val="00384630"/>
    <w:rsid w:val="00384D2C"/>
    <w:rsid w:val="00384DE8"/>
    <w:rsid w:val="003850FC"/>
    <w:rsid w:val="00385605"/>
    <w:rsid w:val="00385D6D"/>
    <w:rsid w:val="00385F2D"/>
    <w:rsid w:val="00385F3C"/>
    <w:rsid w:val="00386378"/>
    <w:rsid w:val="00386621"/>
    <w:rsid w:val="00386932"/>
    <w:rsid w:val="00386B58"/>
    <w:rsid w:val="00386B7B"/>
    <w:rsid w:val="00386C87"/>
    <w:rsid w:val="0038707D"/>
    <w:rsid w:val="0038776F"/>
    <w:rsid w:val="003879F1"/>
    <w:rsid w:val="00387E27"/>
    <w:rsid w:val="00387FCE"/>
    <w:rsid w:val="00392DD8"/>
    <w:rsid w:val="00393C9A"/>
    <w:rsid w:val="003945A0"/>
    <w:rsid w:val="0039476A"/>
    <w:rsid w:val="00395921"/>
    <w:rsid w:val="00395E5C"/>
    <w:rsid w:val="00396175"/>
    <w:rsid w:val="00396EE9"/>
    <w:rsid w:val="003972BA"/>
    <w:rsid w:val="003973F1"/>
    <w:rsid w:val="003979FF"/>
    <w:rsid w:val="003A0116"/>
    <w:rsid w:val="003A0DBC"/>
    <w:rsid w:val="003A1027"/>
    <w:rsid w:val="003A1A83"/>
    <w:rsid w:val="003A2284"/>
    <w:rsid w:val="003A22F6"/>
    <w:rsid w:val="003A270F"/>
    <w:rsid w:val="003A2A77"/>
    <w:rsid w:val="003A2D97"/>
    <w:rsid w:val="003A33F5"/>
    <w:rsid w:val="003A3639"/>
    <w:rsid w:val="003A46C2"/>
    <w:rsid w:val="003A4A71"/>
    <w:rsid w:val="003A513D"/>
    <w:rsid w:val="003A523F"/>
    <w:rsid w:val="003A5438"/>
    <w:rsid w:val="003A5C76"/>
    <w:rsid w:val="003A6427"/>
    <w:rsid w:val="003A6FD5"/>
    <w:rsid w:val="003A70CA"/>
    <w:rsid w:val="003A71A9"/>
    <w:rsid w:val="003A74B5"/>
    <w:rsid w:val="003A779C"/>
    <w:rsid w:val="003A7F0F"/>
    <w:rsid w:val="003B0F8D"/>
    <w:rsid w:val="003B125C"/>
    <w:rsid w:val="003B1641"/>
    <w:rsid w:val="003B1679"/>
    <w:rsid w:val="003B18FA"/>
    <w:rsid w:val="003B2897"/>
    <w:rsid w:val="003B296E"/>
    <w:rsid w:val="003B3345"/>
    <w:rsid w:val="003B33BE"/>
    <w:rsid w:val="003B342D"/>
    <w:rsid w:val="003B3E44"/>
    <w:rsid w:val="003B46A0"/>
    <w:rsid w:val="003B4A1A"/>
    <w:rsid w:val="003B4FB8"/>
    <w:rsid w:val="003B52B0"/>
    <w:rsid w:val="003B55B4"/>
    <w:rsid w:val="003B5FCC"/>
    <w:rsid w:val="003B674F"/>
    <w:rsid w:val="003B6D6F"/>
    <w:rsid w:val="003B7B22"/>
    <w:rsid w:val="003C0629"/>
    <w:rsid w:val="003C084D"/>
    <w:rsid w:val="003C0AA7"/>
    <w:rsid w:val="003C0FC2"/>
    <w:rsid w:val="003C118E"/>
    <w:rsid w:val="003C1CE7"/>
    <w:rsid w:val="003C1EAE"/>
    <w:rsid w:val="003C1FAF"/>
    <w:rsid w:val="003C2363"/>
    <w:rsid w:val="003C2D56"/>
    <w:rsid w:val="003C32DC"/>
    <w:rsid w:val="003C37E5"/>
    <w:rsid w:val="003C38D5"/>
    <w:rsid w:val="003C392A"/>
    <w:rsid w:val="003C3DA0"/>
    <w:rsid w:val="003C4860"/>
    <w:rsid w:val="003C4D3A"/>
    <w:rsid w:val="003C4DD4"/>
    <w:rsid w:val="003C4EF1"/>
    <w:rsid w:val="003C50C0"/>
    <w:rsid w:val="003C5D18"/>
    <w:rsid w:val="003C64A3"/>
    <w:rsid w:val="003C6630"/>
    <w:rsid w:val="003C669D"/>
    <w:rsid w:val="003C6BC5"/>
    <w:rsid w:val="003C6D0A"/>
    <w:rsid w:val="003C790D"/>
    <w:rsid w:val="003C7C7B"/>
    <w:rsid w:val="003D0079"/>
    <w:rsid w:val="003D093E"/>
    <w:rsid w:val="003D1072"/>
    <w:rsid w:val="003D12AB"/>
    <w:rsid w:val="003D1304"/>
    <w:rsid w:val="003D1B61"/>
    <w:rsid w:val="003D232F"/>
    <w:rsid w:val="003D3A0A"/>
    <w:rsid w:val="003D3B9A"/>
    <w:rsid w:val="003D3E39"/>
    <w:rsid w:val="003D4B0F"/>
    <w:rsid w:val="003D4BFA"/>
    <w:rsid w:val="003D6035"/>
    <w:rsid w:val="003D62DC"/>
    <w:rsid w:val="003D6563"/>
    <w:rsid w:val="003D6F13"/>
    <w:rsid w:val="003D7003"/>
    <w:rsid w:val="003D70C8"/>
    <w:rsid w:val="003D73C8"/>
    <w:rsid w:val="003D768D"/>
    <w:rsid w:val="003D773F"/>
    <w:rsid w:val="003D7C3C"/>
    <w:rsid w:val="003E013F"/>
    <w:rsid w:val="003E0196"/>
    <w:rsid w:val="003E0626"/>
    <w:rsid w:val="003E0A99"/>
    <w:rsid w:val="003E0B9C"/>
    <w:rsid w:val="003E0C13"/>
    <w:rsid w:val="003E15D0"/>
    <w:rsid w:val="003E1670"/>
    <w:rsid w:val="003E1706"/>
    <w:rsid w:val="003E1744"/>
    <w:rsid w:val="003E1A22"/>
    <w:rsid w:val="003E2F02"/>
    <w:rsid w:val="003E32B5"/>
    <w:rsid w:val="003E32BB"/>
    <w:rsid w:val="003E3780"/>
    <w:rsid w:val="003E3A43"/>
    <w:rsid w:val="003E3D37"/>
    <w:rsid w:val="003E488E"/>
    <w:rsid w:val="003E4B23"/>
    <w:rsid w:val="003E4E68"/>
    <w:rsid w:val="003E5C1B"/>
    <w:rsid w:val="003E5C2C"/>
    <w:rsid w:val="003E5DD6"/>
    <w:rsid w:val="003E5E85"/>
    <w:rsid w:val="003E6146"/>
    <w:rsid w:val="003E6923"/>
    <w:rsid w:val="003E6AA9"/>
    <w:rsid w:val="003E6EC5"/>
    <w:rsid w:val="003E6F24"/>
    <w:rsid w:val="003E7303"/>
    <w:rsid w:val="003E7748"/>
    <w:rsid w:val="003E7A14"/>
    <w:rsid w:val="003F001D"/>
    <w:rsid w:val="003F049D"/>
    <w:rsid w:val="003F08B9"/>
    <w:rsid w:val="003F12AB"/>
    <w:rsid w:val="003F26EB"/>
    <w:rsid w:val="003F2F90"/>
    <w:rsid w:val="003F4A17"/>
    <w:rsid w:val="003F4EF9"/>
    <w:rsid w:val="003F6187"/>
    <w:rsid w:val="003F6894"/>
    <w:rsid w:val="003F6B66"/>
    <w:rsid w:val="003F6BAA"/>
    <w:rsid w:val="003F6D2C"/>
    <w:rsid w:val="003F6D42"/>
    <w:rsid w:val="003F6F54"/>
    <w:rsid w:val="003F7BAB"/>
    <w:rsid w:val="004000AD"/>
    <w:rsid w:val="0040031D"/>
    <w:rsid w:val="00400F1A"/>
    <w:rsid w:val="0040115A"/>
    <w:rsid w:val="00401607"/>
    <w:rsid w:val="00401644"/>
    <w:rsid w:val="00401B73"/>
    <w:rsid w:val="00401FF0"/>
    <w:rsid w:val="004022B4"/>
    <w:rsid w:val="00403132"/>
    <w:rsid w:val="00404008"/>
    <w:rsid w:val="0040447F"/>
    <w:rsid w:val="0040550F"/>
    <w:rsid w:val="00405BF8"/>
    <w:rsid w:val="004062DC"/>
    <w:rsid w:val="00406866"/>
    <w:rsid w:val="00406EE6"/>
    <w:rsid w:val="00407DCC"/>
    <w:rsid w:val="004102C8"/>
    <w:rsid w:val="0041053C"/>
    <w:rsid w:val="00410CFD"/>
    <w:rsid w:val="00410D19"/>
    <w:rsid w:val="00410D66"/>
    <w:rsid w:val="00411046"/>
    <w:rsid w:val="00411615"/>
    <w:rsid w:val="00411FEB"/>
    <w:rsid w:val="00412339"/>
    <w:rsid w:val="0041283B"/>
    <w:rsid w:val="00412E61"/>
    <w:rsid w:val="00412F20"/>
    <w:rsid w:val="00412FC5"/>
    <w:rsid w:val="00413225"/>
    <w:rsid w:val="0041373B"/>
    <w:rsid w:val="00413C91"/>
    <w:rsid w:val="0041416F"/>
    <w:rsid w:val="00414670"/>
    <w:rsid w:val="00414AE2"/>
    <w:rsid w:val="00414B59"/>
    <w:rsid w:val="0041509E"/>
    <w:rsid w:val="00415264"/>
    <w:rsid w:val="004158A1"/>
    <w:rsid w:val="0041591A"/>
    <w:rsid w:val="00415A3D"/>
    <w:rsid w:val="00415A87"/>
    <w:rsid w:val="00415A9D"/>
    <w:rsid w:val="00416399"/>
    <w:rsid w:val="00416407"/>
    <w:rsid w:val="00416AB8"/>
    <w:rsid w:val="00416DA5"/>
    <w:rsid w:val="00417287"/>
    <w:rsid w:val="004176B7"/>
    <w:rsid w:val="00417DB4"/>
    <w:rsid w:val="004203DB"/>
    <w:rsid w:val="00420E20"/>
    <w:rsid w:val="00421069"/>
    <w:rsid w:val="004211A0"/>
    <w:rsid w:val="00421662"/>
    <w:rsid w:val="00421AD1"/>
    <w:rsid w:val="00421C67"/>
    <w:rsid w:val="0042218A"/>
    <w:rsid w:val="004223A7"/>
    <w:rsid w:val="0042255D"/>
    <w:rsid w:val="004229B0"/>
    <w:rsid w:val="00422C3F"/>
    <w:rsid w:val="00422F9A"/>
    <w:rsid w:val="0042468B"/>
    <w:rsid w:val="004246F5"/>
    <w:rsid w:val="004249F6"/>
    <w:rsid w:val="00425183"/>
    <w:rsid w:val="0042582E"/>
    <w:rsid w:val="004258B4"/>
    <w:rsid w:val="00426466"/>
    <w:rsid w:val="004266C1"/>
    <w:rsid w:val="004268D0"/>
    <w:rsid w:val="00426B55"/>
    <w:rsid w:val="00426F2C"/>
    <w:rsid w:val="004278D0"/>
    <w:rsid w:val="004305FC"/>
    <w:rsid w:val="00430D9A"/>
    <w:rsid w:val="00431053"/>
    <w:rsid w:val="00431520"/>
    <w:rsid w:val="004322ED"/>
    <w:rsid w:val="00432731"/>
    <w:rsid w:val="0043300D"/>
    <w:rsid w:val="00433728"/>
    <w:rsid w:val="004338DB"/>
    <w:rsid w:val="00434353"/>
    <w:rsid w:val="0043507A"/>
    <w:rsid w:val="004363B5"/>
    <w:rsid w:val="004364A7"/>
    <w:rsid w:val="004367E1"/>
    <w:rsid w:val="0043695B"/>
    <w:rsid w:val="00436C92"/>
    <w:rsid w:val="00436DE7"/>
    <w:rsid w:val="00436F0E"/>
    <w:rsid w:val="00437113"/>
    <w:rsid w:val="004373B5"/>
    <w:rsid w:val="00437820"/>
    <w:rsid w:val="004379D9"/>
    <w:rsid w:val="00437DDE"/>
    <w:rsid w:val="00437FE6"/>
    <w:rsid w:val="004401B8"/>
    <w:rsid w:val="004405F4"/>
    <w:rsid w:val="00440B07"/>
    <w:rsid w:val="00440F47"/>
    <w:rsid w:val="00441559"/>
    <w:rsid w:val="00441A8E"/>
    <w:rsid w:val="00441D9F"/>
    <w:rsid w:val="004422C5"/>
    <w:rsid w:val="00442473"/>
    <w:rsid w:val="004428BA"/>
    <w:rsid w:val="00442B38"/>
    <w:rsid w:val="00442ECD"/>
    <w:rsid w:val="00443117"/>
    <w:rsid w:val="00443540"/>
    <w:rsid w:val="00443619"/>
    <w:rsid w:val="0044365C"/>
    <w:rsid w:val="00444019"/>
    <w:rsid w:val="00444426"/>
    <w:rsid w:val="004445F9"/>
    <w:rsid w:val="00444ACF"/>
    <w:rsid w:val="00444D47"/>
    <w:rsid w:val="0044557D"/>
    <w:rsid w:val="00445740"/>
    <w:rsid w:val="00445B54"/>
    <w:rsid w:val="00446867"/>
    <w:rsid w:val="00447843"/>
    <w:rsid w:val="00447B4A"/>
    <w:rsid w:val="00447C3B"/>
    <w:rsid w:val="00450245"/>
    <w:rsid w:val="00450BF8"/>
    <w:rsid w:val="00450E17"/>
    <w:rsid w:val="00450FAC"/>
    <w:rsid w:val="00451036"/>
    <w:rsid w:val="004519C2"/>
    <w:rsid w:val="00451CA1"/>
    <w:rsid w:val="00451CC2"/>
    <w:rsid w:val="004520D1"/>
    <w:rsid w:val="00452B79"/>
    <w:rsid w:val="00452F4F"/>
    <w:rsid w:val="00453AB0"/>
    <w:rsid w:val="004542CF"/>
    <w:rsid w:val="004543F2"/>
    <w:rsid w:val="004556D6"/>
    <w:rsid w:val="0045591E"/>
    <w:rsid w:val="00456503"/>
    <w:rsid w:val="00457374"/>
    <w:rsid w:val="004574CF"/>
    <w:rsid w:val="00457794"/>
    <w:rsid w:val="004578D8"/>
    <w:rsid w:val="00457DA3"/>
    <w:rsid w:val="00457F7C"/>
    <w:rsid w:val="004600CA"/>
    <w:rsid w:val="004603DF"/>
    <w:rsid w:val="004608F0"/>
    <w:rsid w:val="00460C1B"/>
    <w:rsid w:val="00461EAD"/>
    <w:rsid w:val="00461FAF"/>
    <w:rsid w:val="00462111"/>
    <w:rsid w:val="00462652"/>
    <w:rsid w:val="004628FD"/>
    <w:rsid w:val="00462A02"/>
    <w:rsid w:val="00462CA3"/>
    <w:rsid w:val="00462DD1"/>
    <w:rsid w:val="004631E8"/>
    <w:rsid w:val="004632E9"/>
    <w:rsid w:val="0046352D"/>
    <w:rsid w:val="00463FB1"/>
    <w:rsid w:val="004641D1"/>
    <w:rsid w:val="00464301"/>
    <w:rsid w:val="00464380"/>
    <w:rsid w:val="00465176"/>
    <w:rsid w:val="004651F9"/>
    <w:rsid w:val="004656BA"/>
    <w:rsid w:val="0046628A"/>
    <w:rsid w:val="0046642E"/>
    <w:rsid w:val="0046664B"/>
    <w:rsid w:val="00466783"/>
    <w:rsid w:val="004668D8"/>
    <w:rsid w:val="00466EDE"/>
    <w:rsid w:val="00467DF2"/>
    <w:rsid w:val="00470E11"/>
    <w:rsid w:val="00470E1A"/>
    <w:rsid w:val="00471429"/>
    <w:rsid w:val="004723E4"/>
    <w:rsid w:val="004724C3"/>
    <w:rsid w:val="00472AD4"/>
    <w:rsid w:val="00474BDC"/>
    <w:rsid w:val="0047513D"/>
    <w:rsid w:val="00475536"/>
    <w:rsid w:val="004759CD"/>
    <w:rsid w:val="00476264"/>
    <w:rsid w:val="00476416"/>
    <w:rsid w:val="004766E1"/>
    <w:rsid w:val="00477620"/>
    <w:rsid w:val="00477D3B"/>
    <w:rsid w:val="00477DB0"/>
    <w:rsid w:val="00480186"/>
    <w:rsid w:val="004807A4"/>
    <w:rsid w:val="004808F3"/>
    <w:rsid w:val="00481644"/>
    <w:rsid w:val="00481F5B"/>
    <w:rsid w:val="0048250B"/>
    <w:rsid w:val="004833E3"/>
    <w:rsid w:val="0048356A"/>
    <w:rsid w:val="0048372B"/>
    <w:rsid w:val="0048437E"/>
    <w:rsid w:val="00484388"/>
    <w:rsid w:val="0048441F"/>
    <w:rsid w:val="004847AB"/>
    <w:rsid w:val="0048487A"/>
    <w:rsid w:val="00484F90"/>
    <w:rsid w:val="00485279"/>
    <w:rsid w:val="00485282"/>
    <w:rsid w:val="004868FB"/>
    <w:rsid w:val="00487616"/>
    <w:rsid w:val="00487647"/>
    <w:rsid w:val="00487853"/>
    <w:rsid w:val="004879DE"/>
    <w:rsid w:val="00487FD8"/>
    <w:rsid w:val="00490133"/>
    <w:rsid w:val="00490210"/>
    <w:rsid w:val="004905A6"/>
    <w:rsid w:val="0049066F"/>
    <w:rsid w:val="00490A9A"/>
    <w:rsid w:val="00490B57"/>
    <w:rsid w:val="0049114D"/>
    <w:rsid w:val="004912D9"/>
    <w:rsid w:val="0049131B"/>
    <w:rsid w:val="0049187C"/>
    <w:rsid w:val="0049197F"/>
    <w:rsid w:val="00491A4D"/>
    <w:rsid w:val="004924F8"/>
    <w:rsid w:val="0049253F"/>
    <w:rsid w:val="0049265C"/>
    <w:rsid w:val="004926EB"/>
    <w:rsid w:val="004928A9"/>
    <w:rsid w:val="00492ABD"/>
    <w:rsid w:val="00492B6E"/>
    <w:rsid w:val="00492EA7"/>
    <w:rsid w:val="004933CF"/>
    <w:rsid w:val="004938A0"/>
    <w:rsid w:val="004938F7"/>
    <w:rsid w:val="00493934"/>
    <w:rsid w:val="004942A7"/>
    <w:rsid w:val="004947CD"/>
    <w:rsid w:val="00494B3B"/>
    <w:rsid w:val="00494C52"/>
    <w:rsid w:val="00494E9A"/>
    <w:rsid w:val="004958F2"/>
    <w:rsid w:val="00496309"/>
    <w:rsid w:val="0049655C"/>
    <w:rsid w:val="00496877"/>
    <w:rsid w:val="00497616"/>
    <w:rsid w:val="00497845"/>
    <w:rsid w:val="00497D7E"/>
    <w:rsid w:val="004A0350"/>
    <w:rsid w:val="004A039E"/>
    <w:rsid w:val="004A0493"/>
    <w:rsid w:val="004A05D6"/>
    <w:rsid w:val="004A0774"/>
    <w:rsid w:val="004A07ED"/>
    <w:rsid w:val="004A0CD1"/>
    <w:rsid w:val="004A1157"/>
    <w:rsid w:val="004A141B"/>
    <w:rsid w:val="004A1599"/>
    <w:rsid w:val="004A16ED"/>
    <w:rsid w:val="004A271D"/>
    <w:rsid w:val="004A2A6F"/>
    <w:rsid w:val="004A2A7B"/>
    <w:rsid w:val="004A2EC8"/>
    <w:rsid w:val="004A2FA9"/>
    <w:rsid w:val="004A3955"/>
    <w:rsid w:val="004A3AD9"/>
    <w:rsid w:val="004A4055"/>
    <w:rsid w:val="004A58FD"/>
    <w:rsid w:val="004A5B55"/>
    <w:rsid w:val="004A5E31"/>
    <w:rsid w:val="004A6471"/>
    <w:rsid w:val="004A65EA"/>
    <w:rsid w:val="004A6BD7"/>
    <w:rsid w:val="004A7345"/>
    <w:rsid w:val="004A791C"/>
    <w:rsid w:val="004A7EA5"/>
    <w:rsid w:val="004B02C4"/>
    <w:rsid w:val="004B1982"/>
    <w:rsid w:val="004B2178"/>
    <w:rsid w:val="004B27C1"/>
    <w:rsid w:val="004B2BCD"/>
    <w:rsid w:val="004B2EDB"/>
    <w:rsid w:val="004B3088"/>
    <w:rsid w:val="004B33C0"/>
    <w:rsid w:val="004B3547"/>
    <w:rsid w:val="004B35FC"/>
    <w:rsid w:val="004B3928"/>
    <w:rsid w:val="004B3A83"/>
    <w:rsid w:val="004B42A3"/>
    <w:rsid w:val="004B4763"/>
    <w:rsid w:val="004B4C05"/>
    <w:rsid w:val="004B4C1B"/>
    <w:rsid w:val="004B4DD4"/>
    <w:rsid w:val="004B511C"/>
    <w:rsid w:val="004B5344"/>
    <w:rsid w:val="004B547D"/>
    <w:rsid w:val="004B55AA"/>
    <w:rsid w:val="004B5954"/>
    <w:rsid w:val="004B7203"/>
    <w:rsid w:val="004B7359"/>
    <w:rsid w:val="004B77AF"/>
    <w:rsid w:val="004B77D3"/>
    <w:rsid w:val="004B7CAB"/>
    <w:rsid w:val="004B7D89"/>
    <w:rsid w:val="004C02E3"/>
    <w:rsid w:val="004C1332"/>
    <w:rsid w:val="004C16CE"/>
    <w:rsid w:val="004C1781"/>
    <w:rsid w:val="004C1AD4"/>
    <w:rsid w:val="004C20CA"/>
    <w:rsid w:val="004C22E5"/>
    <w:rsid w:val="004C255C"/>
    <w:rsid w:val="004C2EC5"/>
    <w:rsid w:val="004C2F48"/>
    <w:rsid w:val="004C3A68"/>
    <w:rsid w:val="004C3AB3"/>
    <w:rsid w:val="004C3C1F"/>
    <w:rsid w:val="004C4447"/>
    <w:rsid w:val="004C4497"/>
    <w:rsid w:val="004C45D0"/>
    <w:rsid w:val="004C635B"/>
    <w:rsid w:val="004C642B"/>
    <w:rsid w:val="004C66DF"/>
    <w:rsid w:val="004C6815"/>
    <w:rsid w:val="004C74CA"/>
    <w:rsid w:val="004C74E8"/>
    <w:rsid w:val="004C7B33"/>
    <w:rsid w:val="004D09F7"/>
    <w:rsid w:val="004D0ACB"/>
    <w:rsid w:val="004D0C9A"/>
    <w:rsid w:val="004D1056"/>
    <w:rsid w:val="004D10CE"/>
    <w:rsid w:val="004D1980"/>
    <w:rsid w:val="004D212A"/>
    <w:rsid w:val="004D24B5"/>
    <w:rsid w:val="004D2714"/>
    <w:rsid w:val="004D2C86"/>
    <w:rsid w:val="004D30E5"/>
    <w:rsid w:val="004D33D9"/>
    <w:rsid w:val="004D3605"/>
    <w:rsid w:val="004D377A"/>
    <w:rsid w:val="004D3967"/>
    <w:rsid w:val="004D3C78"/>
    <w:rsid w:val="004D3C89"/>
    <w:rsid w:val="004D3F0C"/>
    <w:rsid w:val="004D3FD7"/>
    <w:rsid w:val="004D4335"/>
    <w:rsid w:val="004D4384"/>
    <w:rsid w:val="004D5289"/>
    <w:rsid w:val="004D54FE"/>
    <w:rsid w:val="004D5525"/>
    <w:rsid w:val="004D5946"/>
    <w:rsid w:val="004D5FFC"/>
    <w:rsid w:val="004D6990"/>
    <w:rsid w:val="004D6D54"/>
    <w:rsid w:val="004D7302"/>
    <w:rsid w:val="004E0A7B"/>
    <w:rsid w:val="004E0AE2"/>
    <w:rsid w:val="004E0B59"/>
    <w:rsid w:val="004E0DA2"/>
    <w:rsid w:val="004E1881"/>
    <w:rsid w:val="004E1CAD"/>
    <w:rsid w:val="004E1F80"/>
    <w:rsid w:val="004E2969"/>
    <w:rsid w:val="004E33EF"/>
    <w:rsid w:val="004E3B0E"/>
    <w:rsid w:val="004E3B80"/>
    <w:rsid w:val="004E4235"/>
    <w:rsid w:val="004E4B91"/>
    <w:rsid w:val="004E566D"/>
    <w:rsid w:val="004E59E4"/>
    <w:rsid w:val="004E6325"/>
    <w:rsid w:val="004E6E73"/>
    <w:rsid w:val="004E716B"/>
    <w:rsid w:val="004E7348"/>
    <w:rsid w:val="004E7631"/>
    <w:rsid w:val="004E7752"/>
    <w:rsid w:val="004E7AFC"/>
    <w:rsid w:val="004F049B"/>
    <w:rsid w:val="004F0A04"/>
    <w:rsid w:val="004F12D4"/>
    <w:rsid w:val="004F194B"/>
    <w:rsid w:val="004F2167"/>
    <w:rsid w:val="004F2226"/>
    <w:rsid w:val="004F23C6"/>
    <w:rsid w:val="004F2631"/>
    <w:rsid w:val="004F2C49"/>
    <w:rsid w:val="004F300D"/>
    <w:rsid w:val="004F3571"/>
    <w:rsid w:val="004F418B"/>
    <w:rsid w:val="004F41BF"/>
    <w:rsid w:val="004F4506"/>
    <w:rsid w:val="004F49AF"/>
    <w:rsid w:val="004F4BD1"/>
    <w:rsid w:val="004F4CB2"/>
    <w:rsid w:val="004F5469"/>
    <w:rsid w:val="004F5561"/>
    <w:rsid w:val="004F6BB0"/>
    <w:rsid w:val="004F71F8"/>
    <w:rsid w:val="004F7771"/>
    <w:rsid w:val="005002CC"/>
    <w:rsid w:val="005003F2"/>
    <w:rsid w:val="0050075B"/>
    <w:rsid w:val="005008AD"/>
    <w:rsid w:val="0050116F"/>
    <w:rsid w:val="0050175F"/>
    <w:rsid w:val="005017FE"/>
    <w:rsid w:val="00501E89"/>
    <w:rsid w:val="00502180"/>
    <w:rsid w:val="0050273D"/>
    <w:rsid w:val="00502A3C"/>
    <w:rsid w:val="00503333"/>
    <w:rsid w:val="00503602"/>
    <w:rsid w:val="0050375A"/>
    <w:rsid w:val="005037B4"/>
    <w:rsid w:val="00504CD5"/>
    <w:rsid w:val="00504FDF"/>
    <w:rsid w:val="0050513B"/>
    <w:rsid w:val="005057A5"/>
    <w:rsid w:val="00505D2A"/>
    <w:rsid w:val="00510261"/>
    <w:rsid w:val="0051050C"/>
    <w:rsid w:val="00510669"/>
    <w:rsid w:val="00510FB8"/>
    <w:rsid w:val="00511A83"/>
    <w:rsid w:val="00511CBE"/>
    <w:rsid w:val="00511E5B"/>
    <w:rsid w:val="0051246E"/>
    <w:rsid w:val="00513130"/>
    <w:rsid w:val="00513298"/>
    <w:rsid w:val="0051339B"/>
    <w:rsid w:val="00514023"/>
    <w:rsid w:val="005148EC"/>
    <w:rsid w:val="00515354"/>
    <w:rsid w:val="005155DC"/>
    <w:rsid w:val="00515CC7"/>
    <w:rsid w:val="00516746"/>
    <w:rsid w:val="005167CA"/>
    <w:rsid w:val="0051684B"/>
    <w:rsid w:val="00516F94"/>
    <w:rsid w:val="005174FC"/>
    <w:rsid w:val="00517557"/>
    <w:rsid w:val="00517CBE"/>
    <w:rsid w:val="00517E65"/>
    <w:rsid w:val="005203DE"/>
    <w:rsid w:val="005205EA"/>
    <w:rsid w:val="0052085C"/>
    <w:rsid w:val="005211AB"/>
    <w:rsid w:val="0052129B"/>
    <w:rsid w:val="0052164F"/>
    <w:rsid w:val="00521745"/>
    <w:rsid w:val="005225C9"/>
    <w:rsid w:val="00522CAE"/>
    <w:rsid w:val="005230A7"/>
    <w:rsid w:val="005233A5"/>
    <w:rsid w:val="00523EBC"/>
    <w:rsid w:val="005258C3"/>
    <w:rsid w:val="00525A79"/>
    <w:rsid w:val="005264A4"/>
    <w:rsid w:val="005264F4"/>
    <w:rsid w:val="0052677D"/>
    <w:rsid w:val="00526D53"/>
    <w:rsid w:val="00526D7D"/>
    <w:rsid w:val="00526E97"/>
    <w:rsid w:val="00526F70"/>
    <w:rsid w:val="005279D7"/>
    <w:rsid w:val="00527C98"/>
    <w:rsid w:val="00527D0B"/>
    <w:rsid w:val="00527FAD"/>
    <w:rsid w:val="00527FE8"/>
    <w:rsid w:val="00530069"/>
    <w:rsid w:val="005301DF"/>
    <w:rsid w:val="00530AE5"/>
    <w:rsid w:val="00530F45"/>
    <w:rsid w:val="005315F0"/>
    <w:rsid w:val="005316A3"/>
    <w:rsid w:val="00531B3C"/>
    <w:rsid w:val="00532039"/>
    <w:rsid w:val="005320E6"/>
    <w:rsid w:val="00532305"/>
    <w:rsid w:val="00532478"/>
    <w:rsid w:val="005324EF"/>
    <w:rsid w:val="00532817"/>
    <w:rsid w:val="0053358E"/>
    <w:rsid w:val="00533B60"/>
    <w:rsid w:val="00533D95"/>
    <w:rsid w:val="0053483A"/>
    <w:rsid w:val="00534974"/>
    <w:rsid w:val="00535823"/>
    <w:rsid w:val="00535A29"/>
    <w:rsid w:val="00535C87"/>
    <w:rsid w:val="00536C0D"/>
    <w:rsid w:val="00536CE2"/>
    <w:rsid w:val="00536F97"/>
    <w:rsid w:val="00537435"/>
    <w:rsid w:val="00540566"/>
    <w:rsid w:val="005408CC"/>
    <w:rsid w:val="00540FAE"/>
    <w:rsid w:val="00541136"/>
    <w:rsid w:val="00541276"/>
    <w:rsid w:val="00541487"/>
    <w:rsid w:val="005429C3"/>
    <w:rsid w:val="00542A26"/>
    <w:rsid w:val="00542BAD"/>
    <w:rsid w:val="00544D84"/>
    <w:rsid w:val="005474B0"/>
    <w:rsid w:val="0055014A"/>
    <w:rsid w:val="0055056B"/>
    <w:rsid w:val="00550B23"/>
    <w:rsid w:val="00550CB6"/>
    <w:rsid w:val="00550F88"/>
    <w:rsid w:val="005513DF"/>
    <w:rsid w:val="00551A47"/>
    <w:rsid w:val="0055225B"/>
    <w:rsid w:val="00552399"/>
    <w:rsid w:val="005534BC"/>
    <w:rsid w:val="00553712"/>
    <w:rsid w:val="00554623"/>
    <w:rsid w:val="00555824"/>
    <w:rsid w:val="00555DBB"/>
    <w:rsid w:val="00555E5E"/>
    <w:rsid w:val="00555E9A"/>
    <w:rsid w:val="00555EF1"/>
    <w:rsid w:val="005561F6"/>
    <w:rsid w:val="005563BD"/>
    <w:rsid w:val="00556B90"/>
    <w:rsid w:val="00556C81"/>
    <w:rsid w:val="005571C6"/>
    <w:rsid w:val="00557392"/>
    <w:rsid w:val="005576C7"/>
    <w:rsid w:val="00560451"/>
    <w:rsid w:val="00560476"/>
    <w:rsid w:val="0056070A"/>
    <w:rsid w:val="005607BA"/>
    <w:rsid w:val="00560925"/>
    <w:rsid w:val="00560BFF"/>
    <w:rsid w:val="00560D6D"/>
    <w:rsid w:val="00560DF8"/>
    <w:rsid w:val="00560E02"/>
    <w:rsid w:val="00561071"/>
    <w:rsid w:val="00561289"/>
    <w:rsid w:val="005613B9"/>
    <w:rsid w:val="005614B3"/>
    <w:rsid w:val="005614D0"/>
    <w:rsid w:val="00561907"/>
    <w:rsid w:val="005619A6"/>
    <w:rsid w:val="00561AC0"/>
    <w:rsid w:val="00561E27"/>
    <w:rsid w:val="00562281"/>
    <w:rsid w:val="00562DF0"/>
    <w:rsid w:val="00562EA1"/>
    <w:rsid w:val="0056324A"/>
    <w:rsid w:val="00563605"/>
    <w:rsid w:val="005638CC"/>
    <w:rsid w:val="00564D97"/>
    <w:rsid w:val="00564F88"/>
    <w:rsid w:val="005658DC"/>
    <w:rsid w:val="00565EA3"/>
    <w:rsid w:val="0056602C"/>
    <w:rsid w:val="00567857"/>
    <w:rsid w:val="00570031"/>
    <w:rsid w:val="005702D4"/>
    <w:rsid w:val="00570564"/>
    <w:rsid w:val="00570A3D"/>
    <w:rsid w:val="00570BA2"/>
    <w:rsid w:val="00570E37"/>
    <w:rsid w:val="0057161A"/>
    <w:rsid w:val="00571AB1"/>
    <w:rsid w:val="0057208B"/>
    <w:rsid w:val="005722FE"/>
    <w:rsid w:val="00572936"/>
    <w:rsid w:val="00572B13"/>
    <w:rsid w:val="0057347F"/>
    <w:rsid w:val="005734CE"/>
    <w:rsid w:val="00573925"/>
    <w:rsid w:val="0057394B"/>
    <w:rsid w:val="00573C30"/>
    <w:rsid w:val="005740A0"/>
    <w:rsid w:val="00574883"/>
    <w:rsid w:val="00574DD2"/>
    <w:rsid w:val="005750C3"/>
    <w:rsid w:val="00575159"/>
    <w:rsid w:val="005751C9"/>
    <w:rsid w:val="00575608"/>
    <w:rsid w:val="0057595E"/>
    <w:rsid w:val="005766EE"/>
    <w:rsid w:val="0057735C"/>
    <w:rsid w:val="0057759A"/>
    <w:rsid w:val="0057788C"/>
    <w:rsid w:val="005803F9"/>
    <w:rsid w:val="005804B0"/>
    <w:rsid w:val="005805D8"/>
    <w:rsid w:val="00580AEC"/>
    <w:rsid w:val="00580EF5"/>
    <w:rsid w:val="005815BA"/>
    <w:rsid w:val="005816D6"/>
    <w:rsid w:val="00581771"/>
    <w:rsid w:val="00581808"/>
    <w:rsid w:val="00581AA1"/>
    <w:rsid w:val="00582275"/>
    <w:rsid w:val="0058388D"/>
    <w:rsid w:val="00583C72"/>
    <w:rsid w:val="00583CA8"/>
    <w:rsid w:val="00583F94"/>
    <w:rsid w:val="005846DF"/>
    <w:rsid w:val="0058470E"/>
    <w:rsid w:val="00584737"/>
    <w:rsid w:val="00585110"/>
    <w:rsid w:val="00585FA4"/>
    <w:rsid w:val="005861F3"/>
    <w:rsid w:val="00586262"/>
    <w:rsid w:val="005862C5"/>
    <w:rsid w:val="00586413"/>
    <w:rsid w:val="005868C4"/>
    <w:rsid w:val="00586CC8"/>
    <w:rsid w:val="00586E52"/>
    <w:rsid w:val="00587067"/>
    <w:rsid w:val="00590292"/>
    <w:rsid w:val="0059299F"/>
    <w:rsid w:val="00592E20"/>
    <w:rsid w:val="0059312A"/>
    <w:rsid w:val="0059366C"/>
    <w:rsid w:val="00594ED4"/>
    <w:rsid w:val="005955A8"/>
    <w:rsid w:val="00595C0C"/>
    <w:rsid w:val="00595C6A"/>
    <w:rsid w:val="005961C5"/>
    <w:rsid w:val="0059684F"/>
    <w:rsid w:val="005968D6"/>
    <w:rsid w:val="00596A40"/>
    <w:rsid w:val="00596B28"/>
    <w:rsid w:val="00596C48"/>
    <w:rsid w:val="005970E8"/>
    <w:rsid w:val="005972FC"/>
    <w:rsid w:val="00597758"/>
    <w:rsid w:val="00597906"/>
    <w:rsid w:val="00597CD7"/>
    <w:rsid w:val="005A026C"/>
    <w:rsid w:val="005A03D0"/>
    <w:rsid w:val="005A1375"/>
    <w:rsid w:val="005A13B4"/>
    <w:rsid w:val="005A1AF5"/>
    <w:rsid w:val="005A1F56"/>
    <w:rsid w:val="005A215C"/>
    <w:rsid w:val="005A2A5D"/>
    <w:rsid w:val="005A2F20"/>
    <w:rsid w:val="005A35ED"/>
    <w:rsid w:val="005A3CF8"/>
    <w:rsid w:val="005A429C"/>
    <w:rsid w:val="005A48CB"/>
    <w:rsid w:val="005A4982"/>
    <w:rsid w:val="005A4A97"/>
    <w:rsid w:val="005A6198"/>
    <w:rsid w:val="005A6254"/>
    <w:rsid w:val="005A62C8"/>
    <w:rsid w:val="005A64D1"/>
    <w:rsid w:val="005A6690"/>
    <w:rsid w:val="005A6AA1"/>
    <w:rsid w:val="005A72F2"/>
    <w:rsid w:val="005B0459"/>
    <w:rsid w:val="005B13E9"/>
    <w:rsid w:val="005B1AF8"/>
    <w:rsid w:val="005B1EC8"/>
    <w:rsid w:val="005B2957"/>
    <w:rsid w:val="005B2BA4"/>
    <w:rsid w:val="005B2E93"/>
    <w:rsid w:val="005B31AA"/>
    <w:rsid w:val="005B3E04"/>
    <w:rsid w:val="005B41A6"/>
    <w:rsid w:val="005B41EC"/>
    <w:rsid w:val="005B41FD"/>
    <w:rsid w:val="005B4621"/>
    <w:rsid w:val="005B4AB7"/>
    <w:rsid w:val="005B531D"/>
    <w:rsid w:val="005B597A"/>
    <w:rsid w:val="005B5B7A"/>
    <w:rsid w:val="005B5B82"/>
    <w:rsid w:val="005B5CFC"/>
    <w:rsid w:val="005B5D12"/>
    <w:rsid w:val="005B5D86"/>
    <w:rsid w:val="005B5E23"/>
    <w:rsid w:val="005B60A2"/>
    <w:rsid w:val="005B610C"/>
    <w:rsid w:val="005B7244"/>
    <w:rsid w:val="005B7311"/>
    <w:rsid w:val="005B7901"/>
    <w:rsid w:val="005B7FF1"/>
    <w:rsid w:val="005C1A0B"/>
    <w:rsid w:val="005C1A4D"/>
    <w:rsid w:val="005C20FA"/>
    <w:rsid w:val="005C2CE7"/>
    <w:rsid w:val="005C2E20"/>
    <w:rsid w:val="005C32CD"/>
    <w:rsid w:val="005C38E0"/>
    <w:rsid w:val="005C3DBD"/>
    <w:rsid w:val="005C3EA6"/>
    <w:rsid w:val="005C409E"/>
    <w:rsid w:val="005C42CF"/>
    <w:rsid w:val="005C445C"/>
    <w:rsid w:val="005C4511"/>
    <w:rsid w:val="005C45A8"/>
    <w:rsid w:val="005C4D3D"/>
    <w:rsid w:val="005C5C79"/>
    <w:rsid w:val="005C5F16"/>
    <w:rsid w:val="005C6073"/>
    <w:rsid w:val="005C6912"/>
    <w:rsid w:val="005C70B6"/>
    <w:rsid w:val="005C78CE"/>
    <w:rsid w:val="005D0088"/>
    <w:rsid w:val="005D04F5"/>
    <w:rsid w:val="005D05C1"/>
    <w:rsid w:val="005D0B0B"/>
    <w:rsid w:val="005D0B98"/>
    <w:rsid w:val="005D108E"/>
    <w:rsid w:val="005D1F45"/>
    <w:rsid w:val="005D2326"/>
    <w:rsid w:val="005D2B69"/>
    <w:rsid w:val="005D30CD"/>
    <w:rsid w:val="005D395E"/>
    <w:rsid w:val="005D3995"/>
    <w:rsid w:val="005D4A95"/>
    <w:rsid w:val="005D533E"/>
    <w:rsid w:val="005D5B66"/>
    <w:rsid w:val="005D5FBB"/>
    <w:rsid w:val="005D6286"/>
    <w:rsid w:val="005D6398"/>
    <w:rsid w:val="005D6644"/>
    <w:rsid w:val="005D667E"/>
    <w:rsid w:val="005D7010"/>
    <w:rsid w:val="005D7653"/>
    <w:rsid w:val="005D792D"/>
    <w:rsid w:val="005D7C4C"/>
    <w:rsid w:val="005D7C61"/>
    <w:rsid w:val="005D7E12"/>
    <w:rsid w:val="005E0772"/>
    <w:rsid w:val="005E1DF0"/>
    <w:rsid w:val="005E21F7"/>
    <w:rsid w:val="005E256C"/>
    <w:rsid w:val="005E304A"/>
    <w:rsid w:val="005E356E"/>
    <w:rsid w:val="005E393E"/>
    <w:rsid w:val="005E3E75"/>
    <w:rsid w:val="005E3FEC"/>
    <w:rsid w:val="005E4B23"/>
    <w:rsid w:val="005E4E16"/>
    <w:rsid w:val="005E4F20"/>
    <w:rsid w:val="005E4F43"/>
    <w:rsid w:val="005E5F5D"/>
    <w:rsid w:val="005E5FBF"/>
    <w:rsid w:val="005E61B0"/>
    <w:rsid w:val="005E67DE"/>
    <w:rsid w:val="005E67EE"/>
    <w:rsid w:val="005E6900"/>
    <w:rsid w:val="005E7137"/>
    <w:rsid w:val="005E79E9"/>
    <w:rsid w:val="005F0116"/>
    <w:rsid w:val="005F0616"/>
    <w:rsid w:val="005F06D7"/>
    <w:rsid w:val="005F0E56"/>
    <w:rsid w:val="005F0ECC"/>
    <w:rsid w:val="005F0F85"/>
    <w:rsid w:val="005F1523"/>
    <w:rsid w:val="005F1FFD"/>
    <w:rsid w:val="005F2135"/>
    <w:rsid w:val="005F236C"/>
    <w:rsid w:val="005F2C37"/>
    <w:rsid w:val="005F33D3"/>
    <w:rsid w:val="005F34F9"/>
    <w:rsid w:val="005F35C5"/>
    <w:rsid w:val="005F3FC2"/>
    <w:rsid w:val="005F4871"/>
    <w:rsid w:val="005F4B5D"/>
    <w:rsid w:val="005F4BF7"/>
    <w:rsid w:val="005F4C94"/>
    <w:rsid w:val="005F4E7A"/>
    <w:rsid w:val="005F4E88"/>
    <w:rsid w:val="005F509E"/>
    <w:rsid w:val="005F54DF"/>
    <w:rsid w:val="005F5AFE"/>
    <w:rsid w:val="005F5D17"/>
    <w:rsid w:val="005F644A"/>
    <w:rsid w:val="005F66A2"/>
    <w:rsid w:val="005F693E"/>
    <w:rsid w:val="005F6A28"/>
    <w:rsid w:val="005F6D9E"/>
    <w:rsid w:val="005F6E15"/>
    <w:rsid w:val="0060065E"/>
    <w:rsid w:val="006010D0"/>
    <w:rsid w:val="006011CF"/>
    <w:rsid w:val="00601567"/>
    <w:rsid w:val="0060174C"/>
    <w:rsid w:val="006017DD"/>
    <w:rsid w:val="00601F6D"/>
    <w:rsid w:val="00602544"/>
    <w:rsid w:val="00602F01"/>
    <w:rsid w:val="00603A7C"/>
    <w:rsid w:val="006044B8"/>
    <w:rsid w:val="006055FE"/>
    <w:rsid w:val="00606036"/>
    <w:rsid w:val="00606960"/>
    <w:rsid w:val="00607254"/>
    <w:rsid w:val="00607986"/>
    <w:rsid w:val="00607EC8"/>
    <w:rsid w:val="00610839"/>
    <w:rsid w:val="00610B9A"/>
    <w:rsid w:val="006113D5"/>
    <w:rsid w:val="00611548"/>
    <w:rsid w:val="0061159E"/>
    <w:rsid w:val="006115C1"/>
    <w:rsid w:val="00611C57"/>
    <w:rsid w:val="00611F87"/>
    <w:rsid w:val="00612D46"/>
    <w:rsid w:val="00613397"/>
    <w:rsid w:val="00613549"/>
    <w:rsid w:val="00613A71"/>
    <w:rsid w:val="00613EB7"/>
    <w:rsid w:val="0061442E"/>
    <w:rsid w:val="006148AF"/>
    <w:rsid w:val="006148F0"/>
    <w:rsid w:val="00614AB9"/>
    <w:rsid w:val="00615364"/>
    <w:rsid w:val="00615626"/>
    <w:rsid w:val="00615663"/>
    <w:rsid w:val="00615AA2"/>
    <w:rsid w:val="00615CAC"/>
    <w:rsid w:val="006160E2"/>
    <w:rsid w:val="006165B2"/>
    <w:rsid w:val="006168C3"/>
    <w:rsid w:val="006168D9"/>
    <w:rsid w:val="00616EFC"/>
    <w:rsid w:val="006171F3"/>
    <w:rsid w:val="00617212"/>
    <w:rsid w:val="006172B8"/>
    <w:rsid w:val="00617E5A"/>
    <w:rsid w:val="006201FC"/>
    <w:rsid w:val="00620821"/>
    <w:rsid w:val="00620A11"/>
    <w:rsid w:val="00620BC9"/>
    <w:rsid w:val="00620F41"/>
    <w:rsid w:val="0062145D"/>
    <w:rsid w:val="00621CDF"/>
    <w:rsid w:val="00621D44"/>
    <w:rsid w:val="006225D0"/>
    <w:rsid w:val="0062299D"/>
    <w:rsid w:val="00623370"/>
    <w:rsid w:val="0062372D"/>
    <w:rsid w:val="00623AAB"/>
    <w:rsid w:val="00623CB7"/>
    <w:rsid w:val="00623E7D"/>
    <w:rsid w:val="0062499D"/>
    <w:rsid w:val="00625436"/>
    <w:rsid w:val="00625961"/>
    <w:rsid w:val="0062769A"/>
    <w:rsid w:val="00627AA2"/>
    <w:rsid w:val="00627B6F"/>
    <w:rsid w:val="00627C82"/>
    <w:rsid w:val="006305A2"/>
    <w:rsid w:val="00630789"/>
    <w:rsid w:val="00630977"/>
    <w:rsid w:val="00630A53"/>
    <w:rsid w:val="006318AE"/>
    <w:rsid w:val="00631951"/>
    <w:rsid w:val="0063260F"/>
    <w:rsid w:val="00633341"/>
    <w:rsid w:val="00633926"/>
    <w:rsid w:val="00633A16"/>
    <w:rsid w:val="00634975"/>
    <w:rsid w:val="00634D30"/>
    <w:rsid w:val="006350CF"/>
    <w:rsid w:val="00636BBF"/>
    <w:rsid w:val="00637C4B"/>
    <w:rsid w:val="0064029C"/>
    <w:rsid w:val="00640886"/>
    <w:rsid w:val="00640C76"/>
    <w:rsid w:val="00640EBB"/>
    <w:rsid w:val="0064159A"/>
    <w:rsid w:val="00641CCA"/>
    <w:rsid w:val="00641E9D"/>
    <w:rsid w:val="0064208D"/>
    <w:rsid w:val="00642109"/>
    <w:rsid w:val="00642204"/>
    <w:rsid w:val="0064222E"/>
    <w:rsid w:val="00642553"/>
    <w:rsid w:val="00642E49"/>
    <w:rsid w:val="0064362D"/>
    <w:rsid w:val="006439F5"/>
    <w:rsid w:val="00643EA6"/>
    <w:rsid w:val="0064422B"/>
    <w:rsid w:val="00644C65"/>
    <w:rsid w:val="00645669"/>
    <w:rsid w:val="006457BA"/>
    <w:rsid w:val="00645966"/>
    <w:rsid w:val="00645A45"/>
    <w:rsid w:val="00645B2E"/>
    <w:rsid w:val="00646027"/>
    <w:rsid w:val="006465C6"/>
    <w:rsid w:val="00646A83"/>
    <w:rsid w:val="00647536"/>
    <w:rsid w:val="00647793"/>
    <w:rsid w:val="00650064"/>
    <w:rsid w:val="00650E07"/>
    <w:rsid w:val="00650E4B"/>
    <w:rsid w:val="00650E98"/>
    <w:rsid w:val="00650FE1"/>
    <w:rsid w:val="00651349"/>
    <w:rsid w:val="00651728"/>
    <w:rsid w:val="00651C74"/>
    <w:rsid w:val="0065208A"/>
    <w:rsid w:val="006522A7"/>
    <w:rsid w:val="006524E4"/>
    <w:rsid w:val="006525A8"/>
    <w:rsid w:val="00652704"/>
    <w:rsid w:val="00652DC0"/>
    <w:rsid w:val="0065424C"/>
    <w:rsid w:val="00654FAF"/>
    <w:rsid w:val="006552F8"/>
    <w:rsid w:val="006558C1"/>
    <w:rsid w:val="00655E73"/>
    <w:rsid w:val="006563A1"/>
    <w:rsid w:val="0065668D"/>
    <w:rsid w:val="006566F5"/>
    <w:rsid w:val="0065681B"/>
    <w:rsid w:val="006569C5"/>
    <w:rsid w:val="006572C6"/>
    <w:rsid w:val="00657933"/>
    <w:rsid w:val="00657F9D"/>
    <w:rsid w:val="0066009D"/>
    <w:rsid w:val="00660125"/>
    <w:rsid w:val="00660791"/>
    <w:rsid w:val="00660818"/>
    <w:rsid w:val="00660F3A"/>
    <w:rsid w:val="006614C7"/>
    <w:rsid w:val="006616C4"/>
    <w:rsid w:val="0066176A"/>
    <w:rsid w:val="0066333E"/>
    <w:rsid w:val="0066346E"/>
    <w:rsid w:val="00663990"/>
    <w:rsid w:val="00663EB6"/>
    <w:rsid w:val="00664912"/>
    <w:rsid w:val="00665CB0"/>
    <w:rsid w:val="006660E5"/>
    <w:rsid w:val="006660ED"/>
    <w:rsid w:val="006661A1"/>
    <w:rsid w:val="0066625E"/>
    <w:rsid w:val="0066680A"/>
    <w:rsid w:val="0066708F"/>
    <w:rsid w:val="00667307"/>
    <w:rsid w:val="00667E91"/>
    <w:rsid w:val="00670515"/>
    <w:rsid w:val="00670E1A"/>
    <w:rsid w:val="00671302"/>
    <w:rsid w:val="00671322"/>
    <w:rsid w:val="00671CB8"/>
    <w:rsid w:val="006723CB"/>
    <w:rsid w:val="00672909"/>
    <w:rsid w:val="00673490"/>
    <w:rsid w:val="00674E96"/>
    <w:rsid w:val="00675AA1"/>
    <w:rsid w:val="00676507"/>
    <w:rsid w:val="00676612"/>
    <w:rsid w:val="00677437"/>
    <w:rsid w:val="00677684"/>
    <w:rsid w:val="00677F18"/>
    <w:rsid w:val="006804BA"/>
    <w:rsid w:val="006808FB"/>
    <w:rsid w:val="00680C8D"/>
    <w:rsid w:val="00680E78"/>
    <w:rsid w:val="006813CD"/>
    <w:rsid w:val="006819B7"/>
    <w:rsid w:val="00681F9A"/>
    <w:rsid w:val="00682243"/>
    <w:rsid w:val="0068260E"/>
    <w:rsid w:val="00682C5F"/>
    <w:rsid w:val="006837E9"/>
    <w:rsid w:val="006838BF"/>
    <w:rsid w:val="0068475C"/>
    <w:rsid w:val="00684A6E"/>
    <w:rsid w:val="00685633"/>
    <w:rsid w:val="00685ED5"/>
    <w:rsid w:val="00686EAC"/>
    <w:rsid w:val="00686F4E"/>
    <w:rsid w:val="00687D63"/>
    <w:rsid w:val="00687E40"/>
    <w:rsid w:val="00687E7D"/>
    <w:rsid w:val="00690044"/>
    <w:rsid w:val="00690566"/>
    <w:rsid w:val="00690AAC"/>
    <w:rsid w:val="00690D1F"/>
    <w:rsid w:val="00690D8D"/>
    <w:rsid w:val="0069103F"/>
    <w:rsid w:val="00691D35"/>
    <w:rsid w:val="00691FAA"/>
    <w:rsid w:val="006924D0"/>
    <w:rsid w:val="00692558"/>
    <w:rsid w:val="00692635"/>
    <w:rsid w:val="00692A92"/>
    <w:rsid w:val="00692B3F"/>
    <w:rsid w:val="00693813"/>
    <w:rsid w:val="006939EC"/>
    <w:rsid w:val="00693B89"/>
    <w:rsid w:val="00693DB6"/>
    <w:rsid w:val="00693DF6"/>
    <w:rsid w:val="006940C1"/>
    <w:rsid w:val="00694A40"/>
    <w:rsid w:val="0069530F"/>
    <w:rsid w:val="00695AA4"/>
    <w:rsid w:val="00696443"/>
    <w:rsid w:val="006966AD"/>
    <w:rsid w:val="00696A8C"/>
    <w:rsid w:val="006976F5"/>
    <w:rsid w:val="00697CE8"/>
    <w:rsid w:val="00697D29"/>
    <w:rsid w:val="00697FCB"/>
    <w:rsid w:val="006A0383"/>
    <w:rsid w:val="006A043D"/>
    <w:rsid w:val="006A09BE"/>
    <w:rsid w:val="006A0B26"/>
    <w:rsid w:val="006A179E"/>
    <w:rsid w:val="006A1A86"/>
    <w:rsid w:val="006A1F26"/>
    <w:rsid w:val="006A20FE"/>
    <w:rsid w:val="006A284D"/>
    <w:rsid w:val="006A2854"/>
    <w:rsid w:val="006A2D1A"/>
    <w:rsid w:val="006A2E68"/>
    <w:rsid w:val="006A4346"/>
    <w:rsid w:val="006A49F1"/>
    <w:rsid w:val="006A4B36"/>
    <w:rsid w:val="006A4BC1"/>
    <w:rsid w:val="006A4C71"/>
    <w:rsid w:val="006A510B"/>
    <w:rsid w:val="006A5157"/>
    <w:rsid w:val="006A5238"/>
    <w:rsid w:val="006A540F"/>
    <w:rsid w:val="006A5AFE"/>
    <w:rsid w:val="006A5D75"/>
    <w:rsid w:val="006A5DF5"/>
    <w:rsid w:val="006A6037"/>
    <w:rsid w:val="006A6924"/>
    <w:rsid w:val="006A692F"/>
    <w:rsid w:val="006A6A82"/>
    <w:rsid w:val="006A6D8A"/>
    <w:rsid w:val="006A6F44"/>
    <w:rsid w:val="006A70DB"/>
    <w:rsid w:val="006A71B2"/>
    <w:rsid w:val="006B0698"/>
    <w:rsid w:val="006B0A75"/>
    <w:rsid w:val="006B0E72"/>
    <w:rsid w:val="006B0FF8"/>
    <w:rsid w:val="006B1160"/>
    <w:rsid w:val="006B12F0"/>
    <w:rsid w:val="006B2033"/>
    <w:rsid w:val="006B21EF"/>
    <w:rsid w:val="006B34C7"/>
    <w:rsid w:val="006B3667"/>
    <w:rsid w:val="006B3A83"/>
    <w:rsid w:val="006B3C31"/>
    <w:rsid w:val="006B3D84"/>
    <w:rsid w:val="006B428E"/>
    <w:rsid w:val="006B4B14"/>
    <w:rsid w:val="006B554B"/>
    <w:rsid w:val="006B5646"/>
    <w:rsid w:val="006B5673"/>
    <w:rsid w:val="006B5793"/>
    <w:rsid w:val="006B607C"/>
    <w:rsid w:val="006B6484"/>
    <w:rsid w:val="006B69C5"/>
    <w:rsid w:val="006B6A02"/>
    <w:rsid w:val="006B6CC8"/>
    <w:rsid w:val="006B7293"/>
    <w:rsid w:val="006B7470"/>
    <w:rsid w:val="006B76F6"/>
    <w:rsid w:val="006B78D2"/>
    <w:rsid w:val="006B7932"/>
    <w:rsid w:val="006B7A82"/>
    <w:rsid w:val="006C0B2F"/>
    <w:rsid w:val="006C0C37"/>
    <w:rsid w:val="006C0E75"/>
    <w:rsid w:val="006C10E4"/>
    <w:rsid w:val="006C12F4"/>
    <w:rsid w:val="006C1CB6"/>
    <w:rsid w:val="006C1EDC"/>
    <w:rsid w:val="006C217D"/>
    <w:rsid w:val="006C21C7"/>
    <w:rsid w:val="006C23EB"/>
    <w:rsid w:val="006C2A5C"/>
    <w:rsid w:val="006C314D"/>
    <w:rsid w:val="006C3B04"/>
    <w:rsid w:val="006C4C2A"/>
    <w:rsid w:val="006C5430"/>
    <w:rsid w:val="006C5922"/>
    <w:rsid w:val="006C5AF8"/>
    <w:rsid w:val="006C5B42"/>
    <w:rsid w:val="006C60AD"/>
    <w:rsid w:val="006C634B"/>
    <w:rsid w:val="006C66BC"/>
    <w:rsid w:val="006C70C7"/>
    <w:rsid w:val="006C79DE"/>
    <w:rsid w:val="006D0385"/>
    <w:rsid w:val="006D0B27"/>
    <w:rsid w:val="006D0B63"/>
    <w:rsid w:val="006D1290"/>
    <w:rsid w:val="006D14A1"/>
    <w:rsid w:val="006D1A56"/>
    <w:rsid w:val="006D26AF"/>
    <w:rsid w:val="006D2C45"/>
    <w:rsid w:val="006D3203"/>
    <w:rsid w:val="006D3630"/>
    <w:rsid w:val="006D3A9B"/>
    <w:rsid w:val="006D3C83"/>
    <w:rsid w:val="006D46BD"/>
    <w:rsid w:val="006D4974"/>
    <w:rsid w:val="006D49D2"/>
    <w:rsid w:val="006D4F9F"/>
    <w:rsid w:val="006D503A"/>
    <w:rsid w:val="006D6031"/>
    <w:rsid w:val="006D6155"/>
    <w:rsid w:val="006D69F0"/>
    <w:rsid w:val="006D6E15"/>
    <w:rsid w:val="006D7428"/>
    <w:rsid w:val="006D756F"/>
    <w:rsid w:val="006D7C26"/>
    <w:rsid w:val="006E047F"/>
    <w:rsid w:val="006E089A"/>
    <w:rsid w:val="006E0BF6"/>
    <w:rsid w:val="006E0C86"/>
    <w:rsid w:val="006E0E2C"/>
    <w:rsid w:val="006E1055"/>
    <w:rsid w:val="006E1177"/>
    <w:rsid w:val="006E142A"/>
    <w:rsid w:val="006E1B38"/>
    <w:rsid w:val="006E1BD0"/>
    <w:rsid w:val="006E1D07"/>
    <w:rsid w:val="006E223D"/>
    <w:rsid w:val="006E225C"/>
    <w:rsid w:val="006E2665"/>
    <w:rsid w:val="006E26A1"/>
    <w:rsid w:val="006E26AB"/>
    <w:rsid w:val="006E26C2"/>
    <w:rsid w:val="006E314C"/>
    <w:rsid w:val="006E3A28"/>
    <w:rsid w:val="006E4029"/>
    <w:rsid w:val="006E4487"/>
    <w:rsid w:val="006E480E"/>
    <w:rsid w:val="006E48BA"/>
    <w:rsid w:val="006E5939"/>
    <w:rsid w:val="006E6222"/>
    <w:rsid w:val="006E673D"/>
    <w:rsid w:val="006E6A3E"/>
    <w:rsid w:val="006E6CDC"/>
    <w:rsid w:val="006E6EC0"/>
    <w:rsid w:val="006E722B"/>
    <w:rsid w:val="006E7521"/>
    <w:rsid w:val="006E7B99"/>
    <w:rsid w:val="006F0794"/>
    <w:rsid w:val="006F081C"/>
    <w:rsid w:val="006F084F"/>
    <w:rsid w:val="006F0E60"/>
    <w:rsid w:val="006F1360"/>
    <w:rsid w:val="006F2C16"/>
    <w:rsid w:val="006F3297"/>
    <w:rsid w:val="006F353D"/>
    <w:rsid w:val="006F37BF"/>
    <w:rsid w:val="006F4094"/>
    <w:rsid w:val="006F45CA"/>
    <w:rsid w:val="006F4F06"/>
    <w:rsid w:val="006F55D1"/>
    <w:rsid w:val="006F5788"/>
    <w:rsid w:val="006F63D4"/>
    <w:rsid w:val="006F6719"/>
    <w:rsid w:val="006F6BB9"/>
    <w:rsid w:val="006F7272"/>
    <w:rsid w:val="006F7358"/>
    <w:rsid w:val="006F76F5"/>
    <w:rsid w:val="006F7E07"/>
    <w:rsid w:val="0070015F"/>
    <w:rsid w:val="0070093B"/>
    <w:rsid w:val="007012BC"/>
    <w:rsid w:val="00701336"/>
    <w:rsid w:val="0070158B"/>
    <w:rsid w:val="00701930"/>
    <w:rsid w:val="00701AE5"/>
    <w:rsid w:val="00701AF0"/>
    <w:rsid w:val="007021DC"/>
    <w:rsid w:val="00702548"/>
    <w:rsid w:val="007032DE"/>
    <w:rsid w:val="00703CDE"/>
    <w:rsid w:val="00704335"/>
    <w:rsid w:val="00704933"/>
    <w:rsid w:val="0070509A"/>
    <w:rsid w:val="00705141"/>
    <w:rsid w:val="0070539A"/>
    <w:rsid w:val="00705F56"/>
    <w:rsid w:val="00706217"/>
    <w:rsid w:val="007066D3"/>
    <w:rsid w:val="00706BCD"/>
    <w:rsid w:val="00706CAA"/>
    <w:rsid w:val="00707547"/>
    <w:rsid w:val="007076D3"/>
    <w:rsid w:val="007076FD"/>
    <w:rsid w:val="00707E13"/>
    <w:rsid w:val="00707FA3"/>
    <w:rsid w:val="00707FFB"/>
    <w:rsid w:val="00710464"/>
    <w:rsid w:val="00711425"/>
    <w:rsid w:val="00711CD0"/>
    <w:rsid w:val="00711F1E"/>
    <w:rsid w:val="0071252C"/>
    <w:rsid w:val="0071257B"/>
    <w:rsid w:val="00712F41"/>
    <w:rsid w:val="0071308C"/>
    <w:rsid w:val="007131D4"/>
    <w:rsid w:val="0071320A"/>
    <w:rsid w:val="0071321D"/>
    <w:rsid w:val="007132F4"/>
    <w:rsid w:val="00713435"/>
    <w:rsid w:val="00713C29"/>
    <w:rsid w:val="00713F55"/>
    <w:rsid w:val="00714A5D"/>
    <w:rsid w:val="007155FD"/>
    <w:rsid w:val="00715E7A"/>
    <w:rsid w:val="007162CC"/>
    <w:rsid w:val="007162EE"/>
    <w:rsid w:val="007169B8"/>
    <w:rsid w:val="00716ABF"/>
    <w:rsid w:val="007175B2"/>
    <w:rsid w:val="00717AA9"/>
    <w:rsid w:val="00717F9A"/>
    <w:rsid w:val="00720B2C"/>
    <w:rsid w:val="00720E11"/>
    <w:rsid w:val="0072152F"/>
    <w:rsid w:val="00721E7D"/>
    <w:rsid w:val="007221A3"/>
    <w:rsid w:val="00722977"/>
    <w:rsid w:val="00722ADD"/>
    <w:rsid w:val="00723348"/>
    <w:rsid w:val="00723471"/>
    <w:rsid w:val="007234AF"/>
    <w:rsid w:val="007238D0"/>
    <w:rsid w:val="00724A74"/>
    <w:rsid w:val="00724B1B"/>
    <w:rsid w:val="00724B80"/>
    <w:rsid w:val="00724D7A"/>
    <w:rsid w:val="00725DAB"/>
    <w:rsid w:val="00725FCA"/>
    <w:rsid w:val="0072660E"/>
    <w:rsid w:val="00726D92"/>
    <w:rsid w:val="00726F53"/>
    <w:rsid w:val="00727506"/>
    <w:rsid w:val="007275F5"/>
    <w:rsid w:val="00727750"/>
    <w:rsid w:val="007278DE"/>
    <w:rsid w:val="007278E5"/>
    <w:rsid w:val="00727F76"/>
    <w:rsid w:val="0073060F"/>
    <w:rsid w:val="007306B1"/>
    <w:rsid w:val="00731BC7"/>
    <w:rsid w:val="00731E97"/>
    <w:rsid w:val="007329B5"/>
    <w:rsid w:val="00732AAC"/>
    <w:rsid w:val="00732B98"/>
    <w:rsid w:val="007330E4"/>
    <w:rsid w:val="007339E2"/>
    <w:rsid w:val="007347E3"/>
    <w:rsid w:val="00734B81"/>
    <w:rsid w:val="00734D51"/>
    <w:rsid w:val="00736CCA"/>
    <w:rsid w:val="00736D68"/>
    <w:rsid w:val="00736FEF"/>
    <w:rsid w:val="0073729E"/>
    <w:rsid w:val="007372E1"/>
    <w:rsid w:val="007375C3"/>
    <w:rsid w:val="0073760C"/>
    <w:rsid w:val="00737DB1"/>
    <w:rsid w:val="00740CA8"/>
    <w:rsid w:val="0074129D"/>
    <w:rsid w:val="007415AE"/>
    <w:rsid w:val="00741661"/>
    <w:rsid w:val="00741B0F"/>
    <w:rsid w:val="00741D28"/>
    <w:rsid w:val="007421AC"/>
    <w:rsid w:val="0074227E"/>
    <w:rsid w:val="00742763"/>
    <w:rsid w:val="00742769"/>
    <w:rsid w:val="00742C90"/>
    <w:rsid w:val="00742CF1"/>
    <w:rsid w:val="007447E4"/>
    <w:rsid w:val="00744A4F"/>
    <w:rsid w:val="00745271"/>
    <w:rsid w:val="00746482"/>
    <w:rsid w:val="00746969"/>
    <w:rsid w:val="007470F8"/>
    <w:rsid w:val="007471E5"/>
    <w:rsid w:val="00747A0F"/>
    <w:rsid w:val="00747D10"/>
    <w:rsid w:val="00750092"/>
    <w:rsid w:val="0075039C"/>
    <w:rsid w:val="00750774"/>
    <w:rsid w:val="00750A4A"/>
    <w:rsid w:val="00751782"/>
    <w:rsid w:val="007517BE"/>
    <w:rsid w:val="00753674"/>
    <w:rsid w:val="007544AF"/>
    <w:rsid w:val="007546F6"/>
    <w:rsid w:val="00754F7C"/>
    <w:rsid w:val="00755657"/>
    <w:rsid w:val="00755C2D"/>
    <w:rsid w:val="007567D0"/>
    <w:rsid w:val="00756E96"/>
    <w:rsid w:val="007572E1"/>
    <w:rsid w:val="007577BD"/>
    <w:rsid w:val="007579A4"/>
    <w:rsid w:val="00757F99"/>
    <w:rsid w:val="007600C6"/>
    <w:rsid w:val="0076032D"/>
    <w:rsid w:val="007605FA"/>
    <w:rsid w:val="007609F0"/>
    <w:rsid w:val="00761809"/>
    <w:rsid w:val="00761E76"/>
    <w:rsid w:val="00762018"/>
    <w:rsid w:val="00762064"/>
    <w:rsid w:val="00762232"/>
    <w:rsid w:val="00762491"/>
    <w:rsid w:val="007624C1"/>
    <w:rsid w:val="00762525"/>
    <w:rsid w:val="00763441"/>
    <w:rsid w:val="00763680"/>
    <w:rsid w:val="00763A6D"/>
    <w:rsid w:val="00763DAB"/>
    <w:rsid w:val="00764442"/>
    <w:rsid w:val="007645D9"/>
    <w:rsid w:val="007646EE"/>
    <w:rsid w:val="00764854"/>
    <w:rsid w:val="007654E3"/>
    <w:rsid w:val="0076592E"/>
    <w:rsid w:val="00766108"/>
    <w:rsid w:val="0076692E"/>
    <w:rsid w:val="00766BCB"/>
    <w:rsid w:val="00766E59"/>
    <w:rsid w:val="00766EED"/>
    <w:rsid w:val="0076722A"/>
    <w:rsid w:val="007678C1"/>
    <w:rsid w:val="00767CE8"/>
    <w:rsid w:val="00767CF7"/>
    <w:rsid w:val="00767D00"/>
    <w:rsid w:val="00767E5F"/>
    <w:rsid w:val="00770755"/>
    <w:rsid w:val="00770C70"/>
    <w:rsid w:val="00770E15"/>
    <w:rsid w:val="007717AC"/>
    <w:rsid w:val="00771AEC"/>
    <w:rsid w:val="007720E8"/>
    <w:rsid w:val="00772190"/>
    <w:rsid w:val="00772571"/>
    <w:rsid w:val="0077309F"/>
    <w:rsid w:val="0077353C"/>
    <w:rsid w:val="0077406B"/>
    <w:rsid w:val="007743DA"/>
    <w:rsid w:val="00774B39"/>
    <w:rsid w:val="0077524B"/>
    <w:rsid w:val="007752CC"/>
    <w:rsid w:val="00775785"/>
    <w:rsid w:val="00775BC5"/>
    <w:rsid w:val="00775DA6"/>
    <w:rsid w:val="007760CA"/>
    <w:rsid w:val="0077674E"/>
    <w:rsid w:val="00776779"/>
    <w:rsid w:val="00776C7D"/>
    <w:rsid w:val="00780053"/>
    <w:rsid w:val="00780111"/>
    <w:rsid w:val="00780192"/>
    <w:rsid w:val="007801DD"/>
    <w:rsid w:val="00780A8F"/>
    <w:rsid w:val="00780E5A"/>
    <w:rsid w:val="00780F1D"/>
    <w:rsid w:val="0078153D"/>
    <w:rsid w:val="00781AE2"/>
    <w:rsid w:val="00781B01"/>
    <w:rsid w:val="00781D30"/>
    <w:rsid w:val="0078223B"/>
    <w:rsid w:val="00783124"/>
    <w:rsid w:val="007832E6"/>
    <w:rsid w:val="00783A22"/>
    <w:rsid w:val="007849B3"/>
    <w:rsid w:val="00784EC0"/>
    <w:rsid w:val="0078516A"/>
    <w:rsid w:val="00785380"/>
    <w:rsid w:val="00785933"/>
    <w:rsid w:val="00785FB6"/>
    <w:rsid w:val="007865BC"/>
    <w:rsid w:val="00786F18"/>
    <w:rsid w:val="0078726D"/>
    <w:rsid w:val="007874C6"/>
    <w:rsid w:val="00787953"/>
    <w:rsid w:val="00787A95"/>
    <w:rsid w:val="007905EA"/>
    <w:rsid w:val="00791531"/>
    <w:rsid w:val="0079184E"/>
    <w:rsid w:val="00791D83"/>
    <w:rsid w:val="00791DFF"/>
    <w:rsid w:val="00791F5F"/>
    <w:rsid w:val="00792CBD"/>
    <w:rsid w:val="00792CFE"/>
    <w:rsid w:val="00792D48"/>
    <w:rsid w:val="00792DBA"/>
    <w:rsid w:val="00792F52"/>
    <w:rsid w:val="0079340E"/>
    <w:rsid w:val="00794786"/>
    <w:rsid w:val="00794CD0"/>
    <w:rsid w:val="00794E40"/>
    <w:rsid w:val="00795E79"/>
    <w:rsid w:val="00796370"/>
    <w:rsid w:val="007965F3"/>
    <w:rsid w:val="00796658"/>
    <w:rsid w:val="007969AA"/>
    <w:rsid w:val="00796B8F"/>
    <w:rsid w:val="00796C82"/>
    <w:rsid w:val="00796D29"/>
    <w:rsid w:val="00797040"/>
    <w:rsid w:val="0079742E"/>
    <w:rsid w:val="00797815"/>
    <w:rsid w:val="0079798B"/>
    <w:rsid w:val="007A00E0"/>
    <w:rsid w:val="007A05A0"/>
    <w:rsid w:val="007A097C"/>
    <w:rsid w:val="007A0E30"/>
    <w:rsid w:val="007A0F10"/>
    <w:rsid w:val="007A0FE3"/>
    <w:rsid w:val="007A1684"/>
    <w:rsid w:val="007A170F"/>
    <w:rsid w:val="007A1B57"/>
    <w:rsid w:val="007A1B5A"/>
    <w:rsid w:val="007A1BBA"/>
    <w:rsid w:val="007A1EE3"/>
    <w:rsid w:val="007A212B"/>
    <w:rsid w:val="007A219B"/>
    <w:rsid w:val="007A2412"/>
    <w:rsid w:val="007A26BB"/>
    <w:rsid w:val="007A29E4"/>
    <w:rsid w:val="007A2CDE"/>
    <w:rsid w:val="007A2F47"/>
    <w:rsid w:val="007A370F"/>
    <w:rsid w:val="007A3839"/>
    <w:rsid w:val="007A3DBC"/>
    <w:rsid w:val="007A4574"/>
    <w:rsid w:val="007A465E"/>
    <w:rsid w:val="007A473A"/>
    <w:rsid w:val="007A4821"/>
    <w:rsid w:val="007A4F81"/>
    <w:rsid w:val="007A5101"/>
    <w:rsid w:val="007A54BA"/>
    <w:rsid w:val="007A5A68"/>
    <w:rsid w:val="007A6727"/>
    <w:rsid w:val="007A675F"/>
    <w:rsid w:val="007A67B9"/>
    <w:rsid w:val="007A786C"/>
    <w:rsid w:val="007A78A9"/>
    <w:rsid w:val="007A7967"/>
    <w:rsid w:val="007A7BE3"/>
    <w:rsid w:val="007A7F5E"/>
    <w:rsid w:val="007B058D"/>
    <w:rsid w:val="007B131B"/>
    <w:rsid w:val="007B146C"/>
    <w:rsid w:val="007B2102"/>
    <w:rsid w:val="007B210E"/>
    <w:rsid w:val="007B3197"/>
    <w:rsid w:val="007B324F"/>
    <w:rsid w:val="007B3999"/>
    <w:rsid w:val="007B45FE"/>
    <w:rsid w:val="007B46E9"/>
    <w:rsid w:val="007B4955"/>
    <w:rsid w:val="007B5347"/>
    <w:rsid w:val="007B5D28"/>
    <w:rsid w:val="007B61C7"/>
    <w:rsid w:val="007B61FD"/>
    <w:rsid w:val="007B76AF"/>
    <w:rsid w:val="007B79EA"/>
    <w:rsid w:val="007C0311"/>
    <w:rsid w:val="007C0338"/>
    <w:rsid w:val="007C0669"/>
    <w:rsid w:val="007C0738"/>
    <w:rsid w:val="007C0D5D"/>
    <w:rsid w:val="007C1293"/>
    <w:rsid w:val="007C165E"/>
    <w:rsid w:val="007C1831"/>
    <w:rsid w:val="007C265B"/>
    <w:rsid w:val="007C2766"/>
    <w:rsid w:val="007C2F27"/>
    <w:rsid w:val="007C36B2"/>
    <w:rsid w:val="007C4F49"/>
    <w:rsid w:val="007C521E"/>
    <w:rsid w:val="007C5281"/>
    <w:rsid w:val="007C5936"/>
    <w:rsid w:val="007C5D8A"/>
    <w:rsid w:val="007C607A"/>
    <w:rsid w:val="007C6AB6"/>
    <w:rsid w:val="007C733B"/>
    <w:rsid w:val="007C74FF"/>
    <w:rsid w:val="007C79FC"/>
    <w:rsid w:val="007C7EDB"/>
    <w:rsid w:val="007D07FD"/>
    <w:rsid w:val="007D0DAC"/>
    <w:rsid w:val="007D147C"/>
    <w:rsid w:val="007D156E"/>
    <w:rsid w:val="007D166F"/>
    <w:rsid w:val="007D16CC"/>
    <w:rsid w:val="007D243C"/>
    <w:rsid w:val="007D2E45"/>
    <w:rsid w:val="007D3604"/>
    <w:rsid w:val="007D3728"/>
    <w:rsid w:val="007D3B4A"/>
    <w:rsid w:val="007D4226"/>
    <w:rsid w:val="007D5384"/>
    <w:rsid w:val="007D5944"/>
    <w:rsid w:val="007D59C7"/>
    <w:rsid w:val="007D5C27"/>
    <w:rsid w:val="007D5F06"/>
    <w:rsid w:val="007D6467"/>
    <w:rsid w:val="007D695C"/>
    <w:rsid w:val="007D6E9A"/>
    <w:rsid w:val="007D72DD"/>
    <w:rsid w:val="007D73FF"/>
    <w:rsid w:val="007D7506"/>
    <w:rsid w:val="007D7A02"/>
    <w:rsid w:val="007D7F36"/>
    <w:rsid w:val="007E07CC"/>
    <w:rsid w:val="007E089E"/>
    <w:rsid w:val="007E0A1C"/>
    <w:rsid w:val="007E0B6B"/>
    <w:rsid w:val="007E26FD"/>
    <w:rsid w:val="007E2A37"/>
    <w:rsid w:val="007E4092"/>
    <w:rsid w:val="007E4659"/>
    <w:rsid w:val="007E4900"/>
    <w:rsid w:val="007E49EE"/>
    <w:rsid w:val="007E4C18"/>
    <w:rsid w:val="007E5A03"/>
    <w:rsid w:val="007E6158"/>
    <w:rsid w:val="007E63B9"/>
    <w:rsid w:val="007E6B8B"/>
    <w:rsid w:val="007E6E20"/>
    <w:rsid w:val="007E7DE9"/>
    <w:rsid w:val="007F00B5"/>
    <w:rsid w:val="007F0540"/>
    <w:rsid w:val="007F08E5"/>
    <w:rsid w:val="007F0E5E"/>
    <w:rsid w:val="007F0E91"/>
    <w:rsid w:val="007F0EF5"/>
    <w:rsid w:val="007F0F6E"/>
    <w:rsid w:val="007F1453"/>
    <w:rsid w:val="007F254C"/>
    <w:rsid w:val="007F2725"/>
    <w:rsid w:val="007F3194"/>
    <w:rsid w:val="007F33F2"/>
    <w:rsid w:val="007F344B"/>
    <w:rsid w:val="007F37F4"/>
    <w:rsid w:val="007F3B15"/>
    <w:rsid w:val="007F3DB7"/>
    <w:rsid w:val="007F4845"/>
    <w:rsid w:val="007F490E"/>
    <w:rsid w:val="007F4BAD"/>
    <w:rsid w:val="007F4E01"/>
    <w:rsid w:val="007F5111"/>
    <w:rsid w:val="007F578E"/>
    <w:rsid w:val="007F6A6F"/>
    <w:rsid w:val="007F74B5"/>
    <w:rsid w:val="008000F6"/>
    <w:rsid w:val="008006B7"/>
    <w:rsid w:val="00800745"/>
    <w:rsid w:val="0080082F"/>
    <w:rsid w:val="0080152C"/>
    <w:rsid w:val="00801B33"/>
    <w:rsid w:val="008022C2"/>
    <w:rsid w:val="00802636"/>
    <w:rsid w:val="00802D78"/>
    <w:rsid w:val="00802F7B"/>
    <w:rsid w:val="008037C8"/>
    <w:rsid w:val="008037D2"/>
    <w:rsid w:val="00803940"/>
    <w:rsid w:val="00803A43"/>
    <w:rsid w:val="008041EE"/>
    <w:rsid w:val="0080489D"/>
    <w:rsid w:val="00804B10"/>
    <w:rsid w:val="00804B5E"/>
    <w:rsid w:val="00804EA9"/>
    <w:rsid w:val="008050CF"/>
    <w:rsid w:val="008053C0"/>
    <w:rsid w:val="0080546C"/>
    <w:rsid w:val="008058D6"/>
    <w:rsid w:val="008061E9"/>
    <w:rsid w:val="00807111"/>
    <w:rsid w:val="0080743B"/>
    <w:rsid w:val="008075EA"/>
    <w:rsid w:val="008077C7"/>
    <w:rsid w:val="00807A4E"/>
    <w:rsid w:val="00810324"/>
    <w:rsid w:val="00810BE7"/>
    <w:rsid w:val="00810D47"/>
    <w:rsid w:val="00811521"/>
    <w:rsid w:val="00811A68"/>
    <w:rsid w:val="0081214B"/>
    <w:rsid w:val="0081219D"/>
    <w:rsid w:val="00812272"/>
    <w:rsid w:val="00812EAE"/>
    <w:rsid w:val="008133AC"/>
    <w:rsid w:val="00813645"/>
    <w:rsid w:val="00814833"/>
    <w:rsid w:val="0081488E"/>
    <w:rsid w:val="00814A2D"/>
    <w:rsid w:val="00814BC0"/>
    <w:rsid w:val="00814FC9"/>
    <w:rsid w:val="0081514D"/>
    <w:rsid w:val="00816064"/>
    <w:rsid w:val="008163D1"/>
    <w:rsid w:val="00816597"/>
    <w:rsid w:val="008167FA"/>
    <w:rsid w:val="008178FF"/>
    <w:rsid w:val="00817A98"/>
    <w:rsid w:val="0082038B"/>
    <w:rsid w:val="008208D3"/>
    <w:rsid w:val="0082094C"/>
    <w:rsid w:val="00820BE6"/>
    <w:rsid w:val="00821360"/>
    <w:rsid w:val="008213AE"/>
    <w:rsid w:val="008215FD"/>
    <w:rsid w:val="0082286D"/>
    <w:rsid w:val="00822E8E"/>
    <w:rsid w:val="00822F89"/>
    <w:rsid w:val="00823720"/>
    <w:rsid w:val="00823EC0"/>
    <w:rsid w:val="008246B3"/>
    <w:rsid w:val="00824741"/>
    <w:rsid w:val="00824FAA"/>
    <w:rsid w:val="008250BE"/>
    <w:rsid w:val="008250EB"/>
    <w:rsid w:val="008251C4"/>
    <w:rsid w:val="00825257"/>
    <w:rsid w:val="00825428"/>
    <w:rsid w:val="00825478"/>
    <w:rsid w:val="0082551B"/>
    <w:rsid w:val="008255F5"/>
    <w:rsid w:val="00825D73"/>
    <w:rsid w:val="00825F53"/>
    <w:rsid w:val="00826295"/>
    <w:rsid w:val="008269A1"/>
    <w:rsid w:val="00826E31"/>
    <w:rsid w:val="008275EF"/>
    <w:rsid w:val="00827860"/>
    <w:rsid w:val="00827952"/>
    <w:rsid w:val="00827B76"/>
    <w:rsid w:val="00830AE3"/>
    <w:rsid w:val="00830FAE"/>
    <w:rsid w:val="008318F8"/>
    <w:rsid w:val="0083197B"/>
    <w:rsid w:val="00832480"/>
    <w:rsid w:val="0083283B"/>
    <w:rsid w:val="00833075"/>
    <w:rsid w:val="00833FB5"/>
    <w:rsid w:val="00834092"/>
    <w:rsid w:val="0083469C"/>
    <w:rsid w:val="008353CA"/>
    <w:rsid w:val="00835A14"/>
    <w:rsid w:val="00835FA9"/>
    <w:rsid w:val="00836610"/>
    <w:rsid w:val="00836B63"/>
    <w:rsid w:val="00836DDD"/>
    <w:rsid w:val="00837836"/>
    <w:rsid w:val="00837A3C"/>
    <w:rsid w:val="00837D55"/>
    <w:rsid w:val="008405CB"/>
    <w:rsid w:val="008409E6"/>
    <w:rsid w:val="00840ACA"/>
    <w:rsid w:val="00840DEC"/>
    <w:rsid w:val="00840F5A"/>
    <w:rsid w:val="008419C4"/>
    <w:rsid w:val="008419DE"/>
    <w:rsid w:val="0084207B"/>
    <w:rsid w:val="0084209F"/>
    <w:rsid w:val="00842385"/>
    <w:rsid w:val="00842577"/>
    <w:rsid w:val="00842ABF"/>
    <w:rsid w:val="008434A3"/>
    <w:rsid w:val="0084366C"/>
    <w:rsid w:val="008437E5"/>
    <w:rsid w:val="00843D9C"/>
    <w:rsid w:val="0084437F"/>
    <w:rsid w:val="008443CE"/>
    <w:rsid w:val="00844C1C"/>
    <w:rsid w:val="00845125"/>
    <w:rsid w:val="008451C2"/>
    <w:rsid w:val="008453E4"/>
    <w:rsid w:val="00845CC3"/>
    <w:rsid w:val="00845F0A"/>
    <w:rsid w:val="0084605E"/>
    <w:rsid w:val="00847476"/>
    <w:rsid w:val="00847794"/>
    <w:rsid w:val="00850FAB"/>
    <w:rsid w:val="008510DE"/>
    <w:rsid w:val="0085161C"/>
    <w:rsid w:val="008519D3"/>
    <w:rsid w:val="00852829"/>
    <w:rsid w:val="00852B4A"/>
    <w:rsid w:val="00852DA4"/>
    <w:rsid w:val="008531F7"/>
    <w:rsid w:val="008532D0"/>
    <w:rsid w:val="008533AC"/>
    <w:rsid w:val="00853503"/>
    <w:rsid w:val="00853603"/>
    <w:rsid w:val="00853CF2"/>
    <w:rsid w:val="0085401E"/>
    <w:rsid w:val="00854255"/>
    <w:rsid w:val="008558D1"/>
    <w:rsid w:val="008559C0"/>
    <w:rsid w:val="00855CAF"/>
    <w:rsid w:val="00856D2F"/>
    <w:rsid w:val="00856D4D"/>
    <w:rsid w:val="00856DDC"/>
    <w:rsid w:val="00861B66"/>
    <w:rsid w:val="00861DB1"/>
    <w:rsid w:val="0086270C"/>
    <w:rsid w:val="008628AD"/>
    <w:rsid w:val="00863657"/>
    <w:rsid w:val="00863DCB"/>
    <w:rsid w:val="008640F7"/>
    <w:rsid w:val="008641DF"/>
    <w:rsid w:val="00864472"/>
    <w:rsid w:val="008648BB"/>
    <w:rsid w:val="00865984"/>
    <w:rsid w:val="008659CA"/>
    <w:rsid w:val="00865F25"/>
    <w:rsid w:val="00866068"/>
    <w:rsid w:val="0086637A"/>
    <w:rsid w:val="00866E78"/>
    <w:rsid w:val="00867059"/>
    <w:rsid w:val="008671A0"/>
    <w:rsid w:val="008701E7"/>
    <w:rsid w:val="0087020A"/>
    <w:rsid w:val="0087037A"/>
    <w:rsid w:val="00870BF1"/>
    <w:rsid w:val="00870D8C"/>
    <w:rsid w:val="00872128"/>
    <w:rsid w:val="0087293C"/>
    <w:rsid w:val="0087297E"/>
    <w:rsid w:val="0087382D"/>
    <w:rsid w:val="00873A25"/>
    <w:rsid w:val="0087438C"/>
    <w:rsid w:val="008744C7"/>
    <w:rsid w:val="008748EE"/>
    <w:rsid w:val="008749CE"/>
    <w:rsid w:val="00874BA6"/>
    <w:rsid w:val="00875156"/>
    <w:rsid w:val="008751EC"/>
    <w:rsid w:val="008752BB"/>
    <w:rsid w:val="008756EA"/>
    <w:rsid w:val="00875E9E"/>
    <w:rsid w:val="008760A9"/>
    <w:rsid w:val="00876395"/>
    <w:rsid w:val="0087692E"/>
    <w:rsid w:val="00876CEB"/>
    <w:rsid w:val="00876F6D"/>
    <w:rsid w:val="00876F75"/>
    <w:rsid w:val="00877F24"/>
    <w:rsid w:val="008801A6"/>
    <w:rsid w:val="00880781"/>
    <w:rsid w:val="008807BB"/>
    <w:rsid w:val="00880885"/>
    <w:rsid w:val="0088175B"/>
    <w:rsid w:val="00882122"/>
    <w:rsid w:val="008821FA"/>
    <w:rsid w:val="00882423"/>
    <w:rsid w:val="00882C0A"/>
    <w:rsid w:val="00882E68"/>
    <w:rsid w:val="00882F1D"/>
    <w:rsid w:val="00882F85"/>
    <w:rsid w:val="008833A2"/>
    <w:rsid w:val="008835F6"/>
    <w:rsid w:val="00883CB9"/>
    <w:rsid w:val="00883DD0"/>
    <w:rsid w:val="00883EC1"/>
    <w:rsid w:val="00883FCE"/>
    <w:rsid w:val="00884306"/>
    <w:rsid w:val="008844EE"/>
    <w:rsid w:val="00884C1C"/>
    <w:rsid w:val="008859E2"/>
    <w:rsid w:val="00885EF9"/>
    <w:rsid w:val="008860DD"/>
    <w:rsid w:val="00886350"/>
    <w:rsid w:val="00886538"/>
    <w:rsid w:val="0088680E"/>
    <w:rsid w:val="0088694F"/>
    <w:rsid w:val="0088701C"/>
    <w:rsid w:val="0088708E"/>
    <w:rsid w:val="00887447"/>
    <w:rsid w:val="00887790"/>
    <w:rsid w:val="008877DB"/>
    <w:rsid w:val="0088781F"/>
    <w:rsid w:val="00887A01"/>
    <w:rsid w:val="00887E38"/>
    <w:rsid w:val="00890EA2"/>
    <w:rsid w:val="00891D28"/>
    <w:rsid w:val="00891FA1"/>
    <w:rsid w:val="00892F0B"/>
    <w:rsid w:val="00893E47"/>
    <w:rsid w:val="00895146"/>
    <w:rsid w:val="0089520A"/>
    <w:rsid w:val="0089627C"/>
    <w:rsid w:val="008973BE"/>
    <w:rsid w:val="00897AA7"/>
    <w:rsid w:val="00897B67"/>
    <w:rsid w:val="00897D57"/>
    <w:rsid w:val="008A0C9B"/>
    <w:rsid w:val="008A12E8"/>
    <w:rsid w:val="008A14E8"/>
    <w:rsid w:val="008A152D"/>
    <w:rsid w:val="008A17D6"/>
    <w:rsid w:val="008A19E7"/>
    <w:rsid w:val="008A1AEC"/>
    <w:rsid w:val="008A1EF7"/>
    <w:rsid w:val="008A2379"/>
    <w:rsid w:val="008A2646"/>
    <w:rsid w:val="008A26E6"/>
    <w:rsid w:val="008A2754"/>
    <w:rsid w:val="008A2959"/>
    <w:rsid w:val="008A2AAC"/>
    <w:rsid w:val="008A3234"/>
    <w:rsid w:val="008A3402"/>
    <w:rsid w:val="008A3471"/>
    <w:rsid w:val="008A3ED6"/>
    <w:rsid w:val="008A4037"/>
    <w:rsid w:val="008A42D9"/>
    <w:rsid w:val="008A4549"/>
    <w:rsid w:val="008A46FA"/>
    <w:rsid w:val="008A48F9"/>
    <w:rsid w:val="008A496B"/>
    <w:rsid w:val="008A4D5F"/>
    <w:rsid w:val="008A4F5E"/>
    <w:rsid w:val="008A5408"/>
    <w:rsid w:val="008A589F"/>
    <w:rsid w:val="008A5B75"/>
    <w:rsid w:val="008A5C3F"/>
    <w:rsid w:val="008A5F96"/>
    <w:rsid w:val="008A6050"/>
    <w:rsid w:val="008A641D"/>
    <w:rsid w:val="008A659D"/>
    <w:rsid w:val="008A6747"/>
    <w:rsid w:val="008B0077"/>
    <w:rsid w:val="008B0657"/>
    <w:rsid w:val="008B081C"/>
    <w:rsid w:val="008B1191"/>
    <w:rsid w:val="008B1809"/>
    <w:rsid w:val="008B1E15"/>
    <w:rsid w:val="008B1F61"/>
    <w:rsid w:val="008B2FBF"/>
    <w:rsid w:val="008B3F6F"/>
    <w:rsid w:val="008B4651"/>
    <w:rsid w:val="008B4733"/>
    <w:rsid w:val="008B4F4E"/>
    <w:rsid w:val="008B58B2"/>
    <w:rsid w:val="008B5A7A"/>
    <w:rsid w:val="008B5C9E"/>
    <w:rsid w:val="008B60F1"/>
    <w:rsid w:val="008B6409"/>
    <w:rsid w:val="008B6A3B"/>
    <w:rsid w:val="008B6ABA"/>
    <w:rsid w:val="008B744F"/>
    <w:rsid w:val="008B78EB"/>
    <w:rsid w:val="008C12ED"/>
    <w:rsid w:val="008C1942"/>
    <w:rsid w:val="008C21B2"/>
    <w:rsid w:val="008C2926"/>
    <w:rsid w:val="008C2EDC"/>
    <w:rsid w:val="008C300D"/>
    <w:rsid w:val="008C3097"/>
    <w:rsid w:val="008C367E"/>
    <w:rsid w:val="008C3D59"/>
    <w:rsid w:val="008C3D6F"/>
    <w:rsid w:val="008C4422"/>
    <w:rsid w:val="008C5548"/>
    <w:rsid w:val="008C590D"/>
    <w:rsid w:val="008C618E"/>
    <w:rsid w:val="008C6487"/>
    <w:rsid w:val="008C6C50"/>
    <w:rsid w:val="008C6D15"/>
    <w:rsid w:val="008C7B58"/>
    <w:rsid w:val="008C7CBF"/>
    <w:rsid w:val="008C7E15"/>
    <w:rsid w:val="008C7E80"/>
    <w:rsid w:val="008D04D7"/>
    <w:rsid w:val="008D09E6"/>
    <w:rsid w:val="008D0F13"/>
    <w:rsid w:val="008D10A1"/>
    <w:rsid w:val="008D1FC8"/>
    <w:rsid w:val="008D2B63"/>
    <w:rsid w:val="008D30E0"/>
    <w:rsid w:val="008D3462"/>
    <w:rsid w:val="008D4450"/>
    <w:rsid w:val="008D4608"/>
    <w:rsid w:val="008D47FA"/>
    <w:rsid w:val="008D578A"/>
    <w:rsid w:val="008D6703"/>
    <w:rsid w:val="008D682B"/>
    <w:rsid w:val="008E0614"/>
    <w:rsid w:val="008E0C7C"/>
    <w:rsid w:val="008E113B"/>
    <w:rsid w:val="008E122A"/>
    <w:rsid w:val="008E1930"/>
    <w:rsid w:val="008E1A7F"/>
    <w:rsid w:val="008E2594"/>
    <w:rsid w:val="008E26DE"/>
    <w:rsid w:val="008E2B0B"/>
    <w:rsid w:val="008E2B34"/>
    <w:rsid w:val="008E2D95"/>
    <w:rsid w:val="008E3C87"/>
    <w:rsid w:val="008E4724"/>
    <w:rsid w:val="008E52AE"/>
    <w:rsid w:val="008E5596"/>
    <w:rsid w:val="008E57DB"/>
    <w:rsid w:val="008E65E4"/>
    <w:rsid w:val="008E6996"/>
    <w:rsid w:val="008E72EC"/>
    <w:rsid w:val="008E76A8"/>
    <w:rsid w:val="008E7AFF"/>
    <w:rsid w:val="008F071A"/>
    <w:rsid w:val="008F168D"/>
    <w:rsid w:val="008F24B7"/>
    <w:rsid w:val="008F2F4B"/>
    <w:rsid w:val="008F3524"/>
    <w:rsid w:val="008F3553"/>
    <w:rsid w:val="008F35F9"/>
    <w:rsid w:val="008F39E5"/>
    <w:rsid w:val="008F40CC"/>
    <w:rsid w:val="008F4A05"/>
    <w:rsid w:val="008F4EEB"/>
    <w:rsid w:val="008F51DF"/>
    <w:rsid w:val="008F572B"/>
    <w:rsid w:val="008F60DE"/>
    <w:rsid w:val="008F6633"/>
    <w:rsid w:val="008F6688"/>
    <w:rsid w:val="008F6FC9"/>
    <w:rsid w:val="008F746B"/>
    <w:rsid w:val="008F76EA"/>
    <w:rsid w:val="008F7930"/>
    <w:rsid w:val="009005F0"/>
    <w:rsid w:val="0090075C"/>
    <w:rsid w:val="00900897"/>
    <w:rsid w:val="00900BC2"/>
    <w:rsid w:val="009014C9"/>
    <w:rsid w:val="00901828"/>
    <w:rsid w:val="00901BE2"/>
    <w:rsid w:val="00901F0B"/>
    <w:rsid w:val="0090237B"/>
    <w:rsid w:val="00902E77"/>
    <w:rsid w:val="00902FF0"/>
    <w:rsid w:val="009033BA"/>
    <w:rsid w:val="009040C9"/>
    <w:rsid w:val="00904521"/>
    <w:rsid w:val="009046AF"/>
    <w:rsid w:val="0090536F"/>
    <w:rsid w:val="009058D0"/>
    <w:rsid w:val="00906488"/>
    <w:rsid w:val="00906622"/>
    <w:rsid w:val="0090728B"/>
    <w:rsid w:val="009110AB"/>
    <w:rsid w:val="00911431"/>
    <w:rsid w:val="009121C1"/>
    <w:rsid w:val="009125B4"/>
    <w:rsid w:val="00912858"/>
    <w:rsid w:val="009128DF"/>
    <w:rsid w:val="00912C62"/>
    <w:rsid w:val="00912ED9"/>
    <w:rsid w:val="00913C56"/>
    <w:rsid w:val="00914840"/>
    <w:rsid w:val="00914AED"/>
    <w:rsid w:val="00914F7A"/>
    <w:rsid w:val="0091507D"/>
    <w:rsid w:val="0091545B"/>
    <w:rsid w:val="0091569D"/>
    <w:rsid w:val="00915821"/>
    <w:rsid w:val="009159F7"/>
    <w:rsid w:val="009162B9"/>
    <w:rsid w:val="00917CBE"/>
    <w:rsid w:val="00917EF5"/>
    <w:rsid w:val="009200F3"/>
    <w:rsid w:val="0092038D"/>
    <w:rsid w:val="0092137E"/>
    <w:rsid w:val="00921476"/>
    <w:rsid w:val="00921B41"/>
    <w:rsid w:val="00921B4A"/>
    <w:rsid w:val="00921ED4"/>
    <w:rsid w:val="00922031"/>
    <w:rsid w:val="009246CF"/>
    <w:rsid w:val="0092488B"/>
    <w:rsid w:val="00924AC3"/>
    <w:rsid w:val="00924B03"/>
    <w:rsid w:val="00924FD3"/>
    <w:rsid w:val="00925D1D"/>
    <w:rsid w:val="00925FD4"/>
    <w:rsid w:val="00926727"/>
    <w:rsid w:val="00926B90"/>
    <w:rsid w:val="009271EE"/>
    <w:rsid w:val="00927270"/>
    <w:rsid w:val="00927852"/>
    <w:rsid w:val="00927AD7"/>
    <w:rsid w:val="00927BEF"/>
    <w:rsid w:val="00927D4B"/>
    <w:rsid w:val="0093000E"/>
    <w:rsid w:val="0093022E"/>
    <w:rsid w:val="00930DCE"/>
    <w:rsid w:val="00930EC4"/>
    <w:rsid w:val="0093162D"/>
    <w:rsid w:val="0093197A"/>
    <w:rsid w:val="00931DBB"/>
    <w:rsid w:val="00931FDE"/>
    <w:rsid w:val="00932FDD"/>
    <w:rsid w:val="00932FE9"/>
    <w:rsid w:val="00933219"/>
    <w:rsid w:val="00933716"/>
    <w:rsid w:val="009337F7"/>
    <w:rsid w:val="0093470D"/>
    <w:rsid w:val="00934C94"/>
    <w:rsid w:val="009354E7"/>
    <w:rsid w:val="00937960"/>
    <w:rsid w:val="0094079C"/>
    <w:rsid w:val="009413A7"/>
    <w:rsid w:val="009416C3"/>
    <w:rsid w:val="00941BDE"/>
    <w:rsid w:val="009422C2"/>
    <w:rsid w:val="0094265B"/>
    <w:rsid w:val="009432D0"/>
    <w:rsid w:val="0094394B"/>
    <w:rsid w:val="009449EB"/>
    <w:rsid w:val="00944E1E"/>
    <w:rsid w:val="0094690C"/>
    <w:rsid w:val="00946B33"/>
    <w:rsid w:val="00946CAE"/>
    <w:rsid w:val="0094700A"/>
    <w:rsid w:val="00947A5C"/>
    <w:rsid w:val="00950774"/>
    <w:rsid w:val="00950929"/>
    <w:rsid w:val="00950B45"/>
    <w:rsid w:val="00950C6E"/>
    <w:rsid w:val="009516C3"/>
    <w:rsid w:val="00951B7C"/>
    <w:rsid w:val="00951B97"/>
    <w:rsid w:val="00951E50"/>
    <w:rsid w:val="00952BED"/>
    <w:rsid w:val="00953979"/>
    <w:rsid w:val="00953DB1"/>
    <w:rsid w:val="0095410A"/>
    <w:rsid w:val="0095450B"/>
    <w:rsid w:val="00954F88"/>
    <w:rsid w:val="0095574C"/>
    <w:rsid w:val="009559B7"/>
    <w:rsid w:val="00955AD4"/>
    <w:rsid w:val="0095622E"/>
    <w:rsid w:val="00956389"/>
    <w:rsid w:val="00956D30"/>
    <w:rsid w:val="009571A0"/>
    <w:rsid w:val="00957283"/>
    <w:rsid w:val="0096009D"/>
    <w:rsid w:val="009600C6"/>
    <w:rsid w:val="00960625"/>
    <w:rsid w:val="00960712"/>
    <w:rsid w:val="00960716"/>
    <w:rsid w:val="0096075F"/>
    <w:rsid w:val="00960E1D"/>
    <w:rsid w:val="00960F69"/>
    <w:rsid w:val="00960FEB"/>
    <w:rsid w:val="00960FF6"/>
    <w:rsid w:val="0096172C"/>
    <w:rsid w:val="00961A7F"/>
    <w:rsid w:val="00961E26"/>
    <w:rsid w:val="009620CD"/>
    <w:rsid w:val="00962448"/>
    <w:rsid w:val="0096274A"/>
    <w:rsid w:val="009629BA"/>
    <w:rsid w:val="00963733"/>
    <w:rsid w:val="00963A6A"/>
    <w:rsid w:val="00964267"/>
    <w:rsid w:val="00964561"/>
    <w:rsid w:val="00964656"/>
    <w:rsid w:val="009649F8"/>
    <w:rsid w:val="00964F7C"/>
    <w:rsid w:val="00965644"/>
    <w:rsid w:val="00965686"/>
    <w:rsid w:val="009659BA"/>
    <w:rsid w:val="00965F2A"/>
    <w:rsid w:val="00966107"/>
    <w:rsid w:val="00966116"/>
    <w:rsid w:val="00967564"/>
    <w:rsid w:val="0096764F"/>
    <w:rsid w:val="00967C27"/>
    <w:rsid w:val="00967E83"/>
    <w:rsid w:val="00970311"/>
    <w:rsid w:val="0097058E"/>
    <w:rsid w:val="009705A1"/>
    <w:rsid w:val="009706CC"/>
    <w:rsid w:val="00970DF6"/>
    <w:rsid w:val="009718DB"/>
    <w:rsid w:val="00971DC3"/>
    <w:rsid w:val="009723CD"/>
    <w:rsid w:val="00972466"/>
    <w:rsid w:val="00973121"/>
    <w:rsid w:val="00973157"/>
    <w:rsid w:val="009731EB"/>
    <w:rsid w:val="00973622"/>
    <w:rsid w:val="00973BA1"/>
    <w:rsid w:val="00973F80"/>
    <w:rsid w:val="00974018"/>
    <w:rsid w:val="0097459C"/>
    <w:rsid w:val="00974A56"/>
    <w:rsid w:val="00974FC9"/>
    <w:rsid w:val="0097591A"/>
    <w:rsid w:val="00975CB4"/>
    <w:rsid w:val="00976885"/>
    <w:rsid w:val="00976F7F"/>
    <w:rsid w:val="00977378"/>
    <w:rsid w:val="009774EC"/>
    <w:rsid w:val="00980B19"/>
    <w:rsid w:val="009810EB"/>
    <w:rsid w:val="00981C11"/>
    <w:rsid w:val="009828E5"/>
    <w:rsid w:val="00982AE9"/>
    <w:rsid w:val="00982F26"/>
    <w:rsid w:val="009838EE"/>
    <w:rsid w:val="00983DEA"/>
    <w:rsid w:val="00983EB3"/>
    <w:rsid w:val="00984438"/>
    <w:rsid w:val="00984C75"/>
    <w:rsid w:val="00984F52"/>
    <w:rsid w:val="009852FF"/>
    <w:rsid w:val="009856F2"/>
    <w:rsid w:val="00985A41"/>
    <w:rsid w:val="00985CB5"/>
    <w:rsid w:val="00985EEC"/>
    <w:rsid w:val="00986441"/>
    <w:rsid w:val="00986ADA"/>
    <w:rsid w:val="00986F9B"/>
    <w:rsid w:val="00987309"/>
    <w:rsid w:val="0098737C"/>
    <w:rsid w:val="00987595"/>
    <w:rsid w:val="00987777"/>
    <w:rsid w:val="00987A63"/>
    <w:rsid w:val="00987BBE"/>
    <w:rsid w:val="00987C33"/>
    <w:rsid w:val="0099007E"/>
    <w:rsid w:val="009903A9"/>
    <w:rsid w:val="0099125A"/>
    <w:rsid w:val="009913B2"/>
    <w:rsid w:val="009913BF"/>
    <w:rsid w:val="009921A0"/>
    <w:rsid w:val="009924B2"/>
    <w:rsid w:val="00992903"/>
    <w:rsid w:val="00992C97"/>
    <w:rsid w:val="00993A64"/>
    <w:rsid w:val="00993C79"/>
    <w:rsid w:val="00993D5A"/>
    <w:rsid w:val="00993D6D"/>
    <w:rsid w:val="009940F4"/>
    <w:rsid w:val="0099452D"/>
    <w:rsid w:val="00994C7D"/>
    <w:rsid w:val="00994D94"/>
    <w:rsid w:val="009954AB"/>
    <w:rsid w:val="009957FF"/>
    <w:rsid w:val="00995F80"/>
    <w:rsid w:val="00996000"/>
    <w:rsid w:val="0099601D"/>
    <w:rsid w:val="009962BB"/>
    <w:rsid w:val="009962F8"/>
    <w:rsid w:val="009962FA"/>
    <w:rsid w:val="009967BA"/>
    <w:rsid w:val="0099712A"/>
    <w:rsid w:val="00997305"/>
    <w:rsid w:val="009A007A"/>
    <w:rsid w:val="009A00DB"/>
    <w:rsid w:val="009A0324"/>
    <w:rsid w:val="009A043E"/>
    <w:rsid w:val="009A0503"/>
    <w:rsid w:val="009A0BF9"/>
    <w:rsid w:val="009A0C32"/>
    <w:rsid w:val="009A0E4E"/>
    <w:rsid w:val="009A111C"/>
    <w:rsid w:val="009A199E"/>
    <w:rsid w:val="009A2270"/>
    <w:rsid w:val="009A2312"/>
    <w:rsid w:val="009A28E2"/>
    <w:rsid w:val="009A2B7E"/>
    <w:rsid w:val="009A362E"/>
    <w:rsid w:val="009A44E4"/>
    <w:rsid w:val="009A4907"/>
    <w:rsid w:val="009A5516"/>
    <w:rsid w:val="009A585D"/>
    <w:rsid w:val="009A5FA8"/>
    <w:rsid w:val="009A645B"/>
    <w:rsid w:val="009A6A03"/>
    <w:rsid w:val="009A6B92"/>
    <w:rsid w:val="009A6C3F"/>
    <w:rsid w:val="009A6E04"/>
    <w:rsid w:val="009A769A"/>
    <w:rsid w:val="009A7E29"/>
    <w:rsid w:val="009B11B5"/>
    <w:rsid w:val="009B12D0"/>
    <w:rsid w:val="009B1991"/>
    <w:rsid w:val="009B2086"/>
    <w:rsid w:val="009B21E2"/>
    <w:rsid w:val="009B220B"/>
    <w:rsid w:val="009B2927"/>
    <w:rsid w:val="009B341B"/>
    <w:rsid w:val="009B358B"/>
    <w:rsid w:val="009B3872"/>
    <w:rsid w:val="009B4484"/>
    <w:rsid w:val="009B4BD4"/>
    <w:rsid w:val="009B5095"/>
    <w:rsid w:val="009B55A8"/>
    <w:rsid w:val="009B562D"/>
    <w:rsid w:val="009B58C5"/>
    <w:rsid w:val="009B6049"/>
    <w:rsid w:val="009B630D"/>
    <w:rsid w:val="009B63DE"/>
    <w:rsid w:val="009B6631"/>
    <w:rsid w:val="009B6B36"/>
    <w:rsid w:val="009B6B55"/>
    <w:rsid w:val="009B7B21"/>
    <w:rsid w:val="009B7DFE"/>
    <w:rsid w:val="009C0163"/>
    <w:rsid w:val="009C09AC"/>
    <w:rsid w:val="009C0D51"/>
    <w:rsid w:val="009C137F"/>
    <w:rsid w:val="009C1583"/>
    <w:rsid w:val="009C18F4"/>
    <w:rsid w:val="009C19BC"/>
    <w:rsid w:val="009C1E87"/>
    <w:rsid w:val="009C28AF"/>
    <w:rsid w:val="009C294D"/>
    <w:rsid w:val="009C29C1"/>
    <w:rsid w:val="009C2B3B"/>
    <w:rsid w:val="009C320D"/>
    <w:rsid w:val="009C3E78"/>
    <w:rsid w:val="009C412A"/>
    <w:rsid w:val="009C44D9"/>
    <w:rsid w:val="009C45FD"/>
    <w:rsid w:val="009C46C9"/>
    <w:rsid w:val="009C49B7"/>
    <w:rsid w:val="009C4F60"/>
    <w:rsid w:val="009C56D2"/>
    <w:rsid w:val="009C5CD5"/>
    <w:rsid w:val="009C5E88"/>
    <w:rsid w:val="009C605A"/>
    <w:rsid w:val="009C6AE8"/>
    <w:rsid w:val="009C6EAD"/>
    <w:rsid w:val="009C763C"/>
    <w:rsid w:val="009D04A5"/>
    <w:rsid w:val="009D0FF6"/>
    <w:rsid w:val="009D19E0"/>
    <w:rsid w:val="009D24D3"/>
    <w:rsid w:val="009D258E"/>
    <w:rsid w:val="009D259F"/>
    <w:rsid w:val="009D2EB9"/>
    <w:rsid w:val="009D32E3"/>
    <w:rsid w:val="009D3503"/>
    <w:rsid w:val="009D3671"/>
    <w:rsid w:val="009D37C0"/>
    <w:rsid w:val="009D39A4"/>
    <w:rsid w:val="009D3B1F"/>
    <w:rsid w:val="009D3F94"/>
    <w:rsid w:val="009D4164"/>
    <w:rsid w:val="009D460E"/>
    <w:rsid w:val="009D4654"/>
    <w:rsid w:val="009D4777"/>
    <w:rsid w:val="009D47F3"/>
    <w:rsid w:val="009D481C"/>
    <w:rsid w:val="009D4BCC"/>
    <w:rsid w:val="009D5133"/>
    <w:rsid w:val="009D5255"/>
    <w:rsid w:val="009D54F3"/>
    <w:rsid w:val="009D5504"/>
    <w:rsid w:val="009D568E"/>
    <w:rsid w:val="009D57A3"/>
    <w:rsid w:val="009D5D08"/>
    <w:rsid w:val="009D6416"/>
    <w:rsid w:val="009D670F"/>
    <w:rsid w:val="009D6786"/>
    <w:rsid w:val="009D6C44"/>
    <w:rsid w:val="009D7336"/>
    <w:rsid w:val="009D78E1"/>
    <w:rsid w:val="009E0308"/>
    <w:rsid w:val="009E03FF"/>
    <w:rsid w:val="009E0F0E"/>
    <w:rsid w:val="009E13CB"/>
    <w:rsid w:val="009E1957"/>
    <w:rsid w:val="009E1AF1"/>
    <w:rsid w:val="009E1C79"/>
    <w:rsid w:val="009E1D9D"/>
    <w:rsid w:val="009E24CD"/>
    <w:rsid w:val="009E2D56"/>
    <w:rsid w:val="009E3099"/>
    <w:rsid w:val="009E31DB"/>
    <w:rsid w:val="009E3734"/>
    <w:rsid w:val="009E37F8"/>
    <w:rsid w:val="009E3A1D"/>
    <w:rsid w:val="009E4ED3"/>
    <w:rsid w:val="009E5223"/>
    <w:rsid w:val="009E5757"/>
    <w:rsid w:val="009E5929"/>
    <w:rsid w:val="009E5BB1"/>
    <w:rsid w:val="009E5C8A"/>
    <w:rsid w:val="009E6425"/>
    <w:rsid w:val="009E69B9"/>
    <w:rsid w:val="009E6C6C"/>
    <w:rsid w:val="009E7F6F"/>
    <w:rsid w:val="009F00CA"/>
    <w:rsid w:val="009F0DF0"/>
    <w:rsid w:val="009F0EE6"/>
    <w:rsid w:val="009F15B0"/>
    <w:rsid w:val="009F16AA"/>
    <w:rsid w:val="009F1E68"/>
    <w:rsid w:val="009F1F64"/>
    <w:rsid w:val="009F239F"/>
    <w:rsid w:val="009F26D4"/>
    <w:rsid w:val="009F2A12"/>
    <w:rsid w:val="009F2C2E"/>
    <w:rsid w:val="009F2C7F"/>
    <w:rsid w:val="009F2C86"/>
    <w:rsid w:val="009F2ED3"/>
    <w:rsid w:val="009F367F"/>
    <w:rsid w:val="009F377B"/>
    <w:rsid w:val="009F3B49"/>
    <w:rsid w:val="009F3E16"/>
    <w:rsid w:val="009F44C5"/>
    <w:rsid w:val="009F44EA"/>
    <w:rsid w:val="009F4A1B"/>
    <w:rsid w:val="009F4C0E"/>
    <w:rsid w:val="009F4FE4"/>
    <w:rsid w:val="009F752B"/>
    <w:rsid w:val="009F7999"/>
    <w:rsid w:val="009F79C0"/>
    <w:rsid w:val="009F7FD4"/>
    <w:rsid w:val="00A0003F"/>
    <w:rsid w:val="00A0013C"/>
    <w:rsid w:val="00A0029A"/>
    <w:rsid w:val="00A00FF8"/>
    <w:rsid w:val="00A0155A"/>
    <w:rsid w:val="00A01A59"/>
    <w:rsid w:val="00A02394"/>
    <w:rsid w:val="00A02484"/>
    <w:rsid w:val="00A03729"/>
    <w:rsid w:val="00A044F2"/>
    <w:rsid w:val="00A0505D"/>
    <w:rsid w:val="00A0576F"/>
    <w:rsid w:val="00A05C51"/>
    <w:rsid w:val="00A05F05"/>
    <w:rsid w:val="00A065E3"/>
    <w:rsid w:val="00A0660E"/>
    <w:rsid w:val="00A06A52"/>
    <w:rsid w:val="00A06CBF"/>
    <w:rsid w:val="00A07713"/>
    <w:rsid w:val="00A07B4C"/>
    <w:rsid w:val="00A07C65"/>
    <w:rsid w:val="00A07D30"/>
    <w:rsid w:val="00A10456"/>
    <w:rsid w:val="00A10B29"/>
    <w:rsid w:val="00A10B8F"/>
    <w:rsid w:val="00A10E74"/>
    <w:rsid w:val="00A1248C"/>
    <w:rsid w:val="00A131D2"/>
    <w:rsid w:val="00A1371A"/>
    <w:rsid w:val="00A139B0"/>
    <w:rsid w:val="00A13B6D"/>
    <w:rsid w:val="00A1409F"/>
    <w:rsid w:val="00A1419A"/>
    <w:rsid w:val="00A14629"/>
    <w:rsid w:val="00A14672"/>
    <w:rsid w:val="00A14726"/>
    <w:rsid w:val="00A14D94"/>
    <w:rsid w:val="00A15871"/>
    <w:rsid w:val="00A15AB0"/>
    <w:rsid w:val="00A15F8F"/>
    <w:rsid w:val="00A1612C"/>
    <w:rsid w:val="00A1613E"/>
    <w:rsid w:val="00A16D8C"/>
    <w:rsid w:val="00A1759C"/>
    <w:rsid w:val="00A206B2"/>
    <w:rsid w:val="00A207BA"/>
    <w:rsid w:val="00A208B7"/>
    <w:rsid w:val="00A21292"/>
    <w:rsid w:val="00A21320"/>
    <w:rsid w:val="00A21366"/>
    <w:rsid w:val="00A2155F"/>
    <w:rsid w:val="00A21732"/>
    <w:rsid w:val="00A2195D"/>
    <w:rsid w:val="00A2230D"/>
    <w:rsid w:val="00A226E3"/>
    <w:rsid w:val="00A2282B"/>
    <w:rsid w:val="00A22A9D"/>
    <w:rsid w:val="00A2346F"/>
    <w:rsid w:val="00A23ED9"/>
    <w:rsid w:val="00A2415F"/>
    <w:rsid w:val="00A24610"/>
    <w:rsid w:val="00A24961"/>
    <w:rsid w:val="00A24D19"/>
    <w:rsid w:val="00A253BB"/>
    <w:rsid w:val="00A2545F"/>
    <w:rsid w:val="00A2548A"/>
    <w:rsid w:val="00A255B6"/>
    <w:rsid w:val="00A257B7"/>
    <w:rsid w:val="00A25A84"/>
    <w:rsid w:val="00A25C01"/>
    <w:rsid w:val="00A269DA"/>
    <w:rsid w:val="00A26B3F"/>
    <w:rsid w:val="00A271E7"/>
    <w:rsid w:val="00A272BB"/>
    <w:rsid w:val="00A2737B"/>
    <w:rsid w:val="00A27920"/>
    <w:rsid w:val="00A27E80"/>
    <w:rsid w:val="00A300B4"/>
    <w:rsid w:val="00A30659"/>
    <w:rsid w:val="00A308D7"/>
    <w:rsid w:val="00A30F2B"/>
    <w:rsid w:val="00A31795"/>
    <w:rsid w:val="00A31CF2"/>
    <w:rsid w:val="00A31F20"/>
    <w:rsid w:val="00A32071"/>
    <w:rsid w:val="00A32C8A"/>
    <w:rsid w:val="00A33007"/>
    <w:rsid w:val="00A33777"/>
    <w:rsid w:val="00A33998"/>
    <w:rsid w:val="00A33CE5"/>
    <w:rsid w:val="00A340BC"/>
    <w:rsid w:val="00A342D7"/>
    <w:rsid w:val="00A34829"/>
    <w:rsid w:val="00A34927"/>
    <w:rsid w:val="00A34B5C"/>
    <w:rsid w:val="00A34EA2"/>
    <w:rsid w:val="00A35270"/>
    <w:rsid w:val="00A359FE"/>
    <w:rsid w:val="00A362EB"/>
    <w:rsid w:val="00A36416"/>
    <w:rsid w:val="00A36678"/>
    <w:rsid w:val="00A36B1B"/>
    <w:rsid w:val="00A36BDA"/>
    <w:rsid w:val="00A371C3"/>
    <w:rsid w:val="00A3728A"/>
    <w:rsid w:val="00A37B72"/>
    <w:rsid w:val="00A37D90"/>
    <w:rsid w:val="00A404EE"/>
    <w:rsid w:val="00A4095E"/>
    <w:rsid w:val="00A40D93"/>
    <w:rsid w:val="00A4110E"/>
    <w:rsid w:val="00A41FAD"/>
    <w:rsid w:val="00A425A8"/>
    <w:rsid w:val="00A42F10"/>
    <w:rsid w:val="00A43BCA"/>
    <w:rsid w:val="00A44029"/>
    <w:rsid w:val="00A44B6F"/>
    <w:rsid w:val="00A44C50"/>
    <w:rsid w:val="00A46155"/>
    <w:rsid w:val="00A46674"/>
    <w:rsid w:val="00A4692A"/>
    <w:rsid w:val="00A4776A"/>
    <w:rsid w:val="00A47CA8"/>
    <w:rsid w:val="00A47E7F"/>
    <w:rsid w:val="00A50319"/>
    <w:rsid w:val="00A50C3C"/>
    <w:rsid w:val="00A50E39"/>
    <w:rsid w:val="00A512F7"/>
    <w:rsid w:val="00A51910"/>
    <w:rsid w:val="00A52326"/>
    <w:rsid w:val="00A52405"/>
    <w:rsid w:val="00A52CBC"/>
    <w:rsid w:val="00A52D1E"/>
    <w:rsid w:val="00A52F1C"/>
    <w:rsid w:val="00A5311F"/>
    <w:rsid w:val="00A53346"/>
    <w:rsid w:val="00A5348F"/>
    <w:rsid w:val="00A53AF5"/>
    <w:rsid w:val="00A53BD5"/>
    <w:rsid w:val="00A53E0F"/>
    <w:rsid w:val="00A53E55"/>
    <w:rsid w:val="00A54002"/>
    <w:rsid w:val="00A5468C"/>
    <w:rsid w:val="00A55DC9"/>
    <w:rsid w:val="00A55E1C"/>
    <w:rsid w:val="00A56343"/>
    <w:rsid w:val="00A563E7"/>
    <w:rsid w:val="00A5745F"/>
    <w:rsid w:val="00A602DB"/>
    <w:rsid w:val="00A60319"/>
    <w:rsid w:val="00A6098D"/>
    <w:rsid w:val="00A60CEB"/>
    <w:rsid w:val="00A60E41"/>
    <w:rsid w:val="00A610E5"/>
    <w:rsid w:val="00A6112E"/>
    <w:rsid w:val="00A61194"/>
    <w:rsid w:val="00A615D7"/>
    <w:rsid w:val="00A627C3"/>
    <w:rsid w:val="00A634D4"/>
    <w:rsid w:val="00A6352C"/>
    <w:rsid w:val="00A65118"/>
    <w:rsid w:val="00A65B9B"/>
    <w:rsid w:val="00A65EC6"/>
    <w:rsid w:val="00A669C9"/>
    <w:rsid w:val="00A66E50"/>
    <w:rsid w:val="00A66E93"/>
    <w:rsid w:val="00A672DF"/>
    <w:rsid w:val="00A678DC"/>
    <w:rsid w:val="00A67F8E"/>
    <w:rsid w:val="00A70A45"/>
    <w:rsid w:val="00A715E7"/>
    <w:rsid w:val="00A717BE"/>
    <w:rsid w:val="00A7267B"/>
    <w:rsid w:val="00A72868"/>
    <w:rsid w:val="00A72B4A"/>
    <w:rsid w:val="00A72C77"/>
    <w:rsid w:val="00A72D57"/>
    <w:rsid w:val="00A7361A"/>
    <w:rsid w:val="00A73B48"/>
    <w:rsid w:val="00A73D45"/>
    <w:rsid w:val="00A74AD4"/>
    <w:rsid w:val="00A75117"/>
    <w:rsid w:val="00A75238"/>
    <w:rsid w:val="00A755EF"/>
    <w:rsid w:val="00A75DF8"/>
    <w:rsid w:val="00A75F70"/>
    <w:rsid w:val="00A7660E"/>
    <w:rsid w:val="00A76A5C"/>
    <w:rsid w:val="00A76A95"/>
    <w:rsid w:val="00A7724F"/>
    <w:rsid w:val="00A77DB2"/>
    <w:rsid w:val="00A77EB4"/>
    <w:rsid w:val="00A77FE1"/>
    <w:rsid w:val="00A80A6C"/>
    <w:rsid w:val="00A8126B"/>
    <w:rsid w:val="00A813FC"/>
    <w:rsid w:val="00A815DE"/>
    <w:rsid w:val="00A81E57"/>
    <w:rsid w:val="00A81F42"/>
    <w:rsid w:val="00A81F59"/>
    <w:rsid w:val="00A82448"/>
    <w:rsid w:val="00A82F21"/>
    <w:rsid w:val="00A83199"/>
    <w:rsid w:val="00A8398B"/>
    <w:rsid w:val="00A8449A"/>
    <w:rsid w:val="00A848E1"/>
    <w:rsid w:val="00A85383"/>
    <w:rsid w:val="00A85B30"/>
    <w:rsid w:val="00A86255"/>
    <w:rsid w:val="00A86313"/>
    <w:rsid w:val="00A863DD"/>
    <w:rsid w:val="00A86975"/>
    <w:rsid w:val="00A86A20"/>
    <w:rsid w:val="00A874E6"/>
    <w:rsid w:val="00A875A1"/>
    <w:rsid w:val="00A87C67"/>
    <w:rsid w:val="00A912DD"/>
    <w:rsid w:val="00A914FD"/>
    <w:rsid w:val="00A91914"/>
    <w:rsid w:val="00A91B6A"/>
    <w:rsid w:val="00A924DA"/>
    <w:rsid w:val="00A928AA"/>
    <w:rsid w:val="00A92A87"/>
    <w:rsid w:val="00A92B9F"/>
    <w:rsid w:val="00A93763"/>
    <w:rsid w:val="00A9394F"/>
    <w:rsid w:val="00A945F0"/>
    <w:rsid w:val="00A94CD7"/>
    <w:rsid w:val="00A95269"/>
    <w:rsid w:val="00A954D6"/>
    <w:rsid w:val="00A954DF"/>
    <w:rsid w:val="00A95DAA"/>
    <w:rsid w:val="00A960B9"/>
    <w:rsid w:val="00A960D7"/>
    <w:rsid w:val="00A9648B"/>
    <w:rsid w:val="00A97146"/>
    <w:rsid w:val="00A97176"/>
    <w:rsid w:val="00A97ECD"/>
    <w:rsid w:val="00AA0254"/>
    <w:rsid w:val="00AA129D"/>
    <w:rsid w:val="00AA14ED"/>
    <w:rsid w:val="00AA18B2"/>
    <w:rsid w:val="00AA1E01"/>
    <w:rsid w:val="00AA2D73"/>
    <w:rsid w:val="00AA38D9"/>
    <w:rsid w:val="00AA3C2F"/>
    <w:rsid w:val="00AA3DF4"/>
    <w:rsid w:val="00AA4EAF"/>
    <w:rsid w:val="00AA54CF"/>
    <w:rsid w:val="00AA5F82"/>
    <w:rsid w:val="00AA6017"/>
    <w:rsid w:val="00AA6176"/>
    <w:rsid w:val="00AA6FD2"/>
    <w:rsid w:val="00AA7249"/>
    <w:rsid w:val="00AA7453"/>
    <w:rsid w:val="00AA7838"/>
    <w:rsid w:val="00AA7841"/>
    <w:rsid w:val="00AA7F01"/>
    <w:rsid w:val="00AB01C5"/>
    <w:rsid w:val="00AB0582"/>
    <w:rsid w:val="00AB09F6"/>
    <w:rsid w:val="00AB10EC"/>
    <w:rsid w:val="00AB189E"/>
    <w:rsid w:val="00AB1BA3"/>
    <w:rsid w:val="00AB1C1F"/>
    <w:rsid w:val="00AB1F1E"/>
    <w:rsid w:val="00AB2075"/>
    <w:rsid w:val="00AB2324"/>
    <w:rsid w:val="00AB3375"/>
    <w:rsid w:val="00AB3705"/>
    <w:rsid w:val="00AB3842"/>
    <w:rsid w:val="00AB3B8E"/>
    <w:rsid w:val="00AB3EAF"/>
    <w:rsid w:val="00AB51D5"/>
    <w:rsid w:val="00AB577B"/>
    <w:rsid w:val="00AB6406"/>
    <w:rsid w:val="00AB6A6E"/>
    <w:rsid w:val="00AB6DDA"/>
    <w:rsid w:val="00AB7232"/>
    <w:rsid w:val="00AB7613"/>
    <w:rsid w:val="00AB77DC"/>
    <w:rsid w:val="00AB7E3D"/>
    <w:rsid w:val="00AC16A4"/>
    <w:rsid w:val="00AC1827"/>
    <w:rsid w:val="00AC1C90"/>
    <w:rsid w:val="00AC1CB6"/>
    <w:rsid w:val="00AC22CA"/>
    <w:rsid w:val="00AC22FE"/>
    <w:rsid w:val="00AC27A2"/>
    <w:rsid w:val="00AC2CB8"/>
    <w:rsid w:val="00AC31B6"/>
    <w:rsid w:val="00AC33E0"/>
    <w:rsid w:val="00AC38B2"/>
    <w:rsid w:val="00AC4375"/>
    <w:rsid w:val="00AC43E6"/>
    <w:rsid w:val="00AC464D"/>
    <w:rsid w:val="00AC4726"/>
    <w:rsid w:val="00AC4B52"/>
    <w:rsid w:val="00AC4E7A"/>
    <w:rsid w:val="00AC5AC6"/>
    <w:rsid w:val="00AC612F"/>
    <w:rsid w:val="00AC6142"/>
    <w:rsid w:val="00AC6570"/>
    <w:rsid w:val="00AC66FA"/>
    <w:rsid w:val="00AC6DC8"/>
    <w:rsid w:val="00AC7B37"/>
    <w:rsid w:val="00AD098A"/>
    <w:rsid w:val="00AD0F18"/>
    <w:rsid w:val="00AD0FAF"/>
    <w:rsid w:val="00AD1027"/>
    <w:rsid w:val="00AD135A"/>
    <w:rsid w:val="00AD1370"/>
    <w:rsid w:val="00AD15E4"/>
    <w:rsid w:val="00AD15F9"/>
    <w:rsid w:val="00AD168E"/>
    <w:rsid w:val="00AD1924"/>
    <w:rsid w:val="00AD19D6"/>
    <w:rsid w:val="00AD1AC3"/>
    <w:rsid w:val="00AD1AF3"/>
    <w:rsid w:val="00AD1BE0"/>
    <w:rsid w:val="00AD1D8E"/>
    <w:rsid w:val="00AD24D2"/>
    <w:rsid w:val="00AD261F"/>
    <w:rsid w:val="00AD2C11"/>
    <w:rsid w:val="00AD2C28"/>
    <w:rsid w:val="00AD2D63"/>
    <w:rsid w:val="00AD36F4"/>
    <w:rsid w:val="00AD42A3"/>
    <w:rsid w:val="00AD4733"/>
    <w:rsid w:val="00AD4A80"/>
    <w:rsid w:val="00AD55F4"/>
    <w:rsid w:val="00AD56B5"/>
    <w:rsid w:val="00AD61B1"/>
    <w:rsid w:val="00AD6B54"/>
    <w:rsid w:val="00AD6F04"/>
    <w:rsid w:val="00AD701B"/>
    <w:rsid w:val="00AD70FB"/>
    <w:rsid w:val="00AD742B"/>
    <w:rsid w:val="00AD7562"/>
    <w:rsid w:val="00AD76E0"/>
    <w:rsid w:val="00AD7FD8"/>
    <w:rsid w:val="00AE0080"/>
    <w:rsid w:val="00AE0101"/>
    <w:rsid w:val="00AE018A"/>
    <w:rsid w:val="00AE04D5"/>
    <w:rsid w:val="00AE0535"/>
    <w:rsid w:val="00AE073F"/>
    <w:rsid w:val="00AE09F1"/>
    <w:rsid w:val="00AE1203"/>
    <w:rsid w:val="00AE1643"/>
    <w:rsid w:val="00AE1C77"/>
    <w:rsid w:val="00AE200A"/>
    <w:rsid w:val="00AE2447"/>
    <w:rsid w:val="00AE2C08"/>
    <w:rsid w:val="00AE3702"/>
    <w:rsid w:val="00AE38D4"/>
    <w:rsid w:val="00AE3FC0"/>
    <w:rsid w:val="00AE42FA"/>
    <w:rsid w:val="00AE475D"/>
    <w:rsid w:val="00AE5A25"/>
    <w:rsid w:val="00AE608A"/>
    <w:rsid w:val="00AE618B"/>
    <w:rsid w:val="00AE625E"/>
    <w:rsid w:val="00AE74B8"/>
    <w:rsid w:val="00AE797B"/>
    <w:rsid w:val="00AE79CF"/>
    <w:rsid w:val="00AF028B"/>
    <w:rsid w:val="00AF082B"/>
    <w:rsid w:val="00AF095E"/>
    <w:rsid w:val="00AF1EF4"/>
    <w:rsid w:val="00AF23CA"/>
    <w:rsid w:val="00AF245B"/>
    <w:rsid w:val="00AF27CB"/>
    <w:rsid w:val="00AF2CE1"/>
    <w:rsid w:val="00AF358C"/>
    <w:rsid w:val="00AF3990"/>
    <w:rsid w:val="00AF4071"/>
    <w:rsid w:val="00AF49BE"/>
    <w:rsid w:val="00AF4E6F"/>
    <w:rsid w:val="00AF4FE6"/>
    <w:rsid w:val="00AF598B"/>
    <w:rsid w:val="00AF5BE3"/>
    <w:rsid w:val="00AF5E15"/>
    <w:rsid w:val="00AF6552"/>
    <w:rsid w:val="00AF67B6"/>
    <w:rsid w:val="00AF6DFA"/>
    <w:rsid w:val="00AF6FAF"/>
    <w:rsid w:val="00AF73EA"/>
    <w:rsid w:val="00B00238"/>
    <w:rsid w:val="00B01185"/>
    <w:rsid w:val="00B02A75"/>
    <w:rsid w:val="00B03027"/>
    <w:rsid w:val="00B03361"/>
    <w:rsid w:val="00B03641"/>
    <w:rsid w:val="00B037B5"/>
    <w:rsid w:val="00B03CBF"/>
    <w:rsid w:val="00B04663"/>
    <w:rsid w:val="00B05C39"/>
    <w:rsid w:val="00B060AC"/>
    <w:rsid w:val="00B0621B"/>
    <w:rsid w:val="00B064FF"/>
    <w:rsid w:val="00B0730A"/>
    <w:rsid w:val="00B07AF1"/>
    <w:rsid w:val="00B07B6A"/>
    <w:rsid w:val="00B07D68"/>
    <w:rsid w:val="00B07EEA"/>
    <w:rsid w:val="00B1042A"/>
    <w:rsid w:val="00B11086"/>
    <w:rsid w:val="00B11704"/>
    <w:rsid w:val="00B12654"/>
    <w:rsid w:val="00B12842"/>
    <w:rsid w:val="00B13196"/>
    <w:rsid w:val="00B137EB"/>
    <w:rsid w:val="00B13811"/>
    <w:rsid w:val="00B13CE0"/>
    <w:rsid w:val="00B140AD"/>
    <w:rsid w:val="00B14443"/>
    <w:rsid w:val="00B144D4"/>
    <w:rsid w:val="00B152D2"/>
    <w:rsid w:val="00B15567"/>
    <w:rsid w:val="00B1593C"/>
    <w:rsid w:val="00B16068"/>
    <w:rsid w:val="00B16337"/>
    <w:rsid w:val="00B16F66"/>
    <w:rsid w:val="00B1706F"/>
    <w:rsid w:val="00B17A06"/>
    <w:rsid w:val="00B208CD"/>
    <w:rsid w:val="00B20A98"/>
    <w:rsid w:val="00B20FEF"/>
    <w:rsid w:val="00B2101B"/>
    <w:rsid w:val="00B21881"/>
    <w:rsid w:val="00B21ABB"/>
    <w:rsid w:val="00B22021"/>
    <w:rsid w:val="00B22042"/>
    <w:rsid w:val="00B23C69"/>
    <w:rsid w:val="00B241CE"/>
    <w:rsid w:val="00B248DD"/>
    <w:rsid w:val="00B24EA5"/>
    <w:rsid w:val="00B25077"/>
    <w:rsid w:val="00B251F2"/>
    <w:rsid w:val="00B25414"/>
    <w:rsid w:val="00B256C8"/>
    <w:rsid w:val="00B25BE6"/>
    <w:rsid w:val="00B25F21"/>
    <w:rsid w:val="00B25FD6"/>
    <w:rsid w:val="00B264BD"/>
    <w:rsid w:val="00B26568"/>
    <w:rsid w:val="00B267D5"/>
    <w:rsid w:val="00B26D45"/>
    <w:rsid w:val="00B27E48"/>
    <w:rsid w:val="00B27EF0"/>
    <w:rsid w:val="00B30123"/>
    <w:rsid w:val="00B30E53"/>
    <w:rsid w:val="00B3118A"/>
    <w:rsid w:val="00B31A69"/>
    <w:rsid w:val="00B31E78"/>
    <w:rsid w:val="00B31FDA"/>
    <w:rsid w:val="00B325B2"/>
    <w:rsid w:val="00B327EB"/>
    <w:rsid w:val="00B346F2"/>
    <w:rsid w:val="00B352ED"/>
    <w:rsid w:val="00B35BC7"/>
    <w:rsid w:val="00B35D4D"/>
    <w:rsid w:val="00B366B4"/>
    <w:rsid w:val="00B36F29"/>
    <w:rsid w:val="00B372B6"/>
    <w:rsid w:val="00B40418"/>
    <w:rsid w:val="00B41AFD"/>
    <w:rsid w:val="00B42671"/>
    <w:rsid w:val="00B42A22"/>
    <w:rsid w:val="00B42E85"/>
    <w:rsid w:val="00B432FD"/>
    <w:rsid w:val="00B43866"/>
    <w:rsid w:val="00B4427C"/>
    <w:rsid w:val="00B443D5"/>
    <w:rsid w:val="00B44424"/>
    <w:rsid w:val="00B449BD"/>
    <w:rsid w:val="00B44AD8"/>
    <w:rsid w:val="00B457E0"/>
    <w:rsid w:val="00B45865"/>
    <w:rsid w:val="00B4593D"/>
    <w:rsid w:val="00B45F5F"/>
    <w:rsid w:val="00B4659F"/>
    <w:rsid w:val="00B4692F"/>
    <w:rsid w:val="00B469E0"/>
    <w:rsid w:val="00B46AEF"/>
    <w:rsid w:val="00B46C88"/>
    <w:rsid w:val="00B470EB"/>
    <w:rsid w:val="00B47187"/>
    <w:rsid w:val="00B471DA"/>
    <w:rsid w:val="00B50F40"/>
    <w:rsid w:val="00B514B0"/>
    <w:rsid w:val="00B5169C"/>
    <w:rsid w:val="00B516F1"/>
    <w:rsid w:val="00B520E0"/>
    <w:rsid w:val="00B5292A"/>
    <w:rsid w:val="00B52CD3"/>
    <w:rsid w:val="00B53286"/>
    <w:rsid w:val="00B53F3F"/>
    <w:rsid w:val="00B540B8"/>
    <w:rsid w:val="00B54562"/>
    <w:rsid w:val="00B54652"/>
    <w:rsid w:val="00B54CFD"/>
    <w:rsid w:val="00B54DFF"/>
    <w:rsid w:val="00B55C8D"/>
    <w:rsid w:val="00B560C1"/>
    <w:rsid w:val="00B56A50"/>
    <w:rsid w:val="00B56B64"/>
    <w:rsid w:val="00B57081"/>
    <w:rsid w:val="00B576AC"/>
    <w:rsid w:val="00B5782B"/>
    <w:rsid w:val="00B57CA8"/>
    <w:rsid w:val="00B6082A"/>
    <w:rsid w:val="00B60896"/>
    <w:rsid w:val="00B608BB"/>
    <w:rsid w:val="00B60B2F"/>
    <w:rsid w:val="00B60DAF"/>
    <w:rsid w:val="00B610DE"/>
    <w:rsid w:val="00B613CB"/>
    <w:rsid w:val="00B6177A"/>
    <w:rsid w:val="00B6292E"/>
    <w:rsid w:val="00B632DC"/>
    <w:rsid w:val="00B638DF"/>
    <w:rsid w:val="00B63B09"/>
    <w:rsid w:val="00B6435F"/>
    <w:rsid w:val="00B65D99"/>
    <w:rsid w:val="00B6620E"/>
    <w:rsid w:val="00B664C7"/>
    <w:rsid w:val="00B6665B"/>
    <w:rsid w:val="00B668B9"/>
    <w:rsid w:val="00B66A27"/>
    <w:rsid w:val="00B66E41"/>
    <w:rsid w:val="00B6742C"/>
    <w:rsid w:val="00B677CE"/>
    <w:rsid w:val="00B67B86"/>
    <w:rsid w:val="00B70482"/>
    <w:rsid w:val="00B706F9"/>
    <w:rsid w:val="00B70864"/>
    <w:rsid w:val="00B70FD4"/>
    <w:rsid w:val="00B71242"/>
    <w:rsid w:val="00B71525"/>
    <w:rsid w:val="00B71FA3"/>
    <w:rsid w:val="00B72AC9"/>
    <w:rsid w:val="00B73576"/>
    <w:rsid w:val="00B736ED"/>
    <w:rsid w:val="00B738EC"/>
    <w:rsid w:val="00B73AA8"/>
    <w:rsid w:val="00B73CBD"/>
    <w:rsid w:val="00B74237"/>
    <w:rsid w:val="00B7430E"/>
    <w:rsid w:val="00B74501"/>
    <w:rsid w:val="00B74DF2"/>
    <w:rsid w:val="00B75BE2"/>
    <w:rsid w:val="00B765D7"/>
    <w:rsid w:val="00B76C1F"/>
    <w:rsid w:val="00B76CA9"/>
    <w:rsid w:val="00B77BF7"/>
    <w:rsid w:val="00B77C4C"/>
    <w:rsid w:val="00B80944"/>
    <w:rsid w:val="00B81488"/>
    <w:rsid w:val="00B81511"/>
    <w:rsid w:val="00B81C64"/>
    <w:rsid w:val="00B81EE1"/>
    <w:rsid w:val="00B822D9"/>
    <w:rsid w:val="00B823D9"/>
    <w:rsid w:val="00B82FB2"/>
    <w:rsid w:val="00B830FC"/>
    <w:rsid w:val="00B8335B"/>
    <w:rsid w:val="00B83923"/>
    <w:rsid w:val="00B83A1E"/>
    <w:rsid w:val="00B83B58"/>
    <w:rsid w:val="00B84320"/>
    <w:rsid w:val="00B847EE"/>
    <w:rsid w:val="00B85404"/>
    <w:rsid w:val="00B85C1F"/>
    <w:rsid w:val="00B85E61"/>
    <w:rsid w:val="00B867A4"/>
    <w:rsid w:val="00B868D8"/>
    <w:rsid w:val="00B869E3"/>
    <w:rsid w:val="00B869EB"/>
    <w:rsid w:val="00B86B6B"/>
    <w:rsid w:val="00B86E53"/>
    <w:rsid w:val="00B9027E"/>
    <w:rsid w:val="00B903B6"/>
    <w:rsid w:val="00B90811"/>
    <w:rsid w:val="00B9094A"/>
    <w:rsid w:val="00B919D0"/>
    <w:rsid w:val="00B92C1F"/>
    <w:rsid w:val="00B9308E"/>
    <w:rsid w:val="00B93676"/>
    <w:rsid w:val="00B93691"/>
    <w:rsid w:val="00B93A42"/>
    <w:rsid w:val="00B93BE1"/>
    <w:rsid w:val="00B93D85"/>
    <w:rsid w:val="00B94086"/>
    <w:rsid w:val="00B94890"/>
    <w:rsid w:val="00B95341"/>
    <w:rsid w:val="00B95641"/>
    <w:rsid w:val="00B95BE9"/>
    <w:rsid w:val="00B96623"/>
    <w:rsid w:val="00B96937"/>
    <w:rsid w:val="00B969F9"/>
    <w:rsid w:val="00B96DE4"/>
    <w:rsid w:val="00B97886"/>
    <w:rsid w:val="00B97AF9"/>
    <w:rsid w:val="00B97DFE"/>
    <w:rsid w:val="00B97F26"/>
    <w:rsid w:val="00BA0519"/>
    <w:rsid w:val="00BA057E"/>
    <w:rsid w:val="00BA05CB"/>
    <w:rsid w:val="00BA0EC0"/>
    <w:rsid w:val="00BA1509"/>
    <w:rsid w:val="00BA1B0B"/>
    <w:rsid w:val="00BA21AC"/>
    <w:rsid w:val="00BA2BC9"/>
    <w:rsid w:val="00BA2CE3"/>
    <w:rsid w:val="00BA2E12"/>
    <w:rsid w:val="00BA2EF0"/>
    <w:rsid w:val="00BA3065"/>
    <w:rsid w:val="00BA3BCA"/>
    <w:rsid w:val="00BA447F"/>
    <w:rsid w:val="00BA487D"/>
    <w:rsid w:val="00BA4C21"/>
    <w:rsid w:val="00BA5165"/>
    <w:rsid w:val="00BA5821"/>
    <w:rsid w:val="00BA5874"/>
    <w:rsid w:val="00BA6366"/>
    <w:rsid w:val="00BB018D"/>
    <w:rsid w:val="00BB0CD8"/>
    <w:rsid w:val="00BB1062"/>
    <w:rsid w:val="00BB1158"/>
    <w:rsid w:val="00BB14A1"/>
    <w:rsid w:val="00BB18A9"/>
    <w:rsid w:val="00BB1DF2"/>
    <w:rsid w:val="00BB1E57"/>
    <w:rsid w:val="00BB2506"/>
    <w:rsid w:val="00BB253D"/>
    <w:rsid w:val="00BB28C1"/>
    <w:rsid w:val="00BB3861"/>
    <w:rsid w:val="00BB3F28"/>
    <w:rsid w:val="00BB48BF"/>
    <w:rsid w:val="00BB5048"/>
    <w:rsid w:val="00BB504F"/>
    <w:rsid w:val="00BB517E"/>
    <w:rsid w:val="00BB56F0"/>
    <w:rsid w:val="00BB5D88"/>
    <w:rsid w:val="00BB6153"/>
    <w:rsid w:val="00BB641C"/>
    <w:rsid w:val="00BB6C28"/>
    <w:rsid w:val="00BB6F22"/>
    <w:rsid w:val="00BB7187"/>
    <w:rsid w:val="00BB777B"/>
    <w:rsid w:val="00BB7BF1"/>
    <w:rsid w:val="00BB7D9F"/>
    <w:rsid w:val="00BC00DE"/>
    <w:rsid w:val="00BC0135"/>
    <w:rsid w:val="00BC0919"/>
    <w:rsid w:val="00BC09D1"/>
    <w:rsid w:val="00BC0C7B"/>
    <w:rsid w:val="00BC0D1B"/>
    <w:rsid w:val="00BC0EF6"/>
    <w:rsid w:val="00BC1E7E"/>
    <w:rsid w:val="00BC2AD7"/>
    <w:rsid w:val="00BC2F32"/>
    <w:rsid w:val="00BC35D8"/>
    <w:rsid w:val="00BC41E1"/>
    <w:rsid w:val="00BC4761"/>
    <w:rsid w:val="00BC4947"/>
    <w:rsid w:val="00BC4C36"/>
    <w:rsid w:val="00BC4FC9"/>
    <w:rsid w:val="00BC51A5"/>
    <w:rsid w:val="00BC5349"/>
    <w:rsid w:val="00BC6065"/>
    <w:rsid w:val="00BC63B5"/>
    <w:rsid w:val="00BC6C84"/>
    <w:rsid w:val="00BC746F"/>
    <w:rsid w:val="00BD0697"/>
    <w:rsid w:val="00BD0861"/>
    <w:rsid w:val="00BD1067"/>
    <w:rsid w:val="00BD1080"/>
    <w:rsid w:val="00BD1319"/>
    <w:rsid w:val="00BD144A"/>
    <w:rsid w:val="00BD16CD"/>
    <w:rsid w:val="00BD16D7"/>
    <w:rsid w:val="00BD1C9F"/>
    <w:rsid w:val="00BD2800"/>
    <w:rsid w:val="00BD36D3"/>
    <w:rsid w:val="00BD3F77"/>
    <w:rsid w:val="00BD4B52"/>
    <w:rsid w:val="00BD4CEB"/>
    <w:rsid w:val="00BD4FCB"/>
    <w:rsid w:val="00BD5C1D"/>
    <w:rsid w:val="00BD6314"/>
    <w:rsid w:val="00BD6315"/>
    <w:rsid w:val="00BD647A"/>
    <w:rsid w:val="00BD65E8"/>
    <w:rsid w:val="00BD6F6F"/>
    <w:rsid w:val="00BD77BA"/>
    <w:rsid w:val="00BD7F76"/>
    <w:rsid w:val="00BE045C"/>
    <w:rsid w:val="00BE0724"/>
    <w:rsid w:val="00BE0AE7"/>
    <w:rsid w:val="00BE14DE"/>
    <w:rsid w:val="00BE1E23"/>
    <w:rsid w:val="00BE22CD"/>
    <w:rsid w:val="00BE23F4"/>
    <w:rsid w:val="00BE2E08"/>
    <w:rsid w:val="00BE38CE"/>
    <w:rsid w:val="00BE407B"/>
    <w:rsid w:val="00BE431F"/>
    <w:rsid w:val="00BE4BC1"/>
    <w:rsid w:val="00BE5128"/>
    <w:rsid w:val="00BE5359"/>
    <w:rsid w:val="00BE5663"/>
    <w:rsid w:val="00BE5E0C"/>
    <w:rsid w:val="00BE6146"/>
    <w:rsid w:val="00BE65BF"/>
    <w:rsid w:val="00BE669C"/>
    <w:rsid w:val="00BE67EB"/>
    <w:rsid w:val="00BE69B2"/>
    <w:rsid w:val="00BE6C25"/>
    <w:rsid w:val="00BE6D55"/>
    <w:rsid w:val="00BE74CA"/>
    <w:rsid w:val="00BE7E43"/>
    <w:rsid w:val="00BF0289"/>
    <w:rsid w:val="00BF03BD"/>
    <w:rsid w:val="00BF0CE8"/>
    <w:rsid w:val="00BF0FDE"/>
    <w:rsid w:val="00BF11B6"/>
    <w:rsid w:val="00BF1858"/>
    <w:rsid w:val="00BF1AC4"/>
    <w:rsid w:val="00BF2B14"/>
    <w:rsid w:val="00BF3CB9"/>
    <w:rsid w:val="00BF4025"/>
    <w:rsid w:val="00BF479E"/>
    <w:rsid w:val="00BF4D96"/>
    <w:rsid w:val="00BF5113"/>
    <w:rsid w:val="00BF599B"/>
    <w:rsid w:val="00BF6ACF"/>
    <w:rsid w:val="00BF77A0"/>
    <w:rsid w:val="00C00CD3"/>
    <w:rsid w:val="00C011F8"/>
    <w:rsid w:val="00C01731"/>
    <w:rsid w:val="00C01E3B"/>
    <w:rsid w:val="00C023C3"/>
    <w:rsid w:val="00C02631"/>
    <w:rsid w:val="00C02A44"/>
    <w:rsid w:val="00C02B25"/>
    <w:rsid w:val="00C02B46"/>
    <w:rsid w:val="00C02CBF"/>
    <w:rsid w:val="00C02DC1"/>
    <w:rsid w:val="00C04920"/>
    <w:rsid w:val="00C04E6A"/>
    <w:rsid w:val="00C04F4E"/>
    <w:rsid w:val="00C0500E"/>
    <w:rsid w:val="00C05693"/>
    <w:rsid w:val="00C05A5B"/>
    <w:rsid w:val="00C05F98"/>
    <w:rsid w:val="00C060AB"/>
    <w:rsid w:val="00C068F7"/>
    <w:rsid w:val="00C06B61"/>
    <w:rsid w:val="00C0760B"/>
    <w:rsid w:val="00C079E4"/>
    <w:rsid w:val="00C07B31"/>
    <w:rsid w:val="00C07FC9"/>
    <w:rsid w:val="00C10463"/>
    <w:rsid w:val="00C10B1A"/>
    <w:rsid w:val="00C10EE8"/>
    <w:rsid w:val="00C111A7"/>
    <w:rsid w:val="00C1142E"/>
    <w:rsid w:val="00C1147F"/>
    <w:rsid w:val="00C1174B"/>
    <w:rsid w:val="00C11F46"/>
    <w:rsid w:val="00C12188"/>
    <w:rsid w:val="00C12BEE"/>
    <w:rsid w:val="00C12DEC"/>
    <w:rsid w:val="00C135DF"/>
    <w:rsid w:val="00C14258"/>
    <w:rsid w:val="00C14585"/>
    <w:rsid w:val="00C14DBB"/>
    <w:rsid w:val="00C14F5A"/>
    <w:rsid w:val="00C14FAC"/>
    <w:rsid w:val="00C158B3"/>
    <w:rsid w:val="00C159F7"/>
    <w:rsid w:val="00C15EE5"/>
    <w:rsid w:val="00C176B0"/>
    <w:rsid w:val="00C1799B"/>
    <w:rsid w:val="00C2009D"/>
    <w:rsid w:val="00C20177"/>
    <w:rsid w:val="00C202FC"/>
    <w:rsid w:val="00C20D2F"/>
    <w:rsid w:val="00C20D75"/>
    <w:rsid w:val="00C20F03"/>
    <w:rsid w:val="00C21C51"/>
    <w:rsid w:val="00C222F7"/>
    <w:rsid w:val="00C22A86"/>
    <w:rsid w:val="00C22A8D"/>
    <w:rsid w:val="00C22DE3"/>
    <w:rsid w:val="00C2342D"/>
    <w:rsid w:val="00C236BB"/>
    <w:rsid w:val="00C23AF5"/>
    <w:rsid w:val="00C23EFD"/>
    <w:rsid w:val="00C24010"/>
    <w:rsid w:val="00C241A2"/>
    <w:rsid w:val="00C24D95"/>
    <w:rsid w:val="00C24DC3"/>
    <w:rsid w:val="00C2538A"/>
    <w:rsid w:val="00C2563B"/>
    <w:rsid w:val="00C259CA"/>
    <w:rsid w:val="00C25BBF"/>
    <w:rsid w:val="00C26020"/>
    <w:rsid w:val="00C26076"/>
    <w:rsid w:val="00C2630A"/>
    <w:rsid w:val="00C26606"/>
    <w:rsid w:val="00C26982"/>
    <w:rsid w:val="00C277F0"/>
    <w:rsid w:val="00C278B5"/>
    <w:rsid w:val="00C27909"/>
    <w:rsid w:val="00C30164"/>
    <w:rsid w:val="00C3094B"/>
    <w:rsid w:val="00C31A61"/>
    <w:rsid w:val="00C31CB5"/>
    <w:rsid w:val="00C31DDC"/>
    <w:rsid w:val="00C32298"/>
    <w:rsid w:val="00C32A48"/>
    <w:rsid w:val="00C32DF0"/>
    <w:rsid w:val="00C32EBC"/>
    <w:rsid w:val="00C33B60"/>
    <w:rsid w:val="00C34171"/>
    <w:rsid w:val="00C34878"/>
    <w:rsid w:val="00C34A6E"/>
    <w:rsid w:val="00C35220"/>
    <w:rsid w:val="00C35324"/>
    <w:rsid w:val="00C3567F"/>
    <w:rsid w:val="00C3592B"/>
    <w:rsid w:val="00C35954"/>
    <w:rsid w:val="00C36091"/>
    <w:rsid w:val="00C36248"/>
    <w:rsid w:val="00C36596"/>
    <w:rsid w:val="00C36975"/>
    <w:rsid w:val="00C37497"/>
    <w:rsid w:val="00C37D03"/>
    <w:rsid w:val="00C40359"/>
    <w:rsid w:val="00C409E8"/>
    <w:rsid w:val="00C40DF6"/>
    <w:rsid w:val="00C40FF8"/>
    <w:rsid w:val="00C4127E"/>
    <w:rsid w:val="00C4196D"/>
    <w:rsid w:val="00C41BBF"/>
    <w:rsid w:val="00C41D5A"/>
    <w:rsid w:val="00C42272"/>
    <w:rsid w:val="00C422E8"/>
    <w:rsid w:val="00C42AE7"/>
    <w:rsid w:val="00C42B23"/>
    <w:rsid w:val="00C42BEB"/>
    <w:rsid w:val="00C4325F"/>
    <w:rsid w:val="00C43856"/>
    <w:rsid w:val="00C443DC"/>
    <w:rsid w:val="00C4489A"/>
    <w:rsid w:val="00C44C1D"/>
    <w:rsid w:val="00C45269"/>
    <w:rsid w:val="00C45308"/>
    <w:rsid w:val="00C458C0"/>
    <w:rsid w:val="00C45CBB"/>
    <w:rsid w:val="00C45E61"/>
    <w:rsid w:val="00C462FE"/>
    <w:rsid w:val="00C4642E"/>
    <w:rsid w:val="00C4674B"/>
    <w:rsid w:val="00C470DB"/>
    <w:rsid w:val="00C474AB"/>
    <w:rsid w:val="00C47747"/>
    <w:rsid w:val="00C47930"/>
    <w:rsid w:val="00C50840"/>
    <w:rsid w:val="00C51183"/>
    <w:rsid w:val="00C51991"/>
    <w:rsid w:val="00C51A20"/>
    <w:rsid w:val="00C51B26"/>
    <w:rsid w:val="00C5208F"/>
    <w:rsid w:val="00C52220"/>
    <w:rsid w:val="00C52475"/>
    <w:rsid w:val="00C5288A"/>
    <w:rsid w:val="00C52B2C"/>
    <w:rsid w:val="00C52BD1"/>
    <w:rsid w:val="00C52F98"/>
    <w:rsid w:val="00C53746"/>
    <w:rsid w:val="00C53DCF"/>
    <w:rsid w:val="00C53EFE"/>
    <w:rsid w:val="00C54356"/>
    <w:rsid w:val="00C54696"/>
    <w:rsid w:val="00C54834"/>
    <w:rsid w:val="00C54C4D"/>
    <w:rsid w:val="00C54F00"/>
    <w:rsid w:val="00C55A3B"/>
    <w:rsid w:val="00C55FDB"/>
    <w:rsid w:val="00C563E1"/>
    <w:rsid w:val="00C566F8"/>
    <w:rsid w:val="00C56775"/>
    <w:rsid w:val="00C568FA"/>
    <w:rsid w:val="00C56BB8"/>
    <w:rsid w:val="00C56F06"/>
    <w:rsid w:val="00C57033"/>
    <w:rsid w:val="00C5736C"/>
    <w:rsid w:val="00C57AD7"/>
    <w:rsid w:val="00C60CF0"/>
    <w:rsid w:val="00C6100B"/>
    <w:rsid w:val="00C6147F"/>
    <w:rsid w:val="00C6196E"/>
    <w:rsid w:val="00C6255D"/>
    <w:rsid w:val="00C62D68"/>
    <w:rsid w:val="00C63267"/>
    <w:rsid w:val="00C63D08"/>
    <w:rsid w:val="00C63F37"/>
    <w:rsid w:val="00C64629"/>
    <w:rsid w:val="00C64A8A"/>
    <w:rsid w:val="00C64C91"/>
    <w:rsid w:val="00C65379"/>
    <w:rsid w:val="00C65B76"/>
    <w:rsid w:val="00C65D38"/>
    <w:rsid w:val="00C660C8"/>
    <w:rsid w:val="00C661BF"/>
    <w:rsid w:val="00C66531"/>
    <w:rsid w:val="00C66880"/>
    <w:rsid w:val="00C66D51"/>
    <w:rsid w:val="00C66E79"/>
    <w:rsid w:val="00C67160"/>
    <w:rsid w:val="00C673C1"/>
    <w:rsid w:val="00C6757D"/>
    <w:rsid w:val="00C6760D"/>
    <w:rsid w:val="00C67761"/>
    <w:rsid w:val="00C67EFE"/>
    <w:rsid w:val="00C70001"/>
    <w:rsid w:val="00C704E0"/>
    <w:rsid w:val="00C70524"/>
    <w:rsid w:val="00C707A0"/>
    <w:rsid w:val="00C7099E"/>
    <w:rsid w:val="00C717F0"/>
    <w:rsid w:val="00C72145"/>
    <w:rsid w:val="00C722F9"/>
    <w:rsid w:val="00C74922"/>
    <w:rsid w:val="00C75478"/>
    <w:rsid w:val="00C76183"/>
    <w:rsid w:val="00C762C2"/>
    <w:rsid w:val="00C76942"/>
    <w:rsid w:val="00C76987"/>
    <w:rsid w:val="00C76D06"/>
    <w:rsid w:val="00C76DC3"/>
    <w:rsid w:val="00C771DD"/>
    <w:rsid w:val="00C7723F"/>
    <w:rsid w:val="00C77250"/>
    <w:rsid w:val="00C7787B"/>
    <w:rsid w:val="00C77F5B"/>
    <w:rsid w:val="00C80620"/>
    <w:rsid w:val="00C81350"/>
    <w:rsid w:val="00C81485"/>
    <w:rsid w:val="00C81DE7"/>
    <w:rsid w:val="00C81F97"/>
    <w:rsid w:val="00C8230D"/>
    <w:rsid w:val="00C82975"/>
    <w:rsid w:val="00C82A1A"/>
    <w:rsid w:val="00C82F92"/>
    <w:rsid w:val="00C83795"/>
    <w:rsid w:val="00C83A23"/>
    <w:rsid w:val="00C83F8C"/>
    <w:rsid w:val="00C84460"/>
    <w:rsid w:val="00C8463A"/>
    <w:rsid w:val="00C84D03"/>
    <w:rsid w:val="00C84D37"/>
    <w:rsid w:val="00C84EAE"/>
    <w:rsid w:val="00C85652"/>
    <w:rsid w:val="00C861F6"/>
    <w:rsid w:val="00C86546"/>
    <w:rsid w:val="00C86865"/>
    <w:rsid w:val="00C86B8D"/>
    <w:rsid w:val="00C872E3"/>
    <w:rsid w:val="00C87E1F"/>
    <w:rsid w:val="00C90112"/>
    <w:rsid w:val="00C90A79"/>
    <w:rsid w:val="00C91177"/>
    <w:rsid w:val="00C91405"/>
    <w:rsid w:val="00C91463"/>
    <w:rsid w:val="00C91526"/>
    <w:rsid w:val="00C91731"/>
    <w:rsid w:val="00C91E51"/>
    <w:rsid w:val="00C9219A"/>
    <w:rsid w:val="00C92349"/>
    <w:rsid w:val="00C92AD1"/>
    <w:rsid w:val="00C934FE"/>
    <w:rsid w:val="00C93D51"/>
    <w:rsid w:val="00C93FD3"/>
    <w:rsid w:val="00C9424B"/>
    <w:rsid w:val="00C94A9F"/>
    <w:rsid w:val="00C94D56"/>
    <w:rsid w:val="00C94FC0"/>
    <w:rsid w:val="00C94FE3"/>
    <w:rsid w:val="00C961AE"/>
    <w:rsid w:val="00C97DE8"/>
    <w:rsid w:val="00C97E3A"/>
    <w:rsid w:val="00CA0B6A"/>
    <w:rsid w:val="00CA13E1"/>
    <w:rsid w:val="00CA1B88"/>
    <w:rsid w:val="00CA284C"/>
    <w:rsid w:val="00CA2F36"/>
    <w:rsid w:val="00CA2F58"/>
    <w:rsid w:val="00CA32F6"/>
    <w:rsid w:val="00CA339D"/>
    <w:rsid w:val="00CA3643"/>
    <w:rsid w:val="00CA3A2D"/>
    <w:rsid w:val="00CA400E"/>
    <w:rsid w:val="00CA45CB"/>
    <w:rsid w:val="00CA48D9"/>
    <w:rsid w:val="00CA4ABA"/>
    <w:rsid w:val="00CA5B29"/>
    <w:rsid w:val="00CA5E98"/>
    <w:rsid w:val="00CA6A8C"/>
    <w:rsid w:val="00CA71D3"/>
    <w:rsid w:val="00CA7893"/>
    <w:rsid w:val="00CA7A2C"/>
    <w:rsid w:val="00CA7D34"/>
    <w:rsid w:val="00CA7FD3"/>
    <w:rsid w:val="00CB010C"/>
    <w:rsid w:val="00CB02FA"/>
    <w:rsid w:val="00CB0571"/>
    <w:rsid w:val="00CB1695"/>
    <w:rsid w:val="00CB1F7C"/>
    <w:rsid w:val="00CB215B"/>
    <w:rsid w:val="00CB2438"/>
    <w:rsid w:val="00CB3217"/>
    <w:rsid w:val="00CB35F8"/>
    <w:rsid w:val="00CB46C1"/>
    <w:rsid w:val="00CB4F89"/>
    <w:rsid w:val="00CB58B0"/>
    <w:rsid w:val="00CB5B39"/>
    <w:rsid w:val="00CB5E72"/>
    <w:rsid w:val="00CB5F66"/>
    <w:rsid w:val="00CB6347"/>
    <w:rsid w:val="00CB6706"/>
    <w:rsid w:val="00CB6A79"/>
    <w:rsid w:val="00CB6C4D"/>
    <w:rsid w:val="00CB7647"/>
    <w:rsid w:val="00CB7B32"/>
    <w:rsid w:val="00CC00C3"/>
    <w:rsid w:val="00CC0125"/>
    <w:rsid w:val="00CC0B63"/>
    <w:rsid w:val="00CC0E28"/>
    <w:rsid w:val="00CC0F01"/>
    <w:rsid w:val="00CC0F2C"/>
    <w:rsid w:val="00CC113A"/>
    <w:rsid w:val="00CC15C9"/>
    <w:rsid w:val="00CC22F9"/>
    <w:rsid w:val="00CC2568"/>
    <w:rsid w:val="00CC2D47"/>
    <w:rsid w:val="00CC2DD3"/>
    <w:rsid w:val="00CC2E03"/>
    <w:rsid w:val="00CC322A"/>
    <w:rsid w:val="00CC3C2F"/>
    <w:rsid w:val="00CC424F"/>
    <w:rsid w:val="00CC42B4"/>
    <w:rsid w:val="00CC44D0"/>
    <w:rsid w:val="00CC4A1E"/>
    <w:rsid w:val="00CC4B76"/>
    <w:rsid w:val="00CC4E74"/>
    <w:rsid w:val="00CC4ED5"/>
    <w:rsid w:val="00CC530E"/>
    <w:rsid w:val="00CC538C"/>
    <w:rsid w:val="00CC5419"/>
    <w:rsid w:val="00CC54D2"/>
    <w:rsid w:val="00CC583E"/>
    <w:rsid w:val="00CC5F04"/>
    <w:rsid w:val="00CC6141"/>
    <w:rsid w:val="00CC6659"/>
    <w:rsid w:val="00CC6E01"/>
    <w:rsid w:val="00CC74B6"/>
    <w:rsid w:val="00CC74D3"/>
    <w:rsid w:val="00CC78B1"/>
    <w:rsid w:val="00CC7CFF"/>
    <w:rsid w:val="00CD0026"/>
    <w:rsid w:val="00CD0436"/>
    <w:rsid w:val="00CD058B"/>
    <w:rsid w:val="00CD0BBE"/>
    <w:rsid w:val="00CD20E2"/>
    <w:rsid w:val="00CD291C"/>
    <w:rsid w:val="00CD2946"/>
    <w:rsid w:val="00CD2B3D"/>
    <w:rsid w:val="00CD373D"/>
    <w:rsid w:val="00CD3AA3"/>
    <w:rsid w:val="00CD3AAE"/>
    <w:rsid w:val="00CD3E17"/>
    <w:rsid w:val="00CD4345"/>
    <w:rsid w:val="00CD45CF"/>
    <w:rsid w:val="00CD4AB7"/>
    <w:rsid w:val="00CD5682"/>
    <w:rsid w:val="00CD5E0C"/>
    <w:rsid w:val="00CD6200"/>
    <w:rsid w:val="00CD640B"/>
    <w:rsid w:val="00CD660F"/>
    <w:rsid w:val="00CD6A4B"/>
    <w:rsid w:val="00CD71FF"/>
    <w:rsid w:val="00CD729F"/>
    <w:rsid w:val="00CD74C7"/>
    <w:rsid w:val="00CD74F2"/>
    <w:rsid w:val="00CD756E"/>
    <w:rsid w:val="00CD7A7C"/>
    <w:rsid w:val="00CE00B2"/>
    <w:rsid w:val="00CE1BC6"/>
    <w:rsid w:val="00CE2193"/>
    <w:rsid w:val="00CE2D25"/>
    <w:rsid w:val="00CE3036"/>
    <w:rsid w:val="00CE324D"/>
    <w:rsid w:val="00CE3D03"/>
    <w:rsid w:val="00CE3F0A"/>
    <w:rsid w:val="00CE47BF"/>
    <w:rsid w:val="00CE4D69"/>
    <w:rsid w:val="00CE4EA6"/>
    <w:rsid w:val="00CE4FFD"/>
    <w:rsid w:val="00CE50BF"/>
    <w:rsid w:val="00CE55EC"/>
    <w:rsid w:val="00CE5F0F"/>
    <w:rsid w:val="00CE5FA8"/>
    <w:rsid w:val="00CE6154"/>
    <w:rsid w:val="00CE6222"/>
    <w:rsid w:val="00CE6789"/>
    <w:rsid w:val="00CE6948"/>
    <w:rsid w:val="00CE6C83"/>
    <w:rsid w:val="00CE6D3C"/>
    <w:rsid w:val="00CE7A47"/>
    <w:rsid w:val="00CE7ED6"/>
    <w:rsid w:val="00CF03A5"/>
    <w:rsid w:val="00CF0405"/>
    <w:rsid w:val="00CF045B"/>
    <w:rsid w:val="00CF0551"/>
    <w:rsid w:val="00CF0730"/>
    <w:rsid w:val="00CF087C"/>
    <w:rsid w:val="00CF08F7"/>
    <w:rsid w:val="00CF2281"/>
    <w:rsid w:val="00CF2CC5"/>
    <w:rsid w:val="00CF2DB0"/>
    <w:rsid w:val="00CF2F88"/>
    <w:rsid w:val="00CF2FC7"/>
    <w:rsid w:val="00CF398C"/>
    <w:rsid w:val="00CF3A91"/>
    <w:rsid w:val="00CF3CA0"/>
    <w:rsid w:val="00CF490D"/>
    <w:rsid w:val="00CF4A0F"/>
    <w:rsid w:val="00CF57B1"/>
    <w:rsid w:val="00CF60C7"/>
    <w:rsid w:val="00CF6D29"/>
    <w:rsid w:val="00CF6E76"/>
    <w:rsid w:val="00CF6FC6"/>
    <w:rsid w:val="00CF77B3"/>
    <w:rsid w:val="00CF7822"/>
    <w:rsid w:val="00CF7868"/>
    <w:rsid w:val="00CF79B1"/>
    <w:rsid w:val="00CF79F2"/>
    <w:rsid w:val="00D002B0"/>
    <w:rsid w:val="00D01226"/>
    <w:rsid w:val="00D012CA"/>
    <w:rsid w:val="00D0133E"/>
    <w:rsid w:val="00D014BA"/>
    <w:rsid w:val="00D016EE"/>
    <w:rsid w:val="00D01875"/>
    <w:rsid w:val="00D01A1B"/>
    <w:rsid w:val="00D01FC5"/>
    <w:rsid w:val="00D022A9"/>
    <w:rsid w:val="00D022C6"/>
    <w:rsid w:val="00D02478"/>
    <w:rsid w:val="00D025AD"/>
    <w:rsid w:val="00D02654"/>
    <w:rsid w:val="00D029F0"/>
    <w:rsid w:val="00D02ED5"/>
    <w:rsid w:val="00D03017"/>
    <w:rsid w:val="00D03BAF"/>
    <w:rsid w:val="00D03C02"/>
    <w:rsid w:val="00D04256"/>
    <w:rsid w:val="00D0427B"/>
    <w:rsid w:val="00D04A2B"/>
    <w:rsid w:val="00D04C1F"/>
    <w:rsid w:val="00D05802"/>
    <w:rsid w:val="00D05A78"/>
    <w:rsid w:val="00D05B74"/>
    <w:rsid w:val="00D05D35"/>
    <w:rsid w:val="00D05D81"/>
    <w:rsid w:val="00D06024"/>
    <w:rsid w:val="00D064CD"/>
    <w:rsid w:val="00D066C7"/>
    <w:rsid w:val="00D06AD7"/>
    <w:rsid w:val="00D06B5A"/>
    <w:rsid w:val="00D06D4F"/>
    <w:rsid w:val="00D06E02"/>
    <w:rsid w:val="00D06E7F"/>
    <w:rsid w:val="00D06E94"/>
    <w:rsid w:val="00D06F80"/>
    <w:rsid w:val="00D0741B"/>
    <w:rsid w:val="00D07D51"/>
    <w:rsid w:val="00D07E97"/>
    <w:rsid w:val="00D10589"/>
    <w:rsid w:val="00D10603"/>
    <w:rsid w:val="00D10719"/>
    <w:rsid w:val="00D11A38"/>
    <w:rsid w:val="00D11A85"/>
    <w:rsid w:val="00D1230D"/>
    <w:rsid w:val="00D12AC6"/>
    <w:rsid w:val="00D12BC1"/>
    <w:rsid w:val="00D1328D"/>
    <w:rsid w:val="00D13951"/>
    <w:rsid w:val="00D13A9D"/>
    <w:rsid w:val="00D1438C"/>
    <w:rsid w:val="00D14B25"/>
    <w:rsid w:val="00D15230"/>
    <w:rsid w:val="00D154D3"/>
    <w:rsid w:val="00D159CB"/>
    <w:rsid w:val="00D16F92"/>
    <w:rsid w:val="00D16FA4"/>
    <w:rsid w:val="00D17108"/>
    <w:rsid w:val="00D1720F"/>
    <w:rsid w:val="00D1734A"/>
    <w:rsid w:val="00D20BF8"/>
    <w:rsid w:val="00D20E67"/>
    <w:rsid w:val="00D212EA"/>
    <w:rsid w:val="00D21317"/>
    <w:rsid w:val="00D2158C"/>
    <w:rsid w:val="00D218E9"/>
    <w:rsid w:val="00D2225C"/>
    <w:rsid w:val="00D22691"/>
    <w:rsid w:val="00D22AFA"/>
    <w:rsid w:val="00D22B37"/>
    <w:rsid w:val="00D2417F"/>
    <w:rsid w:val="00D24194"/>
    <w:rsid w:val="00D241E1"/>
    <w:rsid w:val="00D24252"/>
    <w:rsid w:val="00D24395"/>
    <w:rsid w:val="00D24405"/>
    <w:rsid w:val="00D24B88"/>
    <w:rsid w:val="00D24D39"/>
    <w:rsid w:val="00D25589"/>
    <w:rsid w:val="00D2561E"/>
    <w:rsid w:val="00D257C1"/>
    <w:rsid w:val="00D25F04"/>
    <w:rsid w:val="00D25F69"/>
    <w:rsid w:val="00D26562"/>
    <w:rsid w:val="00D26893"/>
    <w:rsid w:val="00D26CB6"/>
    <w:rsid w:val="00D26F01"/>
    <w:rsid w:val="00D27462"/>
    <w:rsid w:val="00D27AF3"/>
    <w:rsid w:val="00D27F08"/>
    <w:rsid w:val="00D27FD2"/>
    <w:rsid w:val="00D3008C"/>
    <w:rsid w:val="00D303EC"/>
    <w:rsid w:val="00D30425"/>
    <w:rsid w:val="00D30728"/>
    <w:rsid w:val="00D30749"/>
    <w:rsid w:val="00D311A2"/>
    <w:rsid w:val="00D314F7"/>
    <w:rsid w:val="00D316D4"/>
    <w:rsid w:val="00D319E4"/>
    <w:rsid w:val="00D31BCE"/>
    <w:rsid w:val="00D31D80"/>
    <w:rsid w:val="00D31DFD"/>
    <w:rsid w:val="00D3317B"/>
    <w:rsid w:val="00D338ED"/>
    <w:rsid w:val="00D346DE"/>
    <w:rsid w:val="00D34957"/>
    <w:rsid w:val="00D3503B"/>
    <w:rsid w:val="00D3509B"/>
    <w:rsid w:val="00D350CD"/>
    <w:rsid w:val="00D3513A"/>
    <w:rsid w:val="00D351E5"/>
    <w:rsid w:val="00D354CF"/>
    <w:rsid w:val="00D356FD"/>
    <w:rsid w:val="00D3576F"/>
    <w:rsid w:val="00D35B05"/>
    <w:rsid w:val="00D35F0B"/>
    <w:rsid w:val="00D364DE"/>
    <w:rsid w:val="00D36999"/>
    <w:rsid w:val="00D36AEE"/>
    <w:rsid w:val="00D3739A"/>
    <w:rsid w:val="00D3773F"/>
    <w:rsid w:val="00D3791F"/>
    <w:rsid w:val="00D37A56"/>
    <w:rsid w:val="00D37B2B"/>
    <w:rsid w:val="00D40675"/>
    <w:rsid w:val="00D40CEA"/>
    <w:rsid w:val="00D40D94"/>
    <w:rsid w:val="00D41CD8"/>
    <w:rsid w:val="00D41EEE"/>
    <w:rsid w:val="00D4200A"/>
    <w:rsid w:val="00D42179"/>
    <w:rsid w:val="00D42377"/>
    <w:rsid w:val="00D42B12"/>
    <w:rsid w:val="00D42C4A"/>
    <w:rsid w:val="00D42C71"/>
    <w:rsid w:val="00D43059"/>
    <w:rsid w:val="00D4339D"/>
    <w:rsid w:val="00D4346B"/>
    <w:rsid w:val="00D43768"/>
    <w:rsid w:val="00D43A91"/>
    <w:rsid w:val="00D441CA"/>
    <w:rsid w:val="00D4435E"/>
    <w:rsid w:val="00D44E8F"/>
    <w:rsid w:val="00D458DA"/>
    <w:rsid w:val="00D46129"/>
    <w:rsid w:val="00D464B4"/>
    <w:rsid w:val="00D4650C"/>
    <w:rsid w:val="00D47726"/>
    <w:rsid w:val="00D478C8"/>
    <w:rsid w:val="00D5033B"/>
    <w:rsid w:val="00D50396"/>
    <w:rsid w:val="00D508BC"/>
    <w:rsid w:val="00D50D5C"/>
    <w:rsid w:val="00D511D6"/>
    <w:rsid w:val="00D51498"/>
    <w:rsid w:val="00D525AB"/>
    <w:rsid w:val="00D52DDD"/>
    <w:rsid w:val="00D5352C"/>
    <w:rsid w:val="00D537AF"/>
    <w:rsid w:val="00D538F8"/>
    <w:rsid w:val="00D53991"/>
    <w:rsid w:val="00D54D64"/>
    <w:rsid w:val="00D5596D"/>
    <w:rsid w:val="00D567F8"/>
    <w:rsid w:val="00D5703A"/>
    <w:rsid w:val="00D57141"/>
    <w:rsid w:val="00D57DF8"/>
    <w:rsid w:val="00D57E96"/>
    <w:rsid w:val="00D6021E"/>
    <w:rsid w:val="00D60493"/>
    <w:rsid w:val="00D6050D"/>
    <w:rsid w:val="00D60704"/>
    <w:rsid w:val="00D60DFC"/>
    <w:rsid w:val="00D61085"/>
    <w:rsid w:val="00D613B2"/>
    <w:rsid w:val="00D613C2"/>
    <w:rsid w:val="00D61A37"/>
    <w:rsid w:val="00D61CCB"/>
    <w:rsid w:val="00D638E7"/>
    <w:rsid w:val="00D64E53"/>
    <w:rsid w:val="00D657E8"/>
    <w:rsid w:val="00D66B2D"/>
    <w:rsid w:val="00D671E4"/>
    <w:rsid w:val="00D67B12"/>
    <w:rsid w:val="00D67C0C"/>
    <w:rsid w:val="00D70306"/>
    <w:rsid w:val="00D70524"/>
    <w:rsid w:val="00D70B24"/>
    <w:rsid w:val="00D70CC7"/>
    <w:rsid w:val="00D70CDF"/>
    <w:rsid w:val="00D70DFB"/>
    <w:rsid w:val="00D71747"/>
    <w:rsid w:val="00D71B58"/>
    <w:rsid w:val="00D71CE5"/>
    <w:rsid w:val="00D72A82"/>
    <w:rsid w:val="00D72DA2"/>
    <w:rsid w:val="00D73178"/>
    <w:rsid w:val="00D73A40"/>
    <w:rsid w:val="00D73BD0"/>
    <w:rsid w:val="00D73EE5"/>
    <w:rsid w:val="00D74AF5"/>
    <w:rsid w:val="00D74BB5"/>
    <w:rsid w:val="00D75998"/>
    <w:rsid w:val="00D75D02"/>
    <w:rsid w:val="00D76D75"/>
    <w:rsid w:val="00D7723A"/>
    <w:rsid w:val="00D777E9"/>
    <w:rsid w:val="00D8055E"/>
    <w:rsid w:val="00D80A55"/>
    <w:rsid w:val="00D80E45"/>
    <w:rsid w:val="00D819A7"/>
    <w:rsid w:val="00D81A9E"/>
    <w:rsid w:val="00D81AA2"/>
    <w:rsid w:val="00D82048"/>
    <w:rsid w:val="00D82775"/>
    <w:rsid w:val="00D83226"/>
    <w:rsid w:val="00D8340F"/>
    <w:rsid w:val="00D836A4"/>
    <w:rsid w:val="00D83A05"/>
    <w:rsid w:val="00D83F51"/>
    <w:rsid w:val="00D8450C"/>
    <w:rsid w:val="00D84A31"/>
    <w:rsid w:val="00D84A36"/>
    <w:rsid w:val="00D84E1D"/>
    <w:rsid w:val="00D85018"/>
    <w:rsid w:val="00D85303"/>
    <w:rsid w:val="00D85A44"/>
    <w:rsid w:val="00D863B3"/>
    <w:rsid w:val="00D866AB"/>
    <w:rsid w:val="00D86AA3"/>
    <w:rsid w:val="00D87AD7"/>
    <w:rsid w:val="00D87B09"/>
    <w:rsid w:val="00D87C60"/>
    <w:rsid w:val="00D906FD"/>
    <w:rsid w:val="00D9132E"/>
    <w:rsid w:val="00D917FB"/>
    <w:rsid w:val="00D92682"/>
    <w:rsid w:val="00D92DC6"/>
    <w:rsid w:val="00D92E29"/>
    <w:rsid w:val="00D930A2"/>
    <w:rsid w:val="00D93390"/>
    <w:rsid w:val="00D93689"/>
    <w:rsid w:val="00D93EAD"/>
    <w:rsid w:val="00D941E5"/>
    <w:rsid w:val="00D94458"/>
    <w:rsid w:val="00D9478A"/>
    <w:rsid w:val="00D94B76"/>
    <w:rsid w:val="00D94CB5"/>
    <w:rsid w:val="00D94D21"/>
    <w:rsid w:val="00D952AD"/>
    <w:rsid w:val="00D958FA"/>
    <w:rsid w:val="00D95B04"/>
    <w:rsid w:val="00D96205"/>
    <w:rsid w:val="00D9626C"/>
    <w:rsid w:val="00D9646A"/>
    <w:rsid w:val="00D96574"/>
    <w:rsid w:val="00D965E7"/>
    <w:rsid w:val="00D96A62"/>
    <w:rsid w:val="00D9776C"/>
    <w:rsid w:val="00D97A24"/>
    <w:rsid w:val="00DA00A5"/>
    <w:rsid w:val="00DA015A"/>
    <w:rsid w:val="00DA018B"/>
    <w:rsid w:val="00DA02E7"/>
    <w:rsid w:val="00DA0493"/>
    <w:rsid w:val="00DA068E"/>
    <w:rsid w:val="00DA0F94"/>
    <w:rsid w:val="00DA12D1"/>
    <w:rsid w:val="00DA13E5"/>
    <w:rsid w:val="00DA15B6"/>
    <w:rsid w:val="00DA165E"/>
    <w:rsid w:val="00DA19DA"/>
    <w:rsid w:val="00DA1B6D"/>
    <w:rsid w:val="00DA2240"/>
    <w:rsid w:val="00DA2425"/>
    <w:rsid w:val="00DA2475"/>
    <w:rsid w:val="00DA29FD"/>
    <w:rsid w:val="00DA32DB"/>
    <w:rsid w:val="00DA33D7"/>
    <w:rsid w:val="00DA3913"/>
    <w:rsid w:val="00DA3A7E"/>
    <w:rsid w:val="00DA3AFE"/>
    <w:rsid w:val="00DA3F11"/>
    <w:rsid w:val="00DA504E"/>
    <w:rsid w:val="00DA5398"/>
    <w:rsid w:val="00DA5458"/>
    <w:rsid w:val="00DA5F74"/>
    <w:rsid w:val="00DA6AB5"/>
    <w:rsid w:val="00DA6DFE"/>
    <w:rsid w:val="00DA6FDD"/>
    <w:rsid w:val="00DA7B16"/>
    <w:rsid w:val="00DB008C"/>
    <w:rsid w:val="00DB045F"/>
    <w:rsid w:val="00DB073B"/>
    <w:rsid w:val="00DB1818"/>
    <w:rsid w:val="00DB1966"/>
    <w:rsid w:val="00DB2070"/>
    <w:rsid w:val="00DB27E2"/>
    <w:rsid w:val="00DB3740"/>
    <w:rsid w:val="00DB384B"/>
    <w:rsid w:val="00DB386C"/>
    <w:rsid w:val="00DB3F19"/>
    <w:rsid w:val="00DB4200"/>
    <w:rsid w:val="00DB4862"/>
    <w:rsid w:val="00DB5775"/>
    <w:rsid w:val="00DB5C24"/>
    <w:rsid w:val="00DB645E"/>
    <w:rsid w:val="00DB70FD"/>
    <w:rsid w:val="00DB73BC"/>
    <w:rsid w:val="00DB7CA0"/>
    <w:rsid w:val="00DC07A0"/>
    <w:rsid w:val="00DC1299"/>
    <w:rsid w:val="00DC1ED1"/>
    <w:rsid w:val="00DC1FCA"/>
    <w:rsid w:val="00DC2379"/>
    <w:rsid w:val="00DC2535"/>
    <w:rsid w:val="00DC2BB7"/>
    <w:rsid w:val="00DC2E78"/>
    <w:rsid w:val="00DC3E53"/>
    <w:rsid w:val="00DC4749"/>
    <w:rsid w:val="00DC4E73"/>
    <w:rsid w:val="00DC4F98"/>
    <w:rsid w:val="00DC5CB7"/>
    <w:rsid w:val="00DC634C"/>
    <w:rsid w:val="00DC7412"/>
    <w:rsid w:val="00DC76D0"/>
    <w:rsid w:val="00DC7F62"/>
    <w:rsid w:val="00DD00FF"/>
    <w:rsid w:val="00DD0207"/>
    <w:rsid w:val="00DD08A1"/>
    <w:rsid w:val="00DD0905"/>
    <w:rsid w:val="00DD094E"/>
    <w:rsid w:val="00DD11FF"/>
    <w:rsid w:val="00DD1841"/>
    <w:rsid w:val="00DD213D"/>
    <w:rsid w:val="00DD2408"/>
    <w:rsid w:val="00DD28B6"/>
    <w:rsid w:val="00DD296F"/>
    <w:rsid w:val="00DD2C00"/>
    <w:rsid w:val="00DD30CC"/>
    <w:rsid w:val="00DD3133"/>
    <w:rsid w:val="00DD395C"/>
    <w:rsid w:val="00DD3A66"/>
    <w:rsid w:val="00DD3E32"/>
    <w:rsid w:val="00DD4214"/>
    <w:rsid w:val="00DD4262"/>
    <w:rsid w:val="00DD43E4"/>
    <w:rsid w:val="00DD49F8"/>
    <w:rsid w:val="00DD55C7"/>
    <w:rsid w:val="00DD5632"/>
    <w:rsid w:val="00DD58C3"/>
    <w:rsid w:val="00DD6C7A"/>
    <w:rsid w:val="00DD7109"/>
    <w:rsid w:val="00DD71E9"/>
    <w:rsid w:val="00DE12A8"/>
    <w:rsid w:val="00DE17FE"/>
    <w:rsid w:val="00DE1B1A"/>
    <w:rsid w:val="00DE1D29"/>
    <w:rsid w:val="00DE204D"/>
    <w:rsid w:val="00DE2099"/>
    <w:rsid w:val="00DE29E9"/>
    <w:rsid w:val="00DE2A4C"/>
    <w:rsid w:val="00DE33F6"/>
    <w:rsid w:val="00DE3D21"/>
    <w:rsid w:val="00DE4047"/>
    <w:rsid w:val="00DE4177"/>
    <w:rsid w:val="00DE4215"/>
    <w:rsid w:val="00DE4B84"/>
    <w:rsid w:val="00DE4F89"/>
    <w:rsid w:val="00DE5047"/>
    <w:rsid w:val="00DE539B"/>
    <w:rsid w:val="00DE562A"/>
    <w:rsid w:val="00DE64B0"/>
    <w:rsid w:val="00DE6D49"/>
    <w:rsid w:val="00DE6D96"/>
    <w:rsid w:val="00DE6DBD"/>
    <w:rsid w:val="00DE7B1A"/>
    <w:rsid w:val="00DF0133"/>
    <w:rsid w:val="00DF0BA7"/>
    <w:rsid w:val="00DF1AFE"/>
    <w:rsid w:val="00DF2654"/>
    <w:rsid w:val="00DF354F"/>
    <w:rsid w:val="00DF39B4"/>
    <w:rsid w:val="00DF3B1E"/>
    <w:rsid w:val="00DF4C99"/>
    <w:rsid w:val="00DF5740"/>
    <w:rsid w:val="00DF59EF"/>
    <w:rsid w:val="00DF5A41"/>
    <w:rsid w:val="00DF5C96"/>
    <w:rsid w:val="00DF6207"/>
    <w:rsid w:val="00DF6210"/>
    <w:rsid w:val="00DF62E0"/>
    <w:rsid w:val="00DF691C"/>
    <w:rsid w:val="00DF74D0"/>
    <w:rsid w:val="00DF7EB3"/>
    <w:rsid w:val="00E009D8"/>
    <w:rsid w:val="00E010D4"/>
    <w:rsid w:val="00E014D4"/>
    <w:rsid w:val="00E01620"/>
    <w:rsid w:val="00E0198E"/>
    <w:rsid w:val="00E02309"/>
    <w:rsid w:val="00E029B2"/>
    <w:rsid w:val="00E0301A"/>
    <w:rsid w:val="00E03026"/>
    <w:rsid w:val="00E0305E"/>
    <w:rsid w:val="00E037F6"/>
    <w:rsid w:val="00E039B5"/>
    <w:rsid w:val="00E03A94"/>
    <w:rsid w:val="00E03C6D"/>
    <w:rsid w:val="00E03CC8"/>
    <w:rsid w:val="00E04120"/>
    <w:rsid w:val="00E0416C"/>
    <w:rsid w:val="00E044F8"/>
    <w:rsid w:val="00E0455C"/>
    <w:rsid w:val="00E04A3C"/>
    <w:rsid w:val="00E04BFD"/>
    <w:rsid w:val="00E05C63"/>
    <w:rsid w:val="00E05C78"/>
    <w:rsid w:val="00E074C8"/>
    <w:rsid w:val="00E0762F"/>
    <w:rsid w:val="00E0770A"/>
    <w:rsid w:val="00E0791F"/>
    <w:rsid w:val="00E07E4F"/>
    <w:rsid w:val="00E10281"/>
    <w:rsid w:val="00E104E8"/>
    <w:rsid w:val="00E10596"/>
    <w:rsid w:val="00E10891"/>
    <w:rsid w:val="00E1141F"/>
    <w:rsid w:val="00E114F9"/>
    <w:rsid w:val="00E1175D"/>
    <w:rsid w:val="00E11808"/>
    <w:rsid w:val="00E11852"/>
    <w:rsid w:val="00E11997"/>
    <w:rsid w:val="00E11FE4"/>
    <w:rsid w:val="00E124A2"/>
    <w:rsid w:val="00E124CE"/>
    <w:rsid w:val="00E13475"/>
    <w:rsid w:val="00E138E7"/>
    <w:rsid w:val="00E13D69"/>
    <w:rsid w:val="00E14097"/>
    <w:rsid w:val="00E14A13"/>
    <w:rsid w:val="00E14CEC"/>
    <w:rsid w:val="00E152DA"/>
    <w:rsid w:val="00E1630D"/>
    <w:rsid w:val="00E163C5"/>
    <w:rsid w:val="00E17240"/>
    <w:rsid w:val="00E20336"/>
    <w:rsid w:val="00E205B4"/>
    <w:rsid w:val="00E20ADF"/>
    <w:rsid w:val="00E21256"/>
    <w:rsid w:val="00E21B40"/>
    <w:rsid w:val="00E224E7"/>
    <w:rsid w:val="00E22667"/>
    <w:rsid w:val="00E22681"/>
    <w:rsid w:val="00E22760"/>
    <w:rsid w:val="00E22905"/>
    <w:rsid w:val="00E22925"/>
    <w:rsid w:val="00E23061"/>
    <w:rsid w:val="00E23104"/>
    <w:rsid w:val="00E23545"/>
    <w:rsid w:val="00E23B57"/>
    <w:rsid w:val="00E23BFA"/>
    <w:rsid w:val="00E24390"/>
    <w:rsid w:val="00E24906"/>
    <w:rsid w:val="00E24C79"/>
    <w:rsid w:val="00E24E98"/>
    <w:rsid w:val="00E24FC6"/>
    <w:rsid w:val="00E25763"/>
    <w:rsid w:val="00E25E23"/>
    <w:rsid w:val="00E25F71"/>
    <w:rsid w:val="00E261F1"/>
    <w:rsid w:val="00E26265"/>
    <w:rsid w:val="00E265E1"/>
    <w:rsid w:val="00E267DE"/>
    <w:rsid w:val="00E26BE8"/>
    <w:rsid w:val="00E26C44"/>
    <w:rsid w:val="00E26CC7"/>
    <w:rsid w:val="00E2705C"/>
    <w:rsid w:val="00E3023A"/>
    <w:rsid w:val="00E30318"/>
    <w:rsid w:val="00E306C4"/>
    <w:rsid w:val="00E30921"/>
    <w:rsid w:val="00E30A0C"/>
    <w:rsid w:val="00E30EB4"/>
    <w:rsid w:val="00E3167D"/>
    <w:rsid w:val="00E31AA1"/>
    <w:rsid w:val="00E32792"/>
    <w:rsid w:val="00E32C0D"/>
    <w:rsid w:val="00E330B1"/>
    <w:rsid w:val="00E336A8"/>
    <w:rsid w:val="00E3371C"/>
    <w:rsid w:val="00E34424"/>
    <w:rsid w:val="00E35D83"/>
    <w:rsid w:val="00E3600D"/>
    <w:rsid w:val="00E363A5"/>
    <w:rsid w:val="00E364EB"/>
    <w:rsid w:val="00E37590"/>
    <w:rsid w:val="00E37627"/>
    <w:rsid w:val="00E37834"/>
    <w:rsid w:val="00E37955"/>
    <w:rsid w:val="00E37E60"/>
    <w:rsid w:val="00E40202"/>
    <w:rsid w:val="00E40581"/>
    <w:rsid w:val="00E4071C"/>
    <w:rsid w:val="00E40D39"/>
    <w:rsid w:val="00E4105E"/>
    <w:rsid w:val="00E414F3"/>
    <w:rsid w:val="00E41923"/>
    <w:rsid w:val="00E41F96"/>
    <w:rsid w:val="00E42294"/>
    <w:rsid w:val="00E42502"/>
    <w:rsid w:val="00E42873"/>
    <w:rsid w:val="00E43650"/>
    <w:rsid w:val="00E4424F"/>
    <w:rsid w:val="00E446A3"/>
    <w:rsid w:val="00E448A7"/>
    <w:rsid w:val="00E44B26"/>
    <w:rsid w:val="00E452D8"/>
    <w:rsid w:val="00E452DB"/>
    <w:rsid w:val="00E45CA8"/>
    <w:rsid w:val="00E45D28"/>
    <w:rsid w:val="00E45F6A"/>
    <w:rsid w:val="00E47031"/>
    <w:rsid w:val="00E4733A"/>
    <w:rsid w:val="00E47441"/>
    <w:rsid w:val="00E476CF"/>
    <w:rsid w:val="00E478BD"/>
    <w:rsid w:val="00E47DDE"/>
    <w:rsid w:val="00E50B26"/>
    <w:rsid w:val="00E511E2"/>
    <w:rsid w:val="00E511EF"/>
    <w:rsid w:val="00E5121A"/>
    <w:rsid w:val="00E512AD"/>
    <w:rsid w:val="00E522B6"/>
    <w:rsid w:val="00E52603"/>
    <w:rsid w:val="00E5283D"/>
    <w:rsid w:val="00E52DA2"/>
    <w:rsid w:val="00E530B2"/>
    <w:rsid w:val="00E5343F"/>
    <w:rsid w:val="00E537F7"/>
    <w:rsid w:val="00E53B8D"/>
    <w:rsid w:val="00E53F37"/>
    <w:rsid w:val="00E5456D"/>
    <w:rsid w:val="00E5475B"/>
    <w:rsid w:val="00E55549"/>
    <w:rsid w:val="00E5613C"/>
    <w:rsid w:val="00E56347"/>
    <w:rsid w:val="00E564F0"/>
    <w:rsid w:val="00E5678E"/>
    <w:rsid w:val="00E568B7"/>
    <w:rsid w:val="00E57048"/>
    <w:rsid w:val="00E57380"/>
    <w:rsid w:val="00E5784F"/>
    <w:rsid w:val="00E578C4"/>
    <w:rsid w:val="00E601C4"/>
    <w:rsid w:val="00E6060E"/>
    <w:rsid w:val="00E61190"/>
    <w:rsid w:val="00E6167F"/>
    <w:rsid w:val="00E61B0D"/>
    <w:rsid w:val="00E61E36"/>
    <w:rsid w:val="00E62383"/>
    <w:rsid w:val="00E629AA"/>
    <w:rsid w:val="00E63B7D"/>
    <w:rsid w:val="00E647AC"/>
    <w:rsid w:val="00E64ABA"/>
    <w:rsid w:val="00E64D79"/>
    <w:rsid w:val="00E655AE"/>
    <w:rsid w:val="00E65D08"/>
    <w:rsid w:val="00E65D8F"/>
    <w:rsid w:val="00E664DF"/>
    <w:rsid w:val="00E66FED"/>
    <w:rsid w:val="00E67272"/>
    <w:rsid w:val="00E67F59"/>
    <w:rsid w:val="00E703DF"/>
    <w:rsid w:val="00E7136F"/>
    <w:rsid w:val="00E71442"/>
    <w:rsid w:val="00E714DC"/>
    <w:rsid w:val="00E7171A"/>
    <w:rsid w:val="00E7179E"/>
    <w:rsid w:val="00E717D8"/>
    <w:rsid w:val="00E720F9"/>
    <w:rsid w:val="00E72935"/>
    <w:rsid w:val="00E72AE1"/>
    <w:rsid w:val="00E72B95"/>
    <w:rsid w:val="00E72BDF"/>
    <w:rsid w:val="00E72D12"/>
    <w:rsid w:val="00E72D67"/>
    <w:rsid w:val="00E72D7D"/>
    <w:rsid w:val="00E73429"/>
    <w:rsid w:val="00E73CD1"/>
    <w:rsid w:val="00E75526"/>
    <w:rsid w:val="00E7570F"/>
    <w:rsid w:val="00E7600C"/>
    <w:rsid w:val="00E767D2"/>
    <w:rsid w:val="00E772E0"/>
    <w:rsid w:val="00E779BF"/>
    <w:rsid w:val="00E77A36"/>
    <w:rsid w:val="00E77C46"/>
    <w:rsid w:val="00E803EC"/>
    <w:rsid w:val="00E8071F"/>
    <w:rsid w:val="00E80EE7"/>
    <w:rsid w:val="00E8164E"/>
    <w:rsid w:val="00E816E7"/>
    <w:rsid w:val="00E817CD"/>
    <w:rsid w:val="00E81B65"/>
    <w:rsid w:val="00E81DB7"/>
    <w:rsid w:val="00E82033"/>
    <w:rsid w:val="00E8205D"/>
    <w:rsid w:val="00E8215A"/>
    <w:rsid w:val="00E82653"/>
    <w:rsid w:val="00E82D4F"/>
    <w:rsid w:val="00E82DC8"/>
    <w:rsid w:val="00E83693"/>
    <w:rsid w:val="00E83B10"/>
    <w:rsid w:val="00E83EAB"/>
    <w:rsid w:val="00E83FF1"/>
    <w:rsid w:val="00E849DD"/>
    <w:rsid w:val="00E84D12"/>
    <w:rsid w:val="00E84F37"/>
    <w:rsid w:val="00E858B3"/>
    <w:rsid w:val="00E85ABC"/>
    <w:rsid w:val="00E85B2E"/>
    <w:rsid w:val="00E85DEE"/>
    <w:rsid w:val="00E85FB5"/>
    <w:rsid w:val="00E86A1E"/>
    <w:rsid w:val="00E86E44"/>
    <w:rsid w:val="00E86ECF"/>
    <w:rsid w:val="00E87A5E"/>
    <w:rsid w:val="00E87D0C"/>
    <w:rsid w:val="00E87ED5"/>
    <w:rsid w:val="00E87F8E"/>
    <w:rsid w:val="00E902A6"/>
    <w:rsid w:val="00E90498"/>
    <w:rsid w:val="00E90750"/>
    <w:rsid w:val="00E90895"/>
    <w:rsid w:val="00E91233"/>
    <w:rsid w:val="00E91447"/>
    <w:rsid w:val="00E918EB"/>
    <w:rsid w:val="00E922A6"/>
    <w:rsid w:val="00E9245D"/>
    <w:rsid w:val="00E92C60"/>
    <w:rsid w:val="00E92EAF"/>
    <w:rsid w:val="00E938D3"/>
    <w:rsid w:val="00E93A6C"/>
    <w:rsid w:val="00E93B9C"/>
    <w:rsid w:val="00E93D50"/>
    <w:rsid w:val="00E93E91"/>
    <w:rsid w:val="00E9418F"/>
    <w:rsid w:val="00E944D6"/>
    <w:rsid w:val="00E949F9"/>
    <w:rsid w:val="00E94E44"/>
    <w:rsid w:val="00E956FD"/>
    <w:rsid w:val="00E95B99"/>
    <w:rsid w:val="00E963AE"/>
    <w:rsid w:val="00E96962"/>
    <w:rsid w:val="00E97208"/>
    <w:rsid w:val="00E97597"/>
    <w:rsid w:val="00E97CAC"/>
    <w:rsid w:val="00E97CD7"/>
    <w:rsid w:val="00E97DE5"/>
    <w:rsid w:val="00E97DED"/>
    <w:rsid w:val="00EA0076"/>
    <w:rsid w:val="00EA0C08"/>
    <w:rsid w:val="00EA0C81"/>
    <w:rsid w:val="00EA1274"/>
    <w:rsid w:val="00EA1278"/>
    <w:rsid w:val="00EA13C7"/>
    <w:rsid w:val="00EA1EA9"/>
    <w:rsid w:val="00EA1FA4"/>
    <w:rsid w:val="00EA208F"/>
    <w:rsid w:val="00EA2367"/>
    <w:rsid w:val="00EA24E6"/>
    <w:rsid w:val="00EA31EB"/>
    <w:rsid w:val="00EA3372"/>
    <w:rsid w:val="00EA3CE1"/>
    <w:rsid w:val="00EA3D09"/>
    <w:rsid w:val="00EA4026"/>
    <w:rsid w:val="00EA444F"/>
    <w:rsid w:val="00EA47E9"/>
    <w:rsid w:val="00EA4A47"/>
    <w:rsid w:val="00EA4F99"/>
    <w:rsid w:val="00EA53EB"/>
    <w:rsid w:val="00EA54E2"/>
    <w:rsid w:val="00EA59A1"/>
    <w:rsid w:val="00EA5E15"/>
    <w:rsid w:val="00EA64DE"/>
    <w:rsid w:val="00EA68CA"/>
    <w:rsid w:val="00EA68D6"/>
    <w:rsid w:val="00EA6A08"/>
    <w:rsid w:val="00EA6A0C"/>
    <w:rsid w:val="00EA6E76"/>
    <w:rsid w:val="00EA7552"/>
    <w:rsid w:val="00EA7721"/>
    <w:rsid w:val="00EA7900"/>
    <w:rsid w:val="00EA7974"/>
    <w:rsid w:val="00EB025E"/>
    <w:rsid w:val="00EB0621"/>
    <w:rsid w:val="00EB0789"/>
    <w:rsid w:val="00EB0BCB"/>
    <w:rsid w:val="00EB1145"/>
    <w:rsid w:val="00EB16E4"/>
    <w:rsid w:val="00EB2530"/>
    <w:rsid w:val="00EB255B"/>
    <w:rsid w:val="00EB27FA"/>
    <w:rsid w:val="00EB2D7F"/>
    <w:rsid w:val="00EB32E2"/>
    <w:rsid w:val="00EB39FC"/>
    <w:rsid w:val="00EB42F7"/>
    <w:rsid w:val="00EB4996"/>
    <w:rsid w:val="00EB4C56"/>
    <w:rsid w:val="00EB564A"/>
    <w:rsid w:val="00EB6184"/>
    <w:rsid w:val="00EB69E7"/>
    <w:rsid w:val="00EB6A40"/>
    <w:rsid w:val="00EB6D92"/>
    <w:rsid w:val="00EB77E7"/>
    <w:rsid w:val="00EB78D9"/>
    <w:rsid w:val="00EB78F6"/>
    <w:rsid w:val="00EB7BDC"/>
    <w:rsid w:val="00EC0002"/>
    <w:rsid w:val="00EC0A3B"/>
    <w:rsid w:val="00EC2841"/>
    <w:rsid w:val="00EC286B"/>
    <w:rsid w:val="00EC28E9"/>
    <w:rsid w:val="00EC2F61"/>
    <w:rsid w:val="00EC2F65"/>
    <w:rsid w:val="00EC3234"/>
    <w:rsid w:val="00EC3D7B"/>
    <w:rsid w:val="00EC3E29"/>
    <w:rsid w:val="00EC41FB"/>
    <w:rsid w:val="00EC43CB"/>
    <w:rsid w:val="00EC44BD"/>
    <w:rsid w:val="00EC491A"/>
    <w:rsid w:val="00EC5E2D"/>
    <w:rsid w:val="00EC6299"/>
    <w:rsid w:val="00EC6302"/>
    <w:rsid w:val="00EC67EF"/>
    <w:rsid w:val="00EC6B22"/>
    <w:rsid w:val="00EC6E06"/>
    <w:rsid w:val="00EC714E"/>
    <w:rsid w:val="00EC7289"/>
    <w:rsid w:val="00EC7E1E"/>
    <w:rsid w:val="00ED0541"/>
    <w:rsid w:val="00ED06BF"/>
    <w:rsid w:val="00ED0723"/>
    <w:rsid w:val="00ED081A"/>
    <w:rsid w:val="00ED14D8"/>
    <w:rsid w:val="00ED15E0"/>
    <w:rsid w:val="00ED1F4E"/>
    <w:rsid w:val="00ED24E2"/>
    <w:rsid w:val="00ED305A"/>
    <w:rsid w:val="00ED36A3"/>
    <w:rsid w:val="00ED4FD1"/>
    <w:rsid w:val="00ED501E"/>
    <w:rsid w:val="00ED54CC"/>
    <w:rsid w:val="00ED5A8D"/>
    <w:rsid w:val="00ED5B1B"/>
    <w:rsid w:val="00ED6703"/>
    <w:rsid w:val="00ED6C03"/>
    <w:rsid w:val="00ED7824"/>
    <w:rsid w:val="00ED7D3C"/>
    <w:rsid w:val="00ED7D7B"/>
    <w:rsid w:val="00EE0990"/>
    <w:rsid w:val="00EE0ABF"/>
    <w:rsid w:val="00EE1535"/>
    <w:rsid w:val="00EE17EE"/>
    <w:rsid w:val="00EE182D"/>
    <w:rsid w:val="00EE1FDB"/>
    <w:rsid w:val="00EE2003"/>
    <w:rsid w:val="00EE2361"/>
    <w:rsid w:val="00EE29E0"/>
    <w:rsid w:val="00EE3542"/>
    <w:rsid w:val="00EE3945"/>
    <w:rsid w:val="00EE4188"/>
    <w:rsid w:val="00EE4563"/>
    <w:rsid w:val="00EE57C5"/>
    <w:rsid w:val="00EE59E3"/>
    <w:rsid w:val="00EE5A83"/>
    <w:rsid w:val="00EE5EC6"/>
    <w:rsid w:val="00EE605C"/>
    <w:rsid w:val="00EE6516"/>
    <w:rsid w:val="00EE6F6F"/>
    <w:rsid w:val="00EE7021"/>
    <w:rsid w:val="00EE72C9"/>
    <w:rsid w:val="00EE7F34"/>
    <w:rsid w:val="00EF03FE"/>
    <w:rsid w:val="00EF0C42"/>
    <w:rsid w:val="00EF10D4"/>
    <w:rsid w:val="00EF1821"/>
    <w:rsid w:val="00EF3A11"/>
    <w:rsid w:val="00EF3D75"/>
    <w:rsid w:val="00EF4D7C"/>
    <w:rsid w:val="00EF5034"/>
    <w:rsid w:val="00EF5207"/>
    <w:rsid w:val="00EF730B"/>
    <w:rsid w:val="00EF7663"/>
    <w:rsid w:val="00F008E7"/>
    <w:rsid w:val="00F00F49"/>
    <w:rsid w:val="00F011DF"/>
    <w:rsid w:val="00F013D7"/>
    <w:rsid w:val="00F01788"/>
    <w:rsid w:val="00F01EBC"/>
    <w:rsid w:val="00F02485"/>
    <w:rsid w:val="00F024FC"/>
    <w:rsid w:val="00F0273C"/>
    <w:rsid w:val="00F0288F"/>
    <w:rsid w:val="00F03792"/>
    <w:rsid w:val="00F03927"/>
    <w:rsid w:val="00F03A12"/>
    <w:rsid w:val="00F04880"/>
    <w:rsid w:val="00F04B7A"/>
    <w:rsid w:val="00F04EFC"/>
    <w:rsid w:val="00F04F1E"/>
    <w:rsid w:val="00F0503F"/>
    <w:rsid w:val="00F05472"/>
    <w:rsid w:val="00F05CC6"/>
    <w:rsid w:val="00F06B1C"/>
    <w:rsid w:val="00F07650"/>
    <w:rsid w:val="00F100BD"/>
    <w:rsid w:val="00F10F98"/>
    <w:rsid w:val="00F11493"/>
    <w:rsid w:val="00F11831"/>
    <w:rsid w:val="00F11B8A"/>
    <w:rsid w:val="00F11CB9"/>
    <w:rsid w:val="00F12146"/>
    <w:rsid w:val="00F121F3"/>
    <w:rsid w:val="00F12E9A"/>
    <w:rsid w:val="00F13003"/>
    <w:rsid w:val="00F13175"/>
    <w:rsid w:val="00F1326A"/>
    <w:rsid w:val="00F13E47"/>
    <w:rsid w:val="00F14A0F"/>
    <w:rsid w:val="00F150EE"/>
    <w:rsid w:val="00F1553E"/>
    <w:rsid w:val="00F16342"/>
    <w:rsid w:val="00F16BEA"/>
    <w:rsid w:val="00F1753E"/>
    <w:rsid w:val="00F20253"/>
    <w:rsid w:val="00F20D18"/>
    <w:rsid w:val="00F20F6F"/>
    <w:rsid w:val="00F20FD4"/>
    <w:rsid w:val="00F210C4"/>
    <w:rsid w:val="00F212B1"/>
    <w:rsid w:val="00F21327"/>
    <w:rsid w:val="00F214B5"/>
    <w:rsid w:val="00F2278B"/>
    <w:rsid w:val="00F228E6"/>
    <w:rsid w:val="00F235C2"/>
    <w:rsid w:val="00F23BF2"/>
    <w:rsid w:val="00F23C4F"/>
    <w:rsid w:val="00F2501A"/>
    <w:rsid w:val="00F25022"/>
    <w:rsid w:val="00F250C1"/>
    <w:rsid w:val="00F2561E"/>
    <w:rsid w:val="00F25B2E"/>
    <w:rsid w:val="00F25DD0"/>
    <w:rsid w:val="00F2640C"/>
    <w:rsid w:val="00F268F0"/>
    <w:rsid w:val="00F26C93"/>
    <w:rsid w:val="00F271FE"/>
    <w:rsid w:val="00F27792"/>
    <w:rsid w:val="00F301D3"/>
    <w:rsid w:val="00F3043D"/>
    <w:rsid w:val="00F307A5"/>
    <w:rsid w:val="00F30A16"/>
    <w:rsid w:val="00F30D20"/>
    <w:rsid w:val="00F31256"/>
    <w:rsid w:val="00F3150A"/>
    <w:rsid w:val="00F31E57"/>
    <w:rsid w:val="00F32662"/>
    <w:rsid w:val="00F32A79"/>
    <w:rsid w:val="00F32DAA"/>
    <w:rsid w:val="00F32EF6"/>
    <w:rsid w:val="00F33ED9"/>
    <w:rsid w:val="00F340BA"/>
    <w:rsid w:val="00F3450B"/>
    <w:rsid w:val="00F3456B"/>
    <w:rsid w:val="00F349E6"/>
    <w:rsid w:val="00F35F40"/>
    <w:rsid w:val="00F36BEB"/>
    <w:rsid w:val="00F36D40"/>
    <w:rsid w:val="00F3774F"/>
    <w:rsid w:val="00F37F9E"/>
    <w:rsid w:val="00F40408"/>
    <w:rsid w:val="00F405ED"/>
    <w:rsid w:val="00F4101D"/>
    <w:rsid w:val="00F411AD"/>
    <w:rsid w:val="00F4249C"/>
    <w:rsid w:val="00F424F4"/>
    <w:rsid w:val="00F425E8"/>
    <w:rsid w:val="00F42D7F"/>
    <w:rsid w:val="00F43017"/>
    <w:rsid w:val="00F4318F"/>
    <w:rsid w:val="00F43834"/>
    <w:rsid w:val="00F43954"/>
    <w:rsid w:val="00F43AEA"/>
    <w:rsid w:val="00F44881"/>
    <w:rsid w:val="00F44A00"/>
    <w:rsid w:val="00F44FB4"/>
    <w:rsid w:val="00F45212"/>
    <w:rsid w:val="00F453BB"/>
    <w:rsid w:val="00F45E68"/>
    <w:rsid w:val="00F45F45"/>
    <w:rsid w:val="00F467C1"/>
    <w:rsid w:val="00F4685E"/>
    <w:rsid w:val="00F469B9"/>
    <w:rsid w:val="00F46E3F"/>
    <w:rsid w:val="00F4738C"/>
    <w:rsid w:val="00F476B7"/>
    <w:rsid w:val="00F47813"/>
    <w:rsid w:val="00F47949"/>
    <w:rsid w:val="00F50E63"/>
    <w:rsid w:val="00F515E2"/>
    <w:rsid w:val="00F516FE"/>
    <w:rsid w:val="00F51780"/>
    <w:rsid w:val="00F51AFD"/>
    <w:rsid w:val="00F51E94"/>
    <w:rsid w:val="00F51FDA"/>
    <w:rsid w:val="00F523E2"/>
    <w:rsid w:val="00F52DF8"/>
    <w:rsid w:val="00F52E88"/>
    <w:rsid w:val="00F5314D"/>
    <w:rsid w:val="00F5393B"/>
    <w:rsid w:val="00F53F4A"/>
    <w:rsid w:val="00F54599"/>
    <w:rsid w:val="00F54DC4"/>
    <w:rsid w:val="00F5540F"/>
    <w:rsid w:val="00F55ACE"/>
    <w:rsid w:val="00F565CD"/>
    <w:rsid w:val="00F5691F"/>
    <w:rsid w:val="00F56BE3"/>
    <w:rsid w:val="00F56DD0"/>
    <w:rsid w:val="00F56FDF"/>
    <w:rsid w:val="00F5706E"/>
    <w:rsid w:val="00F579E7"/>
    <w:rsid w:val="00F57A56"/>
    <w:rsid w:val="00F57D5E"/>
    <w:rsid w:val="00F6011E"/>
    <w:rsid w:val="00F603BF"/>
    <w:rsid w:val="00F61AFD"/>
    <w:rsid w:val="00F6243A"/>
    <w:rsid w:val="00F627A6"/>
    <w:rsid w:val="00F628D2"/>
    <w:rsid w:val="00F631B1"/>
    <w:rsid w:val="00F64DB4"/>
    <w:rsid w:val="00F650A3"/>
    <w:rsid w:val="00F65394"/>
    <w:rsid w:val="00F65AE7"/>
    <w:rsid w:val="00F65BED"/>
    <w:rsid w:val="00F65D81"/>
    <w:rsid w:val="00F65F74"/>
    <w:rsid w:val="00F66009"/>
    <w:rsid w:val="00F661C8"/>
    <w:rsid w:val="00F6676A"/>
    <w:rsid w:val="00F668AA"/>
    <w:rsid w:val="00F66D86"/>
    <w:rsid w:val="00F6763E"/>
    <w:rsid w:val="00F67A5B"/>
    <w:rsid w:val="00F703C7"/>
    <w:rsid w:val="00F70747"/>
    <w:rsid w:val="00F70757"/>
    <w:rsid w:val="00F70882"/>
    <w:rsid w:val="00F719D4"/>
    <w:rsid w:val="00F71A92"/>
    <w:rsid w:val="00F725E3"/>
    <w:rsid w:val="00F736DC"/>
    <w:rsid w:val="00F74C30"/>
    <w:rsid w:val="00F74CF1"/>
    <w:rsid w:val="00F754C3"/>
    <w:rsid w:val="00F75D83"/>
    <w:rsid w:val="00F762AF"/>
    <w:rsid w:val="00F77511"/>
    <w:rsid w:val="00F77A52"/>
    <w:rsid w:val="00F808AB"/>
    <w:rsid w:val="00F809A9"/>
    <w:rsid w:val="00F80BE9"/>
    <w:rsid w:val="00F80C43"/>
    <w:rsid w:val="00F80EDF"/>
    <w:rsid w:val="00F81134"/>
    <w:rsid w:val="00F81417"/>
    <w:rsid w:val="00F815EE"/>
    <w:rsid w:val="00F81B39"/>
    <w:rsid w:val="00F830D1"/>
    <w:rsid w:val="00F8369E"/>
    <w:rsid w:val="00F83B66"/>
    <w:rsid w:val="00F83F3A"/>
    <w:rsid w:val="00F84154"/>
    <w:rsid w:val="00F84A83"/>
    <w:rsid w:val="00F850AE"/>
    <w:rsid w:val="00F850C4"/>
    <w:rsid w:val="00F85100"/>
    <w:rsid w:val="00F856DD"/>
    <w:rsid w:val="00F8570A"/>
    <w:rsid w:val="00F863A9"/>
    <w:rsid w:val="00F8652B"/>
    <w:rsid w:val="00F86CD0"/>
    <w:rsid w:val="00F86EE3"/>
    <w:rsid w:val="00F874E1"/>
    <w:rsid w:val="00F87BCB"/>
    <w:rsid w:val="00F87ED4"/>
    <w:rsid w:val="00F90322"/>
    <w:rsid w:val="00F90FCF"/>
    <w:rsid w:val="00F9179C"/>
    <w:rsid w:val="00F91B77"/>
    <w:rsid w:val="00F92390"/>
    <w:rsid w:val="00F9274B"/>
    <w:rsid w:val="00F935C1"/>
    <w:rsid w:val="00F9386D"/>
    <w:rsid w:val="00F95E96"/>
    <w:rsid w:val="00F964B1"/>
    <w:rsid w:val="00F96DB4"/>
    <w:rsid w:val="00F97A26"/>
    <w:rsid w:val="00F97FC5"/>
    <w:rsid w:val="00FA07CA"/>
    <w:rsid w:val="00FA1A2C"/>
    <w:rsid w:val="00FA1B25"/>
    <w:rsid w:val="00FA2037"/>
    <w:rsid w:val="00FA268A"/>
    <w:rsid w:val="00FA2C40"/>
    <w:rsid w:val="00FA35F0"/>
    <w:rsid w:val="00FA3646"/>
    <w:rsid w:val="00FA365E"/>
    <w:rsid w:val="00FA37CA"/>
    <w:rsid w:val="00FA3946"/>
    <w:rsid w:val="00FA3ECB"/>
    <w:rsid w:val="00FA41F0"/>
    <w:rsid w:val="00FA458C"/>
    <w:rsid w:val="00FA4AD5"/>
    <w:rsid w:val="00FA4B6F"/>
    <w:rsid w:val="00FA5256"/>
    <w:rsid w:val="00FA5566"/>
    <w:rsid w:val="00FA64B9"/>
    <w:rsid w:val="00FA6C23"/>
    <w:rsid w:val="00FA6FDF"/>
    <w:rsid w:val="00FA77A1"/>
    <w:rsid w:val="00FB08C1"/>
    <w:rsid w:val="00FB10B6"/>
    <w:rsid w:val="00FB18D7"/>
    <w:rsid w:val="00FB213B"/>
    <w:rsid w:val="00FB3145"/>
    <w:rsid w:val="00FB324E"/>
    <w:rsid w:val="00FB362D"/>
    <w:rsid w:val="00FB3903"/>
    <w:rsid w:val="00FB3BD2"/>
    <w:rsid w:val="00FB43A2"/>
    <w:rsid w:val="00FB43FB"/>
    <w:rsid w:val="00FB491D"/>
    <w:rsid w:val="00FB4EA4"/>
    <w:rsid w:val="00FB5115"/>
    <w:rsid w:val="00FB528A"/>
    <w:rsid w:val="00FB5307"/>
    <w:rsid w:val="00FB5F56"/>
    <w:rsid w:val="00FB6194"/>
    <w:rsid w:val="00FB6680"/>
    <w:rsid w:val="00FB6719"/>
    <w:rsid w:val="00FB7648"/>
    <w:rsid w:val="00FC0773"/>
    <w:rsid w:val="00FC099E"/>
    <w:rsid w:val="00FC0ADD"/>
    <w:rsid w:val="00FC1080"/>
    <w:rsid w:val="00FC13EA"/>
    <w:rsid w:val="00FC1D12"/>
    <w:rsid w:val="00FC1E33"/>
    <w:rsid w:val="00FC1E5E"/>
    <w:rsid w:val="00FC218C"/>
    <w:rsid w:val="00FC21F5"/>
    <w:rsid w:val="00FC25CA"/>
    <w:rsid w:val="00FC287B"/>
    <w:rsid w:val="00FC2CF3"/>
    <w:rsid w:val="00FC2D51"/>
    <w:rsid w:val="00FC2D8E"/>
    <w:rsid w:val="00FC30E3"/>
    <w:rsid w:val="00FC32A1"/>
    <w:rsid w:val="00FC32DE"/>
    <w:rsid w:val="00FC3BDE"/>
    <w:rsid w:val="00FC50B9"/>
    <w:rsid w:val="00FC5204"/>
    <w:rsid w:val="00FC5285"/>
    <w:rsid w:val="00FC53CC"/>
    <w:rsid w:val="00FC54E5"/>
    <w:rsid w:val="00FC65B1"/>
    <w:rsid w:val="00FC65B4"/>
    <w:rsid w:val="00FC75EB"/>
    <w:rsid w:val="00FC76BC"/>
    <w:rsid w:val="00FC7C08"/>
    <w:rsid w:val="00FD05D0"/>
    <w:rsid w:val="00FD073E"/>
    <w:rsid w:val="00FD0C81"/>
    <w:rsid w:val="00FD0F6E"/>
    <w:rsid w:val="00FD1124"/>
    <w:rsid w:val="00FD14E5"/>
    <w:rsid w:val="00FD17D6"/>
    <w:rsid w:val="00FD1FD4"/>
    <w:rsid w:val="00FD2190"/>
    <w:rsid w:val="00FD3BFE"/>
    <w:rsid w:val="00FD565A"/>
    <w:rsid w:val="00FD58FF"/>
    <w:rsid w:val="00FD65F8"/>
    <w:rsid w:val="00FD6EC1"/>
    <w:rsid w:val="00FE0359"/>
    <w:rsid w:val="00FE0473"/>
    <w:rsid w:val="00FE058C"/>
    <w:rsid w:val="00FE07C1"/>
    <w:rsid w:val="00FE084E"/>
    <w:rsid w:val="00FE085B"/>
    <w:rsid w:val="00FE0D96"/>
    <w:rsid w:val="00FE0E0B"/>
    <w:rsid w:val="00FE1290"/>
    <w:rsid w:val="00FE15B2"/>
    <w:rsid w:val="00FE222B"/>
    <w:rsid w:val="00FE2A92"/>
    <w:rsid w:val="00FE2E72"/>
    <w:rsid w:val="00FE340D"/>
    <w:rsid w:val="00FE36FE"/>
    <w:rsid w:val="00FE41E7"/>
    <w:rsid w:val="00FE422C"/>
    <w:rsid w:val="00FE472A"/>
    <w:rsid w:val="00FE5B71"/>
    <w:rsid w:val="00FE6388"/>
    <w:rsid w:val="00FE64F0"/>
    <w:rsid w:val="00FE68D0"/>
    <w:rsid w:val="00FE6B85"/>
    <w:rsid w:val="00FE6D43"/>
    <w:rsid w:val="00FE6DE2"/>
    <w:rsid w:val="00FE7196"/>
    <w:rsid w:val="00FE7ED4"/>
    <w:rsid w:val="00FE7F63"/>
    <w:rsid w:val="00FF0424"/>
    <w:rsid w:val="00FF0911"/>
    <w:rsid w:val="00FF0F29"/>
    <w:rsid w:val="00FF1414"/>
    <w:rsid w:val="00FF1EFB"/>
    <w:rsid w:val="00FF2F52"/>
    <w:rsid w:val="00FF3266"/>
    <w:rsid w:val="00FF35C1"/>
    <w:rsid w:val="00FF4599"/>
    <w:rsid w:val="00FF4E8D"/>
    <w:rsid w:val="00FF550E"/>
    <w:rsid w:val="00FF5919"/>
    <w:rsid w:val="00FF595E"/>
    <w:rsid w:val="00FF5C68"/>
    <w:rsid w:val="00FF5ED6"/>
    <w:rsid w:val="00FF5F46"/>
    <w:rsid w:val="00FF6350"/>
    <w:rsid w:val="00FF6A97"/>
    <w:rsid w:val="00FF6B47"/>
    <w:rsid w:val="00FF6F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7358E82"/>
  <w15:docId w15:val="{8382B21D-A0D2-463C-BB38-C471B1BCE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B26"/>
    <w:pPr>
      <w:spacing w:before="120" w:after="60"/>
      <w:ind w:left="544"/>
    </w:pPr>
    <w:rPr>
      <w:rFonts w:ascii="Tahoma" w:hAnsi="Tahoma" w:cs="Arial"/>
      <w:lang w:eastAsia="en-US"/>
    </w:rPr>
  </w:style>
  <w:style w:type="paragraph" w:styleId="Heading1">
    <w:name w:val="heading 1"/>
    <w:aliases w:val="H1"/>
    <w:basedOn w:val="Normal"/>
    <w:next w:val="BodyText"/>
    <w:autoRedefine/>
    <w:qFormat/>
    <w:rsid w:val="00A5348F"/>
    <w:pPr>
      <w:keepNext/>
      <w:widowControl w:val="0"/>
      <w:numPr>
        <w:numId w:val="14"/>
      </w:numPr>
      <w:adjustRightInd w:val="0"/>
      <w:snapToGrid w:val="0"/>
      <w:spacing w:before="240" w:after="240" w:line="312" w:lineRule="auto"/>
      <w:jc w:val="both"/>
      <w:textAlignment w:val="baseline"/>
      <w:outlineLvl w:val="0"/>
    </w:pPr>
    <w:rPr>
      <w:rFonts w:ascii="Verdana" w:hAnsi="Verdana" w:cs="Times New Roman"/>
      <w:b/>
      <w:bCs/>
      <w:caps/>
      <w:snapToGrid w:val="0"/>
      <w:kern w:val="28"/>
      <w:sz w:val="22"/>
      <w:szCs w:val="24"/>
      <w:lang w:eastAsia="en-AU"/>
    </w:rPr>
  </w:style>
  <w:style w:type="paragraph" w:styleId="Heading2">
    <w:name w:val="heading 2"/>
    <w:aliases w:val="l2,H2"/>
    <w:basedOn w:val="Normal"/>
    <w:next w:val="BodyText"/>
    <w:autoRedefine/>
    <w:qFormat/>
    <w:rsid w:val="00A5348F"/>
    <w:pPr>
      <w:keepNext/>
      <w:numPr>
        <w:ilvl w:val="1"/>
        <w:numId w:val="19"/>
      </w:numPr>
      <w:spacing w:after="120"/>
      <w:outlineLvl w:val="1"/>
    </w:pPr>
    <w:rPr>
      <w:rFonts w:ascii="Verdana" w:hAnsi="Verdana" w:cs="Tahoma"/>
      <w:b/>
      <w:i/>
      <w:iCs/>
      <w:snapToGrid w:val="0"/>
      <w:sz w:val="22"/>
      <w:szCs w:val="22"/>
      <w:lang w:eastAsia="en-AU"/>
    </w:rPr>
  </w:style>
  <w:style w:type="paragraph" w:styleId="Heading3">
    <w:name w:val="heading 3"/>
    <w:basedOn w:val="Normal"/>
    <w:next w:val="BodyText"/>
    <w:autoRedefine/>
    <w:qFormat/>
    <w:rsid w:val="001071FF"/>
    <w:pPr>
      <w:keepNext/>
      <w:numPr>
        <w:ilvl w:val="2"/>
        <w:numId w:val="6"/>
      </w:numPr>
      <w:spacing w:after="120"/>
      <w:outlineLvl w:val="2"/>
    </w:pPr>
    <w:rPr>
      <w:rFonts w:cs="Tahoma"/>
      <w:b/>
      <w:bCs/>
      <w:sz w:val="21"/>
      <w:szCs w:val="18"/>
    </w:rPr>
  </w:style>
  <w:style w:type="paragraph" w:styleId="Heading4">
    <w:name w:val="heading 4"/>
    <w:basedOn w:val="Normal"/>
    <w:next w:val="BodyText"/>
    <w:qFormat/>
    <w:rsid w:val="0056602C"/>
    <w:pPr>
      <w:keepNext/>
      <w:numPr>
        <w:ilvl w:val="3"/>
        <w:numId w:val="6"/>
      </w:numPr>
      <w:spacing w:after="240"/>
      <w:jc w:val="both"/>
      <w:outlineLvl w:val="3"/>
    </w:pPr>
    <w:rPr>
      <w:b/>
      <w:bCs/>
    </w:rPr>
  </w:style>
  <w:style w:type="paragraph" w:styleId="Heading5">
    <w:name w:val="heading 5"/>
    <w:basedOn w:val="Normal"/>
    <w:next w:val="Normal"/>
    <w:qFormat/>
    <w:rsid w:val="007175B2"/>
    <w:pPr>
      <w:numPr>
        <w:ilvl w:val="4"/>
        <w:numId w:val="6"/>
      </w:numPr>
      <w:spacing w:before="240"/>
      <w:jc w:val="both"/>
      <w:outlineLvl w:val="4"/>
    </w:pPr>
    <w:rPr>
      <w:rFonts w:ascii=".VnArial" w:hAnsi=".VnArial" w:cs="Times New Roman"/>
    </w:rPr>
  </w:style>
  <w:style w:type="paragraph" w:styleId="Heading6">
    <w:name w:val="heading 6"/>
    <w:basedOn w:val="Normal"/>
    <w:next w:val="Normal"/>
    <w:qFormat/>
    <w:rsid w:val="007175B2"/>
    <w:pPr>
      <w:numPr>
        <w:ilvl w:val="5"/>
        <w:numId w:val="6"/>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rsid w:val="007175B2"/>
    <w:pPr>
      <w:numPr>
        <w:ilvl w:val="6"/>
        <w:numId w:val="6"/>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rsid w:val="007175B2"/>
    <w:pPr>
      <w:numPr>
        <w:ilvl w:val="7"/>
        <w:numId w:val="6"/>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rsid w:val="007175B2"/>
    <w:pPr>
      <w:numPr>
        <w:ilvl w:val="8"/>
        <w:numId w:val="6"/>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817A98"/>
    <w:pPr>
      <w:tabs>
        <w:tab w:val="left" w:pos="360"/>
        <w:tab w:val="left" w:pos="540"/>
        <w:tab w:val="right" w:leader="dot" w:pos="9781"/>
      </w:tabs>
      <w:spacing w:after="120" w:line="360" w:lineRule="auto"/>
      <w:ind w:left="0" w:right="-29"/>
    </w:pPr>
    <w:rPr>
      <w:rFonts w:cs="Tahoma"/>
      <w:b/>
      <w:bCs/>
      <w:caps/>
      <w:noProof/>
      <w:sz w:val="22"/>
    </w:rPr>
  </w:style>
  <w:style w:type="paragraph" w:styleId="NormalIndent">
    <w:name w:val="Normal Indent"/>
    <w:basedOn w:val="Normal"/>
    <w:rsid w:val="003F4A17"/>
    <w:pPr>
      <w:tabs>
        <w:tab w:val="left" w:pos="702"/>
        <w:tab w:val="left" w:pos="1080"/>
      </w:tabs>
      <w:spacing w:line="288" w:lineRule="auto"/>
      <w:jc w:val="both"/>
    </w:pPr>
  </w:style>
  <w:style w:type="paragraph" w:customStyle="1" w:styleId="Example">
    <w:name w:val="Example"/>
    <w:basedOn w:val="NormalIndent"/>
    <w:autoRedefine/>
    <w:rsid w:val="003F4A17"/>
    <w:pPr>
      <w:spacing w:before="60"/>
      <w:ind w:left="1440"/>
    </w:pPr>
    <w:rPr>
      <w:i/>
      <w:iCs/>
      <w:sz w:val="18"/>
      <w:szCs w:val="18"/>
    </w:rPr>
  </w:style>
  <w:style w:type="paragraph" w:customStyle="1" w:styleId="Heading10">
    <w:name w:val="Heading 10"/>
    <w:basedOn w:val="Heading4"/>
    <w:rsid w:val="003F4A17"/>
    <w:pPr>
      <w:numPr>
        <w:ilvl w:val="0"/>
        <w:numId w:val="0"/>
      </w:numPr>
      <w:ind w:left="720"/>
    </w:pPr>
    <w:rPr>
      <w:rFonts w:ascii=".VnTime" w:hAnsi=".VnTime" w:cs="Times New Roman"/>
      <w:i/>
      <w:iCs/>
      <w:sz w:val="22"/>
      <w:szCs w:val="22"/>
    </w:rPr>
  </w:style>
  <w:style w:type="paragraph" w:customStyle="1" w:styleId="Vidu">
    <w:name w:val="Vidu"/>
    <w:basedOn w:val="Normal"/>
    <w:rsid w:val="003F4A17"/>
    <w:pPr>
      <w:numPr>
        <w:numId w:val="1"/>
      </w:numPr>
      <w:jc w:val="both"/>
    </w:pPr>
  </w:style>
  <w:style w:type="paragraph" w:customStyle="1" w:styleId="Mucvidu">
    <w:name w:val="Mucvidu"/>
    <w:basedOn w:val="Vidu"/>
    <w:rsid w:val="003F4A17"/>
    <w:pPr>
      <w:numPr>
        <w:numId w:val="2"/>
      </w:numPr>
      <w:tabs>
        <w:tab w:val="clear" w:pos="360"/>
      </w:tabs>
      <w:ind w:left="1080"/>
    </w:pPr>
  </w:style>
  <w:style w:type="paragraph" w:customStyle="1" w:styleId="Tailieu">
    <w:name w:val="Tailieu"/>
    <w:basedOn w:val="Refer"/>
    <w:rsid w:val="003F4A17"/>
    <w:pPr>
      <w:numPr>
        <w:numId w:val="3"/>
      </w:numPr>
    </w:pPr>
    <w:rPr>
      <w:sz w:val="28"/>
      <w:szCs w:val="28"/>
    </w:rPr>
  </w:style>
  <w:style w:type="paragraph" w:customStyle="1" w:styleId="Refer">
    <w:name w:val="Refer"/>
    <w:basedOn w:val="Normal"/>
    <w:rsid w:val="003F4A17"/>
    <w:pPr>
      <w:spacing w:after="120"/>
      <w:ind w:left="709" w:firstLine="720"/>
      <w:jc w:val="both"/>
    </w:pPr>
  </w:style>
  <w:style w:type="paragraph" w:customStyle="1" w:styleId="Point">
    <w:name w:val="Point"/>
    <w:basedOn w:val="Header"/>
    <w:rsid w:val="003F4A17"/>
    <w:pPr>
      <w:numPr>
        <w:numId w:val="4"/>
      </w:numPr>
      <w:spacing w:before="0"/>
    </w:pPr>
    <w:rPr>
      <w:rFonts w:ascii="Arial" w:hAnsi="Arial" w:cs="Arial"/>
    </w:rPr>
  </w:style>
  <w:style w:type="paragraph" w:styleId="Header">
    <w:name w:val="header"/>
    <w:aliases w:val="Header1,Draft,hd,ITT i,sbv"/>
    <w:basedOn w:val="Normal"/>
    <w:link w:val="HeaderChar"/>
    <w:autoRedefine/>
    <w:rsid w:val="00817A98"/>
    <w:pPr>
      <w:pBdr>
        <w:bottom w:val="single" w:sz="4" w:space="1" w:color="auto"/>
      </w:pBdr>
      <w:ind w:left="0" w:right="8"/>
      <w:jc w:val="both"/>
    </w:pPr>
    <w:rPr>
      <w:rFonts w:ascii="Verdana" w:hAnsi="Verdana" w:cs="Tahoma"/>
    </w:rPr>
  </w:style>
  <w:style w:type="paragraph" w:styleId="TOC2">
    <w:name w:val="toc 2"/>
    <w:basedOn w:val="Normal"/>
    <w:next w:val="Normal"/>
    <w:autoRedefine/>
    <w:uiPriority w:val="39"/>
    <w:rsid w:val="00817A98"/>
    <w:pPr>
      <w:tabs>
        <w:tab w:val="left" w:pos="1080"/>
        <w:tab w:val="right" w:leader="dot" w:pos="9752"/>
      </w:tabs>
      <w:ind w:left="360"/>
    </w:pPr>
    <w:rPr>
      <w:rFonts w:cs="Tahoma"/>
      <w:noProof/>
      <w:szCs w:val="24"/>
    </w:rPr>
  </w:style>
  <w:style w:type="paragraph" w:styleId="TOC3">
    <w:name w:val="toc 3"/>
    <w:basedOn w:val="Normal"/>
    <w:next w:val="Normal"/>
    <w:autoRedefine/>
    <w:uiPriority w:val="39"/>
    <w:rsid w:val="00817A98"/>
    <w:pPr>
      <w:tabs>
        <w:tab w:val="left" w:pos="1200"/>
        <w:tab w:val="right" w:leader="dot" w:pos="9752"/>
      </w:tabs>
      <w:ind w:left="540"/>
    </w:pPr>
    <w:rPr>
      <w:noProof/>
      <w:sz w:val="18"/>
      <w:szCs w:val="18"/>
    </w:rPr>
  </w:style>
  <w:style w:type="paragraph" w:styleId="TOC4">
    <w:name w:val="toc 4"/>
    <w:basedOn w:val="Normal"/>
    <w:next w:val="Normal"/>
    <w:autoRedefine/>
    <w:uiPriority w:val="39"/>
    <w:rsid w:val="001079B4"/>
    <w:pPr>
      <w:tabs>
        <w:tab w:val="left" w:pos="1600"/>
        <w:tab w:val="right" w:leader="dot" w:pos="9742"/>
      </w:tabs>
      <w:ind w:left="600"/>
    </w:pPr>
    <w:rPr>
      <w:sz w:val="18"/>
      <w:szCs w:val="18"/>
    </w:rPr>
  </w:style>
  <w:style w:type="paragraph" w:styleId="TOC5">
    <w:name w:val="toc 5"/>
    <w:basedOn w:val="Normal"/>
    <w:next w:val="Normal"/>
    <w:autoRedefine/>
    <w:semiHidden/>
    <w:rsid w:val="003F4A17"/>
    <w:pPr>
      <w:ind w:left="800"/>
    </w:pPr>
    <w:rPr>
      <w:sz w:val="18"/>
      <w:szCs w:val="18"/>
    </w:rPr>
  </w:style>
  <w:style w:type="paragraph" w:styleId="TOC6">
    <w:name w:val="toc 6"/>
    <w:basedOn w:val="Normal"/>
    <w:next w:val="Normal"/>
    <w:autoRedefine/>
    <w:semiHidden/>
    <w:rsid w:val="003F4A17"/>
    <w:pPr>
      <w:ind w:left="1000"/>
    </w:pPr>
    <w:rPr>
      <w:sz w:val="18"/>
      <w:szCs w:val="18"/>
    </w:rPr>
  </w:style>
  <w:style w:type="paragraph" w:styleId="TOC7">
    <w:name w:val="toc 7"/>
    <w:basedOn w:val="Normal"/>
    <w:next w:val="Normal"/>
    <w:autoRedefine/>
    <w:semiHidden/>
    <w:rsid w:val="003F4A17"/>
    <w:pPr>
      <w:ind w:left="1200"/>
    </w:pPr>
    <w:rPr>
      <w:sz w:val="18"/>
      <w:szCs w:val="18"/>
    </w:rPr>
  </w:style>
  <w:style w:type="paragraph" w:styleId="TOC8">
    <w:name w:val="toc 8"/>
    <w:basedOn w:val="Normal"/>
    <w:next w:val="Normal"/>
    <w:autoRedefine/>
    <w:semiHidden/>
    <w:rsid w:val="003F4A17"/>
    <w:pPr>
      <w:ind w:left="1400"/>
    </w:pPr>
    <w:rPr>
      <w:sz w:val="18"/>
      <w:szCs w:val="18"/>
    </w:rPr>
  </w:style>
  <w:style w:type="paragraph" w:styleId="TOC9">
    <w:name w:val="toc 9"/>
    <w:basedOn w:val="Normal"/>
    <w:next w:val="Normal"/>
    <w:autoRedefine/>
    <w:semiHidden/>
    <w:rsid w:val="003F4A17"/>
    <w:pPr>
      <w:ind w:left="1600"/>
    </w:pPr>
    <w:rPr>
      <w:sz w:val="18"/>
      <w:szCs w:val="18"/>
    </w:rPr>
  </w:style>
  <w:style w:type="paragraph" w:styleId="Title">
    <w:name w:val="Title"/>
    <w:basedOn w:val="Normal"/>
    <w:qFormat/>
    <w:rsid w:val="003F4A17"/>
    <w:pPr>
      <w:spacing w:before="240"/>
      <w:jc w:val="center"/>
    </w:pPr>
    <w:rPr>
      <w:rFonts w:ascii=".VnArialH" w:hAnsi=".VnArialH" w:cs="Times New Roman"/>
      <w:b/>
      <w:bCs/>
    </w:rPr>
  </w:style>
  <w:style w:type="paragraph" w:customStyle="1" w:styleId="NormalTB">
    <w:name w:val="NormalTB"/>
    <w:rsid w:val="003F4A17"/>
    <w:pPr>
      <w:jc w:val="center"/>
    </w:pPr>
    <w:rPr>
      <w:rFonts w:ascii=".VnTime" w:hAnsi=".VnTime"/>
      <w:lang w:val="en-GB" w:eastAsia="en-US"/>
    </w:rPr>
  </w:style>
  <w:style w:type="paragraph" w:styleId="Footer">
    <w:name w:val="footer"/>
    <w:basedOn w:val="Normal"/>
    <w:autoRedefine/>
    <w:rsid w:val="00817A98"/>
    <w:pPr>
      <w:pBdr>
        <w:top w:val="single" w:sz="4" w:space="1" w:color="auto"/>
      </w:pBdr>
      <w:tabs>
        <w:tab w:val="center" w:pos="8931"/>
      </w:tabs>
      <w:ind w:left="0"/>
      <w:jc w:val="both"/>
    </w:pPr>
    <w:rPr>
      <w:rFonts w:cs="Tahoma"/>
    </w:rPr>
  </w:style>
  <w:style w:type="paragraph" w:customStyle="1" w:styleId="NormalH">
    <w:name w:val="NormalH"/>
    <w:basedOn w:val="Normal"/>
    <w:autoRedefine/>
    <w:rsid w:val="003F4A17"/>
    <w:pPr>
      <w:pageBreakBefore/>
      <w:tabs>
        <w:tab w:val="left" w:pos="2160"/>
        <w:tab w:val="right" w:pos="5040"/>
        <w:tab w:val="left" w:pos="5760"/>
        <w:tab w:val="right" w:pos="8640"/>
      </w:tabs>
      <w:spacing w:before="360" w:after="240"/>
      <w:ind w:left="0"/>
    </w:pPr>
    <w:rPr>
      <w:rFonts w:ascii="Verdana" w:hAnsi="Verdana" w:cs="Times New Roman"/>
      <w:b/>
      <w:caps/>
      <w:color w:val="033103"/>
      <w:sz w:val="24"/>
      <w:szCs w:val="32"/>
      <w:lang w:val="en-GB"/>
    </w:rPr>
  </w:style>
  <w:style w:type="character" w:styleId="PageNumber">
    <w:name w:val="page number"/>
    <w:basedOn w:val="DefaultParagraphFont"/>
    <w:rsid w:val="003F4A17"/>
  </w:style>
  <w:style w:type="paragraph" w:customStyle="1" w:styleId="Bang">
    <w:name w:val="Bang"/>
    <w:basedOn w:val="Normal"/>
    <w:autoRedefine/>
    <w:rsid w:val="00DB4862"/>
    <w:pPr>
      <w:spacing w:before="80" w:after="80"/>
      <w:ind w:left="0"/>
    </w:pPr>
    <w:rPr>
      <w:rFonts w:cs="Tahoma"/>
      <w:sz w:val="18"/>
      <w:szCs w:val="18"/>
    </w:rPr>
  </w:style>
  <w:style w:type="paragraph" w:customStyle="1" w:styleId="Heading30">
    <w:name w:val="Heading3"/>
    <w:basedOn w:val="NormalIndent"/>
    <w:rsid w:val="003F4A17"/>
    <w:pPr>
      <w:numPr>
        <w:ilvl w:val="1"/>
        <w:numId w:val="12"/>
      </w:numPr>
    </w:pPr>
    <w:rPr>
      <w:rFonts w:ascii=".VnArial" w:hAnsi=".VnArial" w:cs="Times New Roman"/>
      <w:sz w:val="22"/>
      <w:szCs w:val="22"/>
    </w:rPr>
  </w:style>
  <w:style w:type="paragraph" w:styleId="BodyTextIndent3">
    <w:name w:val="Body Text Indent 3"/>
    <w:basedOn w:val="Normal"/>
    <w:rsid w:val="003F4A17"/>
    <w:pPr>
      <w:ind w:left="540"/>
      <w:jc w:val="both"/>
    </w:pPr>
    <w:rPr>
      <w:lang w:val="en-AU"/>
    </w:rPr>
  </w:style>
  <w:style w:type="paragraph" w:styleId="BodyText">
    <w:name w:val="Body Text"/>
    <w:aliases w:val="Char Char Char,Char Char,Char Char Char Char Char Char Char Char,Char Char Char Char Char Char Char"/>
    <w:basedOn w:val="Normal"/>
    <w:link w:val="BodyTextChar"/>
    <w:rsid w:val="007969AA"/>
    <w:pPr>
      <w:spacing w:before="0" w:after="120"/>
      <w:ind w:left="851"/>
    </w:pPr>
    <w:rPr>
      <w:rFonts w:cs="Times New Roman"/>
      <w:szCs w:val="24"/>
      <w:lang w:val="en-AU"/>
    </w:rPr>
  </w:style>
  <w:style w:type="paragraph" w:customStyle="1" w:styleId="Heading1H1">
    <w:name w:val="Heading 1.H1"/>
    <w:basedOn w:val="Normal"/>
    <w:next w:val="Normal"/>
    <w:rsid w:val="003F4A17"/>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3F4A17"/>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rsid w:val="003F4A17"/>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rsid w:val="003F4A17"/>
    <w:pPr>
      <w:tabs>
        <w:tab w:val="left" w:pos="-720"/>
        <w:tab w:val="left" w:pos="0"/>
      </w:tabs>
      <w:spacing w:before="0" w:after="0"/>
      <w:ind w:left="1440" w:hanging="1440"/>
    </w:pPr>
    <w:rPr>
      <w:caps w:val="0"/>
      <w:sz w:val="32"/>
      <w:szCs w:val="32"/>
    </w:rPr>
  </w:style>
  <w:style w:type="paragraph" w:customStyle="1" w:styleId="PARA1">
    <w:name w:val="PARA1"/>
    <w:basedOn w:val="Normal"/>
    <w:rsid w:val="003F4A17"/>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rsid w:val="003F4A17"/>
    <w:pPr>
      <w:spacing w:before="0"/>
      <w:ind w:left="0" w:firstLine="720"/>
      <w:jc w:val="both"/>
    </w:pPr>
    <w:rPr>
      <w:rFonts w:ascii="Times New Roman" w:hAnsi="Times New Roman" w:cs="Times New Roman"/>
      <w:sz w:val="22"/>
      <w:szCs w:val="22"/>
      <w:lang w:val="en-AU"/>
    </w:rPr>
  </w:style>
  <w:style w:type="paragraph" w:customStyle="1" w:styleId="chklvl1">
    <w:name w:val="chklvl1"/>
    <w:basedOn w:val="Normal"/>
    <w:rsid w:val="003F4A17"/>
    <w:pPr>
      <w:spacing w:before="0"/>
      <w:ind w:left="0" w:firstLine="360"/>
      <w:jc w:val="both"/>
    </w:pPr>
    <w:rPr>
      <w:rFonts w:ascii="Times New Roman" w:hAnsi="Times New Roman" w:cs="Times New Roman"/>
      <w:sz w:val="24"/>
      <w:szCs w:val="24"/>
      <w:lang w:val="en-AU"/>
    </w:rPr>
  </w:style>
  <w:style w:type="paragraph" w:customStyle="1" w:styleId="chklvl3">
    <w:name w:val="chklvl3"/>
    <w:basedOn w:val="Normal"/>
    <w:rsid w:val="003F4A17"/>
    <w:pPr>
      <w:spacing w:before="0"/>
      <w:ind w:left="0" w:firstLine="1080"/>
      <w:jc w:val="both"/>
    </w:pPr>
    <w:rPr>
      <w:rFonts w:ascii="Times New Roman" w:hAnsi="Times New Roman" w:cs="Times New Roman"/>
      <w:lang w:val="en-AU"/>
    </w:rPr>
  </w:style>
  <w:style w:type="paragraph" w:customStyle="1" w:styleId="CHKLVL4">
    <w:name w:val="CHKLVL4"/>
    <w:basedOn w:val="Normal"/>
    <w:rsid w:val="003F4A17"/>
    <w:pPr>
      <w:spacing w:before="0"/>
      <w:ind w:left="1440"/>
      <w:jc w:val="both"/>
    </w:pPr>
    <w:rPr>
      <w:rFonts w:ascii="Times New Roman" w:hAnsi="Times New Roman" w:cs="Times New Roman"/>
      <w:i/>
      <w:iCs/>
      <w:lang w:val="en-AU"/>
    </w:rPr>
  </w:style>
  <w:style w:type="paragraph" w:customStyle="1" w:styleId="GLOSSARY1">
    <w:name w:val="GLOSSARY1"/>
    <w:basedOn w:val="Normal"/>
    <w:rsid w:val="003F4A17"/>
    <w:pPr>
      <w:spacing w:before="0"/>
      <w:ind w:left="274" w:hanging="274"/>
      <w:jc w:val="both"/>
    </w:pPr>
    <w:rPr>
      <w:rFonts w:ascii="Times New Roman" w:hAnsi="Times New Roman" w:cs="Times New Roman"/>
      <w:b/>
      <w:bCs/>
      <w:lang w:val="en-AU"/>
    </w:rPr>
  </w:style>
  <w:style w:type="paragraph" w:customStyle="1" w:styleId="h1para">
    <w:name w:val="h1para"/>
    <w:basedOn w:val="Normal"/>
    <w:rsid w:val="003F4A17"/>
    <w:pPr>
      <w:spacing w:before="0"/>
      <w:ind w:left="450"/>
      <w:jc w:val="both"/>
    </w:pPr>
    <w:rPr>
      <w:rFonts w:ascii="Times New Roman" w:hAnsi="Times New Roman" w:cs="Times New Roman"/>
      <w:lang w:val="en-AU"/>
    </w:rPr>
  </w:style>
  <w:style w:type="paragraph" w:customStyle="1" w:styleId="h2level">
    <w:name w:val="h2level"/>
    <w:basedOn w:val="Normal"/>
    <w:rsid w:val="003F4A17"/>
    <w:pPr>
      <w:spacing w:before="0"/>
      <w:ind w:left="1170"/>
      <w:jc w:val="both"/>
    </w:pPr>
    <w:rPr>
      <w:rFonts w:ascii="Times New Roman" w:hAnsi="Times New Roman" w:cs="Times New Roman"/>
      <w:lang w:val="en-AU"/>
    </w:rPr>
  </w:style>
  <w:style w:type="paragraph" w:customStyle="1" w:styleId="Titlechklst">
    <w:name w:val="Title_chklst"/>
    <w:basedOn w:val="Normal"/>
    <w:rsid w:val="003F4A17"/>
    <w:pPr>
      <w:spacing w:before="0"/>
      <w:ind w:left="0"/>
      <w:jc w:val="center"/>
    </w:pPr>
    <w:rPr>
      <w:rFonts w:ascii="Times New Roman" w:hAnsi="Times New Roman" w:cs="Times New Roman"/>
      <w:b/>
      <w:bCs/>
      <w:caps/>
      <w:sz w:val="28"/>
      <w:szCs w:val="28"/>
      <w:lang w:val="en-AU"/>
    </w:rPr>
  </w:style>
  <w:style w:type="paragraph" w:customStyle="1" w:styleId="CHAPTER">
    <w:name w:val="CHAPTER"/>
    <w:basedOn w:val="Normal"/>
    <w:rsid w:val="003F4A17"/>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3F4A17"/>
    <w:pPr>
      <w:jc w:val="left"/>
    </w:pPr>
    <w:rPr>
      <w:caps/>
      <w:sz w:val="28"/>
      <w:szCs w:val="28"/>
    </w:rPr>
  </w:style>
  <w:style w:type="paragraph" w:customStyle="1" w:styleId="Para">
    <w:name w:val="Para"/>
    <w:basedOn w:val="Normal"/>
    <w:rsid w:val="003F4A17"/>
    <w:pPr>
      <w:spacing w:before="0"/>
      <w:ind w:left="432"/>
      <w:jc w:val="both"/>
    </w:pPr>
    <w:rPr>
      <w:rFonts w:ascii="Times New Roman" w:hAnsi="Times New Roman" w:cs="Times New Roman"/>
      <w:lang w:val="en-AU"/>
    </w:rPr>
  </w:style>
  <w:style w:type="paragraph" w:customStyle="1" w:styleId="Level4">
    <w:name w:val="Level_4"/>
    <w:basedOn w:val="Normal"/>
    <w:rsid w:val="003F4A17"/>
    <w:pPr>
      <w:spacing w:before="0"/>
      <w:ind w:left="1080"/>
      <w:jc w:val="both"/>
    </w:pPr>
    <w:rPr>
      <w:rFonts w:ascii="Times New Roman" w:hAnsi="Times New Roman" w:cs="Times New Roman"/>
      <w:lang w:val="en-AU"/>
    </w:rPr>
  </w:style>
  <w:style w:type="paragraph" w:customStyle="1" w:styleId="Level1">
    <w:name w:val="Level_1"/>
    <w:basedOn w:val="Normal"/>
    <w:rsid w:val="003F4A17"/>
    <w:pPr>
      <w:spacing w:before="0"/>
      <w:ind w:left="0"/>
      <w:jc w:val="both"/>
    </w:pPr>
    <w:rPr>
      <w:rFonts w:ascii="Times New Roman" w:hAnsi="Times New Roman" w:cs="Times New Roman"/>
      <w:b/>
      <w:bCs/>
      <w:lang w:val="en-AU"/>
    </w:rPr>
  </w:style>
  <w:style w:type="paragraph" w:customStyle="1" w:styleId="Level3">
    <w:name w:val="Level_3"/>
    <w:basedOn w:val="Level1"/>
    <w:rsid w:val="003F4A17"/>
    <w:pPr>
      <w:ind w:left="720"/>
    </w:pPr>
    <w:rPr>
      <w:b w:val="0"/>
      <w:bCs w:val="0"/>
    </w:rPr>
  </w:style>
  <w:style w:type="paragraph" w:customStyle="1" w:styleId="Level2">
    <w:name w:val="Level_2"/>
    <w:basedOn w:val="Level3"/>
    <w:rsid w:val="003F4A17"/>
    <w:pPr>
      <w:ind w:left="432"/>
    </w:pPr>
  </w:style>
  <w:style w:type="paragraph" w:customStyle="1" w:styleId="Level5">
    <w:name w:val="Level_5"/>
    <w:basedOn w:val="Normal"/>
    <w:rsid w:val="003F4A17"/>
    <w:pPr>
      <w:spacing w:before="0"/>
      <w:ind w:left="1440"/>
      <w:jc w:val="both"/>
    </w:pPr>
    <w:rPr>
      <w:rFonts w:ascii="Times New Roman" w:hAnsi="Times New Roman" w:cs="Times New Roman"/>
      <w:lang w:val="en-AU"/>
    </w:rPr>
  </w:style>
  <w:style w:type="paragraph" w:customStyle="1" w:styleId="level6">
    <w:name w:val="level_6"/>
    <w:basedOn w:val="Normal"/>
    <w:rsid w:val="003F4A17"/>
    <w:pPr>
      <w:spacing w:before="0"/>
      <w:ind w:left="1800"/>
      <w:jc w:val="both"/>
    </w:pPr>
    <w:rPr>
      <w:rFonts w:ascii="Times New Roman" w:hAnsi="Times New Roman" w:cs="Times New Roman"/>
      <w:lang w:val="en-AU"/>
    </w:rPr>
  </w:style>
  <w:style w:type="paragraph" w:customStyle="1" w:styleId="Appendix">
    <w:name w:val="Appendix"/>
    <w:basedOn w:val="Normal"/>
    <w:rsid w:val="003F4A17"/>
    <w:pPr>
      <w:spacing w:before="0"/>
      <w:ind w:left="0"/>
      <w:jc w:val="both"/>
    </w:pPr>
    <w:rPr>
      <w:rFonts w:ascii="Times New Roman" w:hAnsi="Times New Roman" w:cs="Times New Roman"/>
      <w:b/>
      <w:bCs/>
      <w:caps/>
      <w:sz w:val="24"/>
      <w:szCs w:val="24"/>
      <w:lang w:val="en-AU"/>
    </w:rPr>
  </w:style>
  <w:style w:type="paragraph" w:customStyle="1" w:styleId="Applevel2">
    <w:name w:val="App_level2"/>
    <w:basedOn w:val="Normal"/>
    <w:rsid w:val="003F4A17"/>
    <w:pPr>
      <w:spacing w:before="0"/>
      <w:ind w:left="0"/>
      <w:jc w:val="both"/>
    </w:pPr>
    <w:rPr>
      <w:rFonts w:ascii="Times New Roman" w:hAnsi="Times New Roman" w:cs="Times New Roman"/>
      <w:b/>
      <w:bCs/>
      <w:caps/>
      <w:lang w:val="en-AU"/>
    </w:rPr>
  </w:style>
  <w:style w:type="paragraph" w:styleId="FootnoteText">
    <w:name w:val="footnote text"/>
    <w:basedOn w:val="Normal"/>
    <w:semiHidden/>
    <w:rsid w:val="003F4A17"/>
    <w:pPr>
      <w:spacing w:before="0"/>
      <w:ind w:left="0"/>
    </w:pPr>
    <w:rPr>
      <w:rFonts w:ascii="Times New Roman" w:hAnsi="Times New Roman" w:cs="Times New Roman"/>
    </w:rPr>
  </w:style>
  <w:style w:type="paragraph" w:customStyle="1" w:styleId="Standaard">
    <w:name w:val="Standaard"/>
    <w:rsid w:val="003F4A17"/>
    <w:rPr>
      <w:rFonts w:ascii="CG Times" w:hAnsi="CG Times"/>
      <w:sz w:val="24"/>
      <w:szCs w:val="24"/>
      <w:lang w:val="en-GB" w:eastAsia="en-US"/>
    </w:rPr>
  </w:style>
  <w:style w:type="paragraph" w:styleId="CommentText">
    <w:name w:val="annotation text"/>
    <w:basedOn w:val="Normal"/>
    <w:link w:val="CommentTextChar"/>
    <w:semiHidden/>
    <w:rsid w:val="003F4A17"/>
    <w:pPr>
      <w:spacing w:before="0"/>
      <w:ind w:left="0"/>
    </w:pPr>
    <w:rPr>
      <w:rFonts w:ascii="Times New Roman" w:hAnsi="Times New Roman" w:cs="Times New Roman"/>
      <w:lang w:val="en-GB"/>
    </w:rPr>
  </w:style>
  <w:style w:type="paragraph" w:styleId="BodyTextIndent">
    <w:name w:val="Body Text Indent"/>
    <w:basedOn w:val="Normal"/>
    <w:link w:val="BodyTextIndentChar"/>
    <w:rsid w:val="003F4A17"/>
    <w:pPr>
      <w:spacing w:before="0"/>
      <w:ind w:left="0"/>
      <w:jc w:val="both"/>
    </w:pPr>
    <w:rPr>
      <w:rFonts w:ascii="Times New Roman" w:hAnsi="Times New Roman" w:cs="Times New Roman"/>
      <w:sz w:val="24"/>
      <w:szCs w:val="24"/>
      <w:lang w:val="en-AU"/>
    </w:rPr>
  </w:style>
  <w:style w:type="paragraph" w:customStyle="1" w:styleId="Starbullet">
    <w:name w:val="Starbullet"/>
    <w:basedOn w:val="Normal"/>
    <w:rsid w:val="003F4A17"/>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rsid w:val="003F4A17"/>
    <w:pPr>
      <w:spacing w:before="240"/>
      <w:ind w:left="0"/>
      <w:jc w:val="both"/>
    </w:pPr>
    <w:rPr>
      <w:rFonts w:ascii="Times New Roman" w:hAnsi="Times New Roman" w:cs="Times New Roman"/>
      <w:color w:val="000000"/>
      <w:sz w:val="24"/>
      <w:szCs w:val="24"/>
      <w:lang w:val="en-GB"/>
    </w:rPr>
  </w:style>
  <w:style w:type="paragraph" w:styleId="Caption">
    <w:name w:val="caption"/>
    <w:basedOn w:val="Normal"/>
    <w:next w:val="Normal"/>
    <w:qFormat/>
    <w:rsid w:val="00F668AA"/>
    <w:pPr>
      <w:spacing w:before="0"/>
      <w:ind w:left="0"/>
      <w:jc w:val="center"/>
    </w:pPr>
    <w:rPr>
      <w:rFonts w:ascii="Times New Roman" w:hAnsi="Times New Roman" w:cs="Times New Roman"/>
      <w:color w:val="000000"/>
      <w:sz w:val="16"/>
      <w:szCs w:val="24"/>
      <w:lang w:val="en-GB"/>
    </w:rPr>
  </w:style>
  <w:style w:type="paragraph" w:customStyle="1" w:styleId="table">
    <w:name w:val="table"/>
    <w:basedOn w:val="Normal"/>
    <w:rsid w:val="003F4A17"/>
    <w:pPr>
      <w:spacing w:after="120"/>
      <w:ind w:left="0"/>
    </w:pPr>
    <w:rPr>
      <w:rFonts w:ascii="Times New Roman" w:hAnsi="Times New Roman" w:cs="Times New Roman"/>
      <w:color w:val="000000"/>
      <w:sz w:val="24"/>
      <w:szCs w:val="24"/>
      <w:lang w:val="en-GB"/>
    </w:rPr>
  </w:style>
  <w:style w:type="character" w:styleId="FootnoteReference">
    <w:name w:val="footnote reference"/>
    <w:basedOn w:val="DefaultParagraphFont"/>
    <w:semiHidden/>
    <w:rsid w:val="003F4A17"/>
    <w:rPr>
      <w:vertAlign w:val="superscript"/>
    </w:rPr>
  </w:style>
  <w:style w:type="paragraph" w:customStyle="1" w:styleId="Bullet">
    <w:name w:val="Bullet"/>
    <w:basedOn w:val="Normal"/>
    <w:rsid w:val="003F4A17"/>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rsid w:val="003F4A17"/>
    <w:pPr>
      <w:widowControl w:val="0"/>
    </w:pPr>
    <w:rPr>
      <w:lang w:eastAsia="en-US"/>
    </w:rPr>
  </w:style>
  <w:style w:type="paragraph" w:styleId="BodyText3">
    <w:name w:val="Body Text 3"/>
    <w:basedOn w:val="Normal"/>
    <w:rsid w:val="003F4A17"/>
    <w:pPr>
      <w:spacing w:before="0"/>
      <w:ind w:left="0"/>
    </w:pPr>
    <w:rPr>
      <w:b/>
      <w:bCs/>
      <w:i/>
      <w:iCs/>
      <w:sz w:val="44"/>
      <w:szCs w:val="44"/>
      <w:lang w:val="en-AU"/>
    </w:rPr>
  </w:style>
  <w:style w:type="paragraph" w:styleId="TableofFigures">
    <w:name w:val="table of figures"/>
    <w:basedOn w:val="Normal"/>
    <w:next w:val="Normal"/>
    <w:semiHidden/>
    <w:rsid w:val="003F4A17"/>
    <w:pPr>
      <w:spacing w:before="0"/>
      <w:ind w:left="0"/>
    </w:pPr>
    <w:rPr>
      <w:rFonts w:ascii="Times New Roman" w:hAnsi="Times New Roman" w:cs="Times New Roman"/>
      <w:i/>
      <w:iCs/>
      <w:lang w:val="en-GB"/>
    </w:rPr>
  </w:style>
  <w:style w:type="character" w:styleId="Hyperlink">
    <w:name w:val="Hyperlink"/>
    <w:basedOn w:val="DefaultParagraphFont"/>
    <w:uiPriority w:val="99"/>
    <w:rsid w:val="003F4A17"/>
    <w:rPr>
      <w:color w:val="0000FF"/>
      <w:u w:val="single"/>
    </w:rPr>
  </w:style>
  <w:style w:type="paragraph" w:customStyle="1" w:styleId="DiffListing">
    <w:name w:val="Diff Listing"/>
    <w:basedOn w:val="Normal"/>
    <w:rsid w:val="003F4A17"/>
    <w:pPr>
      <w:keepNext/>
      <w:pBdr>
        <w:top w:val="single" w:sz="6" w:space="31" w:color="auto"/>
        <w:left w:val="single" w:sz="6" w:space="31" w:color="auto"/>
        <w:bottom w:val="single" w:sz="6" w:space="31" w:color="auto"/>
        <w:right w:val="single" w:sz="6" w:space="31" w:color="auto"/>
      </w:pBdr>
      <w:shd w:val="pct5" w:color="auto" w:fill="FFFFFF"/>
      <w:spacing w:before="0"/>
      <w:ind w:left="0"/>
    </w:pPr>
    <w:rPr>
      <w:rFonts w:ascii="Courier New" w:hAnsi="Courier New" w:cs="Courier New"/>
      <w:sz w:val="16"/>
      <w:szCs w:val="16"/>
      <w:lang w:val="en-GB"/>
    </w:rPr>
  </w:style>
  <w:style w:type="paragraph" w:customStyle="1" w:styleId="Shadedterminal">
    <w:name w:val="Shaded terminal"/>
    <w:basedOn w:val="Normal"/>
    <w:rsid w:val="003F4A17"/>
    <w:pPr>
      <w:widowControl w:val="0"/>
      <w:shd w:val="pct10" w:color="auto" w:fill="auto"/>
      <w:spacing w:before="0"/>
      <w:ind w:left="0"/>
    </w:pPr>
    <w:rPr>
      <w:rFonts w:ascii="Courier New" w:hAnsi="Courier New" w:cs="Courier New"/>
      <w:sz w:val="12"/>
      <w:szCs w:val="12"/>
      <w:lang w:val="en-GB"/>
    </w:rPr>
  </w:style>
  <w:style w:type="paragraph" w:customStyle="1" w:styleId="jlm">
    <w:name w:val="jlm"/>
    <w:basedOn w:val="Normal"/>
    <w:rsid w:val="003F4A17"/>
    <w:pPr>
      <w:spacing w:before="0"/>
      <w:ind w:left="0"/>
    </w:pPr>
    <w:rPr>
      <w:rFonts w:ascii="Courier New" w:hAnsi="Courier New" w:cs="Courier New"/>
    </w:rPr>
  </w:style>
  <w:style w:type="paragraph" w:styleId="DocumentMap">
    <w:name w:val="Document Map"/>
    <w:basedOn w:val="Normal"/>
    <w:semiHidden/>
    <w:rsid w:val="003F4A17"/>
    <w:pPr>
      <w:shd w:val="clear" w:color="auto" w:fill="000080"/>
      <w:spacing w:before="0"/>
      <w:ind w:left="0"/>
      <w:jc w:val="both"/>
    </w:pPr>
    <w:rPr>
      <w:rFonts w:cs="Tahoma"/>
      <w:lang w:val="en-AU"/>
    </w:rPr>
  </w:style>
  <w:style w:type="paragraph" w:customStyle="1" w:styleId="Listing">
    <w:name w:val="Listing"/>
    <w:basedOn w:val="Normal"/>
    <w:rsid w:val="003F4A17"/>
    <w:pPr>
      <w:spacing w:before="0"/>
      <w:ind w:left="0"/>
    </w:pPr>
    <w:rPr>
      <w:rFonts w:ascii="Courier New" w:hAnsi="Courier New" w:cs="Courier New"/>
      <w:noProof/>
      <w:sz w:val="16"/>
      <w:szCs w:val="16"/>
      <w:lang w:val="en-AU"/>
    </w:rPr>
  </w:style>
  <w:style w:type="paragraph" w:styleId="BodyTextIndent2">
    <w:name w:val="Body Text Indent 2"/>
    <w:basedOn w:val="Normal"/>
    <w:rsid w:val="003F4A17"/>
    <w:pPr>
      <w:spacing w:before="0"/>
    </w:pPr>
    <w:rPr>
      <w:rFonts w:ascii=".VnTime" w:hAnsi=".VnTime" w:cs="Times New Roman"/>
    </w:rPr>
  </w:style>
  <w:style w:type="paragraph" w:customStyle="1" w:styleId="NormalCaption">
    <w:name w:val="NormalCaption"/>
    <w:basedOn w:val="Normal"/>
    <w:rsid w:val="003F4A17"/>
    <w:pPr>
      <w:widowControl w:val="0"/>
      <w:spacing w:after="120"/>
      <w:ind w:left="709"/>
    </w:pPr>
    <w:rPr>
      <w:b/>
      <w:bCs/>
    </w:rPr>
  </w:style>
  <w:style w:type="paragraph" w:customStyle="1" w:styleId="NormalIndent0">
    <w:name w:val="NormalIndent"/>
    <w:basedOn w:val="Normal"/>
    <w:rsid w:val="003F4A17"/>
  </w:style>
  <w:style w:type="paragraph" w:customStyle="1" w:styleId="NormalIndex">
    <w:name w:val="NormalIndex"/>
    <w:basedOn w:val="NormalIndent0"/>
    <w:rsid w:val="003F4A17"/>
    <w:pPr>
      <w:tabs>
        <w:tab w:val="left" w:pos="360"/>
        <w:tab w:val="left" w:pos="450"/>
      </w:tabs>
      <w:spacing w:before="60"/>
      <w:ind w:hanging="360"/>
    </w:pPr>
  </w:style>
  <w:style w:type="paragraph" w:customStyle="1" w:styleId="NH-1">
    <w:name w:val="NH-1"/>
    <w:basedOn w:val="Normal"/>
    <w:next w:val="NH-2"/>
    <w:rsid w:val="003F4A17"/>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rsid w:val="003F4A17"/>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rsid w:val="003F4A17"/>
    <w:pPr>
      <w:widowControl w:val="0"/>
      <w:jc w:val="both"/>
    </w:pPr>
  </w:style>
  <w:style w:type="paragraph" w:customStyle="1" w:styleId="H5">
    <w:name w:val="H5"/>
    <w:basedOn w:val="NormalIndent"/>
    <w:next w:val="Normal"/>
    <w:rsid w:val="003F4A17"/>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3F4A17"/>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rsid w:val="003F4A17"/>
    <w:pPr>
      <w:widowControl w:val="0"/>
      <w:tabs>
        <w:tab w:val="left" w:pos="360"/>
      </w:tabs>
      <w:ind w:left="360" w:hanging="360"/>
    </w:pPr>
  </w:style>
  <w:style w:type="paragraph" w:styleId="BlockText">
    <w:name w:val="Block Text"/>
    <w:basedOn w:val="Normal"/>
    <w:rsid w:val="003F4A17"/>
    <w:pPr>
      <w:widowControl w:val="0"/>
      <w:tabs>
        <w:tab w:val="left" w:pos="8820"/>
      </w:tabs>
      <w:spacing w:before="0"/>
      <w:ind w:right="22"/>
      <w:jc w:val="both"/>
    </w:pPr>
    <w:rPr>
      <w:rFonts w:ascii=".VnTime" w:hAnsi=".VnTime" w:cs="Times New Roman"/>
    </w:rPr>
  </w:style>
  <w:style w:type="character" w:styleId="CommentReference">
    <w:name w:val="annotation reference"/>
    <w:basedOn w:val="DefaultParagraphFont"/>
    <w:semiHidden/>
    <w:rsid w:val="003F4A17"/>
    <w:rPr>
      <w:sz w:val="16"/>
      <w:szCs w:val="16"/>
    </w:rPr>
  </w:style>
  <w:style w:type="paragraph" w:customStyle="1" w:styleId="Content">
    <w:name w:val="Content"/>
    <w:basedOn w:val="Normal"/>
    <w:rsid w:val="003F4A17"/>
    <w:pPr>
      <w:ind w:left="709" w:firstLine="720"/>
      <w:jc w:val="both"/>
    </w:pPr>
    <w:rPr>
      <w:rFonts w:ascii=".VnTime" w:hAnsi=".VnTime" w:cs="Times New Roman"/>
      <w:sz w:val="24"/>
      <w:szCs w:val="24"/>
    </w:rPr>
  </w:style>
  <w:style w:type="paragraph" w:customStyle="1" w:styleId="TableCaption">
    <w:name w:val="TableCaption"/>
    <w:basedOn w:val="NormalIndent"/>
    <w:rsid w:val="003F4A17"/>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3F4A17"/>
    <w:rPr>
      <w:b/>
      <w:bCs/>
    </w:rPr>
  </w:style>
  <w:style w:type="paragraph" w:customStyle="1" w:styleId="TableTitle">
    <w:name w:val="Table Title"/>
    <w:basedOn w:val="NormalIndent"/>
    <w:autoRedefine/>
    <w:rsid w:val="003F4A17"/>
    <w:pPr>
      <w:keepNext/>
      <w:widowControl w:val="0"/>
      <w:numPr>
        <w:numId w:val="5"/>
      </w:numPr>
      <w:tabs>
        <w:tab w:val="clear" w:pos="702"/>
      </w:tabs>
      <w:spacing w:line="240" w:lineRule="auto"/>
      <w:ind w:left="0" w:right="29"/>
      <w:jc w:val="right"/>
    </w:pPr>
    <w:rPr>
      <w:rFonts w:ascii=".VnTime" w:hAnsi=".VnTime" w:cs="Times New Roman"/>
    </w:rPr>
  </w:style>
  <w:style w:type="paragraph" w:styleId="Index1">
    <w:name w:val="index 1"/>
    <w:basedOn w:val="Normal"/>
    <w:next w:val="Normal"/>
    <w:autoRedefine/>
    <w:semiHidden/>
    <w:rsid w:val="003F4A17"/>
    <w:pPr>
      <w:tabs>
        <w:tab w:val="left" w:pos="702"/>
        <w:tab w:val="left" w:pos="1080"/>
      </w:tabs>
      <w:spacing w:line="288" w:lineRule="auto"/>
      <w:ind w:left="-18"/>
      <w:jc w:val="both"/>
    </w:pPr>
    <w:rPr>
      <w:rFonts w:ascii=".VnTime" w:hAnsi=".VnTime" w:cs="Times New Roman"/>
      <w:i/>
      <w:iCs/>
    </w:rPr>
  </w:style>
  <w:style w:type="paragraph" w:customStyle="1" w:styleId="InfoBlue">
    <w:name w:val="InfoBlue"/>
    <w:basedOn w:val="Normal"/>
    <w:next w:val="BodyText"/>
    <w:autoRedefine/>
    <w:rsid w:val="003F4A17"/>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0513B"/>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3F4A17"/>
    <w:pPr>
      <w:widowControl w:val="0"/>
      <w:ind w:left="0"/>
      <w:jc w:val="center"/>
    </w:pPr>
    <w:rPr>
      <w:rFonts w:cs="Tahoma"/>
      <w:b/>
      <w:snapToGrid w:val="0"/>
      <w:color w:val="6E2500"/>
    </w:rPr>
  </w:style>
  <w:style w:type="paragraph" w:customStyle="1" w:styleId="NormalT">
    <w:name w:val="NormalT"/>
    <w:basedOn w:val="Normal"/>
    <w:rsid w:val="003F4A17"/>
  </w:style>
  <w:style w:type="paragraph" w:customStyle="1" w:styleId="TableCell">
    <w:name w:val="Table Cell"/>
    <w:basedOn w:val="Normal"/>
    <w:rsid w:val="005B7FF1"/>
    <w:pPr>
      <w:spacing w:after="120"/>
      <w:ind w:left="0"/>
    </w:pPr>
    <w:rPr>
      <w:rFonts w:ascii="Times New Roman" w:hAnsi="Times New Roman" w:cs="Times New Roman"/>
      <w:sz w:val="18"/>
      <w:szCs w:val="24"/>
    </w:rPr>
  </w:style>
  <w:style w:type="paragraph" w:customStyle="1" w:styleId="TableBullet1">
    <w:name w:val="Table Bullet 1"/>
    <w:basedOn w:val="TableCell"/>
    <w:rsid w:val="005B7FF1"/>
    <w:pPr>
      <w:numPr>
        <w:numId w:val="7"/>
      </w:numPr>
      <w:tabs>
        <w:tab w:val="left" w:pos="4"/>
      </w:tabs>
      <w:spacing w:before="60" w:after="60"/>
    </w:pPr>
  </w:style>
  <w:style w:type="paragraph" w:customStyle="1" w:styleId="TableBullet2">
    <w:name w:val="Table Bullet 2"/>
    <w:basedOn w:val="TableCell"/>
    <w:rsid w:val="005B7FF1"/>
    <w:pPr>
      <w:numPr>
        <w:ilvl w:val="1"/>
        <w:numId w:val="7"/>
      </w:numPr>
      <w:tabs>
        <w:tab w:val="left" w:pos="8"/>
      </w:tabs>
      <w:spacing w:before="60" w:after="60"/>
    </w:pPr>
  </w:style>
  <w:style w:type="paragraph" w:customStyle="1" w:styleId="TableHeading">
    <w:name w:val="Table Heading"/>
    <w:basedOn w:val="Normal"/>
    <w:rsid w:val="005B7FF1"/>
    <w:pPr>
      <w:keepNext/>
      <w:spacing w:after="120"/>
      <w:ind w:left="0"/>
    </w:pPr>
    <w:rPr>
      <w:rFonts w:ascii="Arial" w:hAnsi="Arial" w:cs="Times New Roman"/>
      <w:b/>
      <w:sz w:val="18"/>
      <w:szCs w:val="24"/>
    </w:rPr>
  </w:style>
  <w:style w:type="paragraph" w:customStyle="1" w:styleId="TableNumber1">
    <w:name w:val="Table Number 1"/>
    <w:basedOn w:val="TableCell"/>
    <w:rsid w:val="002B4DFF"/>
    <w:pPr>
      <w:numPr>
        <w:numId w:val="8"/>
      </w:numPr>
      <w:tabs>
        <w:tab w:val="left" w:pos="4"/>
      </w:tabs>
      <w:spacing w:before="60" w:after="60"/>
    </w:pPr>
  </w:style>
  <w:style w:type="paragraph" w:customStyle="1" w:styleId="TableNumber2">
    <w:name w:val="Table Number 2"/>
    <w:basedOn w:val="TableCell"/>
    <w:rsid w:val="002B4DFF"/>
    <w:pPr>
      <w:numPr>
        <w:ilvl w:val="1"/>
        <w:numId w:val="8"/>
      </w:numPr>
      <w:tabs>
        <w:tab w:val="left" w:pos="8"/>
      </w:tabs>
      <w:spacing w:before="60" w:after="60"/>
    </w:pPr>
  </w:style>
  <w:style w:type="table" w:styleId="TableGrid">
    <w:name w:val="Table Grid"/>
    <w:basedOn w:val="TableNormal"/>
    <w:uiPriority w:val="39"/>
    <w:rsid w:val="0056602C"/>
    <w:pPr>
      <w:spacing w:before="120" w:after="60"/>
      <w:ind w:left="54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3">
    <w:name w:val="Table List 3"/>
    <w:basedOn w:val="TableNormal"/>
    <w:rsid w:val="0056602C"/>
    <w:pPr>
      <w:spacing w:before="120" w:after="60"/>
      <w:ind w:left="544"/>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CommentSubject">
    <w:name w:val="annotation subject"/>
    <w:basedOn w:val="CommentText"/>
    <w:next w:val="CommentText"/>
    <w:semiHidden/>
    <w:rsid w:val="00711CD0"/>
    <w:pPr>
      <w:spacing w:before="120"/>
      <w:ind w:left="544"/>
    </w:pPr>
    <w:rPr>
      <w:rFonts w:ascii="Tahoma" w:hAnsi="Tahoma" w:cs="Arial"/>
      <w:b/>
      <w:bCs/>
      <w:lang w:val="en-US"/>
    </w:rPr>
  </w:style>
  <w:style w:type="paragraph" w:styleId="BalloonText">
    <w:name w:val="Balloon Text"/>
    <w:basedOn w:val="Normal"/>
    <w:semiHidden/>
    <w:rsid w:val="00711CD0"/>
    <w:rPr>
      <w:rFonts w:cs="Tahoma"/>
      <w:sz w:val="16"/>
      <w:szCs w:val="16"/>
    </w:rPr>
  </w:style>
  <w:style w:type="paragraph" w:customStyle="1" w:styleId="ListBullet1">
    <w:name w:val="List Bullet 1"/>
    <w:basedOn w:val="BodyText"/>
    <w:link w:val="ListBullet1Char"/>
    <w:rsid w:val="00AD1D8E"/>
    <w:pPr>
      <w:numPr>
        <w:numId w:val="9"/>
      </w:numPr>
      <w:tabs>
        <w:tab w:val="left" w:pos="30"/>
      </w:tabs>
    </w:pPr>
    <w:rPr>
      <w:rFonts w:ascii="Times New Roman" w:hAnsi="Times New Roman"/>
      <w:lang w:val="en-US"/>
    </w:rPr>
  </w:style>
  <w:style w:type="paragraph" w:styleId="ListBullet2">
    <w:name w:val="List Bullet 2"/>
    <w:aliases w:val=" Char1"/>
    <w:basedOn w:val="BodyText"/>
    <w:link w:val="ListBullet2Char"/>
    <w:rsid w:val="00AD1D8E"/>
    <w:pPr>
      <w:numPr>
        <w:ilvl w:val="1"/>
        <w:numId w:val="9"/>
      </w:numPr>
      <w:tabs>
        <w:tab w:val="left" w:pos="35"/>
      </w:tabs>
    </w:pPr>
    <w:rPr>
      <w:rFonts w:ascii="Times New Roman" w:hAnsi="Times New Roman"/>
      <w:lang w:val="en-US"/>
    </w:rPr>
  </w:style>
  <w:style w:type="paragraph" w:styleId="ListBullet3">
    <w:name w:val="List Bullet 3"/>
    <w:basedOn w:val="BodyText"/>
    <w:rsid w:val="00AD1D8E"/>
    <w:pPr>
      <w:numPr>
        <w:ilvl w:val="2"/>
        <w:numId w:val="9"/>
      </w:numPr>
      <w:tabs>
        <w:tab w:val="left" w:pos="40"/>
      </w:tabs>
    </w:pPr>
    <w:rPr>
      <w:rFonts w:ascii="Times New Roman" w:hAnsi="Times New Roman"/>
      <w:lang w:val="en-US"/>
    </w:rPr>
  </w:style>
  <w:style w:type="paragraph" w:customStyle="1" w:styleId="ListNumber1">
    <w:name w:val="List Number 1"/>
    <w:basedOn w:val="BodyText"/>
    <w:link w:val="ListNumber1Char"/>
    <w:rsid w:val="00AD1D8E"/>
    <w:pPr>
      <w:numPr>
        <w:numId w:val="10"/>
      </w:numPr>
      <w:tabs>
        <w:tab w:val="left" w:pos="30"/>
      </w:tabs>
    </w:pPr>
    <w:rPr>
      <w:rFonts w:ascii="Times New Roman" w:hAnsi="Times New Roman"/>
      <w:lang w:val="en-US"/>
    </w:rPr>
  </w:style>
  <w:style w:type="paragraph" w:styleId="ListNumber2">
    <w:name w:val="List Number 2"/>
    <w:basedOn w:val="BodyText"/>
    <w:rsid w:val="00AD1D8E"/>
    <w:pPr>
      <w:numPr>
        <w:ilvl w:val="1"/>
        <w:numId w:val="10"/>
      </w:numPr>
      <w:tabs>
        <w:tab w:val="left" w:pos="35"/>
      </w:tabs>
    </w:pPr>
    <w:rPr>
      <w:rFonts w:ascii="Times New Roman" w:hAnsi="Times New Roman"/>
      <w:lang w:val="en-US"/>
    </w:rPr>
  </w:style>
  <w:style w:type="paragraph" w:styleId="ListNumber3">
    <w:name w:val="List Number 3"/>
    <w:basedOn w:val="BodyText"/>
    <w:rsid w:val="00AD1D8E"/>
    <w:pPr>
      <w:numPr>
        <w:ilvl w:val="2"/>
        <w:numId w:val="10"/>
      </w:numPr>
      <w:tabs>
        <w:tab w:val="left" w:pos="40"/>
      </w:tabs>
    </w:pPr>
    <w:rPr>
      <w:rFonts w:ascii="Times New Roman" w:hAnsi="Times New Roman"/>
      <w:lang w:val="en-US"/>
    </w:rPr>
  </w:style>
  <w:style w:type="paragraph" w:customStyle="1" w:styleId="BodyKeepWith">
    <w:name w:val="Body Keep With"/>
    <w:basedOn w:val="BodyText"/>
    <w:rsid w:val="00AD1D8E"/>
    <w:pPr>
      <w:keepNext/>
      <w:spacing w:before="120" w:after="60"/>
      <w:ind w:left="1800"/>
    </w:pPr>
    <w:rPr>
      <w:rFonts w:ascii="Times New Roman" w:hAnsi="Times New Roman"/>
      <w:lang w:val="en-US"/>
    </w:rPr>
  </w:style>
  <w:style w:type="character" w:customStyle="1" w:styleId="ListBullet1Char">
    <w:name w:val="List Bullet 1 Char"/>
    <w:basedOn w:val="DefaultParagraphFont"/>
    <w:link w:val="ListBullet1"/>
    <w:rsid w:val="00AD1D8E"/>
    <w:rPr>
      <w:szCs w:val="24"/>
      <w:lang w:eastAsia="en-US"/>
    </w:rPr>
  </w:style>
  <w:style w:type="character" w:customStyle="1" w:styleId="bodytext0">
    <w:name w:val="bodytext"/>
    <w:basedOn w:val="DefaultParagraphFont"/>
    <w:rsid w:val="00AD1D8E"/>
  </w:style>
  <w:style w:type="character" w:customStyle="1" w:styleId="BodyTextChar">
    <w:name w:val="Body Text Char"/>
    <w:aliases w:val="Char Char Char Char,Char Char Char1,Char Char Char Char Char Char Char Char Char,Char Char Char Char Char Char Char Char1"/>
    <w:basedOn w:val="DefaultParagraphFont"/>
    <w:link w:val="BodyText"/>
    <w:rsid w:val="007969AA"/>
    <w:rPr>
      <w:rFonts w:ascii="Tahoma" w:hAnsi="Tahoma"/>
      <w:szCs w:val="24"/>
      <w:lang w:val="en-AU" w:eastAsia="en-US"/>
    </w:rPr>
  </w:style>
  <w:style w:type="paragraph" w:customStyle="1" w:styleId="ListBullet1CharChar">
    <w:name w:val="List Bullet 1 Char Char"/>
    <w:basedOn w:val="BodyText"/>
    <w:link w:val="ListBullet1CharCharChar"/>
    <w:rsid w:val="00471429"/>
    <w:pPr>
      <w:tabs>
        <w:tab w:val="left" w:pos="30"/>
        <w:tab w:val="num" w:pos="360"/>
      </w:tabs>
      <w:spacing w:beforeAutospacing="1" w:after="100" w:afterAutospacing="1"/>
      <w:ind w:left="567"/>
    </w:pPr>
    <w:rPr>
      <w:rFonts w:cs="Arial"/>
      <w:lang w:val="en-US"/>
    </w:rPr>
  </w:style>
  <w:style w:type="character" w:customStyle="1" w:styleId="ListBullet2Char">
    <w:name w:val="List Bullet 2 Char"/>
    <w:aliases w:val=" Char1 Char"/>
    <w:basedOn w:val="DefaultParagraphFont"/>
    <w:link w:val="ListBullet2"/>
    <w:rsid w:val="00471429"/>
    <w:rPr>
      <w:szCs w:val="24"/>
      <w:lang w:eastAsia="en-US"/>
    </w:rPr>
  </w:style>
  <w:style w:type="paragraph" w:customStyle="1" w:styleId="Normal1">
    <w:name w:val="Normal1"/>
    <w:basedOn w:val="Normal"/>
    <w:rsid w:val="00471429"/>
    <w:pPr>
      <w:spacing w:before="100" w:beforeAutospacing="1" w:after="100" w:afterAutospacing="1"/>
      <w:ind w:left="148"/>
    </w:pPr>
    <w:rPr>
      <w:rFonts w:ascii="MS PGothic" w:eastAsia="MS PGothic" w:hAnsi="MS PGothic" w:cs="MS PGothic"/>
      <w:sz w:val="24"/>
      <w:szCs w:val="24"/>
      <w:lang w:eastAsia="ja-JP"/>
    </w:rPr>
  </w:style>
  <w:style w:type="character" w:customStyle="1" w:styleId="ListBullet1CharCharChar">
    <w:name w:val="List Bullet 1 Char Char Char"/>
    <w:basedOn w:val="DefaultParagraphFont"/>
    <w:link w:val="ListBullet1CharChar"/>
    <w:rsid w:val="00471429"/>
    <w:rPr>
      <w:rFonts w:ascii="Tahoma" w:eastAsia="MS Mincho" w:hAnsi="Tahoma" w:cs="Arial"/>
      <w:szCs w:val="24"/>
      <w:lang w:val="en-US" w:eastAsia="en-US" w:bidi="ar-SA"/>
    </w:rPr>
  </w:style>
  <w:style w:type="character" w:customStyle="1" w:styleId="ListNumber1Char">
    <w:name w:val="List Number 1 Char"/>
    <w:basedOn w:val="DefaultParagraphFont"/>
    <w:link w:val="ListNumber1"/>
    <w:rsid w:val="00C158B3"/>
    <w:rPr>
      <w:szCs w:val="24"/>
      <w:lang w:eastAsia="en-US"/>
    </w:rPr>
  </w:style>
  <w:style w:type="character" w:customStyle="1" w:styleId="hcp1">
    <w:name w:val="hcp1"/>
    <w:basedOn w:val="DefaultParagraphFont"/>
    <w:rsid w:val="00E61B0D"/>
    <w:rPr>
      <w:b/>
      <w:bCs/>
    </w:rPr>
  </w:style>
  <w:style w:type="paragraph" w:customStyle="1" w:styleId="column2">
    <w:name w:val="column2"/>
    <w:basedOn w:val="Normal"/>
    <w:rsid w:val="00A9394F"/>
    <w:pPr>
      <w:spacing w:before="100" w:beforeAutospacing="1" w:after="100" w:afterAutospacing="1"/>
      <w:ind w:left="0"/>
    </w:pPr>
    <w:rPr>
      <w:rFonts w:ascii="Times New Roman" w:hAnsi="Times New Roman" w:cs="Times New Roman"/>
      <w:sz w:val="24"/>
      <w:szCs w:val="24"/>
      <w:lang w:eastAsia="ja-JP"/>
    </w:rPr>
  </w:style>
  <w:style w:type="numbering" w:styleId="111111">
    <w:name w:val="Outline List 2"/>
    <w:basedOn w:val="NoList"/>
    <w:rsid w:val="00A9394F"/>
    <w:pPr>
      <w:numPr>
        <w:numId w:val="11"/>
      </w:numPr>
    </w:pPr>
  </w:style>
  <w:style w:type="paragraph" w:styleId="NormalWeb">
    <w:name w:val="Normal (Web)"/>
    <w:basedOn w:val="Normal"/>
    <w:rsid w:val="007965F3"/>
    <w:pPr>
      <w:spacing w:before="100" w:beforeAutospacing="1" w:after="100" w:afterAutospacing="1"/>
      <w:ind w:left="0"/>
    </w:pPr>
    <w:rPr>
      <w:rFonts w:ascii="Times New Roman" w:hAnsi="Times New Roman" w:cs="Times New Roman"/>
      <w:sz w:val="24"/>
      <w:szCs w:val="24"/>
      <w:lang w:eastAsia="ja-JP"/>
    </w:rPr>
  </w:style>
  <w:style w:type="paragraph" w:customStyle="1" w:styleId="hcp4">
    <w:name w:val="hcp4"/>
    <w:basedOn w:val="Normal"/>
    <w:rsid w:val="0096172C"/>
    <w:pPr>
      <w:spacing w:before="100" w:beforeAutospacing="1" w:after="100" w:afterAutospacing="1"/>
      <w:ind w:left="0"/>
    </w:pPr>
    <w:rPr>
      <w:rFonts w:ascii="Times New Roman" w:hAnsi="Times New Roman" w:cs="Times New Roman"/>
      <w:b/>
      <w:bCs/>
      <w:sz w:val="24"/>
      <w:szCs w:val="24"/>
      <w:lang w:eastAsia="ja-JP"/>
    </w:rPr>
  </w:style>
  <w:style w:type="paragraph" w:customStyle="1" w:styleId="hcp9">
    <w:name w:val="hcp9"/>
    <w:basedOn w:val="Normal"/>
    <w:rsid w:val="0096172C"/>
    <w:pPr>
      <w:spacing w:before="100" w:beforeAutospacing="1" w:after="100" w:afterAutospacing="1"/>
      <w:ind w:left="0"/>
    </w:pPr>
    <w:rPr>
      <w:rFonts w:ascii="Times New Roman" w:hAnsi="Times New Roman" w:cs="Times New Roman"/>
      <w:sz w:val="24"/>
      <w:szCs w:val="24"/>
      <w:lang w:eastAsia="ja-JP"/>
    </w:rPr>
  </w:style>
  <w:style w:type="character" w:customStyle="1" w:styleId="hcp8">
    <w:name w:val="hcp8"/>
    <w:basedOn w:val="DefaultParagraphFont"/>
    <w:rsid w:val="0096172C"/>
    <w:rPr>
      <w:b w:val="0"/>
      <w:bCs w:val="0"/>
    </w:rPr>
  </w:style>
  <w:style w:type="character" w:customStyle="1" w:styleId="hcp12">
    <w:name w:val="hcp12"/>
    <w:basedOn w:val="DefaultParagraphFont"/>
    <w:rsid w:val="002B1C94"/>
  </w:style>
  <w:style w:type="character" w:customStyle="1" w:styleId="hcp16">
    <w:name w:val="hcp16"/>
    <w:basedOn w:val="DefaultParagraphFont"/>
    <w:rsid w:val="005C32CD"/>
    <w:rPr>
      <w:sz w:val="22"/>
      <w:szCs w:val="22"/>
    </w:rPr>
  </w:style>
  <w:style w:type="character" w:customStyle="1" w:styleId="Comment">
    <w:name w:val="Comment"/>
    <w:basedOn w:val="DefaultParagraphFont"/>
    <w:rsid w:val="001C61F9"/>
    <w:rPr>
      <w:bdr w:val="none" w:sz="0" w:space="0" w:color="auto"/>
      <w:shd w:val="clear" w:color="auto" w:fill="00FF00"/>
    </w:rPr>
  </w:style>
  <w:style w:type="character" w:customStyle="1" w:styleId="Deleted">
    <w:name w:val="Deleted"/>
    <w:basedOn w:val="DefaultParagraphFont"/>
    <w:rsid w:val="001C61F9"/>
    <w:rPr>
      <w:strike/>
      <w:dstrike w:val="0"/>
      <w:color w:val="0000FF"/>
    </w:rPr>
  </w:style>
  <w:style w:type="character" w:customStyle="1" w:styleId="hcp10">
    <w:name w:val="hcp10"/>
    <w:basedOn w:val="DefaultParagraphFont"/>
    <w:rsid w:val="00973F80"/>
    <w:rPr>
      <w:sz w:val="22"/>
      <w:szCs w:val="22"/>
    </w:rPr>
  </w:style>
  <w:style w:type="character" w:customStyle="1" w:styleId="hcp6">
    <w:name w:val="hcp6"/>
    <w:basedOn w:val="DefaultParagraphFont"/>
    <w:rsid w:val="004542CF"/>
  </w:style>
  <w:style w:type="character" w:customStyle="1" w:styleId="hcp17">
    <w:name w:val="hcp17"/>
    <w:basedOn w:val="DefaultParagraphFont"/>
    <w:rsid w:val="000F6EAC"/>
    <w:rPr>
      <w:rFonts w:ascii="Arial" w:hAnsi="Arial" w:cs="Arial" w:hint="default"/>
      <w:sz w:val="20"/>
      <w:szCs w:val="20"/>
    </w:rPr>
  </w:style>
  <w:style w:type="character" w:customStyle="1" w:styleId="keyboard">
    <w:name w:val="keyboard"/>
    <w:basedOn w:val="DefaultParagraphFont"/>
    <w:rsid w:val="006168C3"/>
  </w:style>
  <w:style w:type="character" w:customStyle="1" w:styleId="note">
    <w:name w:val="note"/>
    <w:basedOn w:val="DefaultParagraphFont"/>
    <w:rsid w:val="006168C3"/>
  </w:style>
  <w:style w:type="character" w:styleId="FollowedHyperlink">
    <w:name w:val="FollowedHyperlink"/>
    <w:basedOn w:val="DefaultParagraphFont"/>
    <w:rsid w:val="00C470DB"/>
    <w:rPr>
      <w:color w:val="800080"/>
      <w:u w:val="single"/>
    </w:rPr>
  </w:style>
  <w:style w:type="paragraph" w:styleId="ListParagraph">
    <w:name w:val="List Paragraph"/>
    <w:basedOn w:val="Normal"/>
    <w:uiPriority w:val="34"/>
    <w:qFormat/>
    <w:rsid w:val="00AD6B54"/>
    <w:pPr>
      <w:ind w:left="720"/>
    </w:pPr>
  </w:style>
  <w:style w:type="paragraph" w:styleId="Revision">
    <w:name w:val="Revision"/>
    <w:hidden/>
    <w:uiPriority w:val="99"/>
    <w:semiHidden/>
    <w:rsid w:val="001836EA"/>
    <w:rPr>
      <w:rFonts w:ascii="Tahoma" w:hAnsi="Tahoma" w:cs="Arial"/>
      <w:lang w:eastAsia="en-US"/>
    </w:rPr>
  </w:style>
  <w:style w:type="character" w:customStyle="1" w:styleId="BodyTextIndentChar">
    <w:name w:val="Body Text Indent Char"/>
    <w:basedOn w:val="DefaultParagraphFont"/>
    <w:link w:val="BodyTextIndent"/>
    <w:rsid w:val="007969AA"/>
    <w:rPr>
      <w:sz w:val="24"/>
      <w:szCs w:val="24"/>
      <w:lang w:val="en-AU" w:eastAsia="en-US"/>
    </w:rPr>
  </w:style>
  <w:style w:type="paragraph" w:customStyle="1" w:styleId="TableContents">
    <w:name w:val="Table Contents"/>
    <w:basedOn w:val="Normal"/>
    <w:uiPriority w:val="99"/>
    <w:rsid w:val="00305A8D"/>
    <w:pPr>
      <w:widowControl w:val="0"/>
      <w:suppressLineNumbers/>
      <w:suppressAutoHyphens/>
      <w:spacing w:before="60"/>
      <w:ind w:left="113" w:right="113"/>
      <w:jc w:val="both"/>
    </w:pPr>
    <w:rPr>
      <w:rFonts w:ascii="Arial" w:eastAsia="Times New Roman" w:hAnsi="Arial" w:cs="Times New Roman"/>
      <w:color w:val="000000"/>
      <w:sz w:val="22"/>
      <w:szCs w:val="24"/>
      <w:lang w:val="en-GB" w:eastAsia="en-GB"/>
    </w:rPr>
  </w:style>
  <w:style w:type="paragraph" w:customStyle="1" w:styleId="TableColumnHeadings">
    <w:name w:val="Table Column Headings"/>
    <w:basedOn w:val="Normal"/>
    <w:uiPriority w:val="99"/>
    <w:rsid w:val="00305A8D"/>
    <w:pPr>
      <w:spacing w:before="60" w:after="40"/>
      <w:ind w:left="113" w:right="113"/>
      <w:jc w:val="both"/>
    </w:pPr>
    <w:rPr>
      <w:rFonts w:ascii="Arial" w:eastAsia="Times New Roman" w:hAnsi="Arial" w:cs="Times New Roman"/>
      <w:b/>
      <w:bCs/>
      <w:color w:val="002E36"/>
      <w:spacing w:val="-5"/>
      <w:sz w:val="22"/>
      <w:szCs w:val="22"/>
      <w:lang w:val="en-GB" w:eastAsia="en-GB"/>
    </w:rPr>
  </w:style>
  <w:style w:type="paragraph" w:customStyle="1" w:styleId="Guide">
    <w:name w:val="Guide"/>
    <w:basedOn w:val="Normal"/>
    <w:link w:val="GuideCharChar"/>
    <w:uiPriority w:val="99"/>
    <w:rsid w:val="00305A8D"/>
    <w:pPr>
      <w:spacing w:before="60" w:after="120"/>
      <w:ind w:left="0"/>
      <w:jc w:val="both"/>
    </w:pPr>
    <w:rPr>
      <w:rFonts w:ascii="Arial" w:eastAsia="Times New Roman" w:hAnsi="Arial" w:cs="Times New Roman"/>
      <w:i/>
      <w:iCs/>
      <w:color w:val="002E36"/>
      <w:sz w:val="22"/>
      <w:szCs w:val="24"/>
      <w:lang w:val="en-GB" w:eastAsia="en-GB"/>
    </w:rPr>
  </w:style>
  <w:style w:type="character" w:customStyle="1" w:styleId="GuideCharChar">
    <w:name w:val="Guide Char Char"/>
    <w:link w:val="Guide"/>
    <w:uiPriority w:val="99"/>
    <w:locked/>
    <w:rsid w:val="00305A8D"/>
    <w:rPr>
      <w:rFonts w:ascii="Arial" w:eastAsia="Times New Roman" w:hAnsi="Arial"/>
      <w:i/>
      <w:iCs/>
      <w:color w:val="002E36"/>
      <w:sz w:val="22"/>
      <w:szCs w:val="24"/>
      <w:lang w:val="en-GB" w:eastAsia="en-GB"/>
    </w:rPr>
  </w:style>
  <w:style w:type="paragraph" w:customStyle="1" w:styleId="TableLine">
    <w:name w:val="Table Line"/>
    <w:basedOn w:val="Normal"/>
    <w:link w:val="TableLineChar"/>
    <w:qFormat/>
    <w:rsid w:val="00305A8D"/>
    <w:pPr>
      <w:keepNext/>
      <w:widowControl w:val="0"/>
      <w:adjustRightInd w:val="0"/>
      <w:spacing w:after="120"/>
      <w:ind w:left="0"/>
      <w:jc w:val="both"/>
      <w:textAlignment w:val="baseline"/>
    </w:pPr>
    <w:rPr>
      <w:rFonts w:ascii="Arial" w:eastAsia="Calibri" w:hAnsi="Arial" w:cs="Times New Roman"/>
      <w:sz w:val="24"/>
    </w:rPr>
  </w:style>
  <w:style w:type="character" w:customStyle="1" w:styleId="TableLineChar">
    <w:name w:val="Table Line Char"/>
    <w:link w:val="TableLine"/>
    <w:rsid w:val="00305A8D"/>
    <w:rPr>
      <w:rFonts w:ascii="Arial" w:eastAsia="Calibri" w:hAnsi="Arial"/>
      <w:sz w:val="24"/>
      <w:lang w:eastAsia="en-US"/>
    </w:rPr>
  </w:style>
  <w:style w:type="character" w:customStyle="1" w:styleId="HeaderChar">
    <w:name w:val="Header Char"/>
    <w:aliases w:val="Header1 Char,Draft Char,hd Char,ITT i Char,sbv Char"/>
    <w:basedOn w:val="DefaultParagraphFont"/>
    <w:link w:val="Header"/>
    <w:rsid w:val="00817A98"/>
    <w:rPr>
      <w:rFonts w:ascii="Verdana" w:hAnsi="Verdana" w:cs="Tahoma"/>
      <w:lang w:eastAsia="en-US"/>
    </w:rPr>
  </w:style>
  <w:style w:type="character" w:customStyle="1" w:styleId="CommentTextChar">
    <w:name w:val="Comment Text Char"/>
    <w:basedOn w:val="DefaultParagraphFont"/>
    <w:link w:val="CommentText"/>
    <w:semiHidden/>
    <w:rsid w:val="008533AC"/>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027996">
      <w:bodyDiv w:val="1"/>
      <w:marLeft w:val="0"/>
      <w:marRight w:val="0"/>
      <w:marTop w:val="0"/>
      <w:marBottom w:val="0"/>
      <w:divBdr>
        <w:top w:val="none" w:sz="0" w:space="0" w:color="auto"/>
        <w:left w:val="none" w:sz="0" w:space="0" w:color="auto"/>
        <w:bottom w:val="none" w:sz="0" w:space="0" w:color="auto"/>
        <w:right w:val="none" w:sz="0" w:space="0" w:color="auto"/>
      </w:divBdr>
    </w:div>
    <w:div w:id="766655521">
      <w:bodyDiv w:val="1"/>
      <w:marLeft w:val="0"/>
      <w:marRight w:val="0"/>
      <w:marTop w:val="0"/>
      <w:marBottom w:val="0"/>
      <w:divBdr>
        <w:top w:val="none" w:sz="0" w:space="0" w:color="auto"/>
        <w:left w:val="none" w:sz="0" w:space="0" w:color="auto"/>
        <w:bottom w:val="none" w:sz="0" w:space="0" w:color="auto"/>
        <w:right w:val="none" w:sz="0" w:space="0" w:color="auto"/>
      </w:divBdr>
    </w:div>
    <w:div w:id="776174411">
      <w:bodyDiv w:val="1"/>
      <w:marLeft w:val="0"/>
      <w:marRight w:val="0"/>
      <w:marTop w:val="0"/>
      <w:marBottom w:val="0"/>
      <w:divBdr>
        <w:top w:val="none" w:sz="0" w:space="0" w:color="auto"/>
        <w:left w:val="none" w:sz="0" w:space="0" w:color="auto"/>
        <w:bottom w:val="none" w:sz="0" w:space="0" w:color="auto"/>
        <w:right w:val="none" w:sz="0" w:space="0" w:color="auto"/>
      </w:divBdr>
    </w:div>
    <w:div w:id="777455149">
      <w:bodyDiv w:val="1"/>
      <w:marLeft w:val="0"/>
      <w:marRight w:val="0"/>
      <w:marTop w:val="0"/>
      <w:marBottom w:val="0"/>
      <w:divBdr>
        <w:top w:val="none" w:sz="0" w:space="0" w:color="auto"/>
        <w:left w:val="none" w:sz="0" w:space="0" w:color="auto"/>
        <w:bottom w:val="none" w:sz="0" w:space="0" w:color="auto"/>
        <w:right w:val="none" w:sz="0" w:space="0" w:color="auto"/>
      </w:divBdr>
    </w:div>
    <w:div w:id="1316495061">
      <w:bodyDiv w:val="1"/>
      <w:marLeft w:val="0"/>
      <w:marRight w:val="0"/>
      <w:marTop w:val="0"/>
      <w:marBottom w:val="0"/>
      <w:divBdr>
        <w:top w:val="none" w:sz="0" w:space="0" w:color="auto"/>
        <w:left w:val="none" w:sz="0" w:space="0" w:color="auto"/>
        <w:bottom w:val="none" w:sz="0" w:space="0" w:color="auto"/>
        <w:right w:val="none" w:sz="0" w:space="0" w:color="auto"/>
      </w:divBdr>
    </w:div>
    <w:div w:id="1489979142">
      <w:bodyDiv w:val="1"/>
      <w:marLeft w:val="0"/>
      <w:marRight w:val="0"/>
      <w:marTop w:val="0"/>
      <w:marBottom w:val="0"/>
      <w:divBdr>
        <w:top w:val="none" w:sz="0" w:space="0" w:color="auto"/>
        <w:left w:val="none" w:sz="0" w:space="0" w:color="auto"/>
        <w:bottom w:val="none" w:sz="0" w:space="0" w:color="auto"/>
        <w:right w:val="none" w:sz="0" w:space="0" w:color="auto"/>
      </w:divBdr>
    </w:div>
    <w:div w:id="1698504321">
      <w:bodyDiv w:val="1"/>
      <w:marLeft w:val="0"/>
      <w:marRight w:val="0"/>
      <w:marTop w:val="0"/>
      <w:marBottom w:val="0"/>
      <w:divBdr>
        <w:top w:val="none" w:sz="0" w:space="0" w:color="auto"/>
        <w:left w:val="none" w:sz="0" w:space="0" w:color="auto"/>
        <w:bottom w:val="none" w:sz="0" w:space="0" w:color="auto"/>
        <w:right w:val="none" w:sz="0" w:space="0" w:color="auto"/>
      </w:divBdr>
    </w:div>
    <w:div w:id="1825469498">
      <w:bodyDiv w:val="1"/>
      <w:marLeft w:val="0"/>
      <w:marRight w:val="0"/>
      <w:marTop w:val="0"/>
      <w:marBottom w:val="0"/>
      <w:divBdr>
        <w:top w:val="none" w:sz="0" w:space="0" w:color="auto"/>
        <w:left w:val="none" w:sz="0" w:space="0" w:color="auto"/>
        <w:bottom w:val="none" w:sz="0" w:space="0" w:color="auto"/>
        <w:right w:val="none" w:sz="0" w:space="0" w:color="auto"/>
      </w:divBdr>
    </w:div>
    <w:div w:id="212861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1.emf"/><Relationship Id="rId68" Type="http://schemas.openxmlformats.org/officeDocument/2006/relationships/package" Target="embeddings/Microsoft_Word_Document7.docx"/><Relationship Id="rId16" Type="http://schemas.openxmlformats.org/officeDocument/2006/relationships/image" Target="media/image2.emf"/><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package" Target="embeddings/Microsoft_Word_Document2.docx"/><Relationship Id="rId66" Type="http://schemas.openxmlformats.org/officeDocument/2006/relationships/package" Target="embeddings/Microsoft_Word_Document6.docx"/><Relationship Id="rId74" Type="http://schemas.openxmlformats.org/officeDocument/2006/relationships/package" Target="embeddings/Microsoft_Word_Document10.docx"/><Relationship Id="rId5" Type="http://schemas.openxmlformats.org/officeDocument/2006/relationships/customXml" Target="../customXml/item5.xml"/><Relationship Id="rId61" Type="http://schemas.openxmlformats.org/officeDocument/2006/relationships/image" Target="media/image40.emf"/><Relationship Id="rId1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package" Target="embeddings/Microsoft_Word_Document.docx"/><Relationship Id="rId64" Type="http://schemas.openxmlformats.org/officeDocument/2006/relationships/package" Target="embeddings/Microsoft_Excel_Worksheet5.xlsx"/><Relationship Id="rId69" Type="http://schemas.openxmlformats.org/officeDocument/2006/relationships/image" Target="media/image44.emf"/><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package" Target="embeddings/Microsoft_Excel_Worksheet9.xlsx"/><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1.vsdx"/><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emf"/><Relationship Id="rId67" Type="http://schemas.openxmlformats.org/officeDocument/2006/relationships/image" Target="media/image43.emf"/><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package" Target="embeddings/Microsoft_Excel_Worksheet.xlsx"/><Relationship Id="rId62" Type="http://schemas.openxmlformats.org/officeDocument/2006/relationships/package" Target="embeddings/Microsoft_Excel_Worksheet4.xlsx"/><Relationship Id="rId70" Type="http://schemas.openxmlformats.org/officeDocument/2006/relationships/package" Target="embeddings/Microsoft_Word_Document8.docx"/><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package" Target="embeddings/Microsoft_Visio_Drawing.vsdx"/><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emf"/><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package" Target="embeddings/Microsoft_Excel_Worksheet3.xlsx"/><Relationship Id="rId65" Type="http://schemas.openxmlformats.org/officeDocument/2006/relationships/image" Target="media/image42.emf"/><Relationship Id="rId73" Type="http://schemas.openxmlformats.org/officeDocument/2006/relationships/image" Target="media/image46.emf"/><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emf"/><Relationship Id="rId76" Type="http://schemas.openxmlformats.org/officeDocument/2006/relationships/footer" Target="footer3.xml"/><Relationship Id="rId7" Type="http://schemas.openxmlformats.org/officeDocument/2006/relationships/styles" Target="styles.xml"/><Relationship Id="rId71" Type="http://schemas.openxmlformats.org/officeDocument/2006/relationships/image" Target="media/image45.emf"/><Relationship Id="rId2" Type="http://schemas.openxmlformats.org/officeDocument/2006/relationships/customXml" Target="../customXml/item2.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oapv\My%20Documents\FPT%20Software%202006\SOLAR\G5-Ambient.ORT\Requirement\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24CBDA733A3C345BCBCECDC286C8143" ma:contentTypeVersion="0" ma:contentTypeDescription="Create a new document." ma:contentTypeScope="" ma:versionID="179ada02c6e1719d9e16f46f59fb0e3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483AAC-3DE7-4CC2-91BC-B7C0C354C9B4}">
  <ds:schemaRefs>
    <ds:schemaRef ds:uri="http://schemas.microsoft.com/office/2006/metadata/longProperties"/>
  </ds:schemaRefs>
</ds:datastoreItem>
</file>

<file path=customXml/itemProps2.xml><?xml version="1.0" encoding="utf-8"?>
<ds:datastoreItem xmlns:ds="http://schemas.openxmlformats.org/officeDocument/2006/customXml" ds:itemID="{A82FE9FD-F471-4967-BBBF-0159BE2880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CEF3B3D-9B99-4D2A-833E-50F34F35DA1E}">
  <ds:schemaRefs>
    <ds:schemaRef ds:uri="http://schemas.microsoft.com/sharepoint/v3/contenttype/forms"/>
  </ds:schemaRefs>
</ds:datastoreItem>
</file>

<file path=customXml/itemProps4.xml><?xml version="1.0" encoding="utf-8"?>
<ds:datastoreItem xmlns:ds="http://schemas.openxmlformats.org/officeDocument/2006/customXml" ds:itemID="{92C39471-9DEF-4EF2-8287-FC234499DAEF}">
  <ds:schemaRefs>
    <ds:schemaRef ds:uri="http://schemas.microsoft.com/office/2006/metadata/properties"/>
  </ds:schemaRefs>
</ds:datastoreItem>
</file>

<file path=customXml/itemProps5.xml><?xml version="1.0" encoding="utf-8"?>
<ds:datastoreItem xmlns:ds="http://schemas.openxmlformats.org/officeDocument/2006/customXml" ds:itemID="{DC39F496-EEEA-412B-B7E6-43E5986E1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Template_SRS.dot</Template>
  <TotalTime>44</TotalTime>
  <Pages>103</Pages>
  <Words>16187</Words>
  <Characters>92270</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FPT Software JSC</Company>
  <LinksUpToDate>false</LinksUpToDate>
  <CharactersWithSpaces>108241</CharactersWithSpaces>
  <SharedDoc>false</SharedDoc>
  <HLinks>
    <vt:vector size="114" baseType="variant">
      <vt:variant>
        <vt:i4>4325479</vt:i4>
      </vt:variant>
      <vt:variant>
        <vt:i4>81</vt:i4>
      </vt:variant>
      <vt:variant>
        <vt:i4>0</vt:i4>
      </vt:variant>
      <vt:variant>
        <vt:i4>5</vt:i4>
      </vt:variant>
      <vt:variant>
        <vt:lpwstr/>
      </vt:variant>
      <vt:variant>
        <vt:lpwstr>EF_cancel_update_Agency</vt:lpwstr>
      </vt:variant>
      <vt:variant>
        <vt:i4>720925</vt:i4>
      </vt:variant>
      <vt:variant>
        <vt:i4>78</vt:i4>
      </vt:variant>
      <vt:variant>
        <vt:i4>0</vt:i4>
      </vt:variant>
      <vt:variant>
        <vt:i4>5</vt:i4>
      </vt:variant>
      <vt:variant>
        <vt:lpwstr/>
      </vt:variant>
      <vt:variant>
        <vt:lpwstr>_Exception_flows</vt:lpwstr>
      </vt:variant>
      <vt:variant>
        <vt:i4>1572904</vt:i4>
      </vt:variant>
      <vt:variant>
        <vt:i4>75</vt:i4>
      </vt:variant>
      <vt:variant>
        <vt:i4>0</vt:i4>
      </vt:variant>
      <vt:variant>
        <vt:i4>5</vt:i4>
      </vt:variant>
      <vt:variant>
        <vt:lpwstr/>
      </vt:variant>
      <vt:variant>
        <vt:lpwstr>_Agency_Basic_Information</vt:lpwstr>
      </vt:variant>
      <vt:variant>
        <vt:i4>3670054</vt:i4>
      </vt:variant>
      <vt:variant>
        <vt:i4>72</vt:i4>
      </vt:variant>
      <vt:variant>
        <vt:i4>0</vt:i4>
      </vt:variant>
      <vt:variant>
        <vt:i4>5</vt:i4>
      </vt:variant>
      <vt:variant>
        <vt:lpwstr/>
      </vt:variant>
      <vt:variant>
        <vt:lpwstr>AF_Search_Agency</vt:lpwstr>
      </vt:variant>
      <vt:variant>
        <vt:i4>4718698</vt:i4>
      </vt:variant>
      <vt:variant>
        <vt:i4>69</vt:i4>
      </vt:variant>
      <vt:variant>
        <vt:i4>0</vt:i4>
      </vt:variant>
      <vt:variant>
        <vt:i4>5</vt:i4>
      </vt:variant>
      <vt:variant>
        <vt:lpwstr/>
      </vt:variant>
      <vt:variant>
        <vt:lpwstr>_Agency_Master_Page</vt:lpwstr>
      </vt:variant>
      <vt:variant>
        <vt:i4>7798867</vt:i4>
      </vt:variant>
      <vt:variant>
        <vt:i4>66</vt:i4>
      </vt:variant>
      <vt:variant>
        <vt:i4>0</vt:i4>
      </vt:variant>
      <vt:variant>
        <vt:i4>5</vt:i4>
      </vt:variant>
      <vt:variant>
        <vt:lpwstr/>
      </vt:variant>
      <vt:variant>
        <vt:lpwstr>AF_View_After_AddUpdate</vt:lpwstr>
      </vt:variant>
      <vt:variant>
        <vt:i4>3932198</vt:i4>
      </vt:variant>
      <vt:variant>
        <vt:i4>63</vt:i4>
      </vt:variant>
      <vt:variant>
        <vt:i4>0</vt:i4>
      </vt:variant>
      <vt:variant>
        <vt:i4>5</vt:i4>
      </vt:variant>
      <vt:variant>
        <vt:lpwstr/>
      </vt:variant>
      <vt:variant>
        <vt:lpwstr>_View_Agency</vt:lpwstr>
      </vt:variant>
      <vt:variant>
        <vt:i4>4194416</vt:i4>
      </vt:variant>
      <vt:variant>
        <vt:i4>60</vt:i4>
      </vt:variant>
      <vt:variant>
        <vt:i4>0</vt:i4>
      </vt:variant>
      <vt:variant>
        <vt:i4>5</vt:i4>
      </vt:variant>
      <vt:variant>
        <vt:lpwstr/>
      </vt:variant>
      <vt:variant>
        <vt:lpwstr>EF_cancel_create_Agency</vt:lpwstr>
      </vt:variant>
      <vt:variant>
        <vt:i4>2752559</vt:i4>
      </vt:variant>
      <vt:variant>
        <vt:i4>57</vt:i4>
      </vt:variant>
      <vt:variant>
        <vt:i4>0</vt:i4>
      </vt:variant>
      <vt:variant>
        <vt:i4>5</vt:i4>
      </vt:variant>
      <vt:variant>
        <vt:lpwstr/>
      </vt:variant>
      <vt:variant>
        <vt:lpwstr>_Validation_rules</vt:lpwstr>
      </vt:variant>
      <vt:variant>
        <vt:i4>1179681</vt:i4>
      </vt:variant>
      <vt:variant>
        <vt:i4>54</vt:i4>
      </vt:variant>
      <vt:variant>
        <vt:i4>0</vt:i4>
      </vt:variant>
      <vt:variant>
        <vt:i4>5</vt:i4>
      </vt:variant>
      <vt:variant>
        <vt:lpwstr/>
      </vt:variant>
      <vt:variant>
        <vt:lpwstr>AF_CopyAgency</vt:lpwstr>
      </vt:variant>
      <vt:variant>
        <vt:i4>1572904</vt:i4>
      </vt:variant>
      <vt:variant>
        <vt:i4>51</vt:i4>
      </vt:variant>
      <vt:variant>
        <vt:i4>0</vt:i4>
      </vt:variant>
      <vt:variant>
        <vt:i4>5</vt:i4>
      </vt:variant>
      <vt:variant>
        <vt:lpwstr/>
      </vt:variant>
      <vt:variant>
        <vt:lpwstr>_Agency_Basic_Information</vt:lpwstr>
      </vt:variant>
      <vt:variant>
        <vt:i4>1310772</vt:i4>
      </vt:variant>
      <vt:variant>
        <vt:i4>44</vt:i4>
      </vt:variant>
      <vt:variant>
        <vt:i4>0</vt:i4>
      </vt:variant>
      <vt:variant>
        <vt:i4>5</vt:i4>
      </vt:variant>
      <vt:variant>
        <vt:lpwstr/>
      </vt:variant>
      <vt:variant>
        <vt:lpwstr>_Toc327861686</vt:lpwstr>
      </vt:variant>
      <vt:variant>
        <vt:i4>1310772</vt:i4>
      </vt:variant>
      <vt:variant>
        <vt:i4>38</vt:i4>
      </vt:variant>
      <vt:variant>
        <vt:i4>0</vt:i4>
      </vt:variant>
      <vt:variant>
        <vt:i4>5</vt:i4>
      </vt:variant>
      <vt:variant>
        <vt:lpwstr/>
      </vt:variant>
      <vt:variant>
        <vt:lpwstr>_Toc327861685</vt:lpwstr>
      </vt:variant>
      <vt:variant>
        <vt:i4>1310772</vt:i4>
      </vt:variant>
      <vt:variant>
        <vt:i4>32</vt:i4>
      </vt:variant>
      <vt:variant>
        <vt:i4>0</vt:i4>
      </vt:variant>
      <vt:variant>
        <vt:i4>5</vt:i4>
      </vt:variant>
      <vt:variant>
        <vt:lpwstr/>
      </vt:variant>
      <vt:variant>
        <vt:lpwstr>_Toc327861684</vt:lpwstr>
      </vt:variant>
      <vt:variant>
        <vt:i4>1310772</vt:i4>
      </vt:variant>
      <vt:variant>
        <vt:i4>26</vt:i4>
      </vt:variant>
      <vt:variant>
        <vt:i4>0</vt:i4>
      </vt:variant>
      <vt:variant>
        <vt:i4>5</vt:i4>
      </vt:variant>
      <vt:variant>
        <vt:lpwstr/>
      </vt:variant>
      <vt:variant>
        <vt:lpwstr>_Toc327861683</vt:lpwstr>
      </vt:variant>
      <vt:variant>
        <vt:i4>1310772</vt:i4>
      </vt:variant>
      <vt:variant>
        <vt:i4>20</vt:i4>
      </vt:variant>
      <vt:variant>
        <vt:i4>0</vt:i4>
      </vt:variant>
      <vt:variant>
        <vt:i4>5</vt:i4>
      </vt:variant>
      <vt:variant>
        <vt:lpwstr/>
      </vt:variant>
      <vt:variant>
        <vt:lpwstr>_Toc327861682</vt:lpwstr>
      </vt:variant>
      <vt:variant>
        <vt:i4>1310772</vt:i4>
      </vt:variant>
      <vt:variant>
        <vt:i4>14</vt:i4>
      </vt:variant>
      <vt:variant>
        <vt:i4>0</vt:i4>
      </vt:variant>
      <vt:variant>
        <vt:i4>5</vt:i4>
      </vt:variant>
      <vt:variant>
        <vt:lpwstr/>
      </vt:variant>
      <vt:variant>
        <vt:lpwstr>_Toc327861681</vt:lpwstr>
      </vt:variant>
      <vt:variant>
        <vt:i4>1310772</vt:i4>
      </vt:variant>
      <vt:variant>
        <vt:i4>8</vt:i4>
      </vt:variant>
      <vt:variant>
        <vt:i4>0</vt:i4>
      </vt:variant>
      <vt:variant>
        <vt:i4>5</vt:i4>
      </vt:variant>
      <vt:variant>
        <vt:lpwstr/>
      </vt:variant>
      <vt:variant>
        <vt:lpwstr>_Toc327861680</vt:lpwstr>
      </vt:variant>
      <vt:variant>
        <vt:i4>1769524</vt:i4>
      </vt:variant>
      <vt:variant>
        <vt:i4>2</vt:i4>
      </vt:variant>
      <vt:variant>
        <vt:i4>0</vt:i4>
      </vt:variant>
      <vt:variant>
        <vt:i4>5</vt:i4>
      </vt:variant>
      <vt:variant>
        <vt:lpwstr/>
      </vt:variant>
      <vt:variant>
        <vt:lpwstr>_Toc327861679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Fsoft</dc:creator>
  <cp:keywords>Create Update Agency</cp:keywords>
  <dc:description/>
  <cp:lastModifiedBy>Nguyen Thi Trang 3 (HO-CNTT-BA)</cp:lastModifiedBy>
  <cp:revision>16</cp:revision>
  <cp:lastPrinted>2018-07-19T02:02:00Z</cp:lastPrinted>
  <dcterms:created xsi:type="dcterms:W3CDTF">2018-08-21T07:01:00Z</dcterms:created>
  <dcterms:modified xsi:type="dcterms:W3CDTF">2018-08-22T09:05:00Z</dcterms:modified>
  <cp:category>Requirement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Code">
    <vt:lpwstr>OVM</vt:lpwstr>
  </property>
  <property fmtid="{D5CDD505-2E9C-101B-9397-08002B2CF9AE}" pid="3" name="Document Code">
    <vt:lpwstr>06BE-BM/PM/OVM-SRS/FSOFT</vt:lpwstr>
  </property>
  <property fmtid="{D5CDD505-2E9C-101B-9397-08002B2CF9AE}" pid="4" name="Location">
    <vt:lpwstr>Minneapolis</vt:lpwstr>
  </property>
  <property fmtid="{D5CDD505-2E9C-101B-9397-08002B2CF9AE}" pid="5" name="Version">
    <vt:lpwstr>0.1</vt:lpwstr>
  </property>
  <property fmtid="{D5CDD505-2E9C-101B-9397-08002B2CF9AE}" pid="6" name="_TentativeReviewCycleID">
    <vt:i4>-1985006145</vt:i4>
  </property>
  <property fmtid="{D5CDD505-2E9C-101B-9397-08002B2CF9AE}" pid="7" name="_ReviewCycleID">
    <vt:i4>-1985006145</vt:i4>
  </property>
  <property fmtid="{D5CDD505-2E9C-101B-9397-08002B2CF9AE}" pid="8" name="_NewReviewCycle">
    <vt:lpwstr/>
  </property>
  <property fmtid="{D5CDD505-2E9C-101B-9397-08002B2CF9AE}" pid="9" name="_EmailEntryID">
    <vt:lpwstr>00000000A0680704EC72DE4490CB63A7D14DAB2564564700</vt:lpwstr>
  </property>
  <property fmtid="{D5CDD505-2E9C-101B-9397-08002B2CF9AE}" pid="10" name="_EmailStoreID">
    <vt:lpwstr>0000000038A1BB1005E5101AA1BB08002B2A56C200006D737073742E646C6C00000000004E495441F9BFB80100AA0037D96E0000000044003A005C0044006F00630075006D0065006E00740073005C0050006500720073006F006E0061006C005C006D00610069006C0062006F0078002E007000730074000000</vt:lpwstr>
  </property>
  <property fmtid="{D5CDD505-2E9C-101B-9397-08002B2CF9AE}" pid="11" name="ContentType">
    <vt:lpwstr>Document</vt:lpwstr>
  </property>
  <property fmtid="{D5CDD505-2E9C-101B-9397-08002B2CF9AE}" pid="12" name="ContentTypeId">
    <vt:lpwstr>0x010100924CBDA733A3C345BCBCECDC286C8143</vt:lpwstr>
  </property>
  <property fmtid="{D5CDD505-2E9C-101B-9397-08002B2CF9AE}" pid="13" name="_ReviewingToolsShownOnce">
    <vt:lpwstr/>
  </property>
</Properties>
</file>